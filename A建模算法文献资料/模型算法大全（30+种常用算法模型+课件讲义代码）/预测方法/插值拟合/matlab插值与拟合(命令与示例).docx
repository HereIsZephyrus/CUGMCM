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Default Extension="jpg" ContentType="image/jpg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341" w:lineRule="exact"/>
        <w:ind w:left="100" w:right="-20"/>
        <w:jc w:val="left"/>
        <w:rPr>
          <w:rFonts w:ascii="宋体" w:hAnsi="宋体" w:cs="宋体" w:eastAsia="宋体"/>
          <w:sz w:val="28"/>
          <w:szCs w:val="28"/>
        </w:rPr>
      </w:pPr>
      <w:r>
        <w:rPr>
          <w:rFonts w:ascii="宋体" w:hAnsi="宋体" w:cs="宋体" w:eastAsia="宋体"/>
          <w:color w:val="365F91"/>
          <w:spacing w:val="0"/>
          <w:w w:val="100"/>
          <w:position w:val="-2"/>
          <w:sz w:val="28"/>
          <w:szCs w:val="28"/>
        </w:rPr>
        <w:t>目录</w:t>
      </w:r>
      <w:r>
        <w:rPr>
          <w:rFonts w:ascii="宋体" w:hAnsi="宋体" w:cs="宋体" w:eastAsia="宋体"/>
          <w:color w:val="000000"/>
          <w:spacing w:val="0"/>
          <w:w w:val="100"/>
          <w:position w:val="0"/>
          <w:sz w:val="28"/>
          <w:szCs w:val="28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85" w:lineRule="auto"/>
        <w:ind w:left="501" w:right="48" w:hanging="401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【一</w:t>
      </w:r>
      <w:r>
        <w:rPr>
          <w:rFonts w:ascii="宋体" w:hAnsi="宋体" w:cs="宋体" w:eastAsia="宋体"/>
          <w:spacing w:val="-2"/>
          <w:w w:val="99"/>
          <w:sz w:val="20"/>
          <w:szCs w:val="20"/>
        </w:rPr>
        <w:t>维</w:t>
      </w: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插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值</w:t>
      </w: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】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1"/>
          <w:w w:val="99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te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1"/>
          <w:w w:val="99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....................................................................................................................................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1"/>
          <w:w w:val="99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te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-1"/>
          <w:w w:val="99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spacing w:val="3"/>
          <w:w w:val="9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-4"/>
          <w:w w:val="99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spacing w:val="3"/>
          <w:w w:val="9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-1"/>
          <w:w w:val="99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3"/>
          <w:w w:val="9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-1"/>
          <w:w w:val="99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2"/>
          <w:w w:val="99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1"/>
          <w:w w:val="99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pacing w:val="-3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....................................................................................................................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例</w:t>
      </w:r>
      <w:r>
        <w:rPr>
          <w:rFonts w:ascii="MS Mincho" w:hAnsi="MS Mincho" w:cs="MS Mincho" w:eastAsia="MS Mincho"/>
          <w:spacing w:val="-4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-3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........................................................................................................................................................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例</w:t>
      </w:r>
      <w:r>
        <w:rPr>
          <w:rFonts w:ascii="MS Mincho" w:hAnsi="MS Mincho" w:cs="MS Mincho" w:eastAsia="MS Mincho"/>
          <w:spacing w:val="-4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-3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........................................................................................................................................................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0" w:after="0" w:line="270" w:lineRule="exact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MS Mincho" w:hAnsi="MS Mincho" w:cs="MS Mincho" w:eastAsia="MS Mincho"/>
          <w:spacing w:val="2"/>
          <w:w w:val="99"/>
          <w:position w:val="0"/>
          <w:sz w:val="20"/>
          <w:szCs w:val="20"/>
        </w:rPr>
        <w:t>【二</w:t>
      </w:r>
      <w:r>
        <w:rPr>
          <w:rFonts w:ascii="宋体" w:hAnsi="宋体" w:cs="宋体" w:eastAsia="宋体"/>
          <w:spacing w:val="-2"/>
          <w:w w:val="99"/>
          <w:position w:val="0"/>
          <w:sz w:val="20"/>
          <w:szCs w:val="20"/>
        </w:rPr>
        <w:t>维</w:t>
      </w:r>
      <w:r>
        <w:rPr>
          <w:rFonts w:ascii="MS Mincho" w:hAnsi="MS Mincho" w:cs="MS Mincho" w:eastAsia="MS Mincho"/>
          <w:spacing w:val="2"/>
          <w:w w:val="99"/>
          <w:position w:val="0"/>
          <w:sz w:val="20"/>
          <w:szCs w:val="20"/>
        </w:rPr>
        <w:t>插</w:t>
      </w:r>
      <w:r>
        <w:rPr>
          <w:rFonts w:ascii="宋体" w:hAnsi="宋体" w:cs="宋体" w:eastAsia="宋体"/>
          <w:spacing w:val="0"/>
          <w:w w:val="99"/>
          <w:position w:val="0"/>
          <w:sz w:val="20"/>
          <w:szCs w:val="20"/>
        </w:rPr>
        <w:t>值</w:t>
      </w:r>
      <w:r>
        <w:rPr>
          <w:rFonts w:ascii="MS Mincho" w:hAnsi="MS Mincho" w:cs="MS Mincho" w:eastAsia="MS Mincho"/>
          <w:spacing w:val="2"/>
          <w:w w:val="99"/>
          <w:position w:val="0"/>
          <w:sz w:val="20"/>
          <w:szCs w:val="20"/>
        </w:rPr>
        <w:t>】</w:t>
      </w:r>
      <w:r>
        <w:rPr>
          <w:rFonts w:ascii="Times New Roman" w:hAnsi="Times New Roman" w:cs="Times New Roman" w:eastAsia="Times New Roman"/>
          <w:spacing w:val="0"/>
          <w:w w:val="99"/>
          <w:position w:val="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1"/>
          <w:w w:val="99"/>
          <w:position w:val="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99"/>
          <w:position w:val="0"/>
          <w:sz w:val="20"/>
          <w:szCs w:val="20"/>
        </w:rPr>
        <w:t>te</w:t>
      </w:r>
      <w:r>
        <w:rPr>
          <w:rFonts w:ascii="Times New Roman" w:hAnsi="Times New Roman" w:cs="Times New Roman" w:eastAsia="Times New Roman"/>
          <w:spacing w:val="1"/>
          <w:w w:val="99"/>
          <w:position w:val="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"/>
          <w:w w:val="99"/>
          <w:position w:val="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1"/>
          <w:w w:val="99"/>
          <w:position w:val="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1"/>
          <w:w w:val="99"/>
          <w:position w:val="0"/>
          <w:sz w:val="20"/>
          <w:szCs w:val="20"/>
        </w:rPr>
        <w:t>....................................................................................................................................</w:t>
      </w:r>
      <w:r>
        <w:rPr>
          <w:rFonts w:ascii="Times New Roman" w:hAnsi="Times New Roman" w:cs="Times New Roman" w:eastAsia="Times New Roman"/>
          <w:spacing w:val="0"/>
          <w:w w:val="99"/>
          <w:position w:val="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pacing w:val="1"/>
          <w:w w:val="99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</w:r>
    </w:p>
    <w:p>
      <w:pPr>
        <w:spacing w:before="82" w:after="0" w:line="261" w:lineRule="auto"/>
        <w:ind w:left="501" w:right="42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Z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1"/>
          <w:w w:val="99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te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-2"/>
          <w:w w:val="99"/>
          <w:sz w:val="20"/>
          <w:szCs w:val="20"/>
        </w:rPr>
        <w:t>Z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,X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,Y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3"/>
          <w:w w:val="99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-4"/>
          <w:w w:val="99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2"/>
          <w:w w:val="99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spacing w:val="-1"/>
          <w:w w:val="99"/>
          <w:sz w:val="20"/>
          <w:szCs w:val="20"/>
        </w:rPr>
        <w:t>h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spacing w:val="10"/>
          <w:w w:val="99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........................................................................................................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插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值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方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式</w:t>
      </w:r>
      <w:r>
        <w:rPr>
          <w:rFonts w:ascii="MS Mincho" w:hAnsi="MS Mincho" w:cs="MS Mincho" w:eastAsia="MS Mincho"/>
          <w:spacing w:val="3"/>
          <w:w w:val="100"/>
          <w:sz w:val="20"/>
          <w:szCs w:val="20"/>
        </w:rPr>
        <w:t>比</w:t>
      </w:r>
      <w:r>
        <w:rPr>
          <w:rFonts w:ascii="宋体" w:hAnsi="宋体" w:cs="宋体" w:eastAsia="宋体"/>
          <w:spacing w:val="-2"/>
          <w:w w:val="100"/>
          <w:sz w:val="20"/>
          <w:szCs w:val="20"/>
        </w:rPr>
        <w:t>较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示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例</w:t>
      </w:r>
      <w:r>
        <w:rPr>
          <w:rFonts w:ascii="MS Mincho" w:hAnsi="MS Mincho" w:cs="MS Mincho" w:eastAsia="MS Mincho"/>
          <w:spacing w:val="-7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...............................................................................................................................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例</w:t>
      </w:r>
      <w:r>
        <w:rPr>
          <w:rFonts w:ascii="MS Mincho" w:hAnsi="MS Mincho" w:cs="MS Mincho" w:eastAsia="MS Mincho"/>
          <w:spacing w:val="-4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spacing w:val="-3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........................................................................................................................................................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 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例</w:t>
      </w:r>
      <w:r>
        <w:rPr>
          <w:rFonts w:ascii="MS Mincho" w:hAnsi="MS Mincho" w:cs="MS Mincho" w:eastAsia="MS Mincho"/>
          <w:spacing w:val="-4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spacing w:val="-3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........................................................................................................................................................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9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0" w:after="0" w:line="292" w:lineRule="exact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MS Mincho" w:hAnsi="MS Mincho" w:cs="MS Mincho" w:eastAsia="MS Mincho"/>
          <w:spacing w:val="2"/>
          <w:w w:val="99"/>
          <w:position w:val="-1"/>
          <w:sz w:val="20"/>
          <w:szCs w:val="20"/>
        </w:rPr>
        <w:t>【</w:t>
      </w:r>
      <w:r>
        <w:rPr>
          <w:rFonts w:ascii="MS Mincho" w:hAnsi="MS Mincho" w:cs="MS Mincho" w:eastAsia="MS Mincho"/>
          <w:spacing w:val="0"/>
          <w:w w:val="99"/>
          <w:position w:val="-1"/>
          <w:sz w:val="20"/>
          <w:szCs w:val="20"/>
        </w:rPr>
        <w:t>三</w:t>
      </w:r>
      <w:r>
        <w:rPr>
          <w:rFonts w:ascii="MS Mincho" w:hAnsi="MS Mincho" w:cs="MS Mincho" w:eastAsia="MS Mincho"/>
          <w:spacing w:val="3"/>
          <w:w w:val="99"/>
          <w:position w:val="-1"/>
          <w:sz w:val="20"/>
          <w:szCs w:val="20"/>
        </w:rPr>
        <w:t>角</w:t>
      </w:r>
      <w:r>
        <w:rPr>
          <w:rFonts w:ascii="宋体" w:hAnsi="宋体" w:cs="宋体" w:eastAsia="宋体"/>
          <w:spacing w:val="0"/>
          <w:w w:val="99"/>
          <w:position w:val="-1"/>
          <w:sz w:val="20"/>
          <w:szCs w:val="20"/>
        </w:rPr>
        <w:t>测</w:t>
      </w:r>
      <w:r>
        <w:rPr>
          <w:rFonts w:ascii="MS Mincho" w:hAnsi="MS Mincho" w:cs="MS Mincho" w:eastAsia="MS Mincho"/>
          <w:spacing w:val="0"/>
          <w:w w:val="99"/>
          <w:position w:val="-1"/>
          <w:sz w:val="20"/>
          <w:szCs w:val="20"/>
        </w:rPr>
        <w:t>量和</w:t>
      </w:r>
      <w:r>
        <w:rPr>
          <w:rFonts w:ascii="MS Mincho" w:hAnsi="MS Mincho" w:cs="MS Mincho" w:eastAsia="MS Mincho"/>
          <w:spacing w:val="2"/>
          <w:w w:val="99"/>
          <w:position w:val="-1"/>
          <w:sz w:val="20"/>
          <w:szCs w:val="20"/>
        </w:rPr>
        <w:t>分</w:t>
      </w:r>
      <w:r>
        <w:rPr>
          <w:rFonts w:ascii="MS Mincho" w:hAnsi="MS Mincho" w:cs="MS Mincho" w:eastAsia="MS Mincho"/>
          <w:spacing w:val="0"/>
          <w:w w:val="99"/>
          <w:position w:val="-1"/>
          <w:sz w:val="20"/>
          <w:szCs w:val="20"/>
        </w:rPr>
        <w:t>散数</w:t>
      </w:r>
      <w:r>
        <w:rPr>
          <w:rFonts w:ascii="MS Mincho" w:hAnsi="MS Mincho" w:cs="MS Mincho" w:eastAsia="MS Mincho"/>
          <w:spacing w:val="2"/>
          <w:w w:val="99"/>
          <w:position w:val="-1"/>
          <w:sz w:val="20"/>
          <w:szCs w:val="20"/>
        </w:rPr>
        <w:t>据</w:t>
      </w:r>
      <w:r>
        <w:rPr>
          <w:rFonts w:ascii="MS Mincho" w:hAnsi="MS Mincho" w:cs="MS Mincho" w:eastAsia="MS Mincho"/>
          <w:spacing w:val="3"/>
          <w:w w:val="99"/>
          <w:position w:val="-1"/>
          <w:sz w:val="20"/>
          <w:szCs w:val="20"/>
        </w:rPr>
        <w:t>插</w:t>
      </w:r>
      <w:r>
        <w:rPr>
          <w:rFonts w:ascii="宋体" w:hAnsi="宋体" w:cs="宋体" w:eastAsia="宋体"/>
          <w:spacing w:val="-2"/>
          <w:w w:val="99"/>
          <w:position w:val="-1"/>
          <w:sz w:val="20"/>
          <w:szCs w:val="20"/>
        </w:rPr>
        <w:t>值</w:t>
      </w:r>
      <w:r>
        <w:rPr>
          <w:rFonts w:ascii="MS Mincho" w:hAnsi="MS Mincho" w:cs="MS Mincho" w:eastAsia="MS Mincho"/>
          <w:spacing w:val="0"/>
          <w:w w:val="99"/>
          <w:position w:val="-1"/>
          <w:sz w:val="20"/>
          <w:szCs w:val="20"/>
        </w:rPr>
        <w:t>】</w:t>
      </w:r>
      <w:r>
        <w:rPr>
          <w:rFonts w:ascii="MS Mincho" w:hAnsi="MS Mincho" w:cs="MS Mincho" w:eastAsia="MS Mincho"/>
          <w:spacing w:val="-64"/>
          <w:w w:val="100"/>
          <w:position w:val="-1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position w:val="-1"/>
          <w:sz w:val="20"/>
          <w:szCs w:val="20"/>
        </w:rPr>
        <w:t>...................................................................................................................13</w:t>
      </w:r>
      <w:r>
        <w:rPr>
          <w:rFonts w:ascii="Times New Roman" w:hAnsi="Times New Roman" w:cs="Times New Roman" w:eastAsia="Times New Roman"/>
          <w:spacing w:val="0"/>
          <w:w w:val="100"/>
          <w:position w:val="0"/>
          <w:sz w:val="20"/>
          <w:szCs w:val="20"/>
        </w:rPr>
      </w:r>
    </w:p>
    <w:p>
      <w:pPr>
        <w:spacing w:before="2" w:after="0" w:line="271" w:lineRule="auto"/>
        <w:ind w:left="501" w:right="44" w:hanging="401"/>
        <w:jc w:val="both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【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数</w:t>
      </w:r>
      <w:r>
        <w:rPr>
          <w:rFonts w:ascii="MS Mincho" w:hAnsi="MS Mincho" w:cs="MS Mincho" w:eastAsia="MS Mincho"/>
          <w:spacing w:val="3"/>
          <w:w w:val="99"/>
          <w:sz w:val="20"/>
          <w:szCs w:val="20"/>
        </w:rPr>
        <w:t>据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拟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合</w:t>
      </w:r>
      <w:r>
        <w:rPr>
          <w:rFonts w:ascii="MS Mincho" w:hAnsi="MS Mincho" w:cs="MS Mincho" w:eastAsia="MS Mincho"/>
          <w:spacing w:val="24"/>
          <w:w w:val="99"/>
          <w:sz w:val="20"/>
          <w:szCs w:val="20"/>
        </w:rPr>
        <w:t>】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...............................................................................................................................................17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 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例</w:t>
      </w:r>
      <w:r>
        <w:rPr>
          <w:rFonts w:ascii="MS Mincho" w:hAnsi="MS Mincho" w:cs="MS Mincho" w:eastAsia="MS Mincho"/>
          <w:spacing w:val="-4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spacing w:val="-3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........................................................................................................................................................17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 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例</w:t>
      </w:r>
      <w:r>
        <w:rPr>
          <w:rFonts w:ascii="MS Mincho" w:hAnsi="MS Mincho" w:cs="MS Mincho" w:eastAsia="MS Mincho"/>
          <w:spacing w:val="-4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99"/>
          <w:sz w:val="20"/>
          <w:szCs w:val="20"/>
        </w:rPr>
        <w:t>6</w:t>
      </w:r>
      <w:r>
        <w:rPr>
          <w:rFonts w:ascii="Times New Roman" w:hAnsi="Times New Roman" w:cs="Times New Roman" w:eastAsia="Times New Roman"/>
          <w:spacing w:val="-32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........................................................................................................................................................18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MS Mincho" w:hAnsi="MS Mincho" w:cs="MS Mincho" w:eastAsia="MS Mincho"/>
          <w:spacing w:val="0"/>
          <w:w w:val="100"/>
          <w:sz w:val="24"/>
          <w:szCs w:val="24"/>
        </w:rPr>
        <w:t>【一</w:t>
      </w:r>
      <w:r>
        <w:rPr>
          <w:rFonts w:ascii="宋体" w:hAnsi="宋体" w:cs="宋体" w:eastAsia="宋体"/>
          <w:spacing w:val="0"/>
          <w:w w:val="100"/>
          <w:sz w:val="24"/>
          <w:szCs w:val="24"/>
        </w:rPr>
        <w:t>维</w:t>
      </w:r>
      <w:r>
        <w:rPr>
          <w:rFonts w:ascii="MS Mincho" w:hAnsi="MS Mincho" w:cs="MS Mincho" w:eastAsia="MS Mincho"/>
          <w:spacing w:val="0"/>
          <w:w w:val="100"/>
          <w:sz w:val="24"/>
          <w:szCs w:val="24"/>
        </w:rPr>
        <w:t>插</w:t>
      </w:r>
      <w:r>
        <w:rPr>
          <w:rFonts w:ascii="宋体" w:hAnsi="宋体" w:cs="宋体" w:eastAsia="宋体"/>
          <w:spacing w:val="0"/>
          <w:w w:val="100"/>
          <w:sz w:val="24"/>
          <w:szCs w:val="24"/>
        </w:rPr>
        <w:t>值</w:t>
      </w:r>
      <w:r>
        <w:rPr>
          <w:rFonts w:ascii="MS Mincho" w:hAnsi="MS Mincho" w:cs="MS Mincho" w:eastAsia="MS Mincho"/>
          <w:spacing w:val="0"/>
          <w:w w:val="100"/>
          <w:sz w:val="24"/>
          <w:szCs w:val="24"/>
        </w:rPr>
        <w:t>】</w:t>
      </w:r>
      <w:r>
        <w:rPr>
          <w:rFonts w:ascii="Arial" w:hAnsi="Arial" w:cs="Arial" w:eastAsia="Arial"/>
          <w:color w:val="1F487C"/>
          <w:spacing w:val="0"/>
          <w:w w:val="100"/>
          <w:sz w:val="28"/>
          <w:szCs w:val="28"/>
        </w:rPr>
        <w:t>in</w:t>
      </w:r>
      <w:r>
        <w:rPr>
          <w:rFonts w:ascii="Arial" w:hAnsi="Arial" w:cs="Arial" w:eastAsia="Arial"/>
          <w:color w:val="1F487C"/>
          <w:spacing w:val="1"/>
          <w:w w:val="100"/>
          <w:sz w:val="28"/>
          <w:szCs w:val="28"/>
        </w:rPr>
        <w:t>t</w:t>
      </w:r>
      <w:r>
        <w:rPr>
          <w:rFonts w:ascii="Arial" w:hAnsi="Arial" w:cs="Arial" w:eastAsia="Arial"/>
          <w:color w:val="1F487C"/>
          <w:spacing w:val="0"/>
          <w:w w:val="100"/>
          <w:sz w:val="28"/>
          <w:szCs w:val="28"/>
        </w:rPr>
        <w:t>erp1</w:t>
      </w:r>
      <w:r>
        <w:rPr>
          <w:rFonts w:ascii="Arial" w:hAnsi="Arial" w:cs="Arial" w:eastAsia="Arial"/>
          <w:color w:val="000000"/>
          <w:spacing w:val="0"/>
          <w:w w:val="100"/>
          <w:sz w:val="28"/>
          <w:szCs w:val="2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8"/>
          <w:szCs w:val="28"/>
        </w:rPr>
      </w:pPr>
      <w:r>
        <w:rPr>
          <w:rFonts w:ascii="Arial" w:hAnsi="Arial" w:cs="Arial" w:eastAsia="Arial"/>
          <w:b/>
          <w:bCs/>
          <w:color w:val="1F487C"/>
          <w:spacing w:val="-7"/>
          <w:w w:val="100"/>
          <w:sz w:val="28"/>
          <w:szCs w:val="28"/>
        </w:rPr>
        <w:t>y</w:t>
      </w:r>
      <w:r>
        <w:rPr>
          <w:rFonts w:ascii="Arial" w:hAnsi="Arial" w:cs="Arial" w:eastAsia="Arial"/>
          <w:b/>
          <w:bCs/>
          <w:color w:val="1F487C"/>
          <w:spacing w:val="0"/>
          <w:w w:val="100"/>
          <w:sz w:val="28"/>
          <w:szCs w:val="28"/>
        </w:rPr>
        <w:t>i</w:t>
      </w:r>
      <w:r>
        <w:rPr>
          <w:rFonts w:ascii="Arial" w:hAnsi="Arial" w:cs="Arial" w:eastAsia="Arial"/>
          <w:b/>
          <w:bCs/>
          <w:color w:val="1F487C"/>
          <w:spacing w:val="4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1F487C"/>
          <w:spacing w:val="0"/>
          <w:w w:val="100"/>
          <w:sz w:val="28"/>
          <w:szCs w:val="28"/>
        </w:rPr>
        <w:t>=</w:t>
      </w:r>
      <w:r>
        <w:rPr>
          <w:rFonts w:ascii="Arial" w:hAnsi="Arial" w:cs="Arial" w:eastAsia="Arial"/>
          <w:b/>
          <w:bCs/>
          <w:color w:val="1F487C"/>
          <w:spacing w:val="0"/>
          <w:w w:val="100"/>
          <w:sz w:val="28"/>
          <w:szCs w:val="28"/>
        </w:rPr>
        <w:t> </w:t>
      </w:r>
      <w:r>
        <w:rPr>
          <w:rFonts w:ascii="Arial" w:hAnsi="Arial" w:cs="Arial" w:eastAsia="Arial"/>
          <w:b/>
          <w:bCs/>
          <w:color w:val="1F487C"/>
          <w:spacing w:val="1"/>
          <w:w w:val="100"/>
          <w:sz w:val="28"/>
          <w:szCs w:val="28"/>
        </w:rPr>
        <w:t>i</w:t>
      </w:r>
      <w:r>
        <w:rPr>
          <w:rFonts w:ascii="Arial" w:hAnsi="Arial" w:cs="Arial" w:eastAsia="Arial"/>
          <w:b/>
          <w:bCs/>
          <w:color w:val="1F487C"/>
          <w:spacing w:val="-1"/>
          <w:w w:val="100"/>
          <w:sz w:val="28"/>
          <w:szCs w:val="28"/>
        </w:rPr>
        <w:t>n</w:t>
      </w:r>
      <w:r>
        <w:rPr>
          <w:rFonts w:ascii="Arial" w:hAnsi="Arial" w:cs="Arial" w:eastAsia="Arial"/>
          <w:b/>
          <w:bCs/>
          <w:color w:val="1F487C"/>
          <w:spacing w:val="0"/>
          <w:w w:val="100"/>
          <w:sz w:val="28"/>
          <w:szCs w:val="28"/>
        </w:rPr>
        <w:t>te</w:t>
      </w:r>
      <w:r>
        <w:rPr>
          <w:rFonts w:ascii="Arial" w:hAnsi="Arial" w:cs="Arial" w:eastAsia="Arial"/>
          <w:b/>
          <w:bCs/>
          <w:color w:val="1F487C"/>
          <w:spacing w:val="1"/>
          <w:w w:val="100"/>
          <w:sz w:val="28"/>
          <w:szCs w:val="28"/>
        </w:rPr>
        <w:t>r</w:t>
      </w:r>
      <w:r>
        <w:rPr>
          <w:rFonts w:ascii="Arial" w:hAnsi="Arial" w:cs="Arial" w:eastAsia="Arial"/>
          <w:b/>
          <w:bCs/>
          <w:color w:val="1F487C"/>
          <w:spacing w:val="-1"/>
          <w:w w:val="100"/>
          <w:sz w:val="28"/>
          <w:szCs w:val="28"/>
        </w:rPr>
        <w:t>p</w:t>
      </w:r>
      <w:r>
        <w:rPr>
          <w:rFonts w:ascii="Arial" w:hAnsi="Arial" w:cs="Arial" w:eastAsia="Arial"/>
          <w:b/>
          <w:bCs/>
          <w:color w:val="1F487C"/>
          <w:spacing w:val="0"/>
          <w:w w:val="100"/>
          <w:sz w:val="28"/>
          <w:szCs w:val="28"/>
        </w:rPr>
        <w:t>1(</w:t>
      </w:r>
      <w:r>
        <w:rPr>
          <w:rFonts w:ascii="Arial" w:hAnsi="Arial" w:cs="Arial" w:eastAsia="Arial"/>
          <w:b/>
          <w:bCs/>
          <w:color w:val="1F487C"/>
          <w:spacing w:val="-3"/>
          <w:w w:val="100"/>
          <w:sz w:val="28"/>
          <w:szCs w:val="28"/>
        </w:rPr>
        <w:t>x</w:t>
      </w:r>
      <w:r>
        <w:rPr>
          <w:rFonts w:ascii="Arial" w:hAnsi="Arial" w:cs="Arial" w:eastAsia="Arial"/>
          <w:b/>
          <w:bCs/>
          <w:color w:val="1F487C"/>
          <w:spacing w:val="3"/>
          <w:w w:val="100"/>
          <w:sz w:val="28"/>
          <w:szCs w:val="28"/>
        </w:rPr>
        <w:t>,</w:t>
      </w:r>
      <w:r>
        <w:rPr>
          <w:rFonts w:ascii="Arial" w:hAnsi="Arial" w:cs="Arial" w:eastAsia="Arial"/>
          <w:b/>
          <w:bCs/>
          <w:color w:val="1F487C"/>
          <w:spacing w:val="-7"/>
          <w:w w:val="100"/>
          <w:sz w:val="28"/>
          <w:szCs w:val="28"/>
        </w:rPr>
        <w:t>y</w:t>
      </w:r>
      <w:r>
        <w:rPr>
          <w:rFonts w:ascii="Arial" w:hAnsi="Arial" w:cs="Arial" w:eastAsia="Arial"/>
          <w:b/>
          <w:bCs/>
          <w:color w:val="1F487C"/>
          <w:spacing w:val="1"/>
          <w:w w:val="100"/>
          <w:sz w:val="28"/>
          <w:szCs w:val="28"/>
        </w:rPr>
        <w:t>,</w:t>
      </w:r>
      <w:r>
        <w:rPr>
          <w:rFonts w:ascii="Arial" w:hAnsi="Arial" w:cs="Arial" w:eastAsia="Arial"/>
          <w:b/>
          <w:bCs/>
          <w:color w:val="1F487C"/>
          <w:spacing w:val="0"/>
          <w:w w:val="100"/>
          <w:sz w:val="28"/>
          <w:szCs w:val="28"/>
        </w:rPr>
        <w:t>x</w:t>
      </w:r>
      <w:r>
        <w:rPr>
          <w:rFonts w:ascii="Arial" w:hAnsi="Arial" w:cs="Arial" w:eastAsia="Arial"/>
          <w:b/>
          <w:bCs/>
          <w:color w:val="1F487C"/>
          <w:spacing w:val="1"/>
          <w:w w:val="100"/>
          <w:sz w:val="28"/>
          <w:szCs w:val="28"/>
        </w:rPr>
        <w:t>i</w:t>
      </w:r>
      <w:r>
        <w:rPr>
          <w:rFonts w:ascii="Arial" w:hAnsi="Arial" w:cs="Arial" w:eastAsia="Arial"/>
          <w:b/>
          <w:bCs/>
          <w:color w:val="1F487C"/>
          <w:spacing w:val="-1"/>
          <w:w w:val="100"/>
          <w:sz w:val="28"/>
          <w:szCs w:val="28"/>
        </w:rPr>
        <w:t>,</w:t>
      </w:r>
      <w:r>
        <w:rPr>
          <w:rFonts w:ascii="Arial" w:hAnsi="Arial" w:cs="Arial" w:eastAsia="Arial"/>
          <w:b/>
          <w:bCs/>
          <w:color w:val="1F487C"/>
          <w:spacing w:val="0"/>
          <w:w w:val="100"/>
          <w:sz w:val="28"/>
          <w:szCs w:val="28"/>
        </w:rPr>
        <w:t>met</w:t>
      </w:r>
      <w:r>
        <w:rPr>
          <w:rFonts w:ascii="Arial" w:hAnsi="Arial" w:cs="Arial" w:eastAsia="Arial"/>
          <w:b/>
          <w:bCs/>
          <w:color w:val="1F487C"/>
          <w:spacing w:val="-1"/>
          <w:w w:val="100"/>
          <w:sz w:val="28"/>
          <w:szCs w:val="28"/>
        </w:rPr>
        <w:t>h</w:t>
      </w:r>
      <w:r>
        <w:rPr>
          <w:rFonts w:ascii="Arial" w:hAnsi="Arial" w:cs="Arial" w:eastAsia="Arial"/>
          <w:b/>
          <w:bCs/>
          <w:color w:val="1F487C"/>
          <w:spacing w:val="-1"/>
          <w:w w:val="100"/>
          <w:sz w:val="28"/>
          <w:szCs w:val="28"/>
        </w:rPr>
        <w:t>o</w:t>
      </w:r>
      <w:r>
        <w:rPr>
          <w:rFonts w:ascii="Arial" w:hAnsi="Arial" w:cs="Arial" w:eastAsia="Arial"/>
          <w:b/>
          <w:bCs/>
          <w:color w:val="1F487C"/>
          <w:spacing w:val="-1"/>
          <w:w w:val="100"/>
          <w:sz w:val="28"/>
          <w:szCs w:val="28"/>
        </w:rPr>
        <w:t>d</w:t>
      </w:r>
      <w:r>
        <w:rPr>
          <w:rFonts w:ascii="Arial" w:hAnsi="Arial" w:cs="Arial" w:eastAsia="Arial"/>
          <w:b/>
          <w:bCs/>
          <w:color w:val="1F487C"/>
          <w:spacing w:val="0"/>
          <w:w w:val="100"/>
          <w:sz w:val="28"/>
          <w:szCs w:val="28"/>
        </w:rPr>
        <w:t>)</w:t>
      </w:r>
      <w:r>
        <w:rPr>
          <w:rFonts w:ascii="Arial" w:hAnsi="Arial" w:cs="Arial" w:eastAsia="Arial"/>
          <w:color w:val="000000"/>
          <w:spacing w:val="0"/>
          <w:w w:val="100"/>
          <w:sz w:val="28"/>
          <w:szCs w:val="28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MS Mincho" w:hAnsi="MS Mincho" w:cs="MS Mincho" w:eastAsia="MS Mincho"/>
          <w:sz w:val="24"/>
          <w:szCs w:val="24"/>
        </w:rPr>
        <w:t>例</w:t>
      </w:r>
      <w:r>
        <w:rPr>
          <w:rFonts w:ascii="MS Mincho" w:hAnsi="MS Mincho" w:cs="MS Mincho" w:eastAsia="MS Mincho"/>
          <w:spacing w:val="-58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1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40" w:lineRule="auto"/>
        <w:ind w:left="100" w:right="-20"/>
        <w:jc w:val="left"/>
        <w:rPr>
          <w:rFonts w:ascii="MS Mincho" w:hAnsi="MS Mincho" w:cs="MS Mincho" w:eastAsia="MS Mincho"/>
          <w:sz w:val="20"/>
          <w:szCs w:val="20"/>
        </w:rPr>
      </w:pPr>
      <w:r>
        <w:rPr>
          <w:rFonts w:ascii="MS Mincho" w:hAnsi="MS Mincho" w:cs="MS Mincho" w:eastAsia="MS Mincho"/>
          <w:w w:val="99"/>
          <w:sz w:val="20"/>
          <w:szCs w:val="20"/>
        </w:rPr>
        <w:t>在</w:t>
      </w:r>
      <w:r>
        <w:rPr>
          <w:rFonts w:ascii="MS Mincho" w:hAnsi="MS Mincho" w:cs="MS Mincho" w:eastAsia="MS Mincho"/>
          <w:spacing w:val="-4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-14"/>
          <w:w w:val="100"/>
          <w:sz w:val="20"/>
          <w:szCs w:val="20"/>
        </w:rPr>
        <w:t> 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的</w:t>
      </w:r>
      <w:r>
        <w:rPr>
          <w:rFonts w:ascii="MS Mincho" w:hAnsi="MS Mincho" w:cs="MS Mincho" w:eastAsia="MS Mincho"/>
          <w:spacing w:val="-5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-12"/>
          <w:w w:val="100"/>
          <w:sz w:val="20"/>
          <w:szCs w:val="20"/>
        </w:rPr>
        <w:t> </w:t>
      </w: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小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时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内</w:t>
      </w:r>
      <w:r>
        <w:rPr>
          <w:rFonts w:ascii="MS Mincho" w:hAnsi="MS Mincho" w:cs="MS Mincho" w:eastAsia="MS Mincho"/>
          <w:spacing w:val="3"/>
          <w:w w:val="99"/>
          <w:sz w:val="20"/>
          <w:szCs w:val="20"/>
        </w:rPr>
        <w:t>，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每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隔</w:t>
      </w:r>
      <w:r>
        <w:rPr>
          <w:rFonts w:ascii="MS Mincho" w:hAnsi="MS Mincho" w:cs="MS Mincho" w:eastAsia="MS Mincho"/>
          <w:spacing w:val="-5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-9"/>
          <w:w w:val="100"/>
          <w:sz w:val="20"/>
          <w:szCs w:val="20"/>
        </w:rPr>
        <w:t> 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小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时测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量一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次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温度</w:t>
      </w:r>
      <w:r>
        <w:rPr>
          <w:rFonts w:ascii="MS Mincho" w:hAnsi="MS Mincho" w:cs="MS Mincho" w:eastAsia="MS Mincho"/>
          <w:spacing w:val="3"/>
          <w:w w:val="100"/>
          <w:sz w:val="20"/>
          <w:szCs w:val="20"/>
        </w:rPr>
        <w:t>，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测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得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的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温度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依</w:t>
      </w:r>
      <w:r>
        <w:rPr>
          <w:rFonts w:ascii="MS Mincho" w:hAnsi="MS Mincho" w:cs="MS Mincho" w:eastAsia="MS Mincho"/>
          <w:spacing w:val="3"/>
          <w:w w:val="100"/>
          <w:sz w:val="20"/>
          <w:szCs w:val="20"/>
        </w:rPr>
        <w:t>次</w:t>
      </w:r>
      <w:r>
        <w:rPr>
          <w:rFonts w:ascii="宋体" w:hAnsi="宋体" w:cs="宋体" w:eastAsia="宋体"/>
          <w:spacing w:val="-2"/>
          <w:w w:val="100"/>
          <w:sz w:val="20"/>
          <w:szCs w:val="20"/>
        </w:rPr>
        <w:t>为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：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5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，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8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，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9</w:t>
      </w:r>
      <w:r>
        <w:rPr>
          <w:rFonts w:ascii="MS Mincho" w:hAnsi="MS Mincho" w:cs="MS Mincho" w:eastAsia="MS Mincho"/>
          <w:spacing w:val="3"/>
          <w:w w:val="100"/>
          <w:sz w:val="20"/>
          <w:szCs w:val="20"/>
        </w:rPr>
        <w:t>，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5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，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5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，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9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，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1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，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40" w:lineRule="auto"/>
        <w:ind w:left="100" w:right="-20"/>
        <w:jc w:val="left"/>
        <w:rPr>
          <w:rFonts w:ascii="宋体" w:hAnsi="宋体" w:cs="宋体" w:eastAsia="宋体"/>
          <w:sz w:val="20"/>
          <w:szCs w:val="20"/>
        </w:rPr>
      </w:pP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30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，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-1"/>
          <w:w w:val="99"/>
          <w:sz w:val="20"/>
          <w:szCs w:val="20"/>
        </w:rPr>
        <w:t>2</w:t>
      </w: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，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-1"/>
          <w:w w:val="99"/>
          <w:sz w:val="20"/>
          <w:szCs w:val="20"/>
        </w:rPr>
        <w:t>5</w:t>
      </w: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，</w:t>
      </w:r>
      <w:r>
        <w:rPr>
          <w:rFonts w:ascii="Times New Roman" w:hAnsi="Times New Roman" w:cs="Times New Roman" w:eastAsia="Times New Roman"/>
          <w:spacing w:val="-1"/>
          <w:w w:val="99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7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，</w:t>
      </w:r>
      <w:r>
        <w:rPr>
          <w:rFonts w:ascii="Times New Roman" w:hAnsi="Times New Roman" w:cs="Times New Roman" w:eastAsia="Times New Roman"/>
          <w:spacing w:val="1"/>
          <w:w w:val="99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-1"/>
          <w:w w:val="99"/>
          <w:sz w:val="20"/>
          <w:szCs w:val="20"/>
        </w:rPr>
        <w:t>4</w:t>
      </w:r>
      <w:r>
        <w:rPr>
          <w:rFonts w:ascii="MS Mincho" w:hAnsi="MS Mincho" w:cs="MS Mincho" w:eastAsia="MS Mincho"/>
          <w:spacing w:val="3"/>
          <w:w w:val="99"/>
          <w:sz w:val="20"/>
          <w:szCs w:val="20"/>
        </w:rPr>
        <w:t>。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试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估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计每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隔</w:t>
      </w:r>
      <w:r>
        <w:rPr>
          <w:rFonts w:ascii="MS Mincho" w:hAnsi="MS Mincho" w:cs="MS Mincho" w:eastAsia="MS Mincho"/>
          <w:spacing w:val="-4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/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spacing w:val="-14"/>
          <w:w w:val="100"/>
          <w:sz w:val="20"/>
          <w:szCs w:val="20"/>
        </w:rPr>
        <w:t> 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小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时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的温</w:t>
      </w:r>
      <w:r>
        <w:rPr>
          <w:rFonts w:ascii="MS Mincho" w:hAnsi="MS Mincho" w:cs="MS Mincho" w:eastAsia="MS Mincho"/>
          <w:spacing w:val="3"/>
          <w:w w:val="100"/>
          <w:sz w:val="20"/>
          <w:szCs w:val="20"/>
        </w:rPr>
        <w:t>度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值。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00" w:right="-20"/>
        <w:jc w:val="left"/>
        <w:rPr>
          <w:rFonts w:ascii="宋体" w:hAnsi="宋体" w:cs="宋体" w:eastAsia="宋体"/>
          <w:sz w:val="20"/>
          <w:szCs w:val="20"/>
        </w:rPr>
      </w:pPr>
      <w:r>
        <w:rPr>
          <w:rFonts w:ascii="宋体" w:hAnsi="宋体" w:cs="宋体" w:eastAsia="宋体"/>
          <w:w w:val="99"/>
          <w:sz w:val="20"/>
          <w:szCs w:val="20"/>
        </w:rPr>
        <w:t>建立</w:t>
      </w:r>
      <w:r>
        <w:rPr>
          <w:rFonts w:ascii="宋体" w:hAnsi="宋体" w:cs="宋体" w:eastAsia="宋体"/>
          <w:spacing w:val="-50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M</w:t>
      </w:r>
      <w:r>
        <w:rPr>
          <w:rFonts w:ascii="宋体" w:hAnsi="宋体" w:cs="宋体" w:eastAsia="宋体"/>
          <w:spacing w:val="-48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文件</w:t>
      </w:r>
      <w:r>
        <w:rPr>
          <w:rFonts w:ascii="宋体" w:hAnsi="宋体" w:cs="宋体" w:eastAsia="宋体"/>
          <w:spacing w:val="-50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1"/>
          <w:w w:val="100"/>
          <w:sz w:val="20"/>
          <w:szCs w:val="20"/>
        </w:rPr>
        <w:t>temp.m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hours=1:12;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495" w:lineRule="auto"/>
        <w:ind w:left="100" w:right="376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temps=[5</w:t>
      </w:r>
      <w:r>
        <w:rPr>
          <w:rFonts w:ascii="Courier New" w:hAnsi="Courier New" w:cs="Courier New" w:eastAsia="Courier New"/>
          <w:b/>
          <w:bCs/>
          <w:color w:val="008000"/>
          <w:spacing w:val="-1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25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29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31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30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22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25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27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24];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h=1:0.1:12;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t=interp1(hours,temps,h,'spline');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plot(hours,temps,'kp',h,t,'b');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line="495" w:lineRule="auto" w:after="0"/>
        <w:jc w:val="left"/>
        <w:rPr>
          <w:rFonts w:ascii="Courier New" w:hAnsi="Courier New" w:cs="Courier New" w:eastAsia="Courier New"/>
          <w:sz w:val="20"/>
          <w:szCs w:val="20"/>
        </w:rPr>
        <w:sectPr>
          <w:headerReference w:type="default" r:id="rId5"/>
          <w:headerReference w:type="even" r:id="rId6"/>
          <w:type w:val="continuous"/>
          <w:pgSz w:w="12240" w:h="15840"/>
          <w:pgMar w:header="0" w:top="0" w:bottom="280" w:left="1700" w:right="170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46" w:after="0" w:line="170" w:lineRule="exact"/>
        <w:ind w:left="667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35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6" w:after="0" w:line="170" w:lineRule="exact"/>
        <w:ind w:left="667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30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6" w:after="0" w:line="170" w:lineRule="exact"/>
        <w:ind w:left="667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25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6" w:after="0" w:line="170" w:lineRule="exact"/>
        <w:ind w:left="667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20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6" w:after="0" w:line="170" w:lineRule="exact"/>
        <w:ind w:left="667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15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6" w:after="0" w:line="170" w:lineRule="exact"/>
        <w:ind w:left="667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10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6" w:after="0" w:line="159" w:lineRule="exact"/>
        <w:ind w:left="739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tabs>
          <w:tab w:pos="1560" w:val="left"/>
          <w:tab w:pos="2300" w:val="left"/>
          <w:tab w:pos="3040" w:val="left"/>
          <w:tab w:pos="3780" w:val="left"/>
          <w:tab w:pos="4480" w:val="left"/>
          <w:tab w:pos="5240" w:val="left"/>
        </w:tabs>
        <w:spacing w:before="0" w:after="0" w:line="143" w:lineRule="exact"/>
        <w:ind w:left="821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4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6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8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317" w:lineRule="exact"/>
        <w:ind w:left="100" w:right="-2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89.680191pt;margin-top:-314.51358pt;width:289.2414pt;height:253.416956pt;mso-position-horizontal-relative:page;mso-position-vertical-relative:paragraph;z-index:-5510" coordorigin="1794,-6290" coordsize="5785,5068">
            <v:group style="position:absolute;left:1801;top:-6283;width:5770;height:5053" coordorigin="1801,-6283" coordsize="5770,5053">
              <v:shape style="position:absolute;left:1801;top:-6283;width:5770;height:5053" coordorigin="1801,-6283" coordsize="5770,5053" path="m1801,-1230l7571,-1230,7571,-6283,1801,-6283,1801,-1230xe" filled="t" fillcolor="#DADADA" stroked="f">
                <v:path arrowok="t"/>
                <v:fill/>
              </v:shape>
            </v:group>
            <v:group style="position:absolute;left:2552;top:-5899;width:4464;height:4105" coordorigin="2552,-5899" coordsize="4464,4105">
              <v:shape style="position:absolute;left:2552;top:-5899;width:4464;height:4105" coordorigin="2552,-5899" coordsize="4464,4105" path="m2552,-1794l7016,-1794,7016,-5899,2552,-5899,2552,-1794xe" filled="t" fillcolor="#FFFFFF" stroked="f">
                <v:path arrowok="t"/>
                <v:fill/>
              </v:shape>
            </v:group>
            <v:group style="position:absolute;left:2552;top:-5899;width:4464;height:2" coordorigin="2552,-5899" coordsize="4464,2">
              <v:shape style="position:absolute;left:2552;top:-5899;width:4464;height:2" coordorigin="2552,-5899" coordsize="4464,0" path="m2552,-5899l7016,-5899e" filled="f" stroked="t" strokeweight=".112164pt" strokecolor="#000000">
                <v:path arrowok="t"/>
              </v:shape>
            </v:group>
            <v:group style="position:absolute;left:7021;top:-5893;width:10;height:2" coordorigin="7021,-5893" coordsize="10,2">
              <v:shape style="position:absolute;left:7021;top:-5893;width:10;height:2" coordorigin="7021,-5893" coordsize="10,0" path="m7021,-5893l7031,-5893e" filled="f" stroked="t" strokeweight=".598773pt" strokecolor="#000000">
                <v:path arrowok="t"/>
              </v:shape>
            </v:group>
            <v:group style="position:absolute;left:2552;top:-1794;width:4464;height:2" coordorigin="2552,-1794" coordsize="4464,2">
              <v:shape style="position:absolute;left:2552;top:-1794;width:4464;height:2" coordorigin="2552,-1794" coordsize="4464,0" path="m2552,-1794l7016,-1794e" filled="f" stroked="t" strokeweight=".112168pt" strokecolor="#000000">
                <v:path arrowok="t"/>
              </v:shape>
            </v:group>
            <v:group style="position:absolute;left:7021;top:-1788;width:10;height:2" coordorigin="7021,-1788" coordsize="10,2">
              <v:shape style="position:absolute;left:7021;top:-1788;width:10;height:2" coordorigin="7021,-1788" coordsize="10,0" path="m7021,-1788l7031,-1788e" filled="f" stroked="t" strokeweight=".598773pt" strokecolor="#000000">
                <v:path arrowok="t"/>
              </v:shape>
            </v:group>
            <v:group style="position:absolute;left:7016;top:-5899;width:2;height:4105" coordorigin="7016,-5899" coordsize="2,4105">
              <v:shape style="position:absolute;left:7016;top:-5899;width:2;height:4105" coordorigin="7016,-5899" coordsize="0,4105" path="m7016,-5899l7016,-1794e" filled="f" stroked="t" strokeweight=".096017pt" strokecolor="#000000">
                <v:path arrowok="t"/>
              </v:shape>
            </v:group>
            <v:group style="position:absolute;left:7021;top:-5893;width:10;height:2" coordorigin="7021,-5893" coordsize="10,2">
              <v:shape style="position:absolute;left:7021;top:-5893;width:10;height:2" coordorigin="7021,-5893" coordsize="10,0" path="m7021,-5893l7031,-5893e" filled="f" stroked="t" strokeweight=".598773pt" strokecolor="#000000">
                <v:path arrowok="t"/>
              </v:shape>
            </v:group>
            <v:group style="position:absolute;left:2552;top:-5899;width:2;height:4105" coordorigin="2552,-5899" coordsize="2,4105">
              <v:shape style="position:absolute;left:2552;top:-5899;width:2;height:4105" coordorigin="2552,-5899" coordsize="0,4105" path="m2552,-5899l2552,-1794e" filled="f" stroked="t" strokeweight=".096019pt" strokecolor="#000000">
                <v:path arrowok="t"/>
              </v:shape>
            </v:group>
            <v:group style="position:absolute;left:2557;top:-5893;width:10;height:2" coordorigin="2557,-5893" coordsize="10,2">
              <v:shape style="position:absolute;left:2557;top:-5893;width:10;height:2" coordorigin="2557,-5893" coordsize="10,0" path="m2557,-5893l2567,-5893e" filled="f" stroked="t" strokeweight=".598773pt" strokecolor="#000000">
                <v:path arrowok="t"/>
              </v:shape>
            </v:group>
            <v:group style="position:absolute;left:7021;top:-1788;width:10;height:2" coordorigin="7021,-1788" coordsize="10,2">
              <v:shape style="position:absolute;left:7021;top:-1788;width:10;height:2" coordorigin="7021,-1788" coordsize="10,0" path="m7021,-1788l7031,-1788e" filled="f" stroked="t" strokeweight=".598773pt" strokecolor="#000000">
                <v:path arrowok="t"/>
              </v:shape>
            </v:group>
            <v:group style="position:absolute;left:2557;top:-5893;width:10;height:2" coordorigin="2557,-5893" coordsize="10,2">
              <v:shape style="position:absolute;left:2557;top:-5893;width:10;height:2" coordorigin="2557,-5893" coordsize="10,0" path="m2557,-5893l2567,-5893e" filled="f" stroked="t" strokeweight=".598773pt" strokecolor="#000000">
                <v:path arrowok="t"/>
              </v:shape>
            </v:group>
            <v:group style="position:absolute;left:2557;top:-1847;width:10;height:2" coordorigin="2557,-1847" coordsize="10,2">
              <v:shape style="position:absolute;left:2557;top:-1847;width:10;height:2" coordorigin="2557,-1847" coordsize="10,0" path="m2557,-1847l2567,-1847e" filled="f" stroked="t" strokeweight=".598773pt" strokecolor="#000000">
                <v:path arrowok="t"/>
              </v:shape>
            </v:group>
            <v:group style="position:absolute;left:2557;top:-5845;width:10;height:2" coordorigin="2557,-5845" coordsize="10,2">
              <v:shape style="position:absolute;left:2557;top:-5845;width:10;height:2" coordorigin="2557,-5845" coordsize="10,0" path="m2557,-5845l2567,-5845e" filled="f" stroked="t" strokeweight=".598773pt" strokecolor="#000000">
                <v:path arrowok="t"/>
              </v:shape>
            </v:group>
            <v:group style="position:absolute;left:3293;top:-1853;width:2;height:60" coordorigin="3293,-1853" coordsize="2,60">
              <v:shape style="position:absolute;left:3293;top:-1853;width:2;height:60" coordorigin="3293,-1853" coordsize="0,60" path="m3293,-1794l3293,-1853e" filled="f" stroked="t" strokeweight=".096012pt" strokecolor="#000000">
                <v:path arrowok="t"/>
              </v:shape>
            </v:group>
            <v:group style="position:absolute;left:3298;top:-1847;width:10;height:2" coordorigin="3298,-1847" coordsize="10,2">
              <v:shape style="position:absolute;left:3298;top:-1847;width:10;height:2" coordorigin="3298,-1847" coordsize="10,0" path="m3298,-1847l3308,-1847e" filled="f" stroked="t" strokeweight=".598773pt" strokecolor="#000000">
                <v:path arrowok="t"/>
              </v:shape>
            </v:group>
            <v:group style="position:absolute;left:3293;top:-5899;width:2;height:48" coordorigin="3293,-5899" coordsize="2,48">
              <v:shape style="position:absolute;left:3293;top:-5899;width:2;height:48" coordorigin="3293,-5899" coordsize="0,48" path="m3293,-5899l3293,-5851e" filled="f" stroked="t" strokeweight=".096012pt" strokecolor="#000000">
                <v:path arrowok="t"/>
              </v:shape>
            </v:group>
            <v:group style="position:absolute;left:3298;top:-5845;width:10;height:2" coordorigin="3298,-5845" coordsize="10,2">
              <v:shape style="position:absolute;left:3298;top:-5845;width:10;height:2" coordorigin="3298,-5845" coordsize="10,0" path="m3298,-5845l3308,-5845e" filled="f" stroked="t" strokeweight=".598773pt" strokecolor="#000000">
                <v:path arrowok="t"/>
              </v:shape>
            </v:group>
            <v:group style="position:absolute;left:4033;top:-1853;width:2;height:60" coordorigin="4033,-1853" coordsize="2,60">
              <v:shape style="position:absolute;left:4033;top:-1853;width:2;height:60" coordorigin="4033,-1853" coordsize="0,60" path="m4033,-1794l4033,-1853e" filled="f" stroked="t" strokeweight=".096012pt" strokecolor="#000000">
                <v:path arrowok="t"/>
              </v:shape>
            </v:group>
            <v:group style="position:absolute;left:4038;top:-1847;width:10;height:2" coordorigin="4038,-1847" coordsize="10,2">
              <v:shape style="position:absolute;left:4038;top:-1847;width:10;height:2" coordorigin="4038,-1847" coordsize="10,0" path="m4038,-1847l4048,-1847e" filled="f" stroked="t" strokeweight=".598773pt" strokecolor="#000000">
                <v:path arrowok="t"/>
              </v:shape>
            </v:group>
            <v:group style="position:absolute;left:4033;top:-5899;width:2;height:48" coordorigin="4033,-5899" coordsize="2,48">
              <v:shape style="position:absolute;left:4033;top:-5899;width:2;height:48" coordorigin="4033,-5899" coordsize="0,48" path="m4033,-5899l4033,-5851e" filled="f" stroked="t" strokeweight=".096012pt" strokecolor="#000000">
                <v:path arrowok="t"/>
              </v:shape>
            </v:group>
            <v:group style="position:absolute;left:4038;top:-5845;width:10;height:2" coordorigin="4038,-5845" coordsize="10,2">
              <v:shape style="position:absolute;left:4038;top:-5845;width:10;height:2" coordorigin="4038,-5845" coordsize="10,0" path="m4038,-5845l4048,-5845e" filled="f" stroked="t" strokeweight=".598773pt" strokecolor="#000000">
                <v:path arrowok="t"/>
              </v:shape>
            </v:group>
            <v:group style="position:absolute;left:4784;top:-1853;width:2;height:60" coordorigin="4784,-1853" coordsize="2,60">
              <v:shape style="position:absolute;left:4784;top:-1853;width:2;height:60" coordorigin="4784,-1853" coordsize="0,60" path="m4784,-1794l4784,-1853e" filled="f" stroked="t" strokeweight=".096012pt" strokecolor="#000000">
                <v:path arrowok="t"/>
              </v:shape>
            </v:group>
            <v:group style="position:absolute;left:4789;top:-1847;width:10;height:2" coordorigin="4789,-1847" coordsize="10,2">
              <v:shape style="position:absolute;left:4789;top:-1847;width:10;height:2" coordorigin="4789,-1847" coordsize="10,0" path="m4789,-1847l4799,-1847e" filled="f" stroked="t" strokeweight=".598773pt" strokecolor="#000000">
                <v:path arrowok="t"/>
              </v:shape>
            </v:group>
            <v:group style="position:absolute;left:4784;top:-5899;width:2;height:48" coordorigin="4784,-5899" coordsize="2,48">
              <v:shape style="position:absolute;left:4784;top:-5899;width:2;height:48" coordorigin="4784,-5899" coordsize="0,48" path="m4784,-5899l4784,-5851e" filled="f" stroked="t" strokeweight=".096012pt" strokecolor="#000000">
                <v:path arrowok="t"/>
              </v:shape>
            </v:group>
            <v:group style="position:absolute;left:4789;top:-5845;width:10;height:2" coordorigin="4789,-5845" coordsize="10,2">
              <v:shape style="position:absolute;left:4789;top:-5845;width:10;height:2" coordorigin="4789,-5845" coordsize="10,0" path="m4789,-5845l4799,-5845e" filled="f" stroked="t" strokeweight=".598773pt" strokecolor="#000000">
                <v:path arrowok="t"/>
              </v:shape>
            </v:group>
            <v:group style="position:absolute;left:5524;top:-1853;width:2;height:60" coordorigin="5524,-1853" coordsize="2,60">
              <v:shape style="position:absolute;left:5524;top:-1853;width:2;height:60" coordorigin="5524,-1853" coordsize="0,60" path="m5524,-1794l5524,-1853e" filled="f" stroked="t" strokeweight=".096012pt" strokecolor="#000000">
                <v:path arrowok="t"/>
              </v:shape>
            </v:group>
            <v:group style="position:absolute;left:5529;top:-1847;width:10;height:2" coordorigin="5529,-1847" coordsize="10,2">
              <v:shape style="position:absolute;left:5529;top:-1847;width:10;height:2" coordorigin="5529,-1847" coordsize="10,0" path="m5529,-1847l5540,-1847e" filled="f" stroked="t" strokeweight=".598773pt" strokecolor="#000000">
                <v:path arrowok="t"/>
              </v:shape>
            </v:group>
            <v:group style="position:absolute;left:5524;top:-5899;width:2;height:48" coordorigin="5524,-5899" coordsize="2,48">
              <v:shape style="position:absolute;left:5524;top:-5899;width:2;height:48" coordorigin="5524,-5899" coordsize="0,48" path="m5524,-5899l5524,-5851e" filled="f" stroked="t" strokeweight=".096012pt" strokecolor="#000000">
                <v:path arrowok="t"/>
              </v:shape>
            </v:group>
            <v:group style="position:absolute;left:5529;top:-5845;width:10;height:2" coordorigin="5529,-5845" coordsize="10,2">
              <v:shape style="position:absolute;left:5529;top:-5845;width:10;height:2" coordorigin="5529,-5845" coordsize="10,0" path="m5529,-5845l5540,-5845e" filled="f" stroked="t" strokeweight=".598773pt" strokecolor="#000000">
                <v:path arrowok="t"/>
              </v:shape>
            </v:group>
            <v:group style="position:absolute;left:6265;top:-1853;width:2;height:60" coordorigin="6265,-1853" coordsize="2,60">
              <v:shape style="position:absolute;left:6265;top:-1853;width:2;height:60" coordorigin="6265,-1853" coordsize="0,60" path="m6265,-1794l6265,-1853e" filled="f" stroked="t" strokeweight=".096012pt" strokecolor="#000000">
                <v:path arrowok="t"/>
              </v:shape>
            </v:group>
            <v:group style="position:absolute;left:6270;top:-1847;width:10;height:2" coordorigin="6270,-1847" coordsize="10,2">
              <v:shape style="position:absolute;left:6270;top:-1847;width:10;height:2" coordorigin="6270,-1847" coordsize="10,0" path="m6270,-1847l6280,-1847e" filled="f" stroked="t" strokeweight=".598773pt" strokecolor="#000000">
                <v:path arrowok="t"/>
              </v:shape>
            </v:group>
            <v:group style="position:absolute;left:6265;top:-5899;width:2;height:48" coordorigin="6265,-5899" coordsize="2,48">
              <v:shape style="position:absolute;left:6265;top:-5899;width:2;height:48" coordorigin="6265,-5899" coordsize="0,48" path="m6265,-5899l6265,-5851e" filled="f" stroked="t" strokeweight=".096012pt" strokecolor="#000000">
                <v:path arrowok="t"/>
              </v:shape>
            </v:group>
            <v:group style="position:absolute;left:6270;top:-5845;width:10;height:2" coordorigin="6270,-5845" coordsize="10,2">
              <v:shape style="position:absolute;left:6270;top:-5845;width:10;height:2" coordorigin="6270,-5845" coordsize="10,0" path="m6270,-5845l6280,-5845e" filled="f" stroked="t" strokeweight=".598773pt" strokecolor="#000000">
                <v:path arrowok="t"/>
              </v:shape>
            </v:group>
            <v:group style="position:absolute;left:7021;top:-1847;width:10;height:2" coordorigin="7021,-1847" coordsize="10,2">
              <v:shape style="position:absolute;left:7021;top:-1847;width:10;height:2" coordorigin="7021,-1847" coordsize="10,0" path="m7021,-1847l7031,-1847e" filled="f" stroked="t" strokeweight=".598773pt" strokecolor="#000000">
                <v:path arrowok="t"/>
              </v:shape>
            </v:group>
            <v:group style="position:absolute;left:7021;top:-5845;width:10;height:2" coordorigin="7021,-5845" coordsize="10,2">
              <v:shape style="position:absolute;left:7021;top:-5845;width:10;height:2" coordorigin="7021,-5845" coordsize="10,0" path="m7021,-5845l7031,-5845e" filled="f" stroked="t" strokeweight=".598773pt" strokecolor="#000000">
                <v:path arrowok="t"/>
              </v:shape>
            </v:group>
            <v:group style="position:absolute;left:2598;top:-1788;width:10;height:2" coordorigin="2598,-1788" coordsize="10,2">
              <v:shape style="position:absolute;left:2598;top:-1788;width:10;height:2" coordorigin="2598,-1788" coordsize="10,0" path="m2598,-1788l2609,-1788e" filled="f" stroked="t" strokeweight=".598773pt" strokecolor="#000000">
                <v:path arrowok="t"/>
              </v:shape>
            </v:group>
            <v:group style="position:absolute;left:6969;top:-1788;width:10;height:2" coordorigin="6969,-1788" coordsize="10,2">
              <v:shape style="position:absolute;left:6969;top:-1788;width:10;height:2" coordorigin="6969,-1788" coordsize="10,0" path="m6969,-1788l6979,-1788e" filled="f" stroked="t" strokeweight=".598773pt" strokecolor="#000000">
                <v:path arrowok="t"/>
              </v:shape>
            </v:group>
            <v:group style="position:absolute;left:2552;top:-2478;width:41;height:2" coordorigin="2552,-2478" coordsize="41,2">
              <v:shape style="position:absolute;left:2552;top:-2478;width:41;height:2" coordorigin="2552,-2478" coordsize="41,0" path="m2552,-2478l2593,-2478e" filled="f" stroked="t" strokeweight=".112157pt" strokecolor="#000000">
                <v:path arrowok="t"/>
              </v:shape>
            </v:group>
            <v:group style="position:absolute;left:2598;top:-2472;width:10;height:2" coordorigin="2598,-2472" coordsize="10,2">
              <v:shape style="position:absolute;left:2598;top:-2472;width:10;height:2" coordorigin="2598,-2472" coordsize="10,0" path="m2598,-2472l2609,-2472e" filled="f" stroked="t" strokeweight=".598773pt" strokecolor="#000000">
                <v:path arrowok="t"/>
              </v:shape>
            </v:group>
            <v:group style="position:absolute;left:6964;top:-2478;width:52;height:2" coordorigin="6964,-2478" coordsize="52,2">
              <v:shape style="position:absolute;left:6964;top:-2478;width:52;height:2" coordorigin="6964,-2478" coordsize="52,0" path="m7016,-2478l6964,-2478e" filled="f" stroked="t" strokeweight=".112157pt" strokecolor="#000000">
                <v:path arrowok="t"/>
              </v:shape>
            </v:group>
            <v:group style="position:absolute;left:6969;top:-2472;width:10;height:2" coordorigin="6969,-2472" coordsize="10,2">
              <v:shape style="position:absolute;left:6969;top:-2472;width:10;height:2" coordorigin="6969,-2472" coordsize="10,0" path="m6969,-2472l6979,-2472e" filled="f" stroked="t" strokeweight=".598773pt" strokecolor="#000000">
                <v:path arrowok="t"/>
              </v:shape>
            </v:group>
            <v:group style="position:absolute;left:2552;top:-3162;width:41;height:2" coordorigin="2552,-3162" coordsize="41,2">
              <v:shape style="position:absolute;left:2552;top:-3162;width:41;height:2" coordorigin="2552,-3162" coordsize="41,0" path="m2552,-3162l2593,-3162e" filled="f" stroked="t" strokeweight=".112157pt" strokecolor="#000000">
                <v:path arrowok="t"/>
              </v:shape>
            </v:group>
            <v:group style="position:absolute;left:2598;top:-3156;width:10;height:2" coordorigin="2598,-3156" coordsize="10,2">
              <v:shape style="position:absolute;left:2598;top:-3156;width:10;height:2" coordorigin="2598,-3156" coordsize="10,0" path="m2598,-3156l2609,-3156e" filled="f" stroked="t" strokeweight=".598773pt" strokecolor="#000000">
                <v:path arrowok="t"/>
              </v:shape>
            </v:group>
            <v:group style="position:absolute;left:6964;top:-3162;width:52;height:2" coordorigin="6964,-3162" coordsize="52,2">
              <v:shape style="position:absolute;left:6964;top:-3162;width:52;height:2" coordorigin="6964,-3162" coordsize="52,0" path="m7016,-3162l6964,-3162e" filled="f" stroked="t" strokeweight=".112157pt" strokecolor="#000000">
                <v:path arrowok="t"/>
              </v:shape>
            </v:group>
            <v:group style="position:absolute;left:6969;top:-3156;width:10;height:2" coordorigin="6969,-3156" coordsize="10,2">
              <v:shape style="position:absolute;left:6969;top:-3156;width:10;height:2" coordorigin="6969,-3156" coordsize="10,0" path="m6969,-3156l6979,-3156e" filled="f" stroked="t" strokeweight=".598773pt" strokecolor="#000000">
                <v:path arrowok="t"/>
              </v:shape>
            </v:group>
            <v:group style="position:absolute;left:2552;top:-3846;width:41;height:2" coordorigin="2552,-3846" coordsize="41,2">
              <v:shape style="position:absolute;left:2552;top:-3846;width:41;height:2" coordorigin="2552,-3846" coordsize="41,0" path="m2552,-3846l2593,-3846e" filled="f" stroked="t" strokeweight=".112157pt" strokecolor="#000000">
                <v:path arrowok="t"/>
              </v:shape>
            </v:group>
            <v:group style="position:absolute;left:2598;top:-3840;width:10;height:2" coordorigin="2598,-3840" coordsize="10,2">
              <v:shape style="position:absolute;left:2598;top:-3840;width:10;height:2" coordorigin="2598,-3840" coordsize="10,0" path="m2598,-3840l2609,-3840e" filled="f" stroked="t" strokeweight=".598773pt" strokecolor="#000000">
                <v:path arrowok="t"/>
              </v:shape>
            </v:group>
            <v:group style="position:absolute;left:6964;top:-3846;width:52;height:2" coordorigin="6964,-3846" coordsize="52,2">
              <v:shape style="position:absolute;left:6964;top:-3846;width:52;height:2" coordorigin="6964,-3846" coordsize="52,0" path="m7016,-3846l6964,-3846e" filled="f" stroked="t" strokeweight=".112157pt" strokecolor="#000000">
                <v:path arrowok="t"/>
              </v:shape>
            </v:group>
            <v:group style="position:absolute;left:6969;top:-3840;width:10;height:2" coordorigin="6969,-3840" coordsize="10,2">
              <v:shape style="position:absolute;left:6969;top:-3840;width:10;height:2" coordorigin="6969,-3840" coordsize="10,0" path="m6969,-3840l6979,-3840e" filled="f" stroked="t" strokeweight=".598773pt" strokecolor="#000000">
                <v:path arrowok="t"/>
              </v:shape>
            </v:group>
            <v:group style="position:absolute;left:2552;top:-4530;width:41;height:2" coordorigin="2552,-4530" coordsize="41,2">
              <v:shape style="position:absolute;left:2552;top:-4530;width:41;height:2" coordorigin="2552,-4530" coordsize="41,0" path="m2552,-4530l2593,-4530e" filled="f" stroked="t" strokeweight=".112157pt" strokecolor="#000000">
                <v:path arrowok="t"/>
              </v:shape>
            </v:group>
            <v:group style="position:absolute;left:2598;top:-4524;width:10;height:2" coordorigin="2598,-4524" coordsize="10,2">
              <v:shape style="position:absolute;left:2598;top:-4524;width:10;height:2" coordorigin="2598,-4524" coordsize="10,0" path="m2598,-4524l2609,-4524e" filled="f" stroked="t" strokeweight=".598773pt" strokecolor="#000000">
                <v:path arrowok="t"/>
              </v:shape>
            </v:group>
            <v:group style="position:absolute;left:6964;top:-4530;width:52;height:2" coordorigin="6964,-4530" coordsize="52,2">
              <v:shape style="position:absolute;left:6964;top:-4530;width:52;height:2" coordorigin="6964,-4530" coordsize="52,0" path="m7016,-4530l6964,-4530e" filled="f" stroked="t" strokeweight=".112157pt" strokecolor="#000000">
                <v:path arrowok="t"/>
              </v:shape>
            </v:group>
            <v:group style="position:absolute;left:6969;top:-4524;width:10;height:2" coordorigin="6969,-4524" coordsize="10,2">
              <v:shape style="position:absolute;left:6969;top:-4524;width:10;height:2" coordorigin="6969,-4524" coordsize="10,0" path="m6969,-4524l6979,-4524e" filled="f" stroked="t" strokeweight=".598773pt" strokecolor="#000000">
                <v:path arrowok="t"/>
              </v:shape>
            </v:group>
            <v:group style="position:absolute;left:2552;top:-5214;width:41;height:2" coordorigin="2552,-5214" coordsize="41,2">
              <v:shape style="position:absolute;left:2552;top:-5214;width:41;height:2" coordorigin="2552,-5214" coordsize="41,0" path="m2552,-5214l2593,-5214e" filled="f" stroked="t" strokeweight=".112157pt" strokecolor="#000000">
                <v:path arrowok="t"/>
              </v:shape>
            </v:group>
            <v:group style="position:absolute;left:2598;top:-5209;width:10;height:2" coordorigin="2598,-5209" coordsize="10,2">
              <v:shape style="position:absolute;left:2598;top:-5209;width:10;height:2" coordorigin="2598,-5209" coordsize="10,0" path="m2598,-5209l2609,-5209e" filled="f" stroked="t" strokeweight=".598773pt" strokecolor="#000000">
                <v:path arrowok="t"/>
              </v:shape>
            </v:group>
            <v:group style="position:absolute;left:6964;top:-5214;width:52;height:2" coordorigin="6964,-5214" coordsize="52,2">
              <v:shape style="position:absolute;left:6964;top:-5214;width:52;height:2" coordorigin="6964,-5214" coordsize="52,0" path="m7016,-5214l6964,-5214e" filled="f" stroked="t" strokeweight=".112157pt" strokecolor="#000000">
                <v:path arrowok="t"/>
              </v:shape>
            </v:group>
            <v:group style="position:absolute;left:6969;top:-5209;width:10;height:2" coordorigin="6969,-5209" coordsize="10,2">
              <v:shape style="position:absolute;left:6969;top:-5209;width:10;height:2" coordorigin="6969,-5209" coordsize="10,0" path="m6969,-5209l6979,-5209e" filled="f" stroked="t" strokeweight=".598773pt" strokecolor="#000000">
                <v:path arrowok="t"/>
              </v:shape>
            </v:group>
            <v:group style="position:absolute;left:2598;top:-5893;width:10;height:2" coordorigin="2598,-5893" coordsize="10,2">
              <v:shape style="position:absolute;left:2598;top:-5893;width:10;height:2" coordorigin="2598,-5893" coordsize="10,0" path="m2598,-5893l2609,-5893e" filled="f" stroked="t" strokeweight=".598773pt" strokecolor="#000000">
                <v:path arrowok="t"/>
              </v:shape>
            </v:group>
            <v:group style="position:absolute;left:6969;top:-5893;width:10;height:2" coordorigin="6969,-5893" coordsize="10,2">
              <v:shape style="position:absolute;left:6969;top:-5893;width:10;height:2" coordorigin="6969,-5893" coordsize="10,0" path="m6969,-5893l6979,-5893e" filled="f" stroked="t" strokeweight=".598773pt" strokecolor="#000000">
                <v:path arrowok="t"/>
              </v:shape>
            </v:group>
            <v:group style="position:absolute;left:7021;top:-5893;width:10;height:2" coordorigin="7021,-5893" coordsize="10,2">
              <v:shape style="position:absolute;left:7021;top:-5893;width:10;height:2" coordorigin="7021,-5893" coordsize="10,0" path="m7021,-5893l7031,-5893e" filled="f" stroked="t" strokeweight=".598773pt" strokecolor="#000000">
                <v:path arrowok="t"/>
              </v:shape>
            </v:group>
            <v:group style="position:absolute;left:7021;top:-1788;width:10;height:2" coordorigin="7021,-1788" coordsize="10,2">
              <v:shape style="position:absolute;left:7021;top:-1788;width:10;height:2" coordorigin="7021,-1788" coordsize="10,0" path="m7021,-1788l7031,-1788e" filled="f" stroked="t" strokeweight=".598773pt" strokecolor="#000000">
                <v:path arrowok="t"/>
              </v:shape>
            </v:group>
            <v:group style="position:absolute;left:7021;top:-5893;width:10;height:2" coordorigin="7021,-5893" coordsize="10,2">
              <v:shape style="position:absolute;left:7021;top:-5893;width:10;height:2" coordorigin="7021,-5893" coordsize="10,0" path="m7021,-5893l7031,-5893e" filled="f" stroked="t" strokeweight=".598773pt" strokecolor="#000000">
                <v:path arrowok="t"/>
              </v:shape>
            </v:group>
            <v:group style="position:absolute;left:2557;top:-5893;width:10;height:2" coordorigin="2557,-5893" coordsize="10,2">
              <v:shape style="position:absolute;left:2557;top:-5893;width:10;height:2" coordorigin="2557,-5893" coordsize="10,0" path="m2557,-5893l2567,-5893e" filled="f" stroked="t" strokeweight=".598773pt" strokecolor="#000000">
                <v:path arrowok="t"/>
              </v:shape>
            </v:group>
            <v:group style="position:absolute;left:2881;top:-1841;width:72;height:84" coordorigin="2881,-1841" coordsize="72,84">
              <v:shape style="position:absolute;left:2881;top:-1841;width:72;height:84" coordorigin="2881,-1841" coordsize="72,84" path="m2881,-1818l2912,-1818,2922,-1841,2922,-1818,2953,-1818,2933,-1794,2943,-1758,2922,-1782,2892,-1758,2902,-1794,2881,-1818xe" filled="f" stroked="t" strokeweight=".10285pt" strokecolor="#000000">
                <v:path arrowok="t"/>
              </v:shape>
            </v:group>
            <v:group style="position:absolute;left:3251;top:-2262;width:72;height:84" coordorigin="3251,-2262" coordsize="72,84">
              <v:shape style="position:absolute;left:3251;top:-2262;width:72;height:84" coordorigin="3251,-2262" coordsize="72,84" path="m3251,-2238l3282,-2238,3293,-2262,3293,-2238,3323,-2238,3303,-2214,3313,-2178,3293,-2202,3262,-2178,3272,-2214,3251,-2238xe" filled="f" stroked="t" strokeweight=".102844pt" strokecolor="#000000">
                <v:path arrowok="t"/>
              </v:shape>
            </v:group>
            <v:group style="position:absolute;left:3621;top:-2394;width:72;height:84" coordorigin="3621,-2394" coordsize="72,84">
              <v:shape style="position:absolute;left:3621;top:-2394;width:72;height:84" coordorigin="3621,-2394" coordsize="72,84" path="m3621,-2370l3652,-2370,3663,-2394,3663,-2370,3694,-2370,3673,-2346,3683,-2310,3663,-2334,3632,-2310,3642,-2346,3621,-2370xe" filled="f" stroked="t" strokeweight=".102861pt" strokecolor="#000000">
                <v:path arrowok="t"/>
              </v:shape>
            </v:group>
            <v:group style="position:absolute;left:3992;top:-3210;width:72;height:84" coordorigin="3992,-3210" coordsize="72,84">
              <v:shape style="position:absolute;left:3992;top:-3210;width:72;height:84" coordorigin="3992,-3210" coordsize="72,84" path="m3992,-3186l4023,-3186,4033,-3210,4033,-3186,4064,-3186,4043,-3162,4054,-3126,4033,-3150,4002,-3126,4012,-3162,3992,-3186xe" filled="f" stroked="t" strokeweight=".102885pt" strokecolor="#000000">
                <v:path arrowok="t"/>
              </v:shape>
            </v:group>
            <v:group style="position:absolute;left:4362;top:-4578;width:72;height:84" coordorigin="4362,-4578" coordsize="72,84">
              <v:shape style="position:absolute;left:4362;top:-4578;width:72;height:84" coordorigin="4362,-4578" coordsize="72,84" path="m4362,-4554l4393,-4554,4403,-4578,4403,-4554,4434,-4554,4413,-4530,4424,-4494,4403,-4518,4372,-4494,4383,-4530,4362,-4554xe" filled="f" stroked="t" strokeweight=".102855pt" strokecolor="#000000">
                <v:path arrowok="t"/>
              </v:shape>
            </v:group>
            <v:group style="position:absolute;left:4743;top:-5130;width:72;height:84" coordorigin="4743,-5130" coordsize="72,84">
              <v:shape style="position:absolute;left:4743;top:-5130;width:72;height:84" coordorigin="4743,-5130" coordsize="72,84" path="m4743,-5106l4773,-5106,4784,-5130,4784,-5106,4814,-5106,4794,-5082,4804,-5047,4784,-5070,4753,-5047,4763,-5082,4743,-5106xe" filled="f" stroked="t" strokeweight=".102855pt" strokecolor="#000000">
                <v:path arrowok="t"/>
              </v:shape>
            </v:group>
            <v:group style="position:absolute;left:5113;top:-5407;width:72;height:84" coordorigin="5113,-5407" coordsize="72,84">
              <v:shape style="position:absolute;left:5113;top:-5407;width:72;height:84" coordorigin="5113,-5407" coordsize="72,84" path="m5113,-5383l5144,-5383,5154,-5407,5154,-5383,5185,-5383,5164,-5359,5175,-5322,5154,-5347,5123,-5322,5134,-5359,5113,-5383xe" filled="f" stroked="t" strokeweight=".10281pt" strokecolor="#000000">
                <v:path arrowok="t"/>
              </v:shape>
            </v:group>
            <v:group style="position:absolute;left:5483;top:-5262;width:72;height:84" coordorigin="5483,-5262" coordsize="72,84">
              <v:shape style="position:absolute;left:5483;top:-5262;width:72;height:84" coordorigin="5483,-5262" coordsize="72,84" path="m5483,-5239l5514,-5239,5524,-5262,5524,-5239,5555,-5239,5535,-5214,5545,-5179,5524,-5203,5493,-5179,5504,-5214,5483,-5239xe" filled="f" stroked="t" strokeweight=".102855pt" strokecolor="#000000">
                <v:path arrowok="t"/>
              </v:shape>
            </v:group>
            <v:group style="position:absolute;left:5853;top:-4170;width:72;height:84" coordorigin="5853,-4170" coordsize="72,84">
              <v:shape style="position:absolute;left:5853;top:-4170;width:72;height:84" coordorigin="5853,-4170" coordsize="72,84" path="m5853,-4146l5884,-4146,5895,-4170,5895,-4146,5925,-4146,5905,-4122,5915,-4086,5895,-4110,5864,-4086,5874,-4122,5853,-4146xe" filled="f" stroked="t" strokeweight=".10281pt" strokecolor="#000000">
                <v:path arrowok="t"/>
              </v:shape>
            </v:group>
            <v:group style="position:absolute;left:6224;top:-4578;width:72;height:84" coordorigin="6224,-4578" coordsize="72,84">
              <v:shape style="position:absolute;left:6224;top:-4578;width:72;height:84" coordorigin="6224,-4578" coordsize="72,84" path="m6224,-4554l6255,-4554,6265,-4578,6265,-4554,6296,-4554,6275,-4530,6285,-4494,6265,-4518,6234,-4494,6244,-4530,6224,-4554xe" filled="f" stroked="t" strokeweight=".102855pt" strokecolor="#000000">
                <v:path arrowok="t"/>
              </v:shape>
            </v:group>
            <v:group style="position:absolute;left:6594;top:-4854;width:72;height:84" coordorigin="6594,-4854" coordsize="72,84">
              <v:shape style="position:absolute;left:6594;top:-4854;width:72;height:84" coordorigin="6594,-4854" coordsize="72,84" path="m6594,-4831l6625,-4831,6635,-4854,6635,-4831,6666,-4831,6645,-4806,6656,-4770,6635,-4794,6604,-4770,6615,-4806,6594,-4831xe" filled="f" stroked="t" strokeweight=".10287pt" strokecolor="#000000">
                <v:path arrowok="t"/>
              </v:shape>
            </v:group>
            <v:group style="position:absolute;left:6974;top:-4446;width:72;height:84" coordorigin="6974,-4446" coordsize="72,84">
              <v:shape style="position:absolute;left:6974;top:-4446;width:72;height:84" coordorigin="6974,-4446" coordsize="72,84" path="m6974,-4422l7005,-4422,7016,-4446,7016,-4422,7046,-4422,7026,-4398,7036,-4362,7016,-4386,6984,-4362,6995,-4398,6974,-4422xe" filled="f" stroked="t" strokeweight=".10287pt" strokecolor="#000000">
                <v:path arrowok="t"/>
              </v:shape>
            </v:group>
            <v:group style="position:absolute;left:2922;top:-5430;width:4093;height:3637" coordorigin="2922,-5430" coordsize="4093,3637">
              <v:shape style="position:absolute;left:2922;top:-5430;width:4093;height:3637" coordorigin="2922,-5430" coordsize="4093,3637" path="m2922,-1794l2953,-1890,2994,-1962,3035,-2022,3066,-2070,3107,-2106,3138,-2142,3179,-2166,3220,-2190,3251,-2202,3293,-2214,3323,-2214,3365,-2226,3406,-2226,3436,-2238,3478,-2238,3550,-2262,3621,-2310,3704,-2394,3735,-2442,3776,-2502,3807,-2562,3848,-2646,3889,-2730,3920,-2826,3961,-2934,4002,-3042,4033,-3162,4074,-3306,4105,-3438,4146,-3582,4187,-3738,4218,-3882,4259,-4026,4290,-4170,4331,-4302,4372,-4422,4403,-4530,4445,-4638,4486,-4722,4516,-4794,4557,-4854,4588,-4902,4629,-4950,4671,-4987,4702,-5023,4743,-5058,4784,-5082,4814,-5118,4856,-5142,4887,-5167,4928,-5203,4969,-5226,5000,-5251,5041,-5274,5072,-5310,5113,-5335,5154,-5359,5185,-5383,5226,-5407,5267,-5419,5298,-5430,5339,-5430,5370,-5419,5452,-5359,5483,-5298,5524,-5214,5555,-5118,5596,-5011,5638,-4890,5668,-4758,5709,-4626,5750,-4494,5781,-4374,5823,-4266,5853,-4182,5895,-4122,5936,-4098,5966,-4086,6007,-4110,6039,-4146,6080,-4194,6121,-4254,6152,-4326,6193,-4398,6234,-4471,6265,-4530,6306,-4602,6337,-4650,6378,-4698,6419,-4734,6450,-4770,6491,-4782,6522,-4806,6563,-4819,6604,-4819,6635,-4806,6676,-4794,6748,-4758,6820,-4686,6861,-4638,6902,-4590,6933,-4530,6974,-4471,7016,-4398e" filled="f" stroked="t" strokeweight=".105035pt" strokecolor="#0000FF">
                <v:path arrowok="t"/>
              </v:shape>
            </v:group>
            <w10:wrap type="none"/>
          </v:group>
        </w:pict>
      </w:r>
      <w:r>
        <w:rPr>
          <w:rFonts w:ascii="MS Mincho" w:hAnsi="MS Mincho" w:cs="MS Mincho" w:eastAsia="MS Mincho"/>
          <w:position w:val="0"/>
          <w:sz w:val="24"/>
          <w:szCs w:val="24"/>
        </w:rPr>
        <w:t>例</w:t>
      </w:r>
      <w:r>
        <w:rPr>
          <w:rFonts w:ascii="MS Mincho" w:hAnsi="MS Mincho" w:cs="MS Mincho" w:eastAsia="MS Mincho"/>
          <w:spacing w:val="-58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2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40" w:lineRule="auto"/>
        <w:ind w:left="201" w:right="-20"/>
        <w:jc w:val="left"/>
        <w:rPr>
          <w:rFonts w:ascii="宋体" w:hAnsi="宋体" w:cs="宋体" w:eastAsia="宋体"/>
          <w:sz w:val="20"/>
          <w:szCs w:val="20"/>
        </w:rPr>
      </w:pPr>
      <w:r>
        <w:rPr/>
        <w:pict>
          <v:group style="position:absolute;margin-left:126.945618pt;margin-top:25.78998pt;width:.1pt;height:.835614pt;mso-position-horizontal-relative:page;mso-position-vertical-relative:paragraph;z-index:-5509" coordorigin="2539,516" coordsize="2,17">
            <v:shape style="position:absolute;left:2539;top:516;width:2;height:17" coordorigin="2539,516" coordsize="0,17" path="m2539,516l2539,533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145.410278pt;margin-top:25.78998pt;width:.1pt;height:.835614pt;mso-position-horizontal-relative:page;mso-position-vertical-relative:paragraph;z-index:-5508" coordorigin="2908,516" coordsize="2,17">
            <v:shape style="position:absolute;left:2908;top:516;width:2;height:17" coordorigin="2908,516" coordsize="0,17" path="m2908,516l2908,533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171.632874pt;margin-top:25.78998pt;width:.1pt;height:.835614pt;mso-position-horizontal-relative:page;mso-position-vertical-relative:paragraph;z-index:-5507" coordorigin="3433,516" coordsize="2,17">
            <v:shape style="position:absolute;left:3433;top:516;width:2;height:17" coordorigin="3433,516" coordsize="0,17" path="m3433,516l3433,533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197.833115pt;margin-top:25.78998pt;width:.1pt;height:.835614pt;mso-position-horizontal-relative:page;mso-position-vertical-relative:paragraph;z-index:-5506" coordorigin="3957,516" coordsize="2,17">
            <v:shape style="position:absolute;left:3957;top:516;width:2;height:17" coordorigin="3957,516" coordsize="0,17" path="m3957,516l3957,533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224.201202pt;margin-top:25.78998pt;width:.1pt;height:.835614pt;mso-position-horizontal-relative:page;mso-position-vertical-relative:paragraph;z-index:-5505" coordorigin="4484,516" coordsize="2,17">
            <v:shape style="position:absolute;left:4484;top:516;width:2;height:17" coordorigin="4484,516" coordsize="0,17" path="m4484,516l4484,533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250.408417pt;margin-top:25.78998pt;width:.1pt;height:.835614pt;mso-position-horizontal-relative:page;mso-position-vertical-relative:paragraph;z-index:-5504" coordorigin="5008,516" coordsize="2,17">
            <v:shape style="position:absolute;left:5008;top:516;width:2;height:17" coordorigin="5008,516" coordsize="0,17" path="m5008,516l5008,533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276.608643pt;margin-top:25.78998pt;width:.1pt;height:.835614pt;mso-position-horizontal-relative:page;mso-position-vertical-relative:paragraph;z-index:-5503" coordorigin="5532,516" coordsize="2,17">
            <v:shape style="position:absolute;left:5532;top:516;width:2;height:17" coordorigin="5532,516" coordsize="0,17" path="m5532,516l5532,533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302.815857pt;margin-top:25.78998pt;width:.1pt;height:.835614pt;mso-position-horizontal-relative:page;mso-position-vertical-relative:paragraph;z-index:-5502" coordorigin="6056,516" coordsize="2,17">
            <v:shape style="position:absolute;left:6056;top:516;width:2;height:17" coordorigin="6056,516" coordsize="0,17" path="m6056,516l6056,533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329.18396pt;margin-top:25.78998pt;width:.1pt;height:.835614pt;mso-position-horizontal-relative:page;mso-position-vertical-relative:paragraph;z-index:-5501" coordorigin="6584,516" coordsize="2,17">
            <v:shape style="position:absolute;left:6584;top:516;width:2;height:17" coordorigin="6584,516" coordsize="0,17" path="m6584,516l6584,533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355.405151pt;margin-top:25.78998pt;width:.1pt;height:.835614pt;mso-position-horizontal-relative:page;mso-position-vertical-relative:paragraph;z-index:-5500" coordorigin="7108,516" coordsize="2,17">
            <v:shape style="position:absolute;left:7108;top:516;width:2;height:17" coordorigin="7108,516" coordsize="0,17" path="m7108,516l7108,533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126.861687pt;margin-top:47.749916pt;width:.167861pt;height:.1pt;mso-position-horizontal-relative:page;mso-position-vertical-relative:paragraph;z-index:-5499" coordorigin="2537,955" coordsize="3,2">
            <v:shape style="position:absolute;left:2537;top:955;width:3;height:2" coordorigin="2537,955" coordsize="3,0" path="m2537,955l2541,955e" filled="f" stroked="t" strokeweight=".334246pt" strokecolor="#008000">
              <v:path arrowok="t"/>
            </v:shape>
            <w10:wrap type="none"/>
          </v:group>
        </w:pict>
      </w:r>
      <w:r>
        <w:rPr/>
        <w:pict>
          <v:group style="position:absolute;margin-left:145.326340pt;margin-top:47.749916pt;width:.167861pt;height:.1pt;mso-position-horizontal-relative:page;mso-position-vertical-relative:paragraph;z-index:-5498" coordorigin="2907,955" coordsize="3,2">
            <v:shape style="position:absolute;left:2907;top:955;width:3;height:2" coordorigin="2907,955" coordsize="3,0" path="m2907,955l2910,955e" filled="f" stroked="t" strokeweight=".334246pt" strokecolor="#008000">
              <v:path arrowok="t"/>
            </v:shape>
            <w10:wrap type="none"/>
          </v:group>
        </w:pict>
      </w:r>
      <w:r>
        <w:rPr/>
        <w:pict>
          <v:group style="position:absolute;margin-left:171.54895pt;margin-top:47.749916pt;width:.167861pt;height:.1pt;mso-position-horizontal-relative:page;mso-position-vertical-relative:paragraph;z-index:-5497" coordorigin="3431,955" coordsize="3,2">
            <v:shape style="position:absolute;left:3431;top:955;width:3;height:2" coordorigin="3431,955" coordsize="3,0" path="m3431,955l3434,955e" filled="f" stroked="t" strokeweight=".334246pt" strokecolor="#008000">
              <v:path arrowok="t"/>
            </v:shape>
            <w10:wrap type="none"/>
          </v:group>
        </w:pict>
      </w:r>
      <w:r>
        <w:rPr/>
        <w:pict>
          <v:group style="position:absolute;margin-left:197.749176pt;margin-top:47.749916pt;width:.167861pt;height:.1pt;mso-position-horizontal-relative:page;mso-position-vertical-relative:paragraph;z-index:-5496" coordorigin="3955,955" coordsize="3,2">
            <v:shape style="position:absolute;left:3955;top:955;width:3;height:2" coordorigin="3955,955" coordsize="3,0" path="m3955,955l3958,955e" filled="f" stroked="t" strokeweight=".334246pt" strokecolor="#008000">
              <v:path arrowok="t"/>
            </v:shape>
            <w10:wrap type="none"/>
          </v:group>
        </w:pict>
      </w:r>
      <w:r>
        <w:rPr/>
        <w:pict>
          <v:group style="position:absolute;margin-left:224.117264pt;margin-top:47.749916pt;width:.167861pt;height:.1pt;mso-position-horizontal-relative:page;mso-position-vertical-relative:paragraph;z-index:-5495" coordorigin="4482,955" coordsize="3,2">
            <v:shape style="position:absolute;left:4482;top:955;width:3;height:2" coordorigin="4482,955" coordsize="3,0" path="m4482,955l4486,955e" filled="f" stroked="t" strokeweight=".334246pt" strokecolor="#008000">
              <v:path arrowok="t"/>
            </v:shape>
            <w10:wrap type="none"/>
          </v:group>
        </w:pict>
      </w:r>
      <w:r>
        <w:rPr/>
        <w:pict>
          <v:group style="position:absolute;margin-left:250.324493pt;margin-top:47.749916pt;width:.167861pt;height:.1pt;mso-position-horizontal-relative:page;mso-position-vertical-relative:paragraph;z-index:-5494" coordorigin="5006,955" coordsize="3,2">
            <v:shape style="position:absolute;left:5006;top:955;width:3;height:2" coordorigin="5006,955" coordsize="3,0" path="m5006,955l5010,955e" filled="f" stroked="t" strokeweight=".334246pt" strokecolor="#008000">
              <v:path arrowok="t"/>
            </v:shape>
            <w10:wrap type="none"/>
          </v:group>
        </w:pict>
      </w:r>
      <w:r>
        <w:rPr/>
        <w:pict>
          <v:group style="position:absolute;margin-left:276.524719pt;margin-top:47.749916pt;width:.167861pt;height:.1pt;mso-position-horizontal-relative:page;mso-position-vertical-relative:paragraph;z-index:-5493" coordorigin="5530,955" coordsize="3,2">
            <v:shape style="position:absolute;left:5530;top:955;width:3;height:2" coordorigin="5530,955" coordsize="3,0" path="m5530,955l5534,955e" filled="f" stroked="t" strokeweight=".334246pt" strokecolor="#008000">
              <v:path arrowok="t"/>
            </v:shape>
            <w10:wrap type="none"/>
          </v:group>
        </w:pict>
      </w:r>
      <w:r>
        <w:rPr/>
        <w:pict>
          <v:group style="position:absolute;margin-left:302.731934pt;margin-top:47.749916pt;width:.167861pt;height:.1pt;mso-position-horizontal-relative:page;mso-position-vertical-relative:paragraph;z-index:-5492" coordorigin="6055,955" coordsize="3,2">
            <v:shape style="position:absolute;left:6055;top:955;width:3;height:2" coordorigin="6055,955" coordsize="3,0" path="m6055,955l6058,955e" filled="f" stroked="t" strokeweight=".334246pt" strokecolor="#008000">
              <v:path arrowok="t"/>
            </v:shape>
            <w10:wrap type="none"/>
          </v:group>
        </w:pict>
      </w:r>
      <w:r>
        <w:rPr/>
        <w:pict>
          <v:group style="position:absolute;margin-left:329.100037pt;margin-top:47.749916pt;width:.167861pt;height:.1pt;mso-position-horizontal-relative:page;mso-position-vertical-relative:paragraph;z-index:-5491" coordorigin="6582,955" coordsize="3,2">
            <v:shape style="position:absolute;left:6582;top:955;width:3;height:2" coordorigin="6582,955" coordsize="3,0" path="m6582,955l6585,955e" filled="f" stroked="t" strokeweight=".334246pt" strokecolor="#008000">
              <v:path arrowok="t"/>
            </v:shape>
            <w10:wrap type="none"/>
          </v:group>
        </w:pict>
      </w:r>
      <w:r>
        <w:rPr/>
        <w:pict>
          <v:group style="position:absolute;margin-left:355.321228pt;margin-top:47.749916pt;width:.167861pt;height:.1pt;mso-position-horizontal-relative:page;mso-position-vertical-relative:paragraph;z-index:-5490" coordorigin="7106,955" coordsize="3,2">
            <v:shape style="position:absolute;left:7106;top:955;width:3;height:2" coordorigin="7106,955" coordsize="3,0" path="m7106,955l7110,955e" filled="f" stroked="t" strokeweight=".334246pt" strokecolor="#008000">
              <v:path arrowok="t"/>
            </v:shape>
            <w10:wrap type="none"/>
          </v:group>
        </w:pict>
      </w:r>
      <w:r>
        <w:rPr>
          <w:rFonts w:ascii="宋体" w:hAnsi="宋体" w:cs="宋体" w:eastAsia="宋体"/>
          <w:w w:val="99"/>
          <w:sz w:val="20"/>
          <w:szCs w:val="20"/>
        </w:rPr>
        <w:t>已知飞机</w:t>
      </w:r>
      <w:r>
        <w:rPr>
          <w:rFonts w:ascii="宋体" w:hAnsi="宋体" w:cs="宋体" w:eastAsia="宋体"/>
          <w:spacing w:val="2"/>
          <w:w w:val="99"/>
          <w:sz w:val="20"/>
          <w:szCs w:val="20"/>
        </w:rPr>
        <w:t>下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轮廓</w:t>
      </w:r>
      <w:r>
        <w:rPr>
          <w:rFonts w:ascii="宋体" w:hAnsi="宋体" w:cs="宋体" w:eastAsia="宋体"/>
          <w:spacing w:val="2"/>
          <w:w w:val="99"/>
          <w:sz w:val="20"/>
          <w:szCs w:val="20"/>
        </w:rPr>
        <w:t>线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上数</w:t>
      </w:r>
      <w:r>
        <w:rPr>
          <w:rFonts w:ascii="宋体" w:hAnsi="宋体" w:cs="宋体" w:eastAsia="宋体"/>
          <w:spacing w:val="2"/>
          <w:w w:val="99"/>
          <w:sz w:val="20"/>
          <w:szCs w:val="20"/>
        </w:rPr>
        <w:t>据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如下，求</w:t>
      </w:r>
      <w:r>
        <w:rPr>
          <w:rFonts w:ascii="宋体" w:hAnsi="宋体" w:cs="宋体" w:eastAsia="宋体"/>
          <w:spacing w:val="-48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x</w:t>
      </w:r>
      <w:r>
        <w:rPr>
          <w:rFonts w:ascii="宋体" w:hAnsi="宋体" w:cs="宋体" w:eastAsia="宋体"/>
          <w:spacing w:val="-48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每</w:t>
      </w:r>
      <w:r>
        <w:rPr>
          <w:rFonts w:ascii="宋体" w:hAnsi="宋体" w:cs="宋体" w:eastAsia="宋体"/>
          <w:spacing w:val="2"/>
          <w:w w:val="99"/>
          <w:sz w:val="20"/>
          <w:szCs w:val="20"/>
        </w:rPr>
        <w:t>改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变</w:t>
      </w:r>
      <w:r>
        <w:rPr>
          <w:rFonts w:ascii="宋体" w:hAnsi="宋体" w:cs="宋体" w:eastAsia="宋体"/>
          <w:spacing w:val="-49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1"/>
          <w:w w:val="99"/>
          <w:sz w:val="20"/>
          <w:szCs w:val="20"/>
        </w:rPr>
        <w:t>0.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1</w:t>
      </w:r>
      <w:r>
        <w:rPr>
          <w:rFonts w:ascii="宋体" w:hAnsi="宋体" w:cs="宋体" w:eastAsia="宋体"/>
          <w:spacing w:val="-48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时的</w:t>
      </w:r>
      <w:r>
        <w:rPr>
          <w:rFonts w:ascii="宋体" w:hAnsi="宋体" w:cs="宋体" w:eastAsia="宋体"/>
          <w:spacing w:val="-49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y</w:t>
      </w:r>
      <w:r>
        <w:rPr>
          <w:rFonts w:ascii="宋体" w:hAnsi="宋体" w:cs="宋体" w:eastAsia="宋体"/>
          <w:spacing w:val="-48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值。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tbl>
      <w:tblPr>
        <w:tblW w:w="0" w:type="auto"/>
        <w:jc w:val="left"/>
        <w:tblInd w:w="467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426" w:hRule="exact"/>
        </w:trPr>
        <w:tc>
          <w:tcPr>
            <w:tcW w:w="371" w:type="dxa"/>
            <w:tcBorders>
              <w:top w:val="nil" w:sz="6" w:space="0" w:color="auto"/>
              <w:left w:val="nil" w:sz="6" w:space="0" w:color="auto"/>
              <w:bottom w:val="single" w:sz="5" w:space="0" w:color="008000"/>
              <w:right w:val="nil" w:sz="6" w:space="0" w:color="auto"/>
            </w:tcBorders>
          </w:tcPr>
          <w:p>
            <w:pPr>
              <w:spacing w:before="5" w:after="0" w:line="240" w:lineRule="auto"/>
              <w:ind w:left="74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1"/>
                <w:sz w:val="21"/>
                <w:szCs w:val="21"/>
              </w:rPr>
              <w:t>X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364" w:type="dxa"/>
            <w:tcBorders>
              <w:top w:val="nil" w:sz="6" w:space="0" w:color="auto"/>
              <w:left w:val="nil" w:sz="6" w:space="0" w:color="auto"/>
              <w:bottom w:val="single" w:sz="5" w:space="0" w:color="008000"/>
              <w:right w:val="nil" w:sz="6" w:space="0" w:color="auto"/>
            </w:tcBorders>
          </w:tcPr>
          <w:p>
            <w:pPr>
              <w:spacing w:before="5" w:after="0" w:line="240" w:lineRule="auto"/>
              <w:ind w:left="90" w:right="76"/>
              <w:jc w:val="center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1"/>
                <w:sz w:val="21"/>
                <w:szCs w:val="21"/>
              </w:rPr>
              <w:t>0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7" w:type="dxa"/>
            <w:tcBorders>
              <w:top w:val="nil" w:sz="6" w:space="0" w:color="auto"/>
              <w:left w:val="nil" w:sz="6" w:space="0" w:color="auto"/>
              <w:bottom w:val="single" w:sz="5" w:space="0" w:color="008000"/>
              <w:right w:val="nil" w:sz="6" w:space="0" w:color="auto"/>
            </w:tcBorders>
          </w:tcPr>
          <w:p>
            <w:pPr>
              <w:spacing w:before="5" w:after="0" w:line="240" w:lineRule="auto"/>
              <w:ind w:left="173" w:right="156"/>
              <w:jc w:val="center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1"/>
                <w:sz w:val="21"/>
                <w:szCs w:val="21"/>
              </w:rPr>
              <w:t>3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6" w:type="dxa"/>
            <w:tcBorders>
              <w:top w:val="nil" w:sz="6" w:space="0" w:color="auto"/>
              <w:left w:val="nil" w:sz="6" w:space="0" w:color="auto"/>
              <w:bottom w:val="single" w:sz="5" w:space="0" w:color="008000"/>
              <w:right w:val="nil" w:sz="6" w:space="0" w:color="auto"/>
            </w:tcBorders>
          </w:tcPr>
          <w:p>
            <w:pPr>
              <w:spacing w:before="5" w:after="0" w:line="240" w:lineRule="auto"/>
              <w:ind w:left="173" w:right="155"/>
              <w:jc w:val="center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1"/>
                <w:sz w:val="21"/>
                <w:szCs w:val="21"/>
              </w:rPr>
              <w:t>5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single" w:sz="5" w:space="0" w:color="008000"/>
              <w:right w:val="nil" w:sz="6" w:space="0" w:color="auto"/>
            </w:tcBorders>
          </w:tcPr>
          <w:p>
            <w:pPr>
              <w:spacing w:before="5" w:after="0" w:line="240" w:lineRule="auto"/>
              <w:ind w:left="172" w:right="155"/>
              <w:jc w:val="center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1"/>
                <w:sz w:val="21"/>
                <w:szCs w:val="21"/>
              </w:rPr>
              <w:t>7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single" w:sz="5" w:space="0" w:color="008000"/>
              <w:right w:val="nil" w:sz="6" w:space="0" w:color="auto"/>
            </w:tcBorders>
          </w:tcPr>
          <w:p>
            <w:pPr>
              <w:spacing w:before="5" w:after="0" w:line="240" w:lineRule="auto"/>
              <w:ind w:left="172" w:right="155"/>
              <w:jc w:val="center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1"/>
                <w:sz w:val="21"/>
                <w:szCs w:val="21"/>
              </w:rPr>
              <w:t>9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1052" w:type="dxa"/>
            <w:tcBorders>
              <w:top w:val="nil" w:sz="6" w:space="0" w:color="auto"/>
              <w:left w:val="nil" w:sz="6" w:space="0" w:color="auto"/>
              <w:bottom w:val="single" w:sz="5" w:space="0" w:color="008000"/>
              <w:right w:val="nil" w:sz="6" w:space="0" w:color="auto"/>
            </w:tcBorders>
          </w:tcPr>
          <w:p>
            <w:pPr>
              <w:tabs>
                <w:tab w:pos="680" w:val="left"/>
              </w:tabs>
              <w:spacing w:before="5" w:after="0" w:line="240" w:lineRule="auto"/>
              <w:ind w:left="161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12"/>
                <w:w w:val="100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0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50"/>
                <w:w w:val="100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0"/>
                <w:sz w:val="21"/>
                <w:szCs w:val="21"/>
              </w:rPr>
              <w:tab/>
            </w:r>
            <w:r>
              <w:rPr>
                <w:rFonts w:ascii="Times New Roman" w:hAnsi="Times New Roman" w:cs="Times New Roman" w:eastAsia="Times New Roman"/>
                <w:b/>
                <w:bCs/>
                <w:spacing w:val="-2"/>
                <w:w w:val="101"/>
                <w:sz w:val="21"/>
                <w:szCs w:val="21"/>
              </w:rPr>
              <w:t>12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single" w:sz="5" w:space="0" w:color="008000"/>
              <w:right w:val="nil" w:sz="6" w:space="0" w:color="auto"/>
            </w:tcBorders>
          </w:tcPr>
          <w:p>
            <w:pPr>
              <w:spacing w:before="5" w:after="0" w:line="240" w:lineRule="auto"/>
              <w:ind w:left="157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2"/>
                <w:w w:val="101"/>
                <w:sz w:val="21"/>
                <w:szCs w:val="21"/>
              </w:rPr>
              <w:t>13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4" w:type="dxa"/>
            <w:tcBorders>
              <w:top w:val="nil" w:sz="6" w:space="0" w:color="auto"/>
              <w:left w:val="nil" w:sz="6" w:space="0" w:color="auto"/>
              <w:bottom w:val="single" w:sz="5" w:space="0" w:color="008000"/>
              <w:right w:val="nil" w:sz="6" w:space="0" w:color="auto"/>
            </w:tcBorders>
          </w:tcPr>
          <w:p>
            <w:pPr>
              <w:spacing w:before="5" w:after="0" w:line="240" w:lineRule="auto"/>
              <w:ind w:left="157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2"/>
                <w:w w:val="101"/>
                <w:sz w:val="21"/>
                <w:szCs w:val="21"/>
              </w:rPr>
              <w:t>14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7" w:type="dxa"/>
            <w:tcBorders>
              <w:top w:val="nil" w:sz="6" w:space="0" w:color="auto"/>
              <w:left w:val="nil" w:sz="6" w:space="0" w:color="auto"/>
              <w:bottom w:val="single" w:sz="5" w:space="0" w:color="008000"/>
              <w:right w:val="nil" w:sz="6" w:space="0" w:color="auto"/>
            </w:tcBorders>
          </w:tcPr>
          <w:p>
            <w:pPr>
              <w:spacing w:before="5" w:after="0" w:line="240" w:lineRule="auto"/>
              <w:ind w:left="157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-2"/>
                <w:w w:val="101"/>
                <w:sz w:val="21"/>
                <w:szCs w:val="21"/>
              </w:rPr>
              <w:t>15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</w:tr>
      <w:tr>
        <w:trPr>
          <w:trHeight w:val="466" w:hRule="exact"/>
        </w:trPr>
        <w:tc>
          <w:tcPr>
            <w:tcW w:w="371" w:type="dxa"/>
            <w:tcBorders>
              <w:top w:val="single" w:sz="5" w:space="0" w:color="008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36" w:lineRule="exact"/>
              <w:ind w:left="74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1"/>
                <w:sz w:val="21"/>
                <w:szCs w:val="21"/>
              </w:rPr>
              <w:t>Y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364" w:type="dxa"/>
            <w:tcBorders>
              <w:top w:val="single" w:sz="5" w:space="0" w:color="008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36" w:lineRule="exact"/>
              <w:ind w:left="90" w:right="76"/>
              <w:jc w:val="center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1"/>
                <w:sz w:val="21"/>
                <w:szCs w:val="21"/>
              </w:rPr>
              <w:t>0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7" w:type="dxa"/>
            <w:tcBorders>
              <w:top w:val="single" w:sz="5" w:space="0" w:color="008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36" w:lineRule="exact"/>
              <w:ind w:left="132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1"/>
                <w:w w:val="101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3"/>
                <w:w w:val="101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1"/>
                <w:sz w:val="21"/>
                <w:szCs w:val="21"/>
              </w:rPr>
              <w:t>2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6" w:type="dxa"/>
            <w:tcBorders>
              <w:top w:val="single" w:sz="5" w:space="0" w:color="008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36" w:lineRule="exact"/>
              <w:ind w:left="132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1"/>
                <w:w w:val="101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3"/>
                <w:w w:val="101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1"/>
                <w:sz w:val="21"/>
                <w:szCs w:val="21"/>
              </w:rPr>
              <w:t>7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4" w:type="dxa"/>
            <w:tcBorders>
              <w:top w:val="single" w:sz="5" w:space="0" w:color="008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36" w:lineRule="exact"/>
              <w:ind w:left="130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1"/>
                <w:w w:val="101"/>
                <w:sz w:val="21"/>
                <w:szCs w:val="21"/>
              </w:rPr>
              <w:t>2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3"/>
                <w:w w:val="101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1"/>
                <w:sz w:val="21"/>
                <w:szCs w:val="21"/>
              </w:rPr>
              <w:t>0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4" w:type="dxa"/>
            <w:tcBorders>
              <w:top w:val="single" w:sz="5" w:space="0" w:color="008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36" w:lineRule="exact"/>
              <w:ind w:left="130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1"/>
                <w:w w:val="101"/>
                <w:sz w:val="21"/>
                <w:szCs w:val="21"/>
              </w:rPr>
              <w:t>2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3"/>
                <w:w w:val="101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1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1052" w:type="dxa"/>
            <w:tcBorders>
              <w:top w:val="single" w:sz="5" w:space="0" w:color="008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tabs>
                <w:tab w:pos="640" w:val="left"/>
              </w:tabs>
              <w:spacing w:before="0" w:after="0" w:line="236" w:lineRule="exact"/>
              <w:ind w:left="130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1"/>
                <w:w w:val="100"/>
                <w:sz w:val="21"/>
                <w:szCs w:val="21"/>
              </w:rPr>
              <w:t>2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3"/>
                <w:w w:val="100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0"/>
                <w:sz w:val="21"/>
                <w:szCs w:val="21"/>
              </w:rPr>
              <w:t>0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50"/>
                <w:w w:val="100"/>
                <w:sz w:val="21"/>
                <w:szCs w:val="21"/>
              </w:rPr>
              <w:t> 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0"/>
                <w:sz w:val="21"/>
                <w:szCs w:val="21"/>
              </w:rPr>
              <w:tab/>
            </w:r>
            <w:r>
              <w:rPr>
                <w:rFonts w:ascii="Times New Roman" w:hAnsi="Times New Roman" w:cs="Times New Roman" w:eastAsia="Times New Roman"/>
                <w:b/>
                <w:bCs/>
                <w:spacing w:val="1"/>
                <w:w w:val="101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3"/>
                <w:w w:val="101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1"/>
                <w:sz w:val="21"/>
                <w:szCs w:val="21"/>
              </w:rPr>
              <w:t>8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4" w:type="dxa"/>
            <w:tcBorders>
              <w:top w:val="single" w:sz="5" w:space="0" w:color="008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36" w:lineRule="exact"/>
              <w:ind w:left="130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1"/>
                <w:w w:val="101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3"/>
                <w:w w:val="101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1"/>
                <w:sz w:val="21"/>
                <w:szCs w:val="21"/>
              </w:rPr>
              <w:t>2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4" w:type="dxa"/>
            <w:tcBorders>
              <w:top w:val="single" w:sz="5" w:space="0" w:color="008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36" w:lineRule="exact"/>
              <w:ind w:left="130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1"/>
                <w:w w:val="101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3"/>
                <w:w w:val="101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1"/>
                <w:sz w:val="21"/>
                <w:szCs w:val="21"/>
              </w:rPr>
              <w:t>0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  <w:tc>
          <w:tcPr>
            <w:tcW w:w="527" w:type="dxa"/>
            <w:tcBorders>
              <w:top w:val="single" w:sz="5" w:space="0" w:color="008000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spacing w:before="0" w:after="0" w:line="236" w:lineRule="exact"/>
              <w:ind w:left="130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>
              <w:rPr>
                <w:rFonts w:ascii="Times New Roman" w:hAnsi="Times New Roman" w:cs="Times New Roman" w:eastAsia="Times New Roman"/>
                <w:b/>
                <w:bCs/>
                <w:spacing w:val="1"/>
                <w:w w:val="101"/>
                <w:sz w:val="21"/>
                <w:szCs w:val="21"/>
              </w:rPr>
              <w:t>1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-3"/>
                <w:w w:val="101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 w:eastAsia="Times New Roman"/>
                <w:b/>
                <w:bCs/>
                <w:spacing w:val="0"/>
                <w:w w:val="101"/>
                <w:sz w:val="21"/>
                <w:szCs w:val="21"/>
              </w:rPr>
              <w:t>6</w:t>
            </w:r>
            <w:r>
              <w:rPr>
                <w:rFonts w:ascii="Times New Roman" w:hAnsi="Times New Roman" w:cs="Times New Roman" w:eastAsia="Times New Roman"/>
                <w:spacing w:val="0"/>
                <w:w w:val="100"/>
                <w:sz w:val="21"/>
                <w:szCs w:val="21"/>
              </w:rPr>
            </w:r>
          </w:p>
        </w:tc>
      </w:tr>
    </w:tbl>
    <w:p>
      <w:pPr>
        <w:spacing w:before="4" w:after="0" w:line="120" w:lineRule="exact"/>
        <w:jc w:val="left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59" w:lineRule="exact"/>
        <w:ind w:left="100" w:right="-20"/>
        <w:jc w:val="left"/>
        <w:rPr>
          <w:rFonts w:ascii="宋体" w:hAnsi="宋体" w:cs="宋体" w:eastAsia="宋体"/>
          <w:sz w:val="20"/>
          <w:szCs w:val="20"/>
        </w:rPr>
      </w:pPr>
      <w:r>
        <w:rPr/>
        <w:pict>
          <v:group style="position:absolute;margin-left:126.945618pt;margin-top:-17.203966pt;width:.1pt;height:.852326pt;mso-position-horizontal-relative:page;mso-position-vertical-relative:paragraph;z-index:-5489" coordorigin="2539,-344" coordsize="2,17">
            <v:shape style="position:absolute;left:2539;top:-344;width:2;height:17" coordorigin="2539,-344" coordsize="0,17" path="m2539,-344l2539,-327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145.410278pt;margin-top:-17.203966pt;width:.1pt;height:.852326pt;mso-position-horizontal-relative:page;mso-position-vertical-relative:paragraph;z-index:-5488" coordorigin="2908,-344" coordsize="2,17">
            <v:shape style="position:absolute;left:2908;top:-344;width:2;height:17" coordorigin="2908,-344" coordsize="0,17" path="m2908,-344l2908,-327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171.632874pt;margin-top:-17.203966pt;width:.1pt;height:.852326pt;mso-position-horizontal-relative:page;mso-position-vertical-relative:paragraph;z-index:-5487" coordorigin="3433,-344" coordsize="2,17">
            <v:shape style="position:absolute;left:3433;top:-344;width:2;height:17" coordorigin="3433,-344" coordsize="0,17" path="m3433,-344l3433,-327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197.833115pt;margin-top:-17.203966pt;width:.1pt;height:.852326pt;mso-position-horizontal-relative:page;mso-position-vertical-relative:paragraph;z-index:-5486" coordorigin="3957,-344" coordsize="2,17">
            <v:shape style="position:absolute;left:3957;top:-344;width:2;height:17" coordorigin="3957,-344" coordsize="0,17" path="m3957,-344l3957,-327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224.201202pt;margin-top:-17.203966pt;width:.1pt;height:.852326pt;mso-position-horizontal-relative:page;mso-position-vertical-relative:paragraph;z-index:-5485" coordorigin="4484,-344" coordsize="2,17">
            <v:shape style="position:absolute;left:4484;top:-344;width:2;height:17" coordorigin="4484,-344" coordsize="0,17" path="m4484,-344l4484,-327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250.408417pt;margin-top:-17.203966pt;width:.1pt;height:.852326pt;mso-position-horizontal-relative:page;mso-position-vertical-relative:paragraph;z-index:-5484" coordorigin="5008,-344" coordsize="2,17">
            <v:shape style="position:absolute;left:5008;top:-344;width:2;height:17" coordorigin="5008,-344" coordsize="0,17" path="m5008,-344l5008,-327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276.608643pt;margin-top:-17.203966pt;width:.1pt;height:.852326pt;mso-position-horizontal-relative:page;mso-position-vertical-relative:paragraph;z-index:-5483" coordorigin="5532,-344" coordsize="2,17">
            <v:shape style="position:absolute;left:5532;top:-344;width:2;height:17" coordorigin="5532,-344" coordsize="0,17" path="m5532,-344l5532,-327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302.815857pt;margin-top:-17.203966pt;width:.1pt;height:.852326pt;mso-position-horizontal-relative:page;mso-position-vertical-relative:paragraph;z-index:-5482" coordorigin="6056,-344" coordsize="2,17">
            <v:shape style="position:absolute;left:6056;top:-344;width:2;height:17" coordorigin="6056,-344" coordsize="0,17" path="m6056,-344l6056,-327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329.18396pt;margin-top:-17.203966pt;width:.1pt;height:.852326pt;mso-position-horizontal-relative:page;mso-position-vertical-relative:paragraph;z-index:-5481" coordorigin="6584,-344" coordsize="2,17">
            <v:shape style="position:absolute;left:6584;top:-344;width:2;height:17" coordorigin="6584,-344" coordsize="0,17" path="m6584,-344l6584,-327e" filled="f" stroked="t" strokeweight=".167861pt" strokecolor="#008000">
              <v:path arrowok="t"/>
            </v:shape>
            <w10:wrap type="none"/>
          </v:group>
        </w:pict>
      </w:r>
      <w:r>
        <w:rPr/>
        <w:pict>
          <v:group style="position:absolute;margin-left:355.405151pt;margin-top:-17.203966pt;width:.1pt;height:.852326pt;mso-position-horizontal-relative:page;mso-position-vertical-relative:paragraph;z-index:-5480" coordorigin="7108,-344" coordsize="2,17">
            <v:shape style="position:absolute;left:7108;top:-344;width:2;height:17" coordorigin="7108,-344" coordsize="0,17" path="m7108,-344l7108,-327e" filled="f" stroked="t" strokeweight=".167861pt" strokecolor="#008000">
              <v:path arrowok="t"/>
            </v:shape>
            <w10:wrap type="none"/>
          </v:group>
        </w:pict>
      </w:r>
      <w:r>
        <w:rPr>
          <w:rFonts w:ascii="宋体" w:hAnsi="宋体" w:cs="宋体" w:eastAsia="宋体"/>
          <w:w w:val="99"/>
          <w:position w:val="-1"/>
          <w:sz w:val="20"/>
          <w:szCs w:val="20"/>
        </w:rPr>
        <w:t>建立</w:t>
      </w:r>
      <w:r>
        <w:rPr>
          <w:rFonts w:ascii="宋体" w:hAnsi="宋体" w:cs="宋体" w:eastAsia="宋体"/>
          <w:spacing w:val="-50"/>
          <w:w w:val="100"/>
          <w:position w:val="-1"/>
          <w:sz w:val="20"/>
          <w:szCs w:val="20"/>
        </w:rPr>
        <w:t> </w:t>
      </w:r>
      <w:r>
        <w:rPr>
          <w:rFonts w:ascii="宋体" w:hAnsi="宋体" w:cs="宋体" w:eastAsia="宋体"/>
          <w:spacing w:val="0"/>
          <w:w w:val="99"/>
          <w:position w:val="-1"/>
          <w:sz w:val="20"/>
          <w:szCs w:val="20"/>
        </w:rPr>
        <w:t>M</w:t>
      </w:r>
      <w:r>
        <w:rPr>
          <w:rFonts w:ascii="宋体" w:hAnsi="宋体" w:cs="宋体" w:eastAsia="宋体"/>
          <w:spacing w:val="-48"/>
          <w:w w:val="100"/>
          <w:position w:val="-1"/>
          <w:sz w:val="20"/>
          <w:szCs w:val="20"/>
        </w:rPr>
        <w:t> </w:t>
      </w:r>
      <w:r>
        <w:rPr>
          <w:rFonts w:ascii="宋体" w:hAnsi="宋体" w:cs="宋体" w:eastAsia="宋体"/>
          <w:spacing w:val="0"/>
          <w:w w:val="99"/>
          <w:position w:val="-1"/>
          <w:sz w:val="20"/>
          <w:szCs w:val="20"/>
        </w:rPr>
        <w:t>文件</w:t>
      </w:r>
      <w:r>
        <w:rPr>
          <w:rFonts w:ascii="宋体" w:hAnsi="宋体" w:cs="宋体" w:eastAsia="宋体"/>
          <w:spacing w:val="-50"/>
          <w:w w:val="100"/>
          <w:position w:val="-1"/>
          <w:sz w:val="20"/>
          <w:szCs w:val="20"/>
        </w:rPr>
        <w:t> </w:t>
      </w:r>
      <w:r>
        <w:rPr>
          <w:rFonts w:ascii="宋体" w:hAnsi="宋体" w:cs="宋体" w:eastAsia="宋体"/>
          <w:spacing w:val="1"/>
          <w:w w:val="100"/>
          <w:position w:val="-1"/>
          <w:sz w:val="20"/>
          <w:szCs w:val="20"/>
        </w:rPr>
        <w:t>p</w:t>
      </w:r>
      <w:r>
        <w:rPr>
          <w:rFonts w:ascii="宋体" w:hAnsi="宋体" w:cs="宋体" w:eastAsia="宋体"/>
          <w:spacing w:val="1"/>
          <w:w w:val="100"/>
          <w:position w:val="-1"/>
          <w:sz w:val="20"/>
          <w:szCs w:val="20"/>
        </w:rPr>
        <w:t>l</w:t>
      </w:r>
      <w:r>
        <w:rPr>
          <w:rFonts w:ascii="宋体" w:hAnsi="宋体" w:cs="宋体" w:eastAsia="宋体"/>
          <w:spacing w:val="1"/>
          <w:w w:val="100"/>
          <w:position w:val="-1"/>
          <w:sz w:val="20"/>
          <w:szCs w:val="20"/>
        </w:rPr>
        <w:t>a</w:t>
      </w:r>
      <w:r>
        <w:rPr>
          <w:rFonts w:ascii="宋体" w:hAnsi="宋体" w:cs="宋体" w:eastAsia="宋体"/>
          <w:spacing w:val="1"/>
          <w:w w:val="100"/>
          <w:position w:val="-1"/>
          <w:sz w:val="20"/>
          <w:szCs w:val="20"/>
        </w:rPr>
        <w:t>n</w:t>
      </w:r>
      <w:r>
        <w:rPr>
          <w:rFonts w:ascii="宋体" w:hAnsi="宋体" w:cs="宋体" w:eastAsia="宋体"/>
          <w:spacing w:val="1"/>
          <w:w w:val="100"/>
          <w:position w:val="-1"/>
          <w:sz w:val="20"/>
          <w:szCs w:val="20"/>
        </w:rPr>
        <w:t>e</w:t>
      </w:r>
      <w:r>
        <w:rPr>
          <w:rFonts w:ascii="宋体" w:hAnsi="宋体" w:cs="宋体" w:eastAsia="宋体"/>
          <w:spacing w:val="-1"/>
          <w:w w:val="100"/>
          <w:position w:val="-1"/>
          <w:sz w:val="20"/>
          <w:szCs w:val="20"/>
        </w:rPr>
        <w:t>.</w:t>
      </w:r>
      <w:r>
        <w:rPr>
          <w:rFonts w:ascii="宋体" w:hAnsi="宋体" w:cs="宋体" w:eastAsia="宋体"/>
          <w:spacing w:val="0"/>
          <w:w w:val="100"/>
          <w:position w:val="-1"/>
          <w:sz w:val="20"/>
          <w:szCs w:val="20"/>
        </w:rPr>
        <w:t>m</w:t>
      </w:r>
      <w:r>
        <w:rPr>
          <w:rFonts w:ascii="宋体" w:hAnsi="宋体" w:cs="宋体" w:eastAsia="宋体"/>
          <w:spacing w:val="0"/>
          <w:w w:val="100"/>
          <w:position w:val="0"/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x0=[0</w:t>
      </w:r>
      <w:r>
        <w:rPr>
          <w:rFonts w:ascii="Courier New" w:hAnsi="Courier New" w:cs="Courier New" w:eastAsia="Courier New"/>
          <w:b/>
          <w:bCs/>
          <w:color w:val="008000"/>
          <w:spacing w:val="-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3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5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11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12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13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];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y0=[0</w:t>
      </w:r>
      <w:r>
        <w:rPr>
          <w:rFonts w:ascii="Courier New" w:hAnsi="Courier New" w:cs="Courier New" w:eastAsia="Courier New"/>
          <w:b/>
          <w:bCs/>
          <w:color w:val="008000"/>
          <w:spacing w:val="-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1.2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1.7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2.0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2.1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2.0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1.8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1.2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1.0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1.6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];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495" w:lineRule="auto"/>
        <w:ind w:left="100" w:right="506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x=0:0.1:15;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y1=interp1(x0,y0,x,'neares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t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');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y2=interp1(x0,y0,x);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y3=interp1(x0,y0,x,'spline');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plot(x0,y0,'kp',x,y1,'r')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line="495" w:lineRule="auto"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0" w:footer="0" w:top="0" w:bottom="280" w:left="1700" w:right="172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46" w:after="0" w:line="170" w:lineRule="exact"/>
        <w:ind w:left="626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70" w:lineRule="exact"/>
        <w:ind w:left="739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70" w:lineRule="exact"/>
        <w:ind w:left="626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70" w:lineRule="exact"/>
        <w:ind w:left="739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70" w:lineRule="exact"/>
        <w:ind w:left="626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59" w:lineRule="exact"/>
        <w:ind w:left="739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tabs>
          <w:tab w:pos="2300" w:val="left"/>
          <w:tab w:pos="3740" w:val="left"/>
          <w:tab w:pos="5240" w:val="left"/>
        </w:tabs>
        <w:spacing w:before="0" w:after="0" w:line="143" w:lineRule="exact"/>
        <w:ind w:left="821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0" w:after="0" w:line="219" w:lineRule="exact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/>
        <w:pict>
          <v:group style="position:absolute;margin-left:89.680191pt;margin-top:-262.900879pt;width:289.2414pt;height:253.416956pt;mso-position-horizontal-relative:page;mso-position-vertical-relative:paragraph;z-index:-5479" coordorigin="1794,-5258" coordsize="5785,5068">
            <v:group style="position:absolute;left:1801;top:-5250;width:5770;height:5053" coordorigin="1801,-5250" coordsize="5770,5053">
              <v:shape style="position:absolute;left:1801;top:-5250;width:5770;height:5053" coordorigin="1801,-5250" coordsize="5770,5053" path="m1801,-197l7571,-197,7571,-5250,1801,-5250,1801,-197xe" filled="t" fillcolor="#DADADA" stroked="f">
                <v:path arrowok="t"/>
                <v:fill/>
              </v:shape>
            </v:group>
            <v:group style="position:absolute;left:2552;top:-4866;width:4464;height:4105" coordorigin="2552,-4866" coordsize="4464,4105">
              <v:shape style="position:absolute;left:2552;top:-4866;width:4464;height:4105" coordorigin="2552,-4866" coordsize="4464,4105" path="m2552,-761l7016,-761,7016,-4866,2552,-4866,2552,-761xe" filled="t" fillcolor="#FFFFFF" stroked="f">
                <v:path arrowok="t"/>
                <v:fill/>
              </v:shape>
            </v:group>
            <v:group style="position:absolute;left:2552;top:-4867;width:4464;height:2" coordorigin="2552,-4867" coordsize="4464,2">
              <v:shape style="position:absolute;left:2552;top:-4867;width:4464;height:2" coordorigin="2552,-4867" coordsize="4464,0" path="m2552,-4867l7016,-4867e" filled="f" stroked="t" strokeweight=".112164pt" strokecolor="#000000">
                <v:path arrowok="t"/>
              </v:shape>
            </v:group>
            <v:group style="position:absolute;left:7021;top:-4860;width:10;height:2" coordorigin="7021,-4860" coordsize="10,2">
              <v:shape style="position:absolute;left:7021;top:-4860;width:10;height:2" coordorigin="7021,-4860" coordsize="10,0" path="m7021,-4860l7031,-4860e" filled="f" stroked="t" strokeweight=".598773pt" strokecolor="#000000">
                <v:path arrowok="t"/>
              </v:shape>
            </v:group>
            <v:group style="position:absolute;left:2552;top:-761;width:4464;height:2" coordorigin="2552,-761" coordsize="4464,2">
              <v:shape style="position:absolute;left:2552;top:-761;width:4464;height:2" coordorigin="2552,-761" coordsize="4464,0" path="m2552,-761l7016,-761e" filled="f" stroked="t" strokeweight=".112168pt" strokecolor="#000000">
                <v:path arrowok="t"/>
              </v:shape>
            </v:group>
            <v:group style="position:absolute;left:7021;top:-755;width:10;height:2" coordorigin="7021,-755" coordsize="10,2">
              <v:shape style="position:absolute;left:7021;top:-755;width:10;height:2" coordorigin="7021,-755" coordsize="10,0" path="m7021,-755l7031,-755e" filled="f" stroked="t" strokeweight=".598773pt" strokecolor="#000000">
                <v:path arrowok="t"/>
              </v:shape>
            </v:group>
            <v:group style="position:absolute;left:7016;top:-4867;width:2;height:4105" coordorigin="7016,-4867" coordsize="2,4105">
              <v:shape style="position:absolute;left:7016;top:-4867;width:2;height:4105" coordorigin="7016,-4867" coordsize="0,4105" path="m7016,-4867l7016,-761e" filled="f" stroked="t" strokeweight=".096017pt" strokecolor="#000000">
                <v:path arrowok="t"/>
              </v:shape>
            </v:group>
            <v:group style="position:absolute;left:7021;top:-4860;width:10;height:2" coordorigin="7021,-4860" coordsize="10,2">
              <v:shape style="position:absolute;left:7021;top:-4860;width:10;height:2" coordorigin="7021,-4860" coordsize="10,0" path="m7021,-4860l7031,-4860e" filled="f" stroked="t" strokeweight=".598773pt" strokecolor="#000000">
                <v:path arrowok="t"/>
              </v:shape>
            </v:group>
            <v:group style="position:absolute;left:2552;top:-4867;width:2;height:4105" coordorigin="2552,-4867" coordsize="2,4105">
              <v:shape style="position:absolute;left:2552;top:-4867;width:2;height:4105" coordorigin="2552,-4867" coordsize="0,4105" path="m2552,-4867l2552,-761e" filled="f" stroked="t" strokeweight=".096019pt" strokecolor="#000000">
                <v:path arrowok="t"/>
              </v:shape>
            </v:group>
            <v:group style="position:absolute;left:2557;top:-4860;width:10;height:2" coordorigin="2557,-4860" coordsize="10,2">
              <v:shape style="position:absolute;left:2557;top:-4860;width:10;height:2" coordorigin="2557,-4860" coordsize="10,0" path="m2557,-4860l2567,-4860e" filled="f" stroked="t" strokeweight=".598773pt" strokecolor="#000000">
                <v:path arrowok="t"/>
              </v:shape>
            </v:group>
            <v:group style="position:absolute;left:7021;top:-755;width:10;height:2" coordorigin="7021,-755" coordsize="10,2">
              <v:shape style="position:absolute;left:7021;top:-755;width:10;height:2" coordorigin="7021,-755" coordsize="10,0" path="m7021,-755l7031,-755e" filled="f" stroked="t" strokeweight=".598773pt" strokecolor="#000000">
                <v:path arrowok="t"/>
              </v:shape>
            </v:group>
            <v:group style="position:absolute;left:2557;top:-4860;width:10;height:2" coordorigin="2557,-4860" coordsize="10,2">
              <v:shape style="position:absolute;left:2557;top:-4860;width:10;height:2" coordorigin="2557,-4860" coordsize="10,0" path="m2557,-4860l2567,-4860e" filled="f" stroked="t" strokeweight=".598773pt" strokecolor="#000000">
                <v:path arrowok="t"/>
              </v:shape>
            </v:group>
            <v:group style="position:absolute;left:2557;top:-815;width:10;height:2" coordorigin="2557,-815" coordsize="10,2">
              <v:shape style="position:absolute;left:2557;top:-815;width:10;height:2" coordorigin="2557,-815" coordsize="10,0" path="m2557,-815l2567,-815e" filled="f" stroked="t" strokeweight=".598773pt" strokecolor="#000000">
                <v:path arrowok="t"/>
              </v:shape>
            </v:group>
            <v:group style="position:absolute;left:2557;top:-4813;width:10;height:2" coordorigin="2557,-4813" coordsize="10,2">
              <v:shape style="position:absolute;left:2557;top:-4813;width:10;height:2" coordorigin="2557,-4813" coordsize="10,0" path="m2557,-4813l2567,-4813e" filled="f" stroked="t" strokeweight=".598773pt" strokecolor="#000000">
                <v:path arrowok="t"/>
              </v:shape>
            </v:group>
            <v:group style="position:absolute;left:4033;top:-821;width:2;height:60" coordorigin="4033,-821" coordsize="2,60">
              <v:shape style="position:absolute;left:4033;top:-821;width:2;height:60" coordorigin="4033,-821" coordsize="0,60" path="m4033,-761l4033,-821e" filled="f" stroked="t" strokeweight=".096012pt" strokecolor="#000000">
                <v:path arrowok="t"/>
              </v:shape>
            </v:group>
            <v:group style="position:absolute;left:4038;top:-815;width:10;height:2" coordorigin="4038,-815" coordsize="10,2">
              <v:shape style="position:absolute;left:4038;top:-815;width:10;height:2" coordorigin="4038,-815" coordsize="10,0" path="m4038,-815l4048,-815e" filled="f" stroked="t" strokeweight=".598773pt" strokecolor="#000000">
                <v:path arrowok="t"/>
              </v:shape>
            </v:group>
            <v:group style="position:absolute;left:4033;top:-4867;width:2;height:48" coordorigin="4033,-4867" coordsize="2,48">
              <v:shape style="position:absolute;left:4033;top:-4867;width:2;height:48" coordorigin="4033,-4867" coordsize="0,48" path="m4033,-4867l4033,-4819e" filled="f" stroked="t" strokeweight=".096012pt" strokecolor="#000000">
                <v:path arrowok="t"/>
              </v:shape>
            </v:group>
            <v:group style="position:absolute;left:4038;top:-4813;width:10;height:2" coordorigin="4038,-4813" coordsize="10,2">
              <v:shape style="position:absolute;left:4038;top:-4813;width:10;height:2" coordorigin="4038,-4813" coordsize="10,0" path="m4038,-4813l4048,-4813e" filled="f" stroked="t" strokeweight=".598773pt" strokecolor="#000000">
                <v:path arrowok="t"/>
              </v:shape>
            </v:group>
            <v:group style="position:absolute;left:5524;top:-821;width:2;height:60" coordorigin="5524,-821" coordsize="2,60">
              <v:shape style="position:absolute;left:5524;top:-821;width:2;height:60" coordorigin="5524,-821" coordsize="0,60" path="m5524,-761l5524,-821e" filled="f" stroked="t" strokeweight=".096012pt" strokecolor="#000000">
                <v:path arrowok="t"/>
              </v:shape>
            </v:group>
            <v:group style="position:absolute;left:5529;top:-815;width:10;height:2" coordorigin="5529,-815" coordsize="10,2">
              <v:shape style="position:absolute;left:5529;top:-815;width:10;height:2" coordorigin="5529,-815" coordsize="10,0" path="m5529,-815l5540,-815e" filled="f" stroked="t" strokeweight=".598773pt" strokecolor="#000000">
                <v:path arrowok="t"/>
              </v:shape>
            </v:group>
            <v:group style="position:absolute;left:5524;top:-4867;width:2;height:48" coordorigin="5524,-4867" coordsize="2,48">
              <v:shape style="position:absolute;left:5524;top:-4867;width:2;height:48" coordorigin="5524,-4867" coordsize="0,48" path="m5524,-4867l5524,-4819e" filled="f" stroked="t" strokeweight=".096012pt" strokecolor="#000000">
                <v:path arrowok="t"/>
              </v:shape>
            </v:group>
            <v:group style="position:absolute;left:5529;top:-4813;width:10;height:2" coordorigin="5529,-4813" coordsize="10,2">
              <v:shape style="position:absolute;left:5529;top:-4813;width:10;height:2" coordorigin="5529,-4813" coordsize="10,0" path="m5529,-4813l5540,-4813e" filled="f" stroked="t" strokeweight=".598773pt" strokecolor="#000000">
                <v:path arrowok="t"/>
              </v:shape>
            </v:group>
            <v:group style="position:absolute;left:7021;top:-815;width:10;height:2" coordorigin="7021,-815" coordsize="10,2">
              <v:shape style="position:absolute;left:7021;top:-815;width:10;height:2" coordorigin="7021,-815" coordsize="10,0" path="m7021,-815l7031,-815e" filled="f" stroked="t" strokeweight=".598773pt" strokecolor="#000000">
                <v:path arrowok="t"/>
              </v:shape>
            </v:group>
            <v:group style="position:absolute;left:7021;top:-4813;width:10;height:2" coordorigin="7021,-4813" coordsize="10,2">
              <v:shape style="position:absolute;left:7021;top:-4813;width:10;height:2" coordorigin="7021,-4813" coordsize="10,0" path="m7021,-4813l7031,-4813e" filled="f" stroked="t" strokeweight=".598773pt" strokecolor="#000000">
                <v:path arrowok="t"/>
              </v:shape>
            </v:group>
            <v:group style="position:absolute;left:2598;top:-755;width:10;height:2" coordorigin="2598,-755" coordsize="10,2">
              <v:shape style="position:absolute;left:2598;top:-755;width:10;height:2" coordorigin="2598,-755" coordsize="10,0" path="m2598,-755l2609,-755e" filled="f" stroked="t" strokeweight=".598773pt" strokecolor="#000000">
                <v:path arrowok="t"/>
              </v:shape>
            </v:group>
            <v:group style="position:absolute;left:6969;top:-755;width:10;height:2" coordorigin="6969,-755" coordsize="10,2">
              <v:shape style="position:absolute;left:6969;top:-755;width:10;height:2" coordorigin="6969,-755" coordsize="10,0" path="m6969,-755l6979,-755e" filled="f" stroked="t" strokeweight=".598773pt" strokecolor="#000000">
                <v:path arrowok="t"/>
              </v:shape>
            </v:group>
            <v:group style="position:absolute;left:2552;top:-1590;width:41;height:2" coordorigin="2552,-1590" coordsize="41,2">
              <v:shape style="position:absolute;left:2552;top:-1590;width:41;height:2" coordorigin="2552,-1590" coordsize="41,0" path="m2552,-1590l2593,-1590e" filled="f" stroked="t" strokeweight=".112157pt" strokecolor="#000000">
                <v:path arrowok="t"/>
              </v:shape>
            </v:group>
            <v:group style="position:absolute;left:2598;top:-1584;width:10;height:2" coordorigin="2598,-1584" coordsize="10,2">
              <v:shape style="position:absolute;left:2598;top:-1584;width:10;height:2" coordorigin="2598,-1584" coordsize="10,0" path="m2598,-1584l2609,-1584e" filled="f" stroked="t" strokeweight=".598773pt" strokecolor="#000000">
                <v:path arrowok="t"/>
              </v:shape>
            </v:group>
            <v:group style="position:absolute;left:6964;top:-1590;width:52;height:2" coordorigin="6964,-1590" coordsize="52,2">
              <v:shape style="position:absolute;left:6964;top:-1590;width:52;height:2" coordorigin="6964,-1590" coordsize="52,0" path="m7016,-1590l6964,-1590e" filled="f" stroked="t" strokeweight=".112157pt" strokecolor="#000000">
                <v:path arrowok="t"/>
              </v:shape>
            </v:group>
            <v:group style="position:absolute;left:6969;top:-1584;width:10;height:2" coordorigin="6969,-1584" coordsize="10,2">
              <v:shape style="position:absolute;left:6969;top:-1584;width:10;height:2" coordorigin="6969,-1584" coordsize="10,0" path="m6969,-1584l6979,-1584e" filled="f" stroked="t" strokeweight=".598773pt" strokecolor="#000000">
                <v:path arrowok="t"/>
              </v:shape>
            </v:group>
            <v:group style="position:absolute;left:2552;top:-2406;width:41;height:2" coordorigin="2552,-2406" coordsize="41,2">
              <v:shape style="position:absolute;left:2552;top:-2406;width:41;height:2" coordorigin="2552,-2406" coordsize="41,0" path="m2552,-2406l2593,-2406e" filled="f" stroked="t" strokeweight=".112157pt" strokecolor="#000000">
                <v:path arrowok="t"/>
              </v:shape>
            </v:group>
            <v:group style="position:absolute;left:2598;top:-2400;width:10;height:2" coordorigin="2598,-2400" coordsize="10,2">
              <v:shape style="position:absolute;left:2598;top:-2400;width:10;height:2" coordorigin="2598,-2400" coordsize="10,0" path="m2598,-2400l2609,-2400e" filled="f" stroked="t" strokeweight=".598773pt" strokecolor="#000000">
                <v:path arrowok="t"/>
              </v:shape>
            </v:group>
            <v:group style="position:absolute;left:6964;top:-2406;width:52;height:2" coordorigin="6964,-2406" coordsize="52,2">
              <v:shape style="position:absolute;left:6964;top:-2406;width:52;height:2" coordorigin="6964,-2406" coordsize="52,0" path="m7016,-2406l6964,-2406e" filled="f" stroked="t" strokeweight=".112157pt" strokecolor="#000000">
                <v:path arrowok="t"/>
              </v:shape>
            </v:group>
            <v:group style="position:absolute;left:6969;top:-2400;width:10;height:2" coordorigin="6969,-2400" coordsize="10,2">
              <v:shape style="position:absolute;left:6969;top:-2400;width:10;height:2" coordorigin="6969,-2400" coordsize="10,0" path="m6969,-2400l6979,-2400e" filled="f" stroked="t" strokeweight=".598773pt" strokecolor="#000000">
                <v:path arrowok="t"/>
              </v:shape>
            </v:group>
            <v:group style="position:absolute;left:2552;top:-3234;width:41;height:2" coordorigin="2552,-3234" coordsize="41,2">
              <v:shape style="position:absolute;left:2552;top:-3234;width:41;height:2" coordorigin="2552,-3234" coordsize="41,0" path="m2552,-3234l2593,-3234e" filled="f" stroked="t" strokeweight=".112157pt" strokecolor="#000000">
                <v:path arrowok="t"/>
              </v:shape>
            </v:group>
            <v:group style="position:absolute;left:2598;top:-3228;width:10;height:2" coordorigin="2598,-3228" coordsize="10,2">
              <v:shape style="position:absolute;left:2598;top:-3228;width:10;height:2" coordorigin="2598,-3228" coordsize="10,0" path="m2598,-3228l2609,-3228e" filled="f" stroked="t" strokeweight=".598773pt" strokecolor="#000000">
                <v:path arrowok="t"/>
              </v:shape>
            </v:group>
            <v:group style="position:absolute;left:6964;top:-3234;width:52;height:2" coordorigin="6964,-3234" coordsize="52,2">
              <v:shape style="position:absolute;left:6964;top:-3234;width:52;height:2" coordorigin="6964,-3234" coordsize="52,0" path="m7016,-3234l6964,-3234e" filled="f" stroked="t" strokeweight=".112157pt" strokecolor="#000000">
                <v:path arrowok="t"/>
              </v:shape>
            </v:group>
            <v:group style="position:absolute;left:6969;top:-3228;width:10;height:2" coordorigin="6969,-3228" coordsize="10,2">
              <v:shape style="position:absolute;left:6969;top:-3228;width:10;height:2" coordorigin="6969,-3228" coordsize="10,0" path="m6969,-3228l6979,-3228e" filled="f" stroked="t" strokeweight=".598773pt" strokecolor="#000000">
                <v:path arrowok="t"/>
              </v:shape>
            </v:group>
            <v:group style="position:absolute;left:2552;top:-4050;width:41;height:2" coordorigin="2552,-4050" coordsize="41,2">
              <v:shape style="position:absolute;left:2552;top:-4050;width:41;height:2" coordorigin="2552,-4050" coordsize="41,0" path="m2552,-4050l2593,-4050e" filled="f" stroked="t" strokeweight=".112157pt" strokecolor="#000000">
                <v:path arrowok="t"/>
              </v:shape>
            </v:group>
            <v:group style="position:absolute;left:2598;top:-4044;width:10;height:2" coordorigin="2598,-4044" coordsize="10,2">
              <v:shape style="position:absolute;left:2598;top:-4044;width:10;height:2" coordorigin="2598,-4044" coordsize="10,0" path="m2598,-4044l2609,-4044e" filled="f" stroked="t" strokeweight=".598773pt" strokecolor="#000000">
                <v:path arrowok="t"/>
              </v:shape>
            </v:group>
            <v:group style="position:absolute;left:6964;top:-4050;width:52;height:2" coordorigin="6964,-4050" coordsize="52,2">
              <v:shape style="position:absolute;left:6964;top:-4050;width:52;height:2" coordorigin="6964,-4050" coordsize="52,0" path="m7016,-4050l6964,-4050e" filled="f" stroked="t" strokeweight=".112157pt" strokecolor="#000000">
                <v:path arrowok="t"/>
              </v:shape>
            </v:group>
            <v:group style="position:absolute;left:6969;top:-4044;width:10;height:2" coordorigin="6969,-4044" coordsize="10,2">
              <v:shape style="position:absolute;left:6969;top:-4044;width:10;height:2" coordorigin="6969,-4044" coordsize="10,0" path="m6969,-4044l6979,-4044e" filled="f" stroked="t" strokeweight=".598773pt" strokecolor="#000000">
                <v:path arrowok="t"/>
              </v:shape>
            </v:group>
            <v:group style="position:absolute;left:2598;top:-4860;width:10;height:2" coordorigin="2598,-4860" coordsize="10,2">
              <v:shape style="position:absolute;left:2598;top:-4860;width:10;height:2" coordorigin="2598,-4860" coordsize="10,0" path="m2598,-4860l2609,-4860e" filled="f" stroked="t" strokeweight=".598773pt" strokecolor="#000000">
                <v:path arrowok="t"/>
              </v:shape>
            </v:group>
            <v:group style="position:absolute;left:6969;top:-4860;width:10;height:2" coordorigin="6969,-4860" coordsize="10,2">
              <v:shape style="position:absolute;left:6969;top:-4860;width:10;height:2" coordorigin="6969,-4860" coordsize="10,0" path="m6969,-4860l6979,-4860e" filled="f" stroked="t" strokeweight=".598773pt" strokecolor="#000000">
                <v:path arrowok="t"/>
              </v:shape>
            </v:group>
            <v:group style="position:absolute;left:7021;top:-4860;width:10;height:2" coordorigin="7021,-4860" coordsize="10,2">
              <v:shape style="position:absolute;left:7021;top:-4860;width:10;height:2" coordorigin="7021,-4860" coordsize="10,0" path="m7021,-4860l7031,-4860e" filled="f" stroked="t" strokeweight=".598773pt" strokecolor="#000000">
                <v:path arrowok="t"/>
              </v:shape>
            </v:group>
            <v:group style="position:absolute;left:7021;top:-755;width:10;height:2" coordorigin="7021,-755" coordsize="10,2">
              <v:shape style="position:absolute;left:7021;top:-755;width:10;height:2" coordorigin="7021,-755" coordsize="10,0" path="m7021,-755l7031,-755e" filled="f" stroked="t" strokeweight=".598773pt" strokecolor="#000000">
                <v:path arrowok="t"/>
              </v:shape>
            </v:group>
            <v:group style="position:absolute;left:7021;top:-4860;width:10;height:2" coordorigin="7021,-4860" coordsize="10,2">
              <v:shape style="position:absolute;left:7021;top:-4860;width:10;height:2" coordorigin="7021,-4860" coordsize="10,0" path="m7021,-4860l7031,-4860e" filled="f" stroked="t" strokeweight=".598773pt" strokecolor="#000000">
                <v:path arrowok="t"/>
              </v:shape>
            </v:group>
            <v:group style="position:absolute;left:2557;top:-4860;width:10;height:2" coordorigin="2557,-4860" coordsize="10,2">
              <v:shape style="position:absolute;left:2557;top:-4860;width:10;height:2" coordorigin="2557,-4860" coordsize="10,0" path="m2557,-4860l2567,-4860e" filled="f" stroked="t" strokeweight=".598773pt" strokecolor="#000000">
                <v:path arrowok="t"/>
              </v:shape>
            </v:group>
            <v:group style="position:absolute;left:2511;top:-809;width:72;height:84" coordorigin="2511,-809" coordsize="72,84">
              <v:shape style="position:absolute;left:2511;top:-809;width:72;height:84" coordorigin="2511,-809" coordsize="72,84" path="m2511,-785l2542,-785,2552,-809,2552,-785,2583,-785,2562,-761,2573,-725,2552,-749,2521,-725,2532,-761,2511,-785xe" filled="f" stroked="t" strokeweight=".102852pt" strokecolor="#000000">
                <v:path arrowok="t"/>
              </v:shape>
            </v:group>
            <v:group style="position:absolute;left:3395;top:-2790;width:72;height:84" coordorigin="3395,-2790" coordsize="72,84">
              <v:shape style="position:absolute;left:3395;top:-2790;width:72;height:84" coordorigin="3395,-2790" coordsize="72,84" path="m3395,-2766l3426,-2766,3436,-2790,3436,-2766,3468,-2766,3447,-2742,3457,-2706,3436,-2730,3406,-2706,3416,-2742,3395,-2766xe" filled="f" stroked="t" strokeweight=".102855pt" strokecolor="#000000">
                <v:path arrowok="t"/>
              </v:shape>
            </v:group>
            <v:group style="position:absolute;left:3992;top:-3606;width:72;height:84" coordorigin="3992,-3606" coordsize="72,84">
              <v:shape style="position:absolute;left:3992;top:-3606;width:72;height:84" coordorigin="3992,-3606" coordsize="72,84" path="m3992,-3582l4023,-3582,4033,-3606,4033,-3582,4064,-3582,4043,-3558,4054,-3522,4033,-3546,4002,-3522,4012,-3558,3992,-3582xe" filled="f" stroked="t" strokeweight=".102855pt" strokecolor="#000000">
                <v:path arrowok="t"/>
              </v:shape>
            </v:group>
            <v:group style="position:absolute;left:4588;top:-4098;width:72;height:84" coordorigin="4588,-4098" coordsize="72,84">
              <v:shape style="position:absolute;left:4588;top:-4098;width:72;height:84" coordorigin="4588,-4098" coordsize="72,84" path="m4588,-4074l4619,-4074,4629,-4098,4629,-4074,4660,-4074,4640,-4050,4650,-4014,4629,-4038,4599,-4014,4609,-4050,4588,-4074xe" filled="f" stroked="t" strokeweight=".102885pt" strokecolor="#000000">
                <v:path arrowok="t"/>
              </v:shape>
            </v:group>
            <v:group style="position:absolute;left:5185;top:-4266;width:72;height:84" coordorigin="5185,-4266" coordsize="72,84">
              <v:shape style="position:absolute;left:5185;top:-4266;width:72;height:84" coordorigin="5185,-4266" coordsize="72,84" path="m5185,-4242l5216,-4242,5226,-4266,5226,-4242,5257,-4242,5237,-4218,5247,-4182,5226,-4206,5195,-4182,5205,-4218,5185,-4242xe" filled="f" stroked="t" strokeweight=".10287pt" strokecolor="#000000">
                <v:path arrowok="t"/>
              </v:shape>
            </v:group>
            <v:group style="position:absolute;left:5781;top:-4098;width:72;height:84" coordorigin="5781,-4098" coordsize="72,84">
              <v:shape style="position:absolute;left:5781;top:-4098;width:72;height:84" coordorigin="5781,-4098" coordsize="72,84" path="m5781,-4074l5812,-4074,5823,-4098,5823,-4074,5853,-4074,5833,-4050,5843,-4014,5823,-4038,5792,-4014,5802,-4050,5781,-4074xe" filled="f" stroked="t" strokeweight=".102885pt" strokecolor="#000000">
                <v:path arrowok="t"/>
              </v:shape>
            </v:group>
            <v:group style="position:absolute;left:6080;top:-3774;width:72;height:84" coordorigin="6080,-3774" coordsize="72,84">
              <v:shape style="position:absolute;left:6080;top:-3774;width:72;height:84" coordorigin="6080,-3774" coordsize="72,84" path="m6080,-3750l6110,-3750,6121,-3774,6121,-3750,6152,-3750,6131,-3726,6141,-3690,6121,-3714,6090,-3690,6100,-3726,6080,-3750xe" filled="f" stroked="t" strokeweight=".102855pt" strokecolor="#000000">
                <v:path arrowok="t"/>
              </v:shape>
            </v:group>
            <v:group style="position:absolute;left:6378;top:-2790;width:72;height:84" coordorigin="6378,-2790" coordsize="72,84">
              <v:shape style="position:absolute;left:6378;top:-2790;width:72;height:84" coordorigin="6378,-2790" coordsize="72,84" path="m6378,-2766l6409,-2766,6419,-2790,6419,-2766,6450,-2766,6429,-2742,6440,-2706,6419,-2730,6388,-2706,6398,-2742,6378,-2766xe" filled="f" stroked="t" strokeweight=".10284pt" strokecolor="#000000">
                <v:path arrowok="t"/>
              </v:shape>
            </v:group>
            <v:group style="position:absolute;left:6676;top:-2454;width:72;height:84" coordorigin="6676,-2454" coordsize="72,84">
              <v:shape style="position:absolute;left:6676;top:-2454;width:72;height:84" coordorigin="6676,-2454" coordsize="72,84" path="m6676,-2430l6707,-2430,6717,-2454,6717,-2430,6748,-2430,6728,-2406,6738,-2370,6717,-2394,6686,-2370,6697,-2406,6676,-2430xe" filled="f" stroked="t" strokeweight=".10281pt" strokecolor="#000000">
                <v:path arrowok="t"/>
              </v:shape>
            </v:group>
            <v:group style="position:absolute;left:6974;top:-3438;width:72;height:84" coordorigin="6974,-3438" coordsize="72,84">
              <v:shape style="position:absolute;left:6974;top:-3438;width:72;height:84" coordorigin="6974,-3438" coordsize="72,84" path="m6974,-3414l7005,-3414,7016,-3438,7016,-3414,7046,-3414,7026,-3390,7036,-3354,7016,-3378,6984,-3354,6995,-3390,6974,-3414xe" filled="f" stroked="t" strokeweight=".10284pt" strokecolor="#000000">
                <v:path arrowok="t"/>
              </v:shape>
            </v:group>
            <v:group style="position:absolute;left:2552;top:-4218;width:3774;height:3457" coordorigin="2552,-4218" coordsize="3774,3457">
              <v:shape style="position:absolute;left:2552;top:-4218;width:3774;height:3457" coordorigin="2552,-4218" coordsize="3774,3457" path="m2552,-761l2552,-761,2963,-761,2994,-2742,3704,-2742,3735,-3558,4301,-3558,4331,-4050,4897,-4050,4928,-4218,5493,-4218,5524,-4050,5936,-4050,5966,-3726,6234,-3726,6265,-2742,6296,-2742,6326,-2742e" filled="f" stroked="t" strokeweight=".104792pt" strokecolor="#FF0000">
                <v:path arrowok="t"/>
              </v:shape>
            </v:group>
            <v:group style="position:absolute;left:6326;top:-3390;width:689;height:984" coordorigin="6326,-3390" coordsize="689,984">
              <v:shape style="position:absolute;left:6326;top:-3390;width:689;height:984" coordorigin="6326,-3390" coordsize="689,984" path="m6326,-2742l6326,-2742,6532,-2742,6563,-2406,6831,-2406,6861,-3390,6892,-3390,6923,-3390,6954,-3390,6984,-3390,7016,-3390e" filled="f" stroked="t" strokeweight=".101328pt" strokecolor="#FF0000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plot(x0,y0,'kp',x,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position w:val="1"/>
          <w:sz w:val="20"/>
          <w:szCs w:val="20"/>
        </w:rPr>
        <w:t>y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2,'r')</w:t>
      </w:r>
      <w:r>
        <w:rPr>
          <w:rFonts w:ascii="Courier New" w:hAnsi="Courier New" w:cs="Courier New" w:eastAsia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70" w:lineRule="exact"/>
        <w:ind w:left="626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70" w:lineRule="exact"/>
        <w:ind w:left="739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70" w:lineRule="exact"/>
        <w:ind w:left="626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70" w:lineRule="exact"/>
        <w:ind w:left="739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70" w:lineRule="exact"/>
        <w:ind w:left="626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59" w:lineRule="exact"/>
        <w:ind w:left="739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tabs>
          <w:tab w:pos="2300" w:val="left"/>
          <w:tab w:pos="3740" w:val="left"/>
          <w:tab w:pos="5240" w:val="left"/>
        </w:tabs>
        <w:spacing w:before="0" w:after="0" w:line="143" w:lineRule="exact"/>
        <w:ind w:left="821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/>
        <w:pict>
          <v:group style="position:absolute;margin-left:89.680191pt;margin-top:-262.950897pt;width:289.2414pt;height:253.416956pt;mso-position-horizontal-relative:page;mso-position-vertical-relative:paragraph;z-index:-5478" coordorigin="1794,-5259" coordsize="5785,5068">
            <v:group style="position:absolute;left:1801;top:-5251;width:5770;height:5053" coordorigin="1801,-5251" coordsize="5770,5053">
              <v:shape style="position:absolute;left:1801;top:-5251;width:5770;height:5053" coordorigin="1801,-5251" coordsize="5770,5053" path="m1801,-198l7571,-198,7571,-5251,1801,-5251,1801,-198xe" filled="t" fillcolor="#DADADA" stroked="f">
                <v:path arrowok="t"/>
                <v:fill/>
              </v:shape>
            </v:group>
            <v:group style="position:absolute;left:2552;top:-4867;width:4464;height:4105" coordorigin="2552,-4867" coordsize="4464,4105">
              <v:shape style="position:absolute;left:2552;top:-4867;width:4464;height:4105" coordorigin="2552,-4867" coordsize="4464,4105" path="m2552,-762l7016,-762,7016,-4867,2552,-4867,2552,-762xe" filled="t" fillcolor="#FFFFFF" stroked="f">
                <v:path arrowok="t"/>
                <v:fill/>
              </v:shape>
            </v:group>
            <v:group style="position:absolute;left:2552;top:-4868;width:4464;height:2" coordorigin="2552,-4868" coordsize="4464,2">
              <v:shape style="position:absolute;left:2552;top:-4868;width:4464;height:2" coordorigin="2552,-4868" coordsize="4464,0" path="m2552,-4868l7016,-4868e" filled="f" stroked="t" strokeweight=".112164pt" strokecolor="#000000">
                <v:path arrowok="t"/>
              </v:shape>
            </v:group>
            <v:group style="position:absolute;left:7021;top:-4861;width:10;height:2" coordorigin="7021,-4861" coordsize="10,2">
              <v:shape style="position:absolute;left:7021;top:-4861;width:10;height:2" coordorigin="7021,-4861" coordsize="10,0" path="m7021,-4861l7031,-4861e" filled="f" stroked="t" strokeweight=".598773pt" strokecolor="#000000">
                <v:path arrowok="t"/>
              </v:shape>
            </v:group>
            <v:group style="position:absolute;left:2552;top:-762;width:4464;height:2" coordorigin="2552,-762" coordsize="4464,2">
              <v:shape style="position:absolute;left:2552;top:-762;width:4464;height:2" coordorigin="2552,-762" coordsize="4464,0" path="m2552,-762l7016,-762e" filled="f" stroked="t" strokeweight=".112168pt" strokecolor="#000000">
                <v:path arrowok="t"/>
              </v:shape>
            </v:group>
            <v:group style="position:absolute;left:7021;top:-756;width:10;height:2" coordorigin="7021,-756" coordsize="10,2">
              <v:shape style="position:absolute;left:7021;top:-756;width:10;height:2" coordorigin="7021,-756" coordsize="10,0" path="m7021,-756l7031,-756e" filled="f" stroked="t" strokeweight=".598773pt" strokecolor="#000000">
                <v:path arrowok="t"/>
              </v:shape>
            </v:group>
            <v:group style="position:absolute;left:7016;top:-4868;width:2;height:4105" coordorigin="7016,-4868" coordsize="2,4105">
              <v:shape style="position:absolute;left:7016;top:-4868;width:2;height:4105" coordorigin="7016,-4868" coordsize="0,4105" path="m7016,-4868l7016,-762e" filled="f" stroked="t" strokeweight=".096017pt" strokecolor="#000000">
                <v:path arrowok="t"/>
              </v:shape>
            </v:group>
            <v:group style="position:absolute;left:7021;top:-4861;width:10;height:2" coordorigin="7021,-4861" coordsize="10,2">
              <v:shape style="position:absolute;left:7021;top:-4861;width:10;height:2" coordorigin="7021,-4861" coordsize="10,0" path="m7021,-4861l7031,-4861e" filled="f" stroked="t" strokeweight=".598773pt" strokecolor="#000000">
                <v:path arrowok="t"/>
              </v:shape>
            </v:group>
            <v:group style="position:absolute;left:2552;top:-4868;width:2;height:4105" coordorigin="2552,-4868" coordsize="2,4105">
              <v:shape style="position:absolute;left:2552;top:-4868;width:2;height:4105" coordorigin="2552,-4868" coordsize="0,4105" path="m2552,-4868l2552,-762e" filled="f" stroked="t" strokeweight=".096019pt" strokecolor="#000000">
                <v:path arrowok="t"/>
              </v:shape>
            </v:group>
            <v:group style="position:absolute;left:2557;top:-4861;width:10;height:2" coordorigin="2557,-4861" coordsize="10,2">
              <v:shape style="position:absolute;left:2557;top:-4861;width:10;height:2" coordorigin="2557,-4861" coordsize="10,0" path="m2557,-4861l2567,-4861e" filled="f" stroked="t" strokeweight=".598773pt" strokecolor="#000000">
                <v:path arrowok="t"/>
              </v:shape>
            </v:group>
            <v:group style="position:absolute;left:7021;top:-756;width:10;height:2" coordorigin="7021,-756" coordsize="10,2">
              <v:shape style="position:absolute;left:7021;top:-756;width:10;height:2" coordorigin="7021,-756" coordsize="10,0" path="m7021,-756l7031,-756e" filled="f" stroked="t" strokeweight=".598773pt" strokecolor="#000000">
                <v:path arrowok="t"/>
              </v:shape>
            </v:group>
            <v:group style="position:absolute;left:2557;top:-4861;width:10;height:2" coordorigin="2557,-4861" coordsize="10,2">
              <v:shape style="position:absolute;left:2557;top:-4861;width:10;height:2" coordorigin="2557,-4861" coordsize="10,0" path="m2557,-4861l2567,-4861e" filled="f" stroked="t" strokeweight=".598773pt" strokecolor="#000000">
                <v:path arrowok="t"/>
              </v:shape>
            </v:group>
            <v:group style="position:absolute;left:2557;top:-816;width:10;height:2" coordorigin="2557,-816" coordsize="10,2">
              <v:shape style="position:absolute;left:2557;top:-816;width:10;height:2" coordorigin="2557,-816" coordsize="10,0" path="m2557,-816l2567,-816e" filled="f" stroked="t" strokeweight=".598773pt" strokecolor="#000000">
                <v:path arrowok="t"/>
              </v:shape>
            </v:group>
            <v:group style="position:absolute;left:2557;top:-4814;width:10;height:2" coordorigin="2557,-4814" coordsize="10,2">
              <v:shape style="position:absolute;left:2557;top:-4814;width:10;height:2" coordorigin="2557,-4814" coordsize="10,0" path="m2557,-4814l2567,-4814e" filled="f" stroked="t" strokeweight=".598773pt" strokecolor="#000000">
                <v:path arrowok="t"/>
              </v:shape>
            </v:group>
            <v:group style="position:absolute;left:4033;top:-822;width:2;height:60" coordorigin="4033,-822" coordsize="2,60">
              <v:shape style="position:absolute;left:4033;top:-822;width:2;height:60" coordorigin="4033,-822" coordsize="0,60" path="m4033,-762l4033,-822e" filled="f" stroked="t" strokeweight=".096012pt" strokecolor="#000000">
                <v:path arrowok="t"/>
              </v:shape>
            </v:group>
            <v:group style="position:absolute;left:4038;top:-816;width:10;height:2" coordorigin="4038,-816" coordsize="10,2">
              <v:shape style="position:absolute;left:4038;top:-816;width:10;height:2" coordorigin="4038,-816" coordsize="10,0" path="m4038,-816l4048,-816e" filled="f" stroked="t" strokeweight=".598773pt" strokecolor="#000000">
                <v:path arrowok="t"/>
              </v:shape>
            </v:group>
            <v:group style="position:absolute;left:4033;top:-4868;width:2;height:48" coordorigin="4033,-4868" coordsize="2,48">
              <v:shape style="position:absolute;left:4033;top:-4868;width:2;height:48" coordorigin="4033,-4868" coordsize="0,48" path="m4033,-4868l4033,-4820e" filled="f" stroked="t" strokeweight=".096012pt" strokecolor="#000000">
                <v:path arrowok="t"/>
              </v:shape>
            </v:group>
            <v:group style="position:absolute;left:4038;top:-4814;width:10;height:2" coordorigin="4038,-4814" coordsize="10,2">
              <v:shape style="position:absolute;left:4038;top:-4814;width:10;height:2" coordorigin="4038,-4814" coordsize="10,0" path="m4038,-4814l4048,-4814e" filled="f" stroked="t" strokeweight=".598773pt" strokecolor="#000000">
                <v:path arrowok="t"/>
              </v:shape>
            </v:group>
            <v:group style="position:absolute;left:5524;top:-822;width:2;height:60" coordorigin="5524,-822" coordsize="2,60">
              <v:shape style="position:absolute;left:5524;top:-822;width:2;height:60" coordorigin="5524,-822" coordsize="0,60" path="m5524,-762l5524,-822e" filled="f" stroked="t" strokeweight=".096012pt" strokecolor="#000000">
                <v:path arrowok="t"/>
              </v:shape>
            </v:group>
            <v:group style="position:absolute;left:5529;top:-816;width:10;height:2" coordorigin="5529,-816" coordsize="10,2">
              <v:shape style="position:absolute;left:5529;top:-816;width:10;height:2" coordorigin="5529,-816" coordsize="10,0" path="m5529,-816l5540,-816e" filled="f" stroked="t" strokeweight=".598773pt" strokecolor="#000000">
                <v:path arrowok="t"/>
              </v:shape>
            </v:group>
            <v:group style="position:absolute;left:5524;top:-4868;width:2;height:48" coordorigin="5524,-4868" coordsize="2,48">
              <v:shape style="position:absolute;left:5524;top:-4868;width:2;height:48" coordorigin="5524,-4868" coordsize="0,48" path="m5524,-4868l5524,-4820e" filled="f" stroked="t" strokeweight=".096012pt" strokecolor="#000000">
                <v:path arrowok="t"/>
              </v:shape>
            </v:group>
            <v:group style="position:absolute;left:5529;top:-4814;width:10;height:2" coordorigin="5529,-4814" coordsize="10,2">
              <v:shape style="position:absolute;left:5529;top:-4814;width:10;height:2" coordorigin="5529,-4814" coordsize="10,0" path="m5529,-4814l5540,-4814e" filled="f" stroked="t" strokeweight=".598773pt" strokecolor="#000000">
                <v:path arrowok="t"/>
              </v:shape>
            </v:group>
            <v:group style="position:absolute;left:7021;top:-816;width:10;height:2" coordorigin="7021,-816" coordsize="10,2">
              <v:shape style="position:absolute;left:7021;top:-816;width:10;height:2" coordorigin="7021,-816" coordsize="10,0" path="m7021,-816l7031,-816e" filled="f" stroked="t" strokeweight=".598773pt" strokecolor="#000000">
                <v:path arrowok="t"/>
              </v:shape>
            </v:group>
            <v:group style="position:absolute;left:7021;top:-4814;width:10;height:2" coordorigin="7021,-4814" coordsize="10,2">
              <v:shape style="position:absolute;left:7021;top:-4814;width:10;height:2" coordorigin="7021,-4814" coordsize="10,0" path="m7021,-4814l7031,-4814e" filled="f" stroked="t" strokeweight=".598773pt" strokecolor="#000000">
                <v:path arrowok="t"/>
              </v:shape>
            </v:group>
            <v:group style="position:absolute;left:2598;top:-756;width:10;height:2" coordorigin="2598,-756" coordsize="10,2">
              <v:shape style="position:absolute;left:2598;top:-756;width:10;height:2" coordorigin="2598,-756" coordsize="10,0" path="m2598,-756l2609,-756e" filled="f" stroked="t" strokeweight=".598773pt" strokecolor="#000000">
                <v:path arrowok="t"/>
              </v:shape>
            </v:group>
            <v:group style="position:absolute;left:6969;top:-756;width:10;height:2" coordorigin="6969,-756" coordsize="10,2">
              <v:shape style="position:absolute;left:6969;top:-756;width:10;height:2" coordorigin="6969,-756" coordsize="10,0" path="m6969,-756l6979,-756e" filled="f" stroked="t" strokeweight=".598773pt" strokecolor="#000000">
                <v:path arrowok="t"/>
              </v:shape>
            </v:group>
            <v:group style="position:absolute;left:2552;top:-1591;width:41;height:2" coordorigin="2552,-1591" coordsize="41,2">
              <v:shape style="position:absolute;left:2552;top:-1591;width:41;height:2" coordorigin="2552,-1591" coordsize="41,0" path="m2552,-1591l2593,-1591e" filled="f" stroked="t" strokeweight=".112157pt" strokecolor="#000000">
                <v:path arrowok="t"/>
              </v:shape>
            </v:group>
            <v:group style="position:absolute;left:2598;top:-1585;width:10;height:2" coordorigin="2598,-1585" coordsize="10,2">
              <v:shape style="position:absolute;left:2598;top:-1585;width:10;height:2" coordorigin="2598,-1585" coordsize="10,0" path="m2598,-1585l2609,-1585e" filled="f" stroked="t" strokeweight=".598773pt" strokecolor="#000000">
                <v:path arrowok="t"/>
              </v:shape>
            </v:group>
            <v:group style="position:absolute;left:6964;top:-1591;width:52;height:2" coordorigin="6964,-1591" coordsize="52,2">
              <v:shape style="position:absolute;left:6964;top:-1591;width:52;height:2" coordorigin="6964,-1591" coordsize="52,0" path="m7016,-1591l6964,-1591e" filled="f" stroked="t" strokeweight=".112157pt" strokecolor="#000000">
                <v:path arrowok="t"/>
              </v:shape>
            </v:group>
            <v:group style="position:absolute;left:6969;top:-1585;width:10;height:2" coordorigin="6969,-1585" coordsize="10,2">
              <v:shape style="position:absolute;left:6969;top:-1585;width:10;height:2" coordorigin="6969,-1585" coordsize="10,0" path="m6969,-1585l6979,-1585e" filled="f" stroked="t" strokeweight=".598773pt" strokecolor="#000000">
                <v:path arrowok="t"/>
              </v:shape>
            </v:group>
            <v:group style="position:absolute;left:2552;top:-2407;width:41;height:2" coordorigin="2552,-2407" coordsize="41,2">
              <v:shape style="position:absolute;left:2552;top:-2407;width:41;height:2" coordorigin="2552,-2407" coordsize="41,0" path="m2552,-2407l2593,-2407e" filled="f" stroked="t" strokeweight=".112157pt" strokecolor="#000000">
                <v:path arrowok="t"/>
              </v:shape>
            </v:group>
            <v:group style="position:absolute;left:2598;top:-2401;width:10;height:2" coordorigin="2598,-2401" coordsize="10,2">
              <v:shape style="position:absolute;left:2598;top:-2401;width:10;height:2" coordorigin="2598,-2401" coordsize="10,0" path="m2598,-2401l2609,-2401e" filled="f" stroked="t" strokeweight=".598773pt" strokecolor="#000000">
                <v:path arrowok="t"/>
              </v:shape>
            </v:group>
            <v:group style="position:absolute;left:6964;top:-2407;width:52;height:2" coordorigin="6964,-2407" coordsize="52,2">
              <v:shape style="position:absolute;left:6964;top:-2407;width:52;height:2" coordorigin="6964,-2407" coordsize="52,0" path="m7016,-2407l6964,-2407e" filled="f" stroked="t" strokeweight=".112157pt" strokecolor="#000000">
                <v:path arrowok="t"/>
              </v:shape>
            </v:group>
            <v:group style="position:absolute;left:6969;top:-2401;width:10;height:2" coordorigin="6969,-2401" coordsize="10,2">
              <v:shape style="position:absolute;left:6969;top:-2401;width:10;height:2" coordorigin="6969,-2401" coordsize="10,0" path="m6969,-2401l6979,-2401e" filled="f" stroked="t" strokeweight=".598773pt" strokecolor="#000000">
                <v:path arrowok="t"/>
              </v:shape>
            </v:group>
            <v:group style="position:absolute;left:2552;top:-3235;width:41;height:2" coordorigin="2552,-3235" coordsize="41,2">
              <v:shape style="position:absolute;left:2552;top:-3235;width:41;height:2" coordorigin="2552,-3235" coordsize="41,0" path="m2552,-3235l2593,-3235e" filled="f" stroked="t" strokeweight=".112157pt" strokecolor="#000000">
                <v:path arrowok="t"/>
              </v:shape>
            </v:group>
            <v:group style="position:absolute;left:2598;top:-3229;width:10;height:2" coordorigin="2598,-3229" coordsize="10,2">
              <v:shape style="position:absolute;left:2598;top:-3229;width:10;height:2" coordorigin="2598,-3229" coordsize="10,0" path="m2598,-3229l2609,-3229e" filled="f" stroked="t" strokeweight=".598773pt" strokecolor="#000000">
                <v:path arrowok="t"/>
              </v:shape>
            </v:group>
            <v:group style="position:absolute;left:6964;top:-3235;width:52;height:2" coordorigin="6964,-3235" coordsize="52,2">
              <v:shape style="position:absolute;left:6964;top:-3235;width:52;height:2" coordorigin="6964,-3235" coordsize="52,0" path="m7016,-3235l6964,-3235e" filled="f" stroked="t" strokeweight=".112157pt" strokecolor="#000000">
                <v:path arrowok="t"/>
              </v:shape>
            </v:group>
            <v:group style="position:absolute;left:6969;top:-3229;width:10;height:2" coordorigin="6969,-3229" coordsize="10,2">
              <v:shape style="position:absolute;left:6969;top:-3229;width:10;height:2" coordorigin="6969,-3229" coordsize="10,0" path="m6969,-3229l6979,-3229e" filled="f" stroked="t" strokeweight=".598773pt" strokecolor="#000000">
                <v:path arrowok="t"/>
              </v:shape>
            </v:group>
            <v:group style="position:absolute;left:2552;top:-4051;width:41;height:2" coordorigin="2552,-4051" coordsize="41,2">
              <v:shape style="position:absolute;left:2552;top:-4051;width:41;height:2" coordorigin="2552,-4051" coordsize="41,0" path="m2552,-4051l2593,-4051e" filled="f" stroked="t" strokeweight=".112157pt" strokecolor="#000000">
                <v:path arrowok="t"/>
              </v:shape>
            </v:group>
            <v:group style="position:absolute;left:2598;top:-4045;width:10;height:2" coordorigin="2598,-4045" coordsize="10,2">
              <v:shape style="position:absolute;left:2598;top:-4045;width:10;height:2" coordorigin="2598,-4045" coordsize="10,0" path="m2598,-4045l2609,-4045e" filled="f" stroked="t" strokeweight=".598773pt" strokecolor="#000000">
                <v:path arrowok="t"/>
              </v:shape>
            </v:group>
            <v:group style="position:absolute;left:6964;top:-4051;width:52;height:2" coordorigin="6964,-4051" coordsize="52,2">
              <v:shape style="position:absolute;left:6964;top:-4051;width:52;height:2" coordorigin="6964,-4051" coordsize="52,0" path="m7016,-4051l6964,-4051e" filled="f" stroked="t" strokeweight=".112157pt" strokecolor="#000000">
                <v:path arrowok="t"/>
              </v:shape>
            </v:group>
            <v:group style="position:absolute;left:6969;top:-4045;width:10;height:2" coordorigin="6969,-4045" coordsize="10,2">
              <v:shape style="position:absolute;left:6969;top:-4045;width:10;height:2" coordorigin="6969,-4045" coordsize="10,0" path="m6969,-4045l6979,-4045e" filled="f" stroked="t" strokeweight=".598773pt" strokecolor="#000000">
                <v:path arrowok="t"/>
              </v:shape>
            </v:group>
            <v:group style="position:absolute;left:2598;top:-4861;width:10;height:2" coordorigin="2598,-4861" coordsize="10,2">
              <v:shape style="position:absolute;left:2598;top:-4861;width:10;height:2" coordorigin="2598,-4861" coordsize="10,0" path="m2598,-4861l2609,-4861e" filled="f" stroked="t" strokeweight=".598773pt" strokecolor="#000000">
                <v:path arrowok="t"/>
              </v:shape>
            </v:group>
            <v:group style="position:absolute;left:6969;top:-4861;width:10;height:2" coordorigin="6969,-4861" coordsize="10,2">
              <v:shape style="position:absolute;left:6969;top:-4861;width:10;height:2" coordorigin="6969,-4861" coordsize="10,0" path="m6969,-4861l6979,-4861e" filled="f" stroked="t" strokeweight=".598773pt" strokecolor="#000000">
                <v:path arrowok="t"/>
              </v:shape>
            </v:group>
            <v:group style="position:absolute;left:7021;top:-4861;width:10;height:2" coordorigin="7021,-4861" coordsize="10,2">
              <v:shape style="position:absolute;left:7021;top:-4861;width:10;height:2" coordorigin="7021,-4861" coordsize="10,0" path="m7021,-4861l7031,-4861e" filled="f" stroked="t" strokeweight=".598773pt" strokecolor="#000000">
                <v:path arrowok="t"/>
              </v:shape>
            </v:group>
            <v:group style="position:absolute;left:7021;top:-756;width:10;height:2" coordorigin="7021,-756" coordsize="10,2">
              <v:shape style="position:absolute;left:7021;top:-756;width:10;height:2" coordorigin="7021,-756" coordsize="10,0" path="m7021,-756l7031,-756e" filled="f" stroked="t" strokeweight=".598773pt" strokecolor="#000000">
                <v:path arrowok="t"/>
              </v:shape>
            </v:group>
            <v:group style="position:absolute;left:7021;top:-4861;width:10;height:2" coordorigin="7021,-4861" coordsize="10,2">
              <v:shape style="position:absolute;left:7021;top:-4861;width:10;height:2" coordorigin="7021,-4861" coordsize="10,0" path="m7021,-4861l7031,-4861e" filled="f" stroked="t" strokeweight=".598773pt" strokecolor="#000000">
                <v:path arrowok="t"/>
              </v:shape>
            </v:group>
            <v:group style="position:absolute;left:2557;top:-4861;width:10;height:2" coordorigin="2557,-4861" coordsize="10,2">
              <v:shape style="position:absolute;left:2557;top:-4861;width:10;height:2" coordorigin="2557,-4861" coordsize="10,0" path="m2557,-4861l2567,-4861e" filled="f" stroked="t" strokeweight=".598773pt" strokecolor="#000000">
                <v:path arrowok="t"/>
              </v:shape>
            </v:group>
            <v:group style="position:absolute;left:2511;top:-810;width:72;height:84" coordorigin="2511,-810" coordsize="72,84">
              <v:shape style="position:absolute;left:2511;top:-810;width:72;height:84" coordorigin="2511,-810" coordsize="72,84" path="m2511,-786l2542,-786,2552,-810,2552,-786,2583,-786,2562,-762,2573,-726,2552,-750,2521,-726,2532,-762,2511,-786xe" filled="f" stroked="t" strokeweight=".102852pt" strokecolor="#000000">
                <v:path arrowok="t"/>
              </v:shape>
            </v:group>
            <v:group style="position:absolute;left:3395;top:-2791;width:72;height:84" coordorigin="3395,-2791" coordsize="72,84">
              <v:shape style="position:absolute;left:3395;top:-2791;width:72;height:84" coordorigin="3395,-2791" coordsize="72,84" path="m3395,-2767l3426,-2767,3436,-2791,3436,-2767,3468,-2767,3447,-2743,3457,-2707,3436,-2731,3406,-2707,3416,-2743,3395,-2767xe" filled="f" stroked="t" strokeweight=".102855pt" strokecolor="#000000">
                <v:path arrowok="t"/>
              </v:shape>
            </v:group>
            <v:group style="position:absolute;left:3992;top:-3607;width:72;height:84" coordorigin="3992,-3607" coordsize="72,84">
              <v:shape style="position:absolute;left:3992;top:-3607;width:72;height:84" coordorigin="3992,-3607" coordsize="72,84" path="m3992,-3583l4023,-3583,4033,-3607,4033,-3583,4064,-3583,4043,-3559,4054,-3523,4033,-3547,4002,-3523,4012,-3559,3992,-3583xe" filled="f" stroked="t" strokeweight=".102855pt" strokecolor="#000000">
                <v:path arrowok="t"/>
              </v:shape>
            </v:group>
            <v:group style="position:absolute;left:4588;top:-4099;width:72;height:84" coordorigin="4588,-4099" coordsize="72,84">
              <v:shape style="position:absolute;left:4588;top:-4099;width:72;height:84" coordorigin="4588,-4099" coordsize="72,84" path="m4588,-4075l4619,-4075,4629,-4099,4629,-4075,4660,-4075,4640,-4051,4650,-4015,4629,-4039,4599,-4015,4609,-4051,4588,-4075xe" filled="f" stroked="t" strokeweight=".102885pt" strokecolor="#000000">
                <v:path arrowok="t"/>
              </v:shape>
            </v:group>
            <v:group style="position:absolute;left:5185;top:-4267;width:72;height:84" coordorigin="5185,-4267" coordsize="72,84">
              <v:shape style="position:absolute;left:5185;top:-4267;width:72;height:84" coordorigin="5185,-4267" coordsize="72,84" path="m5185,-4243l5216,-4243,5226,-4267,5226,-4243,5257,-4243,5237,-4219,5247,-4183,5226,-4207,5195,-4183,5205,-4219,5185,-4243xe" filled="f" stroked="t" strokeweight=".10287pt" strokecolor="#000000">
                <v:path arrowok="t"/>
              </v:shape>
            </v:group>
            <v:group style="position:absolute;left:5781;top:-4099;width:72;height:84" coordorigin="5781,-4099" coordsize="72,84">
              <v:shape style="position:absolute;left:5781;top:-4099;width:72;height:84" coordorigin="5781,-4099" coordsize="72,84" path="m5781,-4075l5812,-4075,5823,-4099,5823,-4075,5853,-4075,5833,-4051,5843,-4015,5823,-4039,5792,-4015,5802,-4051,5781,-4075xe" filled="f" stroked="t" strokeweight=".102885pt" strokecolor="#000000">
                <v:path arrowok="t"/>
              </v:shape>
            </v:group>
            <v:group style="position:absolute;left:6080;top:-3775;width:72;height:84" coordorigin="6080,-3775" coordsize="72,84">
              <v:shape style="position:absolute;left:6080;top:-3775;width:72;height:84" coordorigin="6080,-3775" coordsize="72,84" path="m6080,-3751l6110,-3751,6121,-3775,6121,-3751,6152,-3751,6131,-3727,6141,-3691,6121,-3715,6090,-3691,6100,-3727,6080,-3751xe" filled="f" stroked="t" strokeweight=".102855pt" strokecolor="#000000">
                <v:path arrowok="t"/>
              </v:shape>
            </v:group>
            <v:group style="position:absolute;left:6378;top:-2791;width:72;height:84" coordorigin="6378,-2791" coordsize="72,84">
              <v:shape style="position:absolute;left:6378;top:-2791;width:72;height:84" coordorigin="6378,-2791" coordsize="72,84" path="m6378,-2767l6409,-2767,6419,-2791,6419,-2767,6450,-2767,6429,-2743,6440,-2707,6419,-2731,6388,-2707,6398,-2743,6378,-2767xe" filled="f" stroked="t" strokeweight=".10284pt" strokecolor="#000000">
                <v:path arrowok="t"/>
              </v:shape>
            </v:group>
            <v:group style="position:absolute;left:6676;top:-2455;width:72;height:84" coordorigin="6676,-2455" coordsize="72,84">
              <v:shape style="position:absolute;left:6676;top:-2455;width:72;height:84" coordorigin="6676,-2455" coordsize="72,84" path="m6676,-2431l6707,-2431,6717,-2455,6717,-2431,6748,-2431,6728,-2407,6738,-2371,6717,-2395,6686,-2371,6697,-2407,6676,-2431xe" filled="f" stroked="t" strokeweight=".10281pt" strokecolor="#000000">
                <v:path arrowok="t"/>
              </v:shape>
            </v:group>
            <v:group style="position:absolute;left:6974;top:-3439;width:72;height:84" coordorigin="6974,-3439" coordsize="72,84">
              <v:shape style="position:absolute;left:6974;top:-3439;width:72;height:84" coordorigin="6974,-3439" coordsize="72,84" path="m6974,-3415l7005,-3415,7016,-3439,7016,-3415,7046,-3415,7026,-3391,7036,-3355,7016,-3379,6984,-3355,6995,-3391,6974,-3415xe" filled="f" stroked="t" strokeweight=".10284pt" strokecolor="#000000">
                <v:path arrowok="t"/>
              </v:shape>
            </v:group>
            <v:group style="position:absolute;left:2552;top:-4219;width:3774;height:3457" coordorigin="2552,-4219" coordsize="3774,3457">
              <v:shape style="position:absolute;left:2552;top:-4219;width:3774;height:3457" coordorigin="2552,-4219" coordsize="3774,3457" path="m2552,-762l2573,-834,2603,-894,2634,-966,2665,-1027,2696,-1098,2727,-1158,2758,-1231,2789,-1290,2819,-1363,2840,-1423,2871,-1494,2902,-1555,2933,-1627,2963,-1686,2994,-1759,3025,-1819,3056,-1891,3087,-1951,3107,-2011,3138,-2083,3169,-2143,3200,-2215,3231,-2275,3262,-2347,3293,-2407,3323,-2479,3354,-2539,3385,-2611,3406,-2671,3436,-2743,3468,-2779,3498,-2815,3529,-2863,3560,-2899,3591,-2947,3621,-2983,3652,-3031,3673,-3067,3704,-3103,3735,-3151,3766,-3187,3796,-3235,3827,-3271,3858,-3319,3889,-3355,3920,-3391,3940,-3439,3971,-3475,4002,-3523,4033,-3559,4064,-3583,4095,-3607,4126,-3631,4156,-3655,4187,-3679,4218,-3703,4239,-3727,4270,-3751,4301,-3787,4331,-3811,4362,-3835,4393,-3859,4424,-3883,4455,-3907,4486,-3931,4506,-3955,4537,-3979,4568,-4003,4599,-4027,4629,-4051,4660,-4063,4691,-4063,4722,-4075,4753,-4087,4784,-4099,4804,-4099,4835,-4111,4866,-4123,4897,-4123,4928,-4135,4959,-4147,4989,-4147,5020,-4159,5051,-4171,5072,-4171,5103,-4183,5134,-4195,5164,-4195,5195,-4207,5226,-4219,5257,-4207,5288,-4195,5319,-4195,5339,-4183,5370,-4171,5401,-4171,5432,-4159,5463,-4147,5493,-4147,5524,-4135,5555,-4123,5586,-4123,5617,-4111,5638,-4099,5668,-4099,5699,-4087,5730,-4075,5761,-4063,5792,-4063,5823,-4051,5853,-4015,5884,-3991,5905,-3955,5936,-3919,5966,-3883,5997,-3859,6028,-3823,6059,-3787,6090,-3751,6121,-3727,6152,-3631,6172,-3523,6203,-3427,6234,-3331,6265,-3235,6296,-3127,6326,-3031e" filled="f" stroked="t" strokeweight=".104792pt" strokecolor="#FF0000">
                <v:path arrowok="t"/>
              </v:shape>
            </v:group>
            <v:group style="position:absolute;left:6326;top:-3391;width:689;height:984" coordorigin="6326,-3391" coordsize="689,984">
              <v:shape style="position:absolute;left:6326;top:-3391;width:689;height:984" coordorigin="6326,-3391" coordsize="689,984" path="m6326,-3031l6357,-2935,6388,-2839,6419,-2743,6450,-2707,6471,-2671,6501,-2635,6532,-2611,6563,-2575,6594,-2539,6625,-2515,6656,-2479,6686,-2443,6717,-2407,6738,-2515,6769,-2611,6800,-2707,6831,-2803,6861,-2899,6892,-3007,6923,-3103,6954,-3199,6984,-3295,7016,-3391e" filled="f" stroked="t" strokeweight=".101328pt" strokecolor="#FF0000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plot(x0,y0,'kp',x,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y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3,'r')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line="240" w:lineRule="auto" w:after="0"/>
        <w:jc w:val="left"/>
        <w:rPr>
          <w:rFonts w:ascii="Courier New" w:hAnsi="Courier New" w:cs="Courier New" w:eastAsia="Courier New"/>
          <w:sz w:val="20"/>
          <w:szCs w:val="20"/>
        </w:rPr>
        <w:sectPr>
          <w:headerReference w:type="default" r:id="rId7"/>
          <w:headerReference w:type="even" r:id="rId8"/>
          <w:pgSz w:w="12240" w:h="15840"/>
          <w:pgMar w:header="0" w:footer="0" w:top="0" w:bottom="280" w:left="1700" w:right="172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pict>
          <v:group style="position:absolute;margin-left:89.680191pt;margin-top:78.183922pt;width:289.2414pt;height:253.416956pt;mso-position-horizontal-relative:page;mso-position-vertical-relative:page;z-index:-5477" coordorigin="1794,1564" coordsize="5785,5068">
            <v:group style="position:absolute;left:1801;top:1571;width:5770;height:5053" coordorigin="1801,1571" coordsize="5770,5053">
              <v:shape style="position:absolute;left:1801;top:1571;width:5770;height:5053" coordorigin="1801,1571" coordsize="5770,5053" path="m1801,6624l7571,6624,7571,1571,1801,1571,1801,6624xe" filled="t" fillcolor="#DADADA" stroked="f">
                <v:path arrowok="t"/>
                <v:fill/>
              </v:shape>
            </v:group>
            <v:group style="position:absolute;left:2552;top:1955;width:4464;height:4105" coordorigin="2552,1955" coordsize="4464,4105">
              <v:shape style="position:absolute;left:2552;top:1955;width:4464;height:4105" coordorigin="2552,1955" coordsize="4464,4105" path="m2552,6060l7016,6060,7016,1955,2552,1955,2552,6060xe" filled="t" fillcolor="#FFFFFF" stroked="f">
                <v:path arrowok="t"/>
                <v:fill/>
              </v:shape>
            </v:group>
            <v:group style="position:absolute;left:2552;top:1955;width:4464;height:2" coordorigin="2552,1955" coordsize="4464,2">
              <v:shape style="position:absolute;left:2552;top:1955;width:4464;height:2" coordorigin="2552,1955" coordsize="4464,0" path="m2552,1955l7016,1955e" filled="f" stroked="t" strokeweight=".112164pt" strokecolor="#000000">
                <v:path arrowok="t"/>
              </v:shape>
            </v:group>
            <v:group style="position:absolute;left:7021;top:1961;width:10;height:2" coordorigin="7021,1961" coordsize="10,2">
              <v:shape style="position:absolute;left:7021;top:1961;width:10;height:2" coordorigin="7021,1961" coordsize="10,0" path="m7021,1961l7031,1961e" filled="f" stroked="t" strokeweight=".598773pt" strokecolor="#000000">
                <v:path arrowok="t"/>
              </v:shape>
            </v:group>
            <v:group style="position:absolute;left:2552;top:6060;width:4464;height:2" coordorigin="2552,6060" coordsize="4464,2">
              <v:shape style="position:absolute;left:2552;top:6060;width:4464;height:2" coordorigin="2552,6060" coordsize="4464,0" path="m2552,6060l7016,6060e" filled="f" stroked="t" strokeweight=".112168pt" strokecolor="#000000">
                <v:path arrowok="t"/>
              </v:shape>
            </v:group>
            <v:group style="position:absolute;left:7021;top:6066;width:10;height:2" coordorigin="7021,6066" coordsize="10,2">
              <v:shape style="position:absolute;left:7021;top:6066;width:10;height:2" coordorigin="7021,6066" coordsize="10,0" path="m7021,6066l7031,6066e" filled="f" stroked="t" strokeweight=".598773pt" strokecolor="#000000">
                <v:path arrowok="t"/>
              </v:shape>
            </v:group>
            <v:group style="position:absolute;left:7016;top:1955;width:2;height:4105" coordorigin="7016,1955" coordsize="2,4105">
              <v:shape style="position:absolute;left:7016;top:1955;width:2;height:4105" coordorigin="7016,1955" coordsize="0,4105" path="m7016,1955l7016,6060e" filled="f" stroked="t" strokeweight=".096017pt" strokecolor="#000000">
                <v:path arrowok="t"/>
              </v:shape>
            </v:group>
            <v:group style="position:absolute;left:7021;top:1961;width:10;height:2" coordorigin="7021,1961" coordsize="10,2">
              <v:shape style="position:absolute;left:7021;top:1961;width:10;height:2" coordorigin="7021,1961" coordsize="10,0" path="m7021,1961l7031,1961e" filled="f" stroked="t" strokeweight=".598773pt" strokecolor="#000000">
                <v:path arrowok="t"/>
              </v:shape>
            </v:group>
            <v:group style="position:absolute;left:2552;top:1955;width:2;height:4105" coordorigin="2552,1955" coordsize="2,4105">
              <v:shape style="position:absolute;left:2552;top:1955;width:2;height:4105" coordorigin="2552,1955" coordsize="0,4105" path="m2552,1955l2552,6060e" filled="f" stroked="t" strokeweight=".096019pt" strokecolor="#000000">
                <v:path arrowok="t"/>
              </v:shape>
            </v:group>
            <v:group style="position:absolute;left:2557;top:1961;width:10;height:2" coordorigin="2557,1961" coordsize="10,2">
              <v:shape style="position:absolute;left:2557;top:1961;width:10;height:2" coordorigin="2557,1961" coordsize="10,0" path="m2557,1961l2567,1961e" filled="f" stroked="t" strokeweight=".598773pt" strokecolor="#000000">
                <v:path arrowok="t"/>
              </v:shape>
            </v:group>
            <v:group style="position:absolute;left:7021;top:6066;width:10;height:2" coordorigin="7021,6066" coordsize="10,2">
              <v:shape style="position:absolute;left:7021;top:6066;width:10;height:2" coordorigin="7021,6066" coordsize="10,0" path="m7021,6066l7031,6066e" filled="f" stroked="t" strokeweight=".598773pt" strokecolor="#000000">
                <v:path arrowok="t"/>
              </v:shape>
            </v:group>
            <v:group style="position:absolute;left:2557;top:1961;width:10;height:2" coordorigin="2557,1961" coordsize="10,2">
              <v:shape style="position:absolute;left:2557;top:1961;width:10;height:2" coordorigin="2557,1961" coordsize="10,0" path="m2557,1961l2567,1961e" filled="f" stroked="t" strokeweight=".598773pt" strokecolor="#000000">
                <v:path arrowok="t"/>
              </v:shape>
            </v:group>
            <v:group style="position:absolute;left:2557;top:6006;width:10;height:2" coordorigin="2557,6006" coordsize="10,2">
              <v:shape style="position:absolute;left:2557;top:6006;width:10;height:2" coordorigin="2557,6006" coordsize="10,0" path="m2557,6006l2567,6006e" filled="f" stroked="t" strokeweight=".598773pt" strokecolor="#000000">
                <v:path arrowok="t"/>
              </v:shape>
            </v:group>
            <v:group style="position:absolute;left:2557;top:2009;width:10;height:2" coordorigin="2557,2009" coordsize="10,2">
              <v:shape style="position:absolute;left:2557;top:2009;width:10;height:2" coordorigin="2557,2009" coordsize="10,0" path="m2557,2009l2567,2009e" filled="f" stroked="t" strokeweight=".598773pt" strokecolor="#000000">
                <v:path arrowok="t"/>
              </v:shape>
            </v:group>
            <v:group style="position:absolute;left:4033;top:6001;width:2;height:60" coordorigin="4033,6001" coordsize="2,60">
              <v:shape style="position:absolute;left:4033;top:6001;width:2;height:60" coordorigin="4033,6001" coordsize="0,60" path="m4033,6060l4033,6001e" filled="f" stroked="t" strokeweight=".096012pt" strokecolor="#000000">
                <v:path arrowok="t"/>
              </v:shape>
            </v:group>
            <v:group style="position:absolute;left:4038;top:6006;width:10;height:2" coordorigin="4038,6006" coordsize="10,2">
              <v:shape style="position:absolute;left:4038;top:6006;width:10;height:2" coordorigin="4038,6006" coordsize="10,0" path="m4038,6006l4048,6006e" filled="f" stroked="t" strokeweight=".598773pt" strokecolor="#000000">
                <v:path arrowok="t"/>
              </v:shape>
            </v:group>
            <v:group style="position:absolute;left:4033;top:1955;width:2;height:48" coordorigin="4033,1955" coordsize="2,48">
              <v:shape style="position:absolute;left:4033;top:1955;width:2;height:48" coordorigin="4033,1955" coordsize="0,48" path="m4033,1955l4033,2003e" filled="f" stroked="t" strokeweight=".096012pt" strokecolor="#000000">
                <v:path arrowok="t"/>
              </v:shape>
            </v:group>
            <v:group style="position:absolute;left:4038;top:2009;width:10;height:2" coordorigin="4038,2009" coordsize="10,2">
              <v:shape style="position:absolute;left:4038;top:2009;width:10;height:2" coordorigin="4038,2009" coordsize="10,0" path="m4038,2009l4048,2009e" filled="f" stroked="t" strokeweight=".598773pt" strokecolor="#000000">
                <v:path arrowok="t"/>
              </v:shape>
            </v:group>
            <v:group style="position:absolute;left:5524;top:6001;width:2;height:60" coordorigin="5524,6001" coordsize="2,60">
              <v:shape style="position:absolute;left:5524;top:6001;width:2;height:60" coordorigin="5524,6001" coordsize="0,60" path="m5524,6060l5524,6001e" filled="f" stroked="t" strokeweight=".096012pt" strokecolor="#000000">
                <v:path arrowok="t"/>
              </v:shape>
            </v:group>
            <v:group style="position:absolute;left:5529;top:6006;width:10;height:2" coordorigin="5529,6006" coordsize="10,2">
              <v:shape style="position:absolute;left:5529;top:6006;width:10;height:2" coordorigin="5529,6006" coordsize="10,0" path="m5529,6006l5540,6006e" filled="f" stroked="t" strokeweight=".598773pt" strokecolor="#000000">
                <v:path arrowok="t"/>
              </v:shape>
            </v:group>
            <v:group style="position:absolute;left:5524;top:1955;width:2;height:48" coordorigin="5524,1955" coordsize="2,48">
              <v:shape style="position:absolute;left:5524;top:1955;width:2;height:48" coordorigin="5524,1955" coordsize="0,48" path="m5524,1955l5524,2003e" filled="f" stroked="t" strokeweight=".096012pt" strokecolor="#000000">
                <v:path arrowok="t"/>
              </v:shape>
            </v:group>
            <v:group style="position:absolute;left:5529;top:2009;width:10;height:2" coordorigin="5529,2009" coordsize="10,2">
              <v:shape style="position:absolute;left:5529;top:2009;width:10;height:2" coordorigin="5529,2009" coordsize="10,0" path="m5529,2009l5540,2009e" filled="f" stroked="t" strokeweight=".598773pt" strokecolor="#000000">
                <v:path arrowok="t"/>
              </v:shape>
            </v:group>
            <v:group style="position:absolute;left:7021;top:6006;width:10;height:2" coordorigin="7021,6006" coordsize="10,2">
              <v:shape style="position:absolute;left:7021;top:6006;width:10;height:2" coordorigin="7021,6006" coordsize="10,0" path="m7021,6006l7031,6006e" filled="f" stroked="t" strokeweight=".598773pt" strokecolor="#000000">
                <v:path arrowok="t"/>
              </v:shape>
            </v:group>
            <v:group style="position:absolute;left:7021;top:2009;width:10;height:2" coordorigin="7021,2009" coordsize="10,2">
              <v:shape style="position:absolute;left:7021;top:2009;width:10;height:2" coordorigin="7021,2009" coordsize="10,0" path="m7021,2009l7031,2009e" filled="f" stroked="t" strokeweight=".598773pt" strokecolor="#000000">
                <v:path arrowok="t"/>
              </v:shape>
            </v:group>
            <v:group style="position:absolute;left:2598;top:6066;width:10;height:2" coordorigin="2598,6066" coordsize="10,2">
              <v:shape style="position:absolute;left:2598;top:6066;width:10;height:2" coordorigin="2598,6066" coordsize="10,0" path="m2598,6066l2609,6066e" filled="f" stroked="t" strokeweight=".598773pt" strokecolor="#000000">
                <v:path arrowok="t"/>
              </v:shape>
            </v:group>
            <v:group style="position:absolute;left:6969;top:6066;width:10;height:2" coordorigin="6969,6066" coordsize="10,2">
              <v:shape style="position:absolute;left:6969;top:6066;width:10;height:2" coordorigin="6969,6066" coordsize="10,0" path="m6969,6066l6979,6066e" filled="f" stroked="t" strokeweight=".598773pt" strokecolor="#000000">
                <v:path arrowok="t"/>
              </v:shape>
            </v:group>
            <v:group style="position:absolute;left:2552;top:5232;width:41;height:2" coordorigin="2552,5232" coordsize="41,2">
              <v:shape style="position:absolute;left:2552;top:5232;width:41;height:2" coordorigin="2552,5232" coordsize="41,0" path="m2552,5232l2593,5232e" filled="f" stroked="t" strokeweight=".112157pt" strokecolor="#000000">
                <v:path arrowok="t"/>
              </v:shape>
            </v:group>
            <v:group style="position:absolute;left:2598;top:5238;width:10;height:2" coordorigin="2598,5238" coordsize="10,2">
              <v:shape style="position:absolute;left:2598;top:5238;width:10;height:2" coordorigin="2598,5238" coordsize="10,0" path="m2598,5238l2609,5238e" filled="f" stroked="t" strokeweight=".598773pt" strokecolor="#000000">
                <v:path arrowok="t"/>
              </v:shape>
            </v:group>
            <v:group style="position:absolute;left:6964;top:5232;width:52;height:2" coordorigin="6964,5232" coordsize="52,2">
              <v:shape style="position:absolute;left:6964;top:5232;width:52;height:2" coordorigin="6964,5232" coordsize="52,0" path="m7016,5232l6964,5232e" filled="f" stroked="t" strokeweight=".112157pt" strokecolor="#000000">
                <v:path arrowok="t"/>
              </v:shape>
            </v:group>
            <v:group style="position:absolute;left:6969;top:5238;width:10;height:2" coordorigin="6969,5238" coordsize="10,2">
              <v:shape style="position:absolute;left:6969;top:5238;width:10;height:2" coordorigin="6969,5238" coordsize="10,0" path="m6969,5238l6979,5238e" filled="f" stroked="t" strokeweight=".598773pt" strokecolor="#000000">
                <v:path arrowok="t"/>
              </v:shape>
            </v:group>
            <v:group style="position:absolute;left:2552;top:4416;width:41;height:2" coordorigin="2552,4416" coordsize="41,2">
              <v:shape style="position:absolute;left:2552;top:4416;width:41;height:2" coordorigin="2552,4416" coordsize="41,0" path="m2552,4416l2593,4416e" filled="f" stroked="t" strokeweight=".112157pt" strokecolor="#000000">
                <v:path arrowok="t"/>
              </v:shape>
            </v:group>
            <v:group style="position:absolute;left:2598;top:4422;width:10;height:2" coordorigin="2598,4422" coordsize="10,2">
              <v:shape style="position:absolute;left:2598;top:4422;width:10;height:2" coordorigin="2598,4422" coordsize="10,0" path="m2598,4422l2609,4422e" filled="f" stroked="t" strokeweight=".598773pt" strokecolor="#000000">
                <v:path arrowok="t"/>
              </v:shape>
            </v:group>
            <v:group style="position:absolute;left:6964;top:4416;width:52;height:2" coordorigin="6964,4416" coordsize="52,2">
              <v:shape style="position:absolute;left:6964;top:4416;width:52;height:2" coordorigin="6964,4416" coordsize="52,0" path="m7016,4416l6964,4416e" filled="f" stroked="t" strokeweight=".112157pt" strokecolor="#000000">
                <v:path arrowok="t"/>
              </v:shape>
            </v:group>
            <v:group style="position:absolute;left:6969;top:4422;width:10;height:2" coordorigin="6969,4422" coordsize="10,2">
              <v:shape style="position:absolute;left:6969;top:4422;width:10;height:2" coordorigin="6969,4422" coordsize="10,0" path="m6969,4422l6979,4422e" filled="f" stroked="t" strokeweight=".598773pt" strokecolor="#000000">
                <v:path arrowok="t"/>
              </v:shape>
            </v:group>
            <v:group style="position:absolute;left:2552;top:3588;width:41;height:2" coordorigin="2552,3588" coordsize="41,2">
              <v:shape style="position:absolute;left:2552;top:3588;width:41;height:2" coordorigin="2552,3588" coordsize="41,0" path="m2552,3588l2593,3588e" filled="f" stroked="t" strokeweight=".112157pt" strokecolor="#000000">
                <v:path arrowok="t"/>
              </v:shape>
            </v:group>
            <v:group style="position:absolute;left:2598;top:3594;width:10;height:2" coordorigin="2598,3594" coordsize="10,2">
              <v:shape style="position:absolute;left:2598;top:3594;width:10;height:2" coordorigin="2598,3594" coordsize="10,0" path="m2598,3594l2609,3594e" filled="f" stroked="t" strokeweight=".598773pt" strokecolor="#000000">
                <v:path arrowok="t"/>
              </v:shape>
            </v:group>
            <v:group style="position:absolute;left:6964;top:3588;width:52;height:2" coordorigin="6964,3588" coordsize="52,2">
              <v:shape style="position:absolute;left:6964;top:3588;width:52;height:2" coordorigin="6964,3588" coordsize="52,0" path="m7016,3588l6964,3588e" filled="f" stroked="t" strokeweight=".112157pt" strokecolor="#000000">
                <v:path arrowok="t"/>
              </v:shape>
            </v:group>
            <v:group style="position:absolute;left:6969;top:3594;width:10;height:2" coordorigin="6969,3594" coordsize="10,2">
              <v:shape style="position:absolute;left:6969;top:3594;width:10;height:2" coordorigin="6969,3594" coordsize="10,0" path="m6969,3594l6979,3594e" filled="f" stroked="t" strokeweight=".598773pt" strokecolor="#000000">
                <v:path arrowok="t"/>
              </v:shape>
            </v:group>
            <v:group style="position:absolute;left:2552;top:2772;width:41;height:2" coordorigin="2552,2772" coordsize="41,2">
              <v:shape style="position:absolute;left:2552;top:2772;width:41;height:2" coordorigin="2552,2772" coordsize="41,0" path="m2552,2772l2593,2772e" filled="f" stroked="t" strokeweight=".112157pt" strokecolor="#000000">
                <v:path arrowok="t"/>
              </v:shape>
            </v:group>
            <v:group style="position:absolute;left:2598;top:2778;width:10;height:2" coordorigin="2598,2778" coordsize="10,2">
              <v:shape style="position:absolute;left:2598;top:2778;width:10;height:2" coordorigin="2598,2778" coordsize="10,0" path="m2598,2778l2609,2778e" filled="f" stroked="t" strokeweight=".598773pt" strokecolor="#000000">
                <v:path arrowok="t"/>
              </v:shape>
            </v:group>
            <v:group style="position:absolute;left:6964;top:2772;width:52;height:2" coordorigin="6964,2772" coordsize="52,2">
              <v:shape style="position:absolute;left:6964;top:2772;width:52;height:2" coordorigin="6964,2772" coordsize="52,0" path="m7016,2772l6964,2772e" filled="f" stroked="t" strokeweight=".112157pt" strokecolor="#000000">
                <v:path arrowok="t"/>
              </v:shape>
            </v:group>
            <v:group style="position:absolute;left:6969;top:2778;width:10;height:2" coordorigin="6969,2778" coordsize="10,2">
              <v:shape style="position:absolute;left:6969;top:2778;width:10;height:2" coordorigin="6969,2778" coordsize="10,0" path="m6969,2778l6979,2778e" filled="f" stroked="t" strokeweight=".598773pt" strokecolor="#000000">
                <v:path arrowok="t"/>
              </v:shape>
            </v:group>
            <v:group style="position:absolute;left:2598;top:1961;width:10;height:2" coordorigin="2598,1961" coordsize="10,2">
              <v:shape style="position:absolute;left:2598;top:1961;width:10;height:2" coordorigin="2598,1961" coordsize="10,0" path="m2598,1961l2609,1961e" filled="f" stroked="t" strokeweight=".598773pt" strokecolor="#000000">
                <v:path arrowok="t"/>
              </v:shape>
            </v:group>
            <v:group style="position:absolute;left:6969;top:1961;width:10;height:2" coordorigin="6969,1961" coordsize="10,2">
              <v:shape style="position:absolute;left:6969;top:1961;width:10;height:2" coordorigin="6969,1961" coordsize="10,0" path="m6969,1961l6979,1961e" filled="f" stroked="t" strokeweight=".598773pt" strokecolor="#000000">
                <v:path arrowok="t"/>
              </v:shape>
            </v:group>
            <v:group style="position:absolute;left:7021;top:1961;width:10;height:2" coordorigin="7021,1961" coordsize="10,2">
              <v:shape style="position:absolute;left:7021;top:1961;width:10;height:2" coordorigin="7021,1961" coordsize="10,0" path="m7021,1961l7031,1961e" filled="f" stroked="t" strokeweight=".598773pt" strokecolor="#000000">
                <v:path arrowok="t"/>
              </v:shape>
            </v:group>
            <v:group style="position:absolute;left:7021;top:6066;width:10;height:2" coordorigin="7021,6066" coordsize="10,2">
              <v:shape style="position:absolute;left:7021;top:6066;width:10;height:2" coordorigin="7021,6066" coordsize="10,0" path="m7021,6066l7031,6066e" filled="f" stroked="t" strokeweight=".598773pt" strokecolor="#000000">
                <v:path arrowok="t"/>
              </v:shape>
            </v:group>
            <v:group style="position:absolute;left:7021;top:1961;width:10;height:2" coordorigin="7021,1961" coordsize="10,2">
              <v:shape style="position:absolute;left:7021;top:1961;width:10;height:2" coordorigin="7021,1961" coordsize="10,0" path="m7021,1961l7031,1961e" filled="f" stroked="t" strokeweight=".598773pt" strokecolor="#000000">
                <v:path arrowok="t"/>
              </v:shape>
            </v:group>
            <v:group style="position:absolute;left:2557;top:1961;width:10;height:2" coordorigin="2557,1961" coordsize="10,2">
              <v:shape style="position:absolute;left:2557;top:1961;width:10;height:2" coordorigin="2557,1961" coordsize="10,0" path="m2557,1961l2567,1961e" filled="f" stroked="t" strokeweight=".598773pt" strokecolor="#000000">
                <v:path arrowok="t"/>
              </v:shape>
            </v:group>
            <v:group style="position:absolute;left:2511;top:6012;width:72;height:84" coordorigin="2511,6012" coordsize="72,84">
              <v:shape style="position:absolute;left:2511;top:6012;width:72;height:84" coordorigin="2511,6012" coordsize="72,84" path="m2511,6036l2542,6036,2552,6012,2552,6036,2583,6036,2562,6060,2573,6096,2552,6072,2521,6096,2532,6060,2511,6036xe" filled="f" stroked="t" strokeweight=".102852pt" strokecolor="#000000">
                <v:path arrowok="t"/>
              </v:shape>
            </v:group>
            <v:group style="position:absolute;left:3395;top:4032;width:72;height:84" coordorigin="3395,4032" coordsize="72,84">
              <v:shape style="position:absolute;left:3395;top:4032;width:72;height:84" coordorigin="3395,4032" coordsize="72,84" path="m3395,4056l3426,4056,3436,4032,3436,4056,3468,4056,3447,4080,3457,4116,3436,4092,3406,4116,3416,4080,3395,4056xe" filled="f" stroked="t" strokeweight=".102855pt" strokecolor="#000000">
                <v:path arrowok="t"/>
              </v:shape>
            </v:group>
            <v:group style="position:absolute;left:3992;top:3215;width:72;height:84" coordorigin="3992,3215" coordsize="72,84">
              <v:shape style="position:absolute;left:3992;top:3215;width:72;height:84" coordorigin="3992,3215" coordsize="72,84" path="m3992,3240l4023,3240,4033,3215,4033,3240,4064,3240,4043,3264,4054,3300,4033,3276,4002,3300,4012,3264,3992,3240xe" filled="f" stroked="t" strokeweight=".102855pt" strokecolor="#000000">
                <v:path arrowok="t"/>
              </v:shape>
            </v:group>
            <v:group style="position:absolute;left:4588;top:2724;width:72;height:84" coordorigin="4588,2724" coordsize="72,84">
              <v:shape style="position:absolute;left:4588;top:2724;width:72;height:84" coordorigin="4588,2724" coordsize="72,84" path="m4588,2748l4619,2748,4629,2724,4629,2748,4660,2748,4640,2772,4650,2807,4629,2784,4599,2807,4609,2772,4588,2748xe" filled="f" stroked="t" strokeweight=".102885pt" strokecolor="#000000">
                <v:path arrowok="t"/>
              </v:shape>
            </v:group>
            <v:group style="position:absolute;left:5185;top:2556;width:72;height:84" coordorigin="5185,2556" coordsize="72,84">
              <v:shape style="position:absolute;left:5185;top:2556;width:72;height:84" coordorigin="5185,2556" coordsize="72,84" path="m5185,2580l5216,2580,5226,2556,5226,2580,5257,2580,5237,2603,5247,2639,5226,2615,5195,2639,5205,2603,5185,2580xe" filled="f" stroked="t" strokeweight=".10287pt" strokecolor="#000000">
                <v:path arrowok="t"/>
              </v:shape>
            </v:group>
            <v:group style="position:absolute;left:5781;top:2724;width:72;height:84" coordorigin="5781,2724" coordsize="72,84">
              <v:shape style="position:absolute;left:5781;top:2724;width:72;height:84" coordorigin="5781,2724" coordsize="72,84" path="m5781,2748l5812,2748,5823,2724,5823,2748,5853,2748,5833,2772,5843,2807,5823,2784,5792,2807,5802,2772,5781,2748xe" filled="f" stroked="t" strokeweight=".102885pt" strokecolor="#000000">
                <v:path arrowok="t"/>
              </v:shape>
            </v:group>
            <v:group style="position:absolute;left:6080;top:3048;width:72;height:84" coordorigin="6080,3048" coordsize="72,84">
              <v:shape style="position:absolute;left:6080;top:3048;width:72;height:84" coordorigin="6080,3048" coordsize="72,84" path="m6080,3072l6110,3072,6121,3048,6121,3072,6152,3072,6131,3096,6141,3132,6121,3108,6090,3132,6100,3096,6080,3072xe" filled="f" stroked="t" strokeweight=".102855pt" strokecolor="#000000">
                <v:path arrowok="t"/>
              </v:shape>
            </v:group>
            <v:group style="position:absolute;left:6378;top:4032;width:72;height:84" coordorigin="6378,4032" coordsize="72,84">
              <v:shape style="position:absolute;left:6378;top:4032;width:72;height:84" coordorigin="6378,4032" coordsize="72,84" path="m6378,4056l6409,4056,6419,4032,6419,4056,6450,4056,6429,4080,6440,4116,6419,4092,6388,4116,6398,4080,6378,4056xe" filled="f" stroked="t" strokeweight=".10284pt" strokecolor="#000000">
                <v:path arrowok="t"/>
              </v:shape>
            </v:group>
            <v:group style="position:absolute;left:6676;top:4368;width:72;height:84" coordorigin="6676,4368" coordsize="72,84">
              <v:shape style="position:absolute;left:6676;top:4368;width:72;height:84" coordorigin="6676,4368" coordsize="72,84" path="m6676,4392l6707,4392,6717,4368,6717,4392,6748,4392,6728,4416,6738,4452,6717,4428,6686,4452,6697,4416,6676,4392xe" filled="f" stroked="t" strokeweight=".10281pt" strokecolor="#000000">
                <v:path arrowok="t"/>
              </v:shape>
            </v:group>
            <v:group style="position:absolute;left:6974;top:3383;width:72;height:84" coordorigin="6974,3383" coordsize="72,84">
              <v:shape style="position:absolute;left:6974;top:3383;width:72;height:84" coordorigin="6974,3383" coordsize="72,84" path="m6974,3408l7005,3408,7016,3383,7016,3408,7046,3408,7026,3432,7036,3468,7016,3444,6984,3468,6995,3432,6974,3408xe" filled="f" stroked="t" strokeweight=".10284pt" strokecolor="#000000">
                <v:path arrowok="t"/>
              </v:shape>
            </v:group>
            <v:group style="position:absolute;left:2552;top:2603;width:3774;height:3457" coordorigin="2552,2603" coordsize="3774,3457">
              <v:shape style="position:absolute;left:2552;top:2603;width:3774;height:3457" coordorigin="2552,2603" coordsize="3774,3457" path="m2552,6060l2573,5976,2603,5892,2634,5808,2665,5736,2696,5652,2727,5580,2758,5508,2789,5436,2819,5364,2840,5292,2871,5220,2902,5148,2933,5076,2963,5016,2994,4944,3025,4884,3056,4824,3087,4752,3107,4692,3138,4632,3169,4572,3200,4512,3231,4464,3262,4404,3293,4344,3323,4296,3354,4236,3385,4188,3406,4140,3436,4080,3468,4032,3498,3984,3529,3936,3560,3888,3591,3840,3621,3804,3652,3756,3673,3708,3704,3672,3735,3624,3766,3588,3796,3551,3827,3516,3858,3468,3889,3432,3920,3396,3940,3360,3971,3324,4002,3300,4033,3264,4064,3228,4095,3203,4126,3168,4156,3144,4187,3108,4218,3084,4239,3060,4270,3023,4301,3000,4331,2975,4362,2952,4393,2928,4424,2904,4455,2880,4486,2867,4506,2843,4537,2819,4568,2807,4599,2784,4629,2772,4660,2759,4691,2736,4722,2724,4753,2712,4784,2700,4804,2687,4835,2675,4866,2663,4897,2651,4928,2639,4959,2639,4989,2627,5020,2627,5051,2615,5072,2615,5103,2615,5134,2603,5164,2603,5195,2603,5226,2603,5257,2603,5288,2615,5319,2615,5339,2615,5370,2627,5401,2627,5432,2639,5463,2639,5493,2651,5524,2663,5555,2675,5586,2675,5617,2687,5638,2700,5668,2712,5699,2724,5730,2736,5761,2748,5792,2759,5823,2772,5853,2784,5884,2796,5905,2807,5936,2831,5966,2855,5997,2892,6028,2928,6059,2975,6090,3035,6121,3096,6152,3179,6172,3264,6203,3360,6234,3468,6265,3576,6296,3684,6326,3792e" filled="f" stroked="t" strokeweight=".104792pt" strokecolor="#FF0000">
                <v:path arrowok="t"/>
              </v:shape>
            </v:group>
            <v:group style="position:absolute;left:6326;top:3432;width:689;height:1008" coordorigin="6326,3432" coordsize="689,1008">
              <v:shape style="position:absolute;left:6326;top:3432;width:689;height:1008" coordorigin="6326,3432" coordsize="689,1008" path="m6326,3792l6357,3900,6388,3996,6419,4080,6450,4164,6471,4236,6501,4296,6532,4356,6594,4416,6625,4440,6656,4440,6686,4428,6717,4416,6738,4380,6769,4332,6800,4272,6831,4200,6861,4104,6892,3996,6923,3876,6954,3744,6984,3600,7016,3432e" filled="f" stroked="t" strokeweight=".101155pt" strokecolor="#FF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6" w:after="0" w:line="170" w:lineRule="exact"/>
        <w:ind w:left="739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70" w:lineRule="exact"/>
        <w:ind w:left="626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70" w:lineRule="exact"/>
        <w:ind w:left="739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70" w:lineRule="exact"/>
        <w:ind w:left="626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59" w:lineRule="exact"/>
        <w:ind w:left="739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tabs>
          <w:tab w:pos="2300" w:val="left"/>
          <w:tab w:pos="3740" w:val="left"/>
          <w:tab w:pos="5240" w:val="left"/>
        </w:tabs>
        <w:spacing w:before="0" w:after="0" w:line="143" w:lineRule="exact"/>
        <w:ind w:left="821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347" w:lineRule="exact"/>
        <w:ind w:left="10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MS Mincho" w:hAnsi="MS Mincho" w:cs="MS Mincho" w:eastAsia="MS Mincho"/>
          <w:spacing w:val="0"/>
          <w:w w:val="100"/>
          <w:position w:val="0"/>
          <w:sz w:val="24"/>
          <w:szCs w:val="24"/>
        </w:rPr>
        <w:t>【二</w:t>
      </w:r>
      <w:r>
        <w:rPr>
          <w:rFonts w:ascii="宋体" w:hAnsi="宋体" w:cs="宋体" w:eastAsia="宋体"/>
          <w:spacing w:val="0"/>
          <w:w w:val="100"/>
          <w:position w:val="0"/>
          <w:sz w:val="24"/>
          <w:szCs w:val="24"/>
        </w:rPr>
        <w:t>维</w:t>
      </w:r>
      <w:r>
        <w:rPr>
          <w:rFonts w:ascii="MS Mincho" w:hAnsi="MS Mincho" w:cs="MS Mincho" w:eastAsia="MS Mincho"/>
          <w:spacing w:val="0"/>
          <w:w w:val="100"/>
          <w:position w:val="0"/>
          <w:sz w:val="24"/>
          <w:szCs w:val="24"/>
        </w:rPr>
        <w:t>插</w:t>
      </w:r>
      <w:r>
        <w:rPr>
          <w:rFonts w:ascii="宋体" w:hAnsi="宋体" w:cs="宋体" w:eastAsia="宋体"/>
          <w:spacing w:val="0"/>
          <w:w w:val="100"/>
          <w:position w:val="0"/>
          <w:sz w:val="24"/>
          <w:szCs w:val="24"/>
        </w:rPr>
        <w:t>值</w:t>
      </w:r>
      <w:r>
        <w:rPr>
          <w:rFonts w:ascii="MS Mincho" w:hAnsi="MS Mincho" w:cs="MS Mincho" w:eastAsia="MS Mincho"/>
          <w:spacing w:val="0"/>
          <w:w w:val="100"/>
          <w:position w:val="0"/>
          <w:sz w:val="24"/>
          <w:szCs w:val="24"/>
        </w:rPr>
        <w:t>】</w:t>
      </w:r>
      <w:r>
        <w:rPr>
          <w:rFonts w:ascii="Times New Roman" w:hAnsi="Times New Roman" w:cs="Times New Roman" w:eastAsia="Times New Roman"/>
          <w:color w:val="1F487C"/>
          <w:spacing w:val="1"/>
          <w:w w:val="100"/>
          <w:position w:val="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color w:val="1F487C"/>
          <w:spacing w:val="-1"/>
          <w:w w:val="100"/>
          <w:position w:val="0"/>
          <w:sz w:val="28"/>
          <w:szCs w:val="28"/>
        </w:rPr>
        <w:t>n</w:t>
      </w:r>
      <w:r>
        <w:rPr>
          <w:rFonts w:ascii="Times New Roman" w:hAnsi="Times New Roman" w:cs="Times New Roman" w:eastAsia="Times New Roman"/>
          <w:color w:val="1F487C"/>
          <w:spacing w:val="1"/>
          <w:w w:val="100"/>
          <w:position w:val="0"/>
          <w:sz w:val="28"/>
          <w:szCs w:val="28"/>
        </w:rPr>
        <w:t>t</w:t>
      </w:r>
      <w:r>
        <w:rPr>
          <w:rFonts w:ascii="Times New Roman" w:hAnsi="Times New Roman" w:cs="Times New Roman" w:eastAsia="Times New Roman"/>
          <w:color w:val="1F487C"/>
          <w:spacing w:val="0"/>
          <w:w w:val="100"/>
          <w:position w:val="0"/>
          <w:sz w:val="28"/>
          <w:szCs w:val="28"/>
        </w:rPr>
        <w:t>e</w:t>
      </w:r>
      <w:r>
        <w:rPr>
          <w:rFonts w:ascii="Times New Roman" w:hAnsi="Times New Roman" w:cs="Times New Roman" w:eastAsia="Times New Roman"/>
          <w:color w:val="1F487C"/>
          <w:spacing w:val="-2"/>
          <w:w w:val="100"/>
          <w:position w:val="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color w:val="1F487C"/>
          <w:spacing w:val="1"/>
          <w:w w:val="100"/>
          <w:position w:val="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color w:val="1F487C"/>
          <w:spacing w:val="0"/>
          <w:w w:val="100"/>
          <w:position w:val="0"/>
          <w:sz w:val="28"/>
          <w:szCs w:val="28"/>
        </w:rPr>
        <w:t>2</w:t>
      </w:r>
      <w:r>
        <w:rPr>
          <w:rFonts w:ascii="Times New Roman" w:hAnsi="Times New Roman" w:cs="Times New Roman" w:eastAsia="Times New Roman"/>
          <w:color w:val="000000"/>
          <w:spacing w:val="0"/>
          <w:w w:val="100"/>
          <w:position w:val="0"/>
          <w:sz w:val="28"/>
          <w:szCs w:val="2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 w:hAnsi="Times New Roman" w:cs="Times New Roman" w:eastAsia="Times New Roman"/>
          <w:b/>
          <w:bCs/>
          <w:color w:val="1F487C"/>
          <w:spacing w:val="-5"/>
          <w:w w:val="100"/>
          <w:sz w:val="28"/>
          <w:szCs w:val="28"/>
        </w:rPr>
        <w:t>Z</w:t>
      </w:r>
      <w:r>
        <w:rPr>
          <w:rFonts w:ascii="Times New Roman" w:hAnsi="Times New Roman" w:cs="Times New Roman" w:eastAsia="Times New Roman"/>
          <w:b/>
          <w:bCs/>
          <w:color w:val="1F487C"/>
          <w:spacing w:val="0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/>
          <w:bCs/>
          <w:color w:val="1F487C"/>
          <w:spacing w:val="1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1F487C"/>
          <w:spacing w:val="0"/>
          <w:w w:val="100"/>
          <w:sz w:val="28"/>
          <w:szCs w:val="28"/>
        </w:rPr>
        <w:t>=</w:t>
      </w:r>
      <w:r>
        <w:rPr>
          <w:rFonts w:ascii="Times New Roman" w:hAnsi="Times New Roman" w:cs="Times New Roman" w:eastAsia="Times New Roman"/>
          <w:b/>
          <w:bCs/>
          <w:color w:val="1F487C"/>
          <w:spacing w:val="0"/>
          <w:w w:val="100"/>
          <w:sz w:val="28"/>
          <w:szCs w:val="28"/>
        </w:rPr>
        <w:t> </w:t>
      </w:r>
      <w:r>
        <w:rPr>
          <w:rFonts w:ascii="Times New Roman" w:hAnsi="Times New Roman" w:cs="Times New Roman" w:eastAsia="Times New Roman"/>
          <w:b/>
          <w:bCs/>
          <w:color w:val="1F487C"/>
          <w:spacing w:val="0"/>
          <w:w w:val="100"/>
          <w:sz w:val="28"/>
          <w:szCs w:val="28"/>
        </w:rPr>
        <w:t>inte</w:t>
      </w:r>
      <w:r>
        <w:rPr>
          <w:rFonts w:ascii="Times New Roman" w:hAnsi="Times New Roman" w:cs="Times New Roman" w:eastAsia="Times New Roman"/>
          <w:b/>
          <w:bCs/>
          <w:color w:val="1F487C"/>
          <w:spacing w:val="1"/>
          <w:w w:val="100"/>
          <w:sz w:val="28"/>
          <w:szCs w:val="28"/>
        </w:rPr>
        <w:t>r</w:t>
      </w:r>
      <w:r>
        <w:rPr>
          <w:rFonts w:ascii="Times New Roman" w:hAnsi="Times New Roman" w:cs="Times New Roman" w:eastAsia="Times New Roman"/>
          <w:b/>
          <w:bCs/>
          <w:color w:val="1F487C"/>
          <w:spacing w:val="0"/>
          <w:w w:val="100"/>
          <w:sz w:val="28"/>
          <w:szCs w:val="28"/>
        </w:rPr>
        <w:t>p</w:t>
      </w:r>
      <w:r>
        <w:rPr>
          <w:rFonts w:ascii="Times New Roman" w:hAnsi="Times New Roman" w:cs="Times New Roman" w:eastAsia="Times New Roman"/>
          <w:b/>
          <w:bCs/>
          <w:color w:val="1F487C"/>
          <w:spacing w:val="1"/>
          <w:w w:val="100"/>
          <w:sz w:val="28"/>
          <w:szCs w:val="28"/>
        </w:rPr>
        <w:t>2</w:t>
      </w:r>
      <w:r>
        <w:rPr>
          <w:rFonts w:ascii="Times New Roman" w:hAnsi="Times New Roman" w:cs="Times New Roman" w:eastAsia="Times New Roman"/>
          <w:b/>
          <w:bCs/>
          <w:color w:val="1F487C"/>
          <w:spacing w:val="0"/>
          <w:w w:val="100"/>
          <w:sz w:val="28"/>
          <w:szCs w:val="28"/>
        </w:rPr>
        <w:t>(</w:t>
      </w:r>
      <w:r>
        <w:rPr>
          <w:rFonts w:ascii="Times New Roman" w:hAnsi="Times New Roman" w:cs="Times New Roman" w:eastAsia="Times New Roman"/>
          <w:b/>
          <w:bCs/>
          <w:color w:val="1F487C"/>
          <w:spacing w:val="-1"/>
          <w:w w:val="100"/>
          <w:sz w:val="28"/>
          <w:szCs w:val="28"/>
        </w:rPr>
        <w:t>X</w:t>
      </w:r>
      <w:r>
        <w:rPr>
          <w:rFonts w:ascii="Times New Roman" w:hAnsi="Times New Roman" w:cs="Times New Roman" w:eastAsia="Times New Roman"/>
          <w:b/>
          <w:bCs/>
          <w:color w:val="1F487C"/>
          <w:spacing w:val="0"/>
          <w:w w:val="100"/>
          <w:sz w:val="28"/>
          <w:szCs w:val="28"/>
        </w:rPr>
        <w:t>,</w:t>
      </w:r>
      <w:r>
        <w:rPr>
          <w:rFonts w:ascii="Times New Roman" w:hAnsi="Times New Roman" w:cs="Times New Roman" w:eastAsia="Times New Roman"/>
          <w:b/>
          <w:bCs/>
          <w:color w:val="1F487C"/>
          <w:spacing w:val="-2"/>
          <w:w w:val="100"/>
          <w:sz w:val="28"/>
          <w:szCs w:val="28"/>
        </w:rPr>
        <w:t>Y</w:t>
      </w:r>
      <w:r>
        <w:rPr>
          <w:rFonts w:ascii="Times New Roman" w:hAnsi="Times New Roman" w:cs="Times New Roman" w:eastAsia="Times New Roman"/>
          <w:b/>
          <w:bCs/>
          <w:color w:val="1F487C"/>
          <w:spacing w:val="1"/>
          <w:w w:val="100"/>
          <w:sz w:val="28"/>
          <w:szCs w:val="28"/>
        </w:rPr>
        <w:t>,</w:t>
      </w:r>
      <w:r>
        <w:rPr>
          <w:rFonts w:ascii="Times New Roman" w:hAnsi="Times New Roman" w:cs="Times New Roman" w:eastAsia="Times New Roman"/>
          <w:b/>
          <w:bCs/>
          <w:color w:val="1F487C"/>
          <w:spacing w:val="-5"/>
          <w:w w:val="100"/>
          <w:sz w:val="28"/>
          <w:szCs w:val="28"/>
        </w:rPr>
        <w:t>Z</w:t>
      </w:r>
      <w:r>
        <w:rPr>
          <w:rFonts w:ascii="Times New Roman" w:hAnsi="Times New Roman" w:cs="Times New Roman" w:eastAsia="Times New Roman"/>
          <w:b/>
          <w:bCs/>
          <w:color w:val="1F487C"/>
          <w:spacing w:val="1"/>
          <w:w w:val="100"/>
          <w:sz w:val="28"/>
          <w:szCs w:val="28"/>
        </w:rPr>
        <w:t>,</w:t>
      </w:r>
      <w:r>
        <w:rPr>
          <w:rFonts w:ascii="Times New Roman" w:hAnsi="Times New Roman" w:cs="Times New Roman" w:eastAsia="Times New Roman"/>
          <w:b/>
          <w:bCs/>
          <w:color w:val="1F487C"/>
          <w:spacing w:val="-1"/>
          <w:w w:val="100"/>
          <w:sz w:val="28"/>
          <w:szCs w:val="28"/>
        </w:rPr>
        <w:t>X</w:t>
      </w:r>
      <w:r>
        <w:rPr>
          <w:rFonts w:ascii="Times New Roman" w:hAnsi="Times New Roman" w:cs="Times New Roman" w:eastAsia="Times New Roman"/>
          <w:b/>
          <w:bCs/>
          <w:color w:val="1F487C"/>
          <w:spacing w:val="1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/>
          <w:bCs/>
          <w:color w:val="1F487C"/>
          <w:spacing w:val="0"/>
          <w:w w:val="100"/>
          <w:sz w:val="28"/>
          <w:szCs w:val="28"/>
        </w:rPr>
        <w:t>,</w:t>
      </w:r>
      <w:r>
        <w:rPr>
          <w:rFonts w:ascii="Times New Roman" w:hAnsi="Times New Roman" w:cs="Times New Roman" w:eastAsia="Times New Roman"/>
          <w:b/>
          <w:bCs/>
          <w:color w:val="1F487C"/>
          <w:spacing w:val="-2"/>
          <w:w w:val="100"/>
          <w:sz w:val="28"/>
          <w:szCs w:val="28"/>
        </w:rPr>
        <w:t>Y</w:t>
      </w:r>
      <w:r>
        <w:rPr>
          <w:rFonts w:ascii="Times New Roman" w:hAnsi="Times New Roman" w:cs="Times New Roman" w:eastAsia="Times New Roman"/>
          <w:b/>
          <w:bCs/>
          <w:color w:val="1F487C"/>
          <w:spacing w:val="1"/>
          <w:w w:val="100"/>
          <w:sz w:val="28"/>
          <w:szCs w:val="28"/>
        </w:rPr>
        <w:t>I</w:t>
      </w:r>
      <w:r>
        <w:rPr>
          <w:rFonts w:ascii="Times New Roman" w:hAnsi="Times New Roman" w:cs="Times New Roman" w:eastAsia="Times New Roman"/>
          <w:b/>
          <w:bCs/>
          <w:color w:val="1F487C"/>
          <w:spacing w:val="0"/>
          <w:w w:val="100"/>
          <w:sz w:val="28"/>
          <w:szCs w:val="28"/>
        </w:rPr>
        <w:t>,</w:t>
      </w:r>
      <w:r>
        <w:rPr>
          <w:rFonts w:ascii="Times New Roman" w:hAnsi="Times New Roman" w:cs="Times New Roman" w:eastAsia="Times New Roman"/>
          <w:b/>
          <w:bCs/>
          <w:color w:val="1F487C"/>
          <w:spacing w:val="-4"/>
          <w:w w:val="100"/>
          <w:sz w:val="28"/>
          <w:szCs w:val="28"/>
        </w:rPr>
        <w:t>m</w:t>
      </w:r>
      <w:r>
        <w:rPr>
          <w:rFonts w:ascii="Times New Roman" w:hAnsi="Times New Roman" w:cs="Times New Roman" w:eastAsia="Times New Roman"/>
          <w:b/>
          <w:bCs/>
          <w:color w:val="1F487C"/>
          <w:spacing w:val="0"/>
          <w:w w:val="100"/>
          <w:sz w:val="28"/>
          <w:szCs w:val="28"/>
        </w:rPr>
        <w:t>eth</w:t>
      </w:r>
      <w:r>
        <w:rPr>
          <w:rFonts w:ascii="Times New Roman" w:hAnsi="Times New Roman" w:cs="Times New Roman" w:eastAsia="Times New Roman"/>
          <w:b/>
          <w:bCs/>
          <w:color w:val="1F487C"/>
          <w:spacing w:val="1"/>
          <w:w w:val="100"/>
          <w:sz w:val="28"/>
          <w:szCs w:val="28"/>
        </w:rPr>
        <w:t>o</w:t>
      </w:r>
      <w:r>
        <w:rPr>
          <w:rFonts w:ascii="Times New Roman" w:hAnsi="Times New Roman" w:cs="Times New Roman" w:eastAsia="Times New Roman"/>
          <w:b/>
          <w:bCs/>
          <w:color w:val="1F487C"/>
          <w:spacing w:val="0"/>
          <w:w w:val="100"/>
          <w:sz w:val="28"/>
          <w:szCs w:val="28"/>
        </w:rPr>
        <w:t>d)</w:t>
      </w:r>
      <w:r>
        <w:rPr>
          <w:rFonts w:ascii="Times New Roman" w:hAnsi="Times New Roman" w:cs="Times New Roman" w:eastAsia="Times New Roman"/>
          <w:color w:val="000000"/>
          <w:spacing w:val="0"/>
          <w:w w:val="100"/>
          <w:sz w:val="28"/>
          <w:szCs w:val="28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宋体" w:hAnsi="宋体" w:cs="宋体" w:eastAsia="宋体"/>
          <w:sz w:val="24"/>
          <w:szCs w:val="24"/>
        </w:rPr>
      </w:pPr>
      <w:r>
        <w:rPr>
          <w:rFonts w:ascii="宋体" w:hAnsi="宋体" w:cs="宋体" w:eastAsia="宋体"/>
          <w:spacing w:val="2"/>
          <w:w w:val="100"/>
          <w:sz w:val="24"/>
          <w:szCs w:val="24"/>
        </w:rPr>
        <w:t>插</w:t>
      </w:r>
      <w:r>
        <w:rPr>
          <w:rFonts w:ascii="宋体" w:hAnsi="宋体" w:cs="宋体" w:eastAsia="宋体"/>
          <w:spacing w:val="0"/>
          <w:w w:val="100"/>
          <w:sz w:val="24"/>
          <w:szCs w:val="24"/>
        </w:rPr>
        <w:t>值</w:t>
      </w:r>
      <w:r>
        <w:rPr>
          <w:rFonts w:ascii="宋体" w:hAnsi="宋体" w:cs="宋体" w:eastAsia="宋体"/>
          <w:spacing w:val="2"/>
          <w:w w:val="100"/>
          <w:sz w:val="24"/>
          <w:szCs w:val="24"/>
        </w:rPr>
        <w:t>方</w:t>
      </w:r>
      <w:r>
        <w:rPr>
          <w:rFonts w:ascii="宋体" w:hAnsi="宋体" w:cs="宋体" w:eastAsia="宋体"/>
          <w:spacing w:val="0"/>
          <w:w w:val="100"/>
          <w:sz w:val="24"/>
          <w:szCs w:val="24"/>
        </w:rPr>
        <w:t>式比</w:t>
      </w:r>
      <w:r>
        <w:rPr>
          <w:rFonts w:ascii="宋体" w:hAnsi="宋体" w:cs="宋体" w:eastAsia="宋体"/>
          <w:spacing w:val="2"/>
          <w:w w:val="100"/>
          <w:sz w:val="24"/>
          <w:szCs w:val="24"/>
        </w:rPr>
        <w:t>较</w:t>
      </w:r>
      <w:r>
        <w:rPr>
          <w:rFonts w:ascii="宋体" w:hAnsi="宋体" w:cs="宋体" w:eastAsia="宋体"/>
          <w:spacing w:val="0"/>
          <w:w w:val="100"/>
          <w:sz w:val="24"/>
          <w:szCs w:val="24"/>
        </w:rPr>
        <w:t>示例</w:t>
      </w:r>
    </w:p>
    <w:p>
      <w:pPr>
        <w:spacing w:before="35" w:after="0" w:line="240" w:lineRule="auto"/>
        <w:ind w:left="100" w:right="-20"/>
        <w:jc w:val="left"/>
        <w:rPr>
          <w:rFonts w:ascii="宋体" w:hAnsi="宋体" w:cs="宋体" w:eastAsia="宋体"/>
          <w:sz w:val="24"/>
          <w:szCs w:val="24"/>
        </w:rPr>
      </w:pPr>
      <w:r>
        <w:rPr>
          <w:rFonts w:ascii="Wingdings" w:hAnsi="Wingdings" w:cs="Wingdings" w:eastAsia="Wingdings"/>
          <w:spacing w:val="0"/>
          <w:w w:val="100"/>
          <w:sz w:val="24"/>
          <w:szCs w:val="24"/>
        </w:rPr>
        <w:t></w:t>
      </w:r>
      <w:r>
        <w:rPr>
          <w:rFonts w:ascii="Times New Roman" w:hAnsi="Times New Roman" w:cs="Times New Roman" w:eastAsia="Times New Roman"/>
          <w:spacing w:val="49"/>
          <w:w w:val="100"/>
          <w:sz w:val="24"/>
          <w:szCs w:val="24"/>
        </w:rPr>
        <w:t> </w:t>
      </w:r>
      <w:r>
        <w:rPr>
          <w:rFonts w:ascii="宋体" w:hAnsi="宋体" w:cs="宋体" w:eastAsia="宋体"/>
          <w:spacing w:val="0"/>
          <w:w w:val="100"/>
          <w:sz w:val="24"/>
          <w:szCs w:val="24"/>
        </w:rPr>
        <w:t>用较大间隔产生</w:t>
      </w:r>
      <w:r>
        <w:rPr>
          <w:rFonts w:ascii="宋体" w:hAnsi="宋体" w:cs="宋体" w:eastAsia="宋体"/>
          <w:spacing w:val="-59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p</w:t>
      </w:r>
      <w:r>
        <w:rPr>
          <w:rFonts w:ascii="Times New Roman" w:hAnsi="Times New Roman" w:cs="Times New Roman" w:eastAsia="Times New Roman"/>
          <w:spacing w:val="-1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spacing w:val="-1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ks</w:t>
      </w:r>
      <w:r>
        <w:rPr>
          <w:rFonts w:ascii="Times New Roman" w:hAnsi="Times New Roman" w:cs="Times New Roman" w:eastAsia="Times New Roman"/>
          <w:spacing w:val="-9"/>
          <w:w w:val="100"/>
          <w:sz w:val="24"/>
          <w:szCs w:val="24"/>
        </w:rPr>
        <w:t> </w:t>
      </w:r>
      <w:r>
        <w:rPr>
          <w:rFonts w:ascii="宋体" w:hAnsi="宋体" w:cs="宋体" w:eastAsia="宋体"/>
          <w:spacing w:val="0"/>
          <w:w w:val="100"/>
          <w:sz w:val="24"/>
          <w:szCs w:val="24"/>
        </w:rPr>
        <w:t>函数数据点</w:t>
      </w:r>
    </w:p>
    <w:p>
      <w:pPr>
        <w:spacing w:before="60" w:after="0" w:line="330" w:lineRule="auto"/>
        <w:ind w:left="100" w:right="566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[x,y]</w:t>
      </w:r>
      <w:r>
        <w:rPr>
          <w:rFonts w:ascii="Courier New" w:hAnsi="Courier New" w:cs="Courier New" w:eastAsia="Courier New"/>
          <w:b/>
          <w:bCs/>
          <w:color w:val="008000"/>
          <w:spacing w:val="-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meshgrid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(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-3:1:3);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z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peaks(x,y);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surf(x,y,z)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line="330" w:lineRule="auto"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1776" w:footer="0" w:top="1960" w:bottom="280" w:left="1700" w:right="172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41" w:after="0" w:line="158" w:lineRule="exact"/>
        <w:ind w:left="692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  <w:t>6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158" w:lineRule="exact"/>
        <w:ind w:left="692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41" w:after="0" w:line="158" w:lineRule="exact"/>
        <w:ind w:left="692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  <w:t>2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158" w:lineRule="exact"/>
        <w:ind w:left="692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41" w:after="0" w:line="158" w:lineRule="exact"/>
        <w:ind w:left="650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4"/>
          <w:w w:val="100"/>
          <w:position w:val="0"/>
          <w:sz w:val="14"/>
          <w:szCs w:val="14"/>
        </w:rPr>
        <w:t>-2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158" w:lineRule="exact"/>
        <w:ind w:left="650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4"/>
          <w:w w:val="100"/>
          <w:position w:val="0"/>
          <w:sz w:val="14"/>
          <w:szCs w:val="14"/>
        </w:rPr>
        <w:t>-4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41" w:after="0" w:line="240" w:lineRule="auto"/>
        <w:ind w:left="650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4"/>
          <w:w w:val="100"/>
          <w:sz w:val="14"/>
          <w:szCs w:val="14"/>
        </w:rPr>
        <w:t>-6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160" w:lineRule="exact"/>
        <w:ind w:left="692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tabs>
          <w:tab w:pos="5520" w:val="left"/>
        </w:tabs>
        <w:spacing w:before="63" w:after="0" w:line="240" w:lineRule="auto"/>
        <w:ind w:left="1158" w:right="3143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ab/>
      </w:r>
      <w:r>
        <w:rPr>
          <w:rFonts w:ascii="Arial" w:hAnsi="Arial" w:cs="Arial" w:eastAsia="Arial"/>
          <w:spacing w:val="0"/>
          <w:w w:val="98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tabs>
          <w:tab w:pos="4860" w:val="left"/>
        </w:tabs>
        <w:spacing w:before="21" w:after="0" w:line="206" w:lineRule="exact"/>
        <w:ind w:left="1651" w:right="3794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100"/>
          <w:position w:val="-1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position w:val="-1"/>
          <w:sz w:val="14"/>
          <w:szCs w:val="14"/>
        </w:rPr>
        <w:tab/>
      </w:r>
      <w:r>
        <w:rPr>
          <w:rFonts w:ascii="Arial" w:hAnsi="Arial" w:cs="Arial" w:eastAsia="Arial"/>
          <w:spacing w:val="0"/>
          <w:w w:val="98"/>
          <w:position w:val="3"/>
          <w:sz w:val="14"/>
          <w:szCs w:val="14"/>
        </w:rPr>
        <w:t>2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0" w:after="0" w:line="119" w:lineRule="exact"/>
        <w:ind w:left="4221" w:right="4442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98"/>
          <w:position w:val="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tabs>
          <w:tab w:pos="3560" w:val="left"/>
        </w:tabs>
        <w:spacing w:before="0" w:after="0" w:line="185" w:lineRule="exact"/>
        <w:ind w:left="2104" w:right="5043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4"/>
          <w:w w:val="100"/>
          <w:position w:val="5"/>
          <w:sz w:val="14"/>
          <w:szCs w:val="14"/>
        </w:rPr>
        <w:t>-</w:t>
      </w:r>
      <w:r>
        <w:rPr>
          <w:rFonts w:ascii="Arial" w:hAnsi="Arial" w:cs="Arial" w:eastAsia="Arial"/>
          <w:spacing w:val="0"/>
          <w:w w:val="100"/>
          <w:position w:val="5"/>
          <w:sz w:val="14"/>
          <w:szCs w:val="14"/>
        </w:rPr>
        <w:t>2</w:t>
      </w:r>
      <w:r>
        <w:rPr>
          <w:rFonts w:ascii="Arial" w:hAnsi="Arial" w:cs="Arial" w:eastAsia="Arial"/>
          <w:spacing w:val="0"/>
          <w:w w:val="100"/>
          <w:position w:val="5"/>
          <w:sz w:val="14"/>
          <w:szCs w:val="14"/>
        </w:rPr>
        <w:tab/>
      </w:r>
      <w:r>
        <w:rPr>
          <w:rFonts w:ascii="Arial" w:hAnsi="Arial" w:cs="Arial" w:eastAsia="Arial"/>
          <w:spacing w:val="-4"/>
          <w:w w:val="98"/>
          <w:position w:val="0"/>
          <w:sz w:val="14"/>
          <w:szCs w:val="14"/>
        </w:rPr>
        <w:t>-2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3" w:after="0" w:line="179" w:lineRule="exact"/>
        <w:ind w:left="2604" w:right="5701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4"/>
          <w:w w:val="100"/>
          <w:position w:val="1"/>
          <w:sz w:val="14"/>
          <w:szCs w:val="14"/>
        </w:rPr>
        <w:t>-</w:t>
      </w:r>
      <w:r>
        <w:rPr>
          <w:rFonts w:ascii="Arial" w:hAnsi="Arial" w:cs="Arial" w:eastAsia="Arial"/>
          <w:spacing w:val="0"/>
          <w:w w:val="100"/>
          <w:position w:val="1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position w:val="1"/>
          <w:sz w:val="14"/>
          <w:szCs w:val="14"/>
        </w:rPr>
        <w:t>    </w:t>
      </w:r>
      <w:r>
        <w:rPr>
          <w:rFonts w:ascii="Arial" w:hAnsi="Arial" w:cs="Arial" w:eastAsia="Arial"/>
          <w:spacing w:val="0"/>
          <w:w w:val="100"/>
          <w:position w:val="1"/>
          <w:sz w:val="14"/>
          <w:szCs w:val="14"/>
        </w:rPr>
        <w:t> </w:t>
      </w:r>
      <w:r>
        <w:rPr>
          <w:rFonts w:ascii="Arial" w:hAnsi="Arial" w:cs="Arial" w:eastAsia="Arial"/>
          <w:spacing w:val="-4"/>
          <w:w w:val="98"/>
          <w:position w:val="0"/>
          <w:sz w:val="14"/>
          <w:szCs w:val="14"/>
        </w:rPr>
        <w:t>-4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317" w:lineRule="exact"/>
        <w:ind w:left="100" w:right="-20"/>
        <w:jc w:val="left"/>
        <w:rPr>
          <w:rFonts w:ascii="宋体" w:hAnsi="宋体" w:cs="宋体" w:eastAsia="宋体"/>
          <w:sz w:val="24"/>
          <w:szCs w:val="24"/>
        </w:rPr>
      </w:pPr>
      <w:r>
        <w:rPr/>
        <w:pict>
          <v:group style="position:absolute;margin-left:89.609505pt;margin-top:-228.426971pt;width:297.11663pt;height:226.024912pt;mso-position-horizontal-relative:page;mso-position-vertical-relative:paragraph;z-index:-5476" coordorigin="1792,-4569" coordsize="5942,4520">
            <v:group style="position:absolute;left:1801;top:-4560;width:5924;height:4502" coordorigin="1801,-4560" coordsize="5924,4502">
              <v:shape style="position:absolute;left:1801;top:-4560;width:5924;height:4502" coordorigin="1801,-4560" coordsize="5924,4502" path="m1801,-57l7726,-57,7726,-4560,1801,-4560,1801,-57xe" filled="t" fillcolor="#DADADA" stroked="f">
                <v:path arrowok="t"/>
                <v:fill/>
              </v:shape>
            </v:group>
            <v:group style="position:absolute;left:5159;top:-4228;width:1985;height:2951" coordorigin="5159,-4228" coordsize="1985,2951">
              <v:shape style="position:absolute;left:5159;top:-4228;width:1985;height:2951" coordorigin="5159,-4228" coordsize="1985,2951" path="m5159,-4228l5159,-2196,7144,-1276,7144,-3297,5159,-4228xe" filled="t" fillcolor="#FFFFFF" stroked="f">
                <v:path arrowok="t"/>
                <v:fill/>
              </v:shape>
            </v:group>
            <v:group style="position:absolute;left:2562;top:-2196;width:4583;height:1626" coordorigin="2562,-2196" coordsize="4583,1626">
              <v:shape style="position:absolute;left:2562;top:-2196;width:4583;height:1626" coordorigin="2562,-2196" coordsize="4583,1626" path="m5159,-2196l2562,-1490,4557,-571,7144,-1276,5159,-2196xe" filled="t" fillcolor="#FFFFFF" stroked="f">
                <v:path arrowok="t"/>
                <v:fill/>
              </v:shape>
            </v:group>
            <v:group style="position:absolute;left:2562;top:-2196;width:4583;height:1626" coordorigin="2562,-2196" coordsize="4583,1626">
              <v:shape style="position:absolute;left:2562;top:-2196;width:4583;height:1626" coordorigin="2562,-2196" coordsize="4583,1626" path="m4557,-571l2562,-1490,5159,-2196,7144,-1276,4557,-571e" filled="f" stroked="t" strokeweight=".126598pt" strokecolor="#FFFFFF">
                <v:path arrowok="t"/>
              </v:shape>
            </v:group>
            <v:group style="position:absolute;left:2562;top:-4228;width:2598;height:2738" coordorigin="2562,-4228" coordsize="2598,2738">
              <v:shape style="position:absolute;left:2562;top:-4228;width:2598;height:2738" coordorigin="2562,-4228" coordsize="2598,2738" path="m5159,-4228l2562,-3511,2562,-1490,5159,-2196,5159,-4228xe" filled="t" fillcolor="#FFFFFF" stroked="f">
                <v:path arrowok="t"/>
                <v:fill/>
              </v:shape>
            </v:group>
            <v:group style="position:absolute;left:2562;top:-4228;width:2598;height:2738" coordorigin="2562,-4228" coordsize="2598,2738">
              <v:shape style="position:absolute;left:2562;top:-4228;width:2598;height:2738" coordorigin="2562,-4228" coordsize="2598,2738" path="m2562,-1490l2562,-3511,5159,-4228,5159,-2196,2562,-1490e" filled="f" stroked="t" strokeweight=".12583pt" strokecolor="#FFFFFF">
                <v:path arrowok="t"/>
              </v:shape>
            </v:group>
            <v:group style="position:absolute;left:2562;top:-1490;width:1996;height:920" coordorigin="2562,-1490" coordsize="1996,920">
              <v:shape style="position:absolute;left:2562;top:-1490;width:1996;height:920" coordorigin="2562,-1490" coordsize="1996,920" path="m4557,-571l2562,-1490e" filled="f" stroked="t" strokeweight=".12648pt" strokecolor="#000000">
                <v:path arrowok="t"/>
                <v:stroke dashstyle="dash"/>
              </v:shape>
            </v:group>
            <v:group style="position:absolute;left:2567;top:-1485;width:11;height:2" coordorigin="2567,-1485" coordsize="11,2">
              <v:shape style="position:absolute;left:2567;top:-1485;width:11;height:2" coordorigin="2567,-1485" coordsize="11,0" path="m2567,-1485l2577,-1485e" filled="f" stroked="t" strokeweight=".533468pt" strokecolor="#000000">
                <v:path arrowok="t"/>
              </v:shape>
            </v:group>
            <v:group style="position:absolute;left:2562;top:-3511;width:2;height:2021" coordorigin="2562,-3511" coordsize="2,2021">
              <v:shape style="position:absolute;left:2562;top:-3511;width:2;height:2021" coordorigin="2562,-3511" coordsize="0,2021" path="m2562,-3511l2562,-1490e" filled="f" stroked="t" strokeweight=".124952pt" strokecolor="#000000">
                <v:path arrowok="t"/>
                <v:stroke dashstyle="dash"/>
              </v:shape>
            </v:group>
            <v:group style="position:absolute;left:2567;top:-3506;width:11;height:2" coordorigin="2567,-3506" coordsize="11,2">
              <v:shape style="position:absolute;left:2567;top:-3506;width:11;height:2" coordorigin="2567,-3506" coordsize="11,0" path="m2567,-3506l2577,-3506e" filled="f" stroked="t" strokeweight=".533468pt" strokecolor="#000000">
                <v:path arrowok="t"/>
              </v:shape>
            </v:group>
            <v:group style="position:absolute;left:3216;top:-1672;width:1985;height:930" coordorigin="3216,-1672" coordsize="1985,930">
              <v:shape style="position:absolute;left:3216;top:-1672;width:1985;height:930" coordorigin="3216,-1672" coordsize="1985,930" path="m5202,-742l3216,-1672e" filled="f" stroked="t" strokeweight=".126471pt" strokecolor="#000000">
                <v:path arrowok="t"/>
                <v:stroke dashstyle="dash"/>
              </v:shape>
            </v:group>
            <v:group style="position:absolute;left:3222;top:-1667;width:11;height:2" coordorigin="3222,-1667" coordsize="11,2">
              <v:shape style="position:absolute;left:3222;top:-1667;width:11;height:2" coordorigin="3222,-1667" coordsize="11,0" path="m3222,-1667l3232,-1667e" filled="f" stroked="t" strokeweight=".533468pt" strokecolor="#000000">
                <v:path arrowok="t"/>
              </v:shape>
            </v:group>
            <v:group style="position:absolute;left:3216;top:-3693;width:2;height:2021" coordorigin="3216,-3693" coordsize="2,2021">
              <v:shape style="position:absolute;left:3216;top:-3693;width:2;height:2021" coordorigin="3216,-3693" coordsize="0,2021" path="m3216,-1672l3216,-3693e" filled="f" stroked="t" strokeweight=".124952pt" strokecolor="#000000">
                <v:path arrowok="t"/>
                <v:stroke dashstyle="dash"/>
              </v:shape>
            </v:group>
            <v:group style="position:absolute;left:3222;top:-3688;width:11;height:2" coordorigin="3222,-3688" coordsize="11,2">
              <v:shape style="position:absolute;left:3222;top:-3688;width:11;height:2" coordorigin="3222,-3688" coordsize="11,0" path="m3222,-3688l3232,-3688e" filled="f" stroked="t" strokeweight=".533468pt" strokecolor="#000000">
                <v:path arrowok="t"/>
              </v:shape>
            </v:group>
            <v:group style="position:absolute;left:3860;top:-1843;width:1996;height:920" coordorigin="3860,-1843" coordsize="1996,920">
              <v:shape style="position:absolute;left:3860;top:-1843;width:1996;height:920" coordorigin="3860,-1843" coordsize="1996,920" path="m5856,-923l3860,-1843e" filled="f" stroked="t" strokeweight=".12648pt" strokecolor="#000000">
                <v:path arrowok="t"/>
                <v:stroke dashstyle="dash"/>
              </v:shape>
            </v:group>
            <v:group style="position:absolute;left:3866;top:-1838;width:11;height:2" coordorigin="3866,-1838" coordsize="11,2">
              <v:shape style="position:absolute;left:3866;top:-1838;width:11;height:2" coordorigin="3866,-1838" coordsize="11,0" path="m3866,-1838l3876,-1838e" filled="f" stroked="t" strokeweight=".533468pt" strokecolor="#000000">
                <v:path arrowok="t"/>
              </v:shape>
            </v:group>
            <v:group style="position:absolute;left:3860;top:-3864;width:2;height:2021" coordorigin="3860,-3864" coordsize="2,2021">
              <v:shape style="position:absolute;left:3860;top:-3864;width:2;height:2021" coordorigin="3860,-3864" coordsize="0,2021" path="m3860,-1843l3860,-3864e" filled="f" stroked="t" strokeweight=".124952pt" strokecolor="#000000">
                <v:path arrowok="t"/>
                <v:stroke dashstyle="dash"/>
              </v:shape>
            </v:group>
            <v:group style="position:absolute;left:3866;top:-3859;width:11;height:2" coordorigin="3866,-3859" coordsize="11,2">
              <v:shape style="position:absolute;left:3866;top:-3859;width:11;height:2" coordorigin="3866,-3859" coordsize="11,0" path="m3866,-3859l3876,-3859e" filled="f" stroked="t" strokeweight=".533468pt" strokecolor="#000000">
                <v:path arrowok="t"/>
              </v:shape>
            </v:group>
            <v:group style="position:absolute;left:4515;top:-2025;width:1985;height:930" coordorigin="4515,-2025" coordsize="1985,930">
              <v:shape style="position:absolute;left:4515;top:-2025;width:1985;height:930" coordorigin="4515,-2025" coordsize="1985,930" path="m6500,-1095l4515,-2025e" filled="f" stroked="t" strokeweight=".126471pt" strokecolor="#000000">
                <v:path arrowok="t"/>
                <v:stroke dashstyle="dash"/>
              </v:shape>
            </v:group>
            <v:group style="position:absolute;left:4521;top:-2020;width:11;height:2" coordorigin="4521,-2020" coordsize="11,2">
              <v:shape style="position:absolute;left:4521;top:-2020;width:11;height:2" coordorigin="4521,-2020" coordsize="11,0" path="m4521,-2020l4531,-2020e" filled="f" stroked="t" strokeweight=".533468pt" strokecolor="#000000">
                <v:path arrowok="t"/>
              </v:shape>
            </v:group>
            <v:group style="position:absolute;left:4515;top:-4046;width:2;height:2021" coordorigin="4515,-4046" coordsize="2,2021">
              <v:shape style="position:absolute;left:4515;top:-4046;width:2;height:2021" coordorigin="4515,-4046" coordsize="0,2021" path="m4515,-2025l4515,-4046e" filled="f" stroked="t" strokeweight=".124952pt" strokecolor="#000000">
                <v:path arrowok="t"/>
                <v:stroke dashstyle="dash"/>
              </v:shape>
            </v:group>
            <v:group style="position:absolute;left:4521;top:-4041;width:11;height:2" coordorigin="4521,-4041" coordsize="11,2">
              <v:shape style="position:absolute;left:4521;top:-4041;width:11;height:2" coordorigin="4521,-4041" coordsize="11,0" path="m4521,-4041l4531,-4041e" filled="f" stroked="t" strokeweight=".533468pt" strokecolor="#000000">
                <v:path arrowok="t"/>
              </v:shape>
            </v:group>
            <v:group style="position:absolute;left:5159;top:-2196;width:1985;height:920" coordorigin="5159,-2196" coordsize="1985,920">
              <v:shape style="position:absolute;left:5159;top:-2196;width:1985;height:920" coordorigin="5159,-2196" coordsize="1985,920" path="m7144,-1276l5159,-2196e" filled="f" stroked="t" strokeweight=".126477pt" strokecolor="#000000">
                <v:path arrowok="t"/>
                <v:stroke dashstyle="dash"/>
              </v:shape>
            </v:group>
            <v:group style="position:absolute;left:5164;top:-2191;width:11;height:2" coordorigin="5164,-2191" coordsize="11,2">
              <v:shape style="position:absolute;left:5164;top:-2191;width:11;height:2" coordorigin="5164,-2191" coordsize="11,0" path="m5164,-2191l5175,-2191e" filled="f" stroked="t" strokeweight=".533468pt" strokecolor="#000000">
                <v:path arrowok="t"/>
              </v:shape>
            </v:group>
            <v:group style="position:absolute;left:5159;top:-4228;width:2;height:2032" coordorigin="5159,-4228" coordsize="2,2032">
              <v:shape style="position:absolute;left:5159;top:-4228;width:2;height:2032" coordorigin="5159,-4228" coordsize="0,2032" path="m5159,-4228l5159,-2196e" filled="f" stroked="t" strokeweight=".124952pt" strokecolor="#000000">
                <v:path arrowok="t"/>
                <v:stroke dashstyle="dash"/>
              </v:shape>
            </v:group>
            <v:group style="position:absolute;left:5164;top:-4223;width:11;height:2" coordorigin="5164,-4223" coordsize="11,2">
              <v:shape style="position:absolute;left:5164;top:-4223;width:11;height:2" coordorigin="5164,-4223" coordsize="11,0" path="m5164,-4223l5175,-4223e" filled="f" stroked="t" strokeweight=".533468pt" strokecolor="#000000">
                <v:path arrowok="t"/>
              </v:shape>
            </v:group>
            <v:group style="position:absolute;left:4557;top:-1276;width:2587;height:706" coordorigin="4557,-1276" coordsize="2587,706">
              <v:shape style="position:absolute;left:4557;top:-1276;width:2587;height:706" coordorigin="4557,-1276" coordsize="2587,706" path="m4557,-571l7144,-1276e" filled="f" stroked="t" strokeweight=".126676pt" strokecolor="#000000">
                <v:path arrowok="t"/>
                <v:stroke dashstyle="dash"/>
              </v:shape>
            </v:group>
            <v:group style="position:absolute;left:7150;top:-1271;width:11;height:2" coordorigin="7150,-1271" coordsize="11,2">
              <v:shape style="position:absolute;left:7150;top:-1271;width:11;height:2" coordorigin="7150,-1271" coordsize="11,0" path="m7150,-1271l7160,-1271e" filled="f" stroked="t" strokeweight=".533468pt" strokecolor="#000000">
                <v:path arrowok="t"/>
              </v:shape>
            </v:group>
            <v:group style="position:absolute;left:7144;top:-3297;width:2;height:2021" coordorigin="7144,-3297" coordsize="2,2021">
              <v:shape style="position:absolute;left:7144;top:-3297;width:2;height:2021" coordorigin="7144,-3297" coordsize="0,2021" path="m7144,-1276l7144,-3297e" filled="f" stroked="t" strokeweight=".124952pt" strokecolor="#000000">
                <v:path arrowok="t"/>
                <v:stroke dashstyle="dash"/>
              </v:shape>
            </v:group>
            <v:group style="position:absolute;left:7150;top:-3292;width:11;height:2" coordorigin="7150,-3292" coordsize="11,2">
              <v:shape style="position:absolute;left:7150;top:-3292;width:11;height:2" coordorigin="7150,-3292" coordsize="11,0" path="m7150,-3292l7160,-3292e" filled="f" stroked="t" strokeweight=".533468pt" strokecolor="#000000">
                <v:path arrowok="t"/>
              </v:shape>
            </v:group>
            <v:group style="position:absolute;left:4061;top:-1512;width:2587;height:717" coordorigin="4061,-1512" coordsize="2587,717">
              <v:shape style="position:absolute;left:4061;top:-1512;width:2587;height:717" coordorigin="4061,-1512" coordsize="2587,717" path="m4061,-795l6648,-1512e" filled="f" stroked="t" strokeweight=".126673pt" strokecolor="#000000">
                <v:path arrowok="t"/>
                <v:stroke dashstyle="dash"/>
              </v:shape>
            </v:group>
            <v:group style="position:absolute;left:6653;top:-1506;width:11;height:2" coordorigin="6653,-1506" coordsize="11,2">
              <v:shape style="position:absolute;left:6653;top:-1506;width:11;height:2" coordorigin="6653,-1506" coordsize="11,0" path="m6653,-1506l6664,-1506e" filled="f" stroked="t" strokeweight=".533468pt" strokecolor="#000000">
                <v:path arrowok="t"/>
              </v:shape>
            </v:group>
            <v:group style="position:absolute;left:6648;top:-3533;width:2;height:2021" coordorigin="6648,-3533" coordsize="2,2021">
              <v:shape style="position:absolute;left:6648;top:-3533;width:2;height:2021" coordorigin="6648,-3533" coordsize="0,2021" path="m6648,-1512l6648,-3533e" filled="f" stroked="t" strokeweight=".124952pt" strokecolor="#000000">
                <v:path arrowok="t"/>
                <v:stroke dashstyle="dash"/>
              </v:shape>
            </v:group>
            <v:group style="position:absolute;left:6653;top:-3528;width:11;height:2" coordorigin="6653,-3528" coordsize="11,2">
              <v:shape style="position:absolute;left:6653;top:-3528;width:11;height:2" coordorigin="6653,-3528" coordsize="11,0" path="m6653,-3528l6664,-3528e" filled="f" stroked="t" strokeweight=".533468pt" strokecolor="#000000">
                <v:path arrowok="t"/>
              </v:shape>
            </v:group>
            <v:group style="position:absolute;left:3565;top:-1736;width:2587;height:706" coordorigin="3565,-1736" coordsize="2587,706">
              <v:shape style="position:absolute;left:3565;top:-1736;width:2587;height:706" coordorigin="3565,-1736" coordsize="2587,706" path="m3565,-1030l6152,-1736e" filled="f" stroked="t" strokeweight=".126676pt" strokecolor="#000000">
                <v:path arrowok="t"/>
                <v:stroke dashstyle="dash"/>
              </v:shape>
            </v:group>
            <v:group style="position:absolute;left:6157;top:-1731;width:11;height:2" coordorigin="6157,-1731" coordsize="11,2">
              <v:shape style="position:absolute;left:6157;top:-1731;width:11;height:2" coordorigin="6157,-1731" coordsize="11,0" path="m6157,-1731l6168,-1731e" filled="f" stroked="t" strokeweight=".533468pt" strokecolor="#000000">
                <v:path arrowok="t"/>
              </v:shape>
            </v:group>
            <v:group style="position:absolute;left:6152;top:-3758;width:2;height:2021" coordorigin="6152,-3758" coordsize="2,2021">
              <v:shape style="position:absolute;left:6152;top:-3758;width:2;height:2021" coordorigin="6152,-3758" coordsize="0,2021" path="m6152,-1736l6152,-3758e" filled="f" stroked="t" strokeweight=".124952pt" strokecolor="#000000">
                <v:path arrowok="t"/>
                <v:stroke dashstyle="dash"/>
              </v:shape>
            </v:group>
            <v:group style="position:absolute;left:6157;top:-3752;width:11;height:2" coordorigin="6157,-3752" coordsize="11,2">
              <v:shape style="position:absolute;left:6157;top:-3752;width:11;height:2" coordorigin="6157,-3752" coordsize="11,0" path="m6157,-3752l6168,-3752e" filled="f" stroked="t" strokeweight=".533468pt" strokecolor="#000000">
                <v:path arrowok="t"/>
              </v:shape>
            </v:group>
            <v:group style="position:absolute;left:3068;top:-1971;width:2587;height:716" coordorigin="3068,-1971" coordsize="2587,716">
              <v:shape style="position:absolute;left:3068;top:-1971;width:2587;height:716" coordorigin="3068,-1971" coordsize="2587,716" path="m3068,-1255l5655,-1971e" filled="f" stroked="t" strokeweight=".126673pt" strokecolor="#000000">
                <v:path arrowok="t"/>
                <v:stroke dashstyle="dash"/>
              </v:shape>
            </v:group>
            <v:group style="position:absolute;left:5661;top:-1966;width:11;height:2" coordorigin="5661,-1966" coordsize="11,2">
              <v:shape style="position:absolute;left:5661;top:-1966;width:11;height:2" coordorigin="5661,-1966" coordsize="11,0" path="m5661,-1966l5671,-1966e" filled="f" stroked="t" strokeweight=".533468pt" strokecolor="#000000">
                <v:path arrowok="t"/>
              </v:shape>
            </v:group>
            <v:group style="position:absolute;left:5655;top:-3993;width:2;height:2021" coordorigin="5655,-3993" coordsize="2,2021">
              <v:shape style="position:absolute;left:5655;top:-3993;width:2;height:2021" coordorigin="5655,-3993" coordsize="0,2021" path="m5655,-1971l5655,-3993e" filled="f" stroked="t" strokeweight=".124952pt" strokecolor="#000000">
                <v:path arrowok="t"/>
                <v:stroke dashstyle="dash"/>
              </v:shape>
            </v:group>
            <v:group style="position:absolute;left:5661;top:-3987;width:11;height:2" coordorigin="5661,-3987" coordsize="11,2">
              <v:shape style="position:absolute;left:5661;top:-3987;width:11;height:2" coordorigin="5661,-3987" coordsize="11,0" path="m5661,-3987l5671,-3987e" filled="f" stroked="t" strokeweight=".533468pt" strokecolor="#000000">
                <v:path arrowok="t"/>
              </v:shape>
            </v:group>
            <v:group style="position:absolute;left:2562;top:-2196;width:2598;height:706" coordorigin="2562,-2196" coordsize="2598,706">
              <v:shape style="position:absolute;left:2562;top:-2196;width:2598;height:706" coordorigin="2562,-2196" coordsize="2598,706" path="m2562,-1490l5159,-2196e" filled="f" stroked="t" strokeweight=".126677pt" strokecolor="#000000">
                <v:path arrowok="t"/>
                <v:stroke dashstyle="dash"/>
              </v:shape>
            </v:group>
            <v:group style="position:absolute;left:5164;top:-2191;width:11;height:2" coordorigin="5164,-2191" coordsize="11,2">
              <v:shape style="position:absolute;left:5164;top:-2191;width:11;height:2" coordorigin="5164,-2191" coordsize="11,0" path="m5164,-2191l5175,-2191e" filled="f" stroked="t" strokeweight=".533468pt" strokecolor="#000000">
                <v:path arrowok="t"/>
              </v:shape>
            </v:group>
            <v:group style="position:absolute;left:5164;top:-4223;width:11;height:2" coordorigin="5164,-4223" coordsize="11,2">
              <v:shape style="position:absolute;left:5164;top:-4223;width:11;height:2" coordorigin="5164,-4223" coordsize="11,0" path="m5164,-4223l5175,-4223e" filled="f" stroked="t" strokeweight=".533468pt" strokecolor="#000000">
                <v:path arrowok="t"/>
              </v:shape>
            </v:group>
            <v:group style="position:absolute;left:2562;top:-2196;width:2598;height:706" coordorigin="2562,-2196" coordsize="2598,706">
              <v:shape style="position:absolute;left:2562;top:-2196;width:2598;height:706" coordorigin="2562,-2196" coordsize="2598,706" path="m2562,-1490l5159,-2196e" filled="f" stroked="t" strokeweight=".126677pt" strokecolor="#000000">
                <v:path arrowok="t"/>
                <v:stroke dashstyle="dash"/>
              </v:shape>
            </v:group>
            <v:group style="position:absolute;left:5164;top:-2191;width:11;height:2" coordorigin="5164,-2191" coordsize="11,2">
              <v:shape style="position:absolute;left:5164;top:-2191;width:11;height:2" coordorigin="5164,-2191" coordsize="11,0" path="m5164,-2191l5175,-2191e" filled="f" stroked="t" strokeweight=".533468pt" strokecolor="#000000">
                <v:path arrowok="t"/>
              </v:shape>
            </v:group>
            <v:group style="position:absolute;left:5159;top:-2196;width:1985;height:920" coordorigin="5159,-2196" coordsize="1985,920">
              <v:shape style="position:absolute;left:5159;top:-2196;width:1985;height:920" coordorigin="5159,-2196" coordsize="1985,920" path="m5159,-2196l7144,-1276e" filled="f" stroked="t" strokeweight=".126477pt" strokecolor="#000000">
                <v:path arrowok="t"/>
                <v:stroke dashstyle="dash"/>
              </v:shape>
            </v:group>
            <v:group style="position:absolute;left:7150;top:-1271;width:11;height:2" coordorigin="7150,-1271" coordsize="11,2">
              <v:shape style="position:absolute;left:7150;top:-1271;width:11;height:2" coordorigin="7150,-1271" coordsize="11,0" path="m7150,-1271l7160,-1271e" filled="f" stroked="t" strokeweight=".533468pt" strokecolor="#000000">
                <v:path arrowok="t"/>
              </v:shape>
            </v:group>
            <v:group style="position:absolute;left:2562;top:-2538;width:2598;height:705" coordorigin="2562,-2538" coordsize="2598,705">
              <v:shape style="position:absolute;left:2562;top:-2538;width:2598;height:705" coordorigin="2562,-2538" coordsize="2598,705" path="m2562,-1833l5159,-2538e" filled="f" stroked="t" strokeweight=".126678pt" strokecolor="#000000">
                <v:path arrowok="t"/>
                <v:stroke dashstyle="dash"/>
              </v:shape>
            </v:group>
            <v:group style="position:absolute;left:5164;top:-2533;width:11;height:2" coordorigin="5164,-2533" coordsize="11,2">
              <v:shape style="position:absolute;left:5164;top:-2533;width:11;height:2" coordorigin="5164,-2533" coordsize="11,0" path="m5164,-2533l5175,-2533e" filled="f" stroked="t" strokeweight=".533468pt" strokecolor="#000000">
                <v:path arrowok="t"/>
              </v:shape>
            </v:group>
            <v:group style="position:absolute;left:5159;top:-2538;width:1985;height:930" coordorigin="5159,-2538" coordsize="1985,930">
              <v:shape style="position:absolute;left:5159;top:-2538;width:1985;height:930" coordorigin="5159,-2538" coordsize="1985,930" path="m5159,-2538l7144,-1608e" filled="f" stroked="t" strokeweight=".126471pt" strokecolor="#000000">
                <v:path arrowok="t"/>
                <v:stroke dashstyle="dash"/>
              </v:shape>
            </v:group>
            <v:group style="position:absolute;left:7150;top:-1602;width:11;height:2" coordorigin="7150,-1602" coordsize="11,2">
              <v:shape style="position:absolute;left:7150;top:-1602;width:11;height:2" coordorigin="7150,-1602" coordsize="11,0" path="m7150,-1602l7160,-1602e" filled="f" stroked="t" strokeweight=".533468pt" strokecolor="#000000">
                <v:path arrowok="t"/>
              </v:shape>
            </v:group>
            <v:group style="position:absolute;left:2562;top:-2870;width:2598;height:706" coordorigin="2562,-2870" coordsize="2598,706">
              <v:shape style="position:absolute;left:2562;top:-2870;width:2598;height:706" coordorigin="2562,-2870" coordsize="2598,706" path="m2562,-2164l5159,-2870e" filled="f" stroked="t" strokeweight=".126677pt" strokecolor="#000000">
                <v:path arrowok="t"/>
                <v:stroke dashstyle="dash"/>
              </v:shape>
            </v:group>
            <v:group style="position:absolute;left:5164;top:-2864;width:11;height:2" coordorigin="5164,-2864" coordsize="11,2">
              <v:shape style="position:absolute;left:5164;top:-2864;width:11;height:2" coordorigin="5164,-2864" coordsize="11,0" path="m5164,-2864l5175,-2864e" filled="f" stroked="t" strokeweight=".533468pt" strokecolor="#000000">
                <v:path arrowok="t"/>
              </v:shape>
            </v:group>
            <v:group style="position:absolute;left:5159;top:-2870;width:1985;height:920" coordorigin="5159,-2870" coordsize="1985,920">
              <v:shape style="position:absolute;left:5159;top:-2870;width:1985;height:920" coordorigin="5159,-2870" coordsize="1985,920" path="m5159,-2870l7144,-1950e" filled="f" stroked="t" strokeweight=".126477pt" strokecolor="#000000">
                <v:path arrowok="t"/>
                <v:stroke dashstyle="dash"/>
              </v:shape>
            </v:group>
            <v:group style="position:absolute;left:7150;top:-1945;width:11;height:2" coordorigin="7150,-1945" coordsize="11,2">
              <v:shape style="position:absolute;left:7150;top:-1945;width:11;height:2" coordorigin="7150,-1945" coordsize="11,0" path="m7150,-1945l7160,-1945e" filled="f" stroked="t" strokeweight=".533468pt" strokecolor="#000000">
                <v:path arrowok="t"/>
              </v:shape>
            </v:group>
            <v:group style="position:absolute;left:2562;top:-3212;width:2598;height:706" coordorigin="2562,-3212" coordsize="2598,706">
              <v:shape style="position:absolute;left:2562;top:-3212;width:2598;height:706" coordorigin="2562,-3212" coordsize="2598,706" path="m2562,-2506l5159,-3212e" filled="f" stroked="t" strokeweight=".126677pt" strokecolor="#000000">
                <v:path arrowok="t"/>
                <v:stroke dashstyle="dash"/>
              </v:shape>
            </v:group>
            <v:group style="position:absolute;left:5164;top:-3207;width:11;height:2" coordorigin="5164,-3207" coordsize="11,2">
              <v:shape style="position:absolute;left:5164;top:-3207;width:11;height:2" coordorigin="5164,-3207" coordsize="11,0" path="m5164,-3207l5175,-3207e" filled="f" stroked="t" strokeweight=".533468pt" strokecolor="#000000">
                <v:path arrowok="t"/>
              </v:shape>
            </v:group>
            <v:group style="position:absolute;left:5159;top:-3212;width:1985;height:931" coordorigin="5159,-3212" coordsize="1985,931">
              <v:shape style="position:absolute;left:5159;top:-3212;width:1985;height:931" coordorigin="5159,-3212" coordsize="1985,931" path="m5159,-3212l7144,-2282e" filled="f" stroked="t" strokeweight=".126471pt" strokecolor="#000000">
                <v:path arrowok="t"/>
                <v:stroke dashstyle="dash"/>
              </v:shape>
            </v:group>
            <v:group style="position:absolute;left:7150;top:-2276;width:11;height:2" coordorigin="7150,-2276" coordsize="11,2">
              <v:shape style="position:absolute;left:7150;top:-2276;width:11;height:2" coordorigin="7150,-2276" coordsize="11,0" path="m7150,-2276l7160,-2276e" filled="f" stroked="t" strokeweight=".533468pt" strokecolor="#000000">
                <v:path arrowok="t"/>
              </v:shape>
            </v:group>
            <v:group style="position:absolute;left:2562;top:-3544;width:2598;height:706" coordorigin="2562,-3544" coordsize="2598,706">
              <v:shape style="position:absolute;left:2562;top:-3544;width:2598;height:706" coordorigin="2562,-3544" coordsize="2598,706" path="m2562,-2838l5159,-3544e" filled="f" stroked="t" strokeweight=".126677pt" strokecolor="#000000">
                <v:path arrowok="t"/>
                <v:stroke dashstyle="dash"/>
              </v:shape>
            </v:group>
            <v:group style="position:absolute;left:5164;top:-3538;width:11;height:2" coordorigin="5164,-3538" coordsize="11,2">
              <v:shape style="position:absolute;left:5164;top:-3538;width:11;height:2" coordorigin="5164,-3538" coordsize="11,0" path="m5164,-3538l5175,-3538e" filled="f" stroked="t" strokeweight=".533468pt" strokecolor="#000000">
                <v:path arrowok="t"/>
              </v:shape>
            </v:group>
            <v:group style="position:absolute;left:5159;top:-3544;width:1985;height:920" coordorigin="5159,-3544" coordsize="1985,920">
              <v:shape style="position:absolute;left:5159;top:-3544;width:1985;height:920" coordorigin="5159,-3544" coordsize="1985,920" path="m5159,-3544l7144,-2624e" filled="f" stroked="t" strokeweight=".126477pt" strokecolor="#000000">
                <v:path arrowok="t"/>
                <v:stroke dashstyle="dash"/>
              </v:shape>
            </v:group>
            <v:group style="position:absolute;left:7150;top:-2619;width:11;height:2" coordorigin="7150,-2619" coordsize="11,2">
              <v:shape style="position:absolute;left:7150;top:-2619;width:11;height:2" coordorigin="7150,-2619" coordsize="11,0" path="m7150,-2619l7160,-2619e" filled="f" stroked="t" strokeweight=".533468pt" strokecolor="#000000">
                <v:path arrowok="t"/>
              </v:shape>
            </v:group>
            <v:group style="position:absolute;left:2562;top:-3885;width:2598;height:705" coordorigin="2562,-3885" coordsize="2598,705">
              <v:shape style="position:absolute;left:2562;top:-3885;width:2598;height:705" coordorigin="2562,-3885" coordsize="2598,705" path="m2562,-3180l5159,-3885e" filled="f" stroked="t" strokeweight=".126678pt" strokecolor="#000000">
                <v:path arrowok="t"/>
                <v:stroke dashstyle="dash"/>
              </v:shape>
            </v:group>
            <v:group style="position:absolute;left:5164;top:-3880;width:11;height:2" coordorigin="5164,-3880" coordsize="11,2">
              <v:shape style="position:absolute;left:5164;top:-3880;width:11;height:2" coordorigin="5164,-3880" coordsize="11,0" path="m5164,-3880l5175,-3880e" filled="f" stroked="t" strokeweight=".533468pt" strokecolor="#000000">
                <v:path arrowok="t"/>
              </v:shape>
            </v:group>
            <v:group style="position:absolute;left:5159;top:-3885;width:1985;height:930" coordorigin="5159,-3885" coordsize="1985,930">
              <v:shape style="position:absolute;left:5159;top:-3885;width:1985;height:930" coordorigin="5159,-3885" coordsize="1985,930" path="m5159,-3885l7144,-2956e" filled="f" stroked="t" strokeweight=".126471pt" strokecolor="#000000">
                <v:path arrowok="t"/>
                <v:stroke dashstyle="dash"/>
              </v:shape>
            </v:group>
            <v:group style="position:absolute;left:7150;top:-2950;width:11;height:2" coordorigin="7150,-2950" coordsize="11,2">
              <v:shape style="position:absolute;left:7150;top:-2950;width:11;height:2" coordorigin="7150,-2950" coordsize="11,0" path="m7150,-2950l7160,-2950e" filled="f" stroked="t" strokeweight=".533468pt" strokecolor="#000000">
                <v:path arrowok="t"/>
              </v:shape>
            </v:group>
            <v:group style="position:absolute;left:2562;top:-4228;width:2598;height:717" coordorigin="2562,-4228" coordsize="2598,717">
              <v:shape style="position:absolute;left:2562;top:-4228;width:2598;height:717" coordorigin="2562,-4228" coordsize="2598,717" path="m2562,-3511l5159,-4228e" filled="f" stroked="t" strokeweight=".126674pt" strokecolor="#000000">
                <v:path arrowok="t"/>
                <v:stroke dashstyle="dash"/>
              </v:shape>
            </v:group>
            <v:group style="position:absolute;left:5164;top:-4223;width:11;height:2" coordorigin="5164,-4223" coordsize="11,2">
              <v:shape style="position:absolute;left:5164;top:-4223;width:11;height:2" coordorigin="5164,-4223" coordsize="11,0" path="m5164,-4223l5175,-4223e" filled="f" stroked="t" strokeweight=".533468pt" strokecolor="#000000">
                <v:path arrowok="t"/>
              </v:shape>
            </v:group>
            <v:group style="position:absolute;left:5159;top:-4228;width:1985;height:930" coordorigin="5159,-4228" coordsize="1985,930">
              <v:shape style="position:absolute;left:5159;top:-4228;width:1985;height:930" coordorigin="5159,-4228" coordsize="1985,930" path="m5159,-4228l7144,-3297e" filled="f" stroked="t" strokeweight=".126471pt" strokecolor="#000000">
                <v:path arrowok="t"/>
                <v:stroke dashstyle="dash"/>
              </v:shape>
            </v:group>
            <v:group style="position:absolute;left:7150;top:-3292;width:11;height:2" coordorigin="7150,-3292" coordsize="11,2">
              <v:shape style="position:absolute;left:7150;top:-3292;width:11;height:2" coordorigin="7150,-3292" coordsize="11,0" path="m7150,-3292l7160,-3292e" filled="f" stroked="t" strokeweight=".533468pt" strokecolor="#000000">
                <v:path arrowok="t"/>
              </v:shape>
            </v:group>
            <v:group style="position:absolute;left:4557;top:-1276;width:2587;height:706" coordorigin="4557,-1276" coordsize="2587,706">
              <v:shape style="position:absolute;left:4557;top:-1276;width:2587;height:706" coordorigin="4557,-1276" coordsize="2587,706" path="m4557,-571l7144,-1276e" filled="f" stroked="t" strokeweight=".126676pt" strokecolor="#000000">
                <v:path arrowok="t"/>
              </v:shape>
            </v:group>
            <v:group style="position:absolute;left:7150;top:-1271;width:11;height:2" coordorigin="7150,-1271" coordsize="11,2">
              <v:shape style="position:absolute;left:7150;top:-1271;width:11;height:2" coordorigin="7150,-1271" coordsize="11,0" path="m7150,-1271l7160,-1271e" filled="f" stroked="t" strokeweight=".533468pt" strokecolor="#000000">
                <v:path arrowok="t"/>
              </v:shape>
            </v:group>
            <v:group style="position:absolute;left:2562;top:-1490;width:1996;height:920" coordorigin="2562,-1490" coordsize="1996,920">
              <v:shape style="position:absolute;left:2562;top:-1490;width:1996;height:920" coordorigin="2562,-1490" coordsize="1996,920" path="m4557,-571l2562,-1490e" filled="f" stroked="t" strokeweight=".12648pt" strokecolor="#000000">
                <v:path arrowok="t"/>
              </v:shape>
            </v:group>
            <v:group style="position:absolute;left:2567;top:-1485;width:11;height:2" coordorigin="2567,-1485" coordsize="11,2">
              <v:shape style="position:absolute;left:2567;top:-1485;width:11;height:2" coordorigin="2567,-1485" coordsize="11,0" path="m2567,-1485l2577,-1485e" filled="f" stroked="t" strokeweight=".533468pt" strokecolor="#000000">
                <v:path arrowok="t"/>
              </v:shape>
            </v:group>
            <v:group style="position:absolute;left:2567;top:-3506;width:11;height:2" coordorigin="2567,-3506" coordsize="11,2">
              <v:shape style="position:absolute;left:2567;top:-3506;width:11;height:2" coordorigin="2567,-3506" coordsize="11,0" path="m2567,-3506l2577,-3506e" filled="f" stroked="t" strokeweight=".533468pt" strokecolor="#000000">
                <v:path arrowok="t"/>
              </v:shape>
            </v:group>
            <v:group style="position:absolute;left:4557;top:-571;width:63;height:32" coordorigin="4557,-571" coordsize="63,32">
              <v:shape style="position:absolute;left:4557;top:-571;width:63;height:32" coordorigin="4557,-571" coordsize="63,32" path="m4557,-571l4621,-539e" filled="f" stroked="t" strokeweight=".126428pt" strokecolor="#000000">
                <v:path arrowok="t"/>
              </v:shape>
            </v:group>
            <v:group style="position:absolute;left:4626;top:-533;width:11;height:2" coordorigin="4626,-533" coordsize="11,2">
              <v:shape style="position:absolute;left:4626;top:-533;width:11;height:2" coordorigin="4626,-533" coordsize="11,0" path="m4626,-533l4636,-533e" filled="f" stroked="t" strokeweight=".533468pt" strokecolor="#000000">
                <v:path arrowok="t"/>
              </v:shape>
            </v:group>
            <v:group style="position:absolute;left:5202;top:-742;width:63;height:32" coordorigin="5202,-742" coordsize="63,32">
              <v:shape style="position:absolute;left:5202;top:-742;width:63;height:32" coordorigin="5202,-742" coordsize="63,32" path="m5202,-742l5265,-710e" filled="f" stroked="t" strokeweight=".126428pt" strokecolor="#000000">
                <v:path arrowok="t"/>
              </v:shape>
            </v:group>
            <v:group style="position:absolute;left:5270;top:-704;width:11;height:2" coordorigin="5270,-704" coordsize="11,2">
              <v:shape style="position:absolute;left:5270;top:-704;width:11;height:2" coordorigin="5270,-704" coordsize="11,0" path="m5270,-704l5281,-704e" filled="f" stroked="t" strokeweight=".533468pt" strokecolor="#000000">
                <v:path arrowok="t"/>
              </v:shape>
            </v:group>
            <v:group style="position:absolute;left:5856;top:-923;width:53;height:32" coordorigin="5856,-923" coordsize="53,32">
              <v:shape style="position:absolute;left:5856;top:-923;width:53;height:32" coordorigin="5856,-923" coordsize="53,32" path="m5856,-923l5909,-891e" filled="f" stroked="t" strokeweight=".126305pt" strokecolor="#000000">
                <v:path arrowok="t"/>
              </v:shape>
            </v:group>
            <v:group style="position:absolute;left:5914;top:-886;width:11;height:2" coordorigin="5914,-886" coordsize="11,2">
              <v:shape style="position:absolute;left:5914;top:-886;width:11;height:2" coordorigin="5914,-886" coordsize="11,0" path="m5914,-886l5925,-886e" filled="f" stroked="t" strokeweight=".533468pt" strokecolor="#000000">
                <v:path arrowok="t"/>
              </v:shape>
            </v:group>
            <v:group style="position:absolute;left:6500;top:-1095;width:63;height:21" coordorigin="6500,-1095" coordsize="63,21">
              <v:shape style="position:absolute;left:6500;top:-1095;width:63;height:21" coordorigin="6500,-1095" coordsize="63,21" path="m6500,-1095l6564,-1073e" filled="f" stroked="t" strokeweight=".126616pt" strokecolor="#000000">
                <v:path arrowok="t"/>
              </v:shape>
            </v:group>
            <v:group style="position:absolute;left:6569;top:-1068;width:11;height:2" coordorigin="6569,-1068" coordsize="11,2">
              <v:shape style="position:absolute;left:6569;top:-1068;width:11;height:2" coordorigin="6569,-1068" coordsize="11,0" path="m6569,-1068l6580,-1068e" filled="f" stroked="t" strokeweight=".533468pt" strokecolor="#000000">
                <v:path arrowok="t"/>
              </v:shape>
            </v:group>
            <v:group style="position:absolute;left:7144;top:-1276;width:64;height:32" coordorigin="7144,-1276" coordsize="64,32">
              <v:shape style="position:absolute;left:7144;top:-1276;width:64;height:32" coordorigin="7144,-1276" coordsize="64,32" path="m7144,-1276l7208,-1244e" filled="f" stroked="t" strokeweight=".126430pt" strokecolor="#000000">
                <v:path arrowok="t"/>
              </v:shape>
            </v:group>
            <v:group style="position:absolute;left:7213;top:-1239;width:11;height:2" coordorigin="7213,-1239" coordsize="11,2">
              <v:shape style="position:absolute;left:7213;top:-1239;width:11;height:2" coordorigin="7213,-1239" coordsize="11,0" path="m7213,-1239l7224,-1239e" filled="f" stroked="t" strokeweight=".533468pt" strokecolor="#000000">
                <v:path arrowok="t"/>
              </v:shape>
            </v:group>
            <v:group style="position:absolute;left:4494;top:-571;width:63;height:21" coordorigin="4494,-571" coordsize="63,21">
              <v:shape style="position:absolute;left:4494;top:-571;width:63;height:21" coordorigin="4494,-571" coordsize="63,21" path="m4557,-571l4494,-549e" filled="f" stroked="t" strokeweight=".126615pt" strokecolor="#000000">
                <v:path arrowok="t"/>
              </v:shape>
            </v:group>
            <v:group style="position:absolute;left:4499;top:-544;width:11;height:2" coordorigin="4499,-544" coordsize="11,2">
              <v:shape style="position:absolute;left:4499;top:-544;width:11;height:2" coordorigin="4499,-544" coordsize="11,0" path="m4499,-544l4510,-544e" filled="f" stroked="t" strokeweight=".533468pt" strokecolor="#000000">
                <v:path arrowok="t"/>
              </v:shape>
            </v:group>
            <v:group style="position:absolute;left:3998;top:-795;width:63;height:21" coordorigin="3998,-795" coordsize="63,21">
              <v:shape style="position:absolute;left:3998;top:-795;width:63;height:21" coordorigin="3998,-795" coordsize="63,21" path="m4061,-795l3998,-774e" filled="f" stroked="t" strokeweight=".126615pt" strokecolor="#000000">
                <v:path arrowok="t"/>
              </v:shape>
            </v:group>
            <v:group style="position:absolute;left:4003;top:-768;width:11;height:2" coordorigin="4003,-768" coordsize="11,2">
              <v:shape style="position:absolute;left:4003;top:-768;width:11;height:2" coordorigin="4003,-768" coordsize="11,0" path="m4003,-768l4014,-768e" filled="f" stroked="t" strokeweight=".533468pt" strokecolor="#000000">
                <v:path arrowok="t"/>
              </v:shape>
            </v:group>
            <v:group style="position:absolute;left:3501;top:-1030;width:63;height:21" coordorigin="3501,-1030" coordsize="63,21">
              <v:shape style="position:absolute;left:3501;top:-1030;width:63;height:21" coordorigin="3501,-1030" coordsize="63,21" path="m3565,-1030l3501,-1009e" filled="f" stroked="t" strokeweight=".126615pt" strokecolor="#000000">
                <v:path arrowok="t"/>
              </v:shape>
            </v:group>
            <v:group style="position:absolute;left:3507;top:-1004;width:11;height:2" coordorigin="3507,-1004" coordsize="11,2">
              <v:shape style="position:absolute;left:3507;top:-1004;width:11;height:2" coordorigin="3507,-1004" coordsize="11,0" path="m3507,-1004l3517,-1004e" filled="f" stroked="t" strokeweight=".533468pt" strokecolor="#000000">
                <v:path arrowok="t"/>
              </v:shape>
            </v:group>
            <v:group style="position:absolute;left:2995;top:-1255;width:74;height:11" coordorigin="2995,-1255" coordsize="74,11">
              <v:shape style="position:absolute;left:2995;top:-1255;width:74;height:11" coordorigin="2995,-1255" coordsize="74,11" path="m3068,-1255l2995,-1244e" filled="f" stroked="t" strokeweight=".126767pt" strokecolor="#000000">
                <v:path arrowok="t"/>
              </v:shape>
            </v:group>
            <v:group style="position:absolute;left:3000;top:-1239;width:11;height:2" coordorigin="3000,-1239" coordsize="11,2">
              <v:shape style="position:absolute;left:3000;top:-1239;width:11;height:2" coordorigin="3000,-1239" coordsize="11,0" path="m3000,-1239l3010,-1239e" filled="f" stroked="t" strokeweight=".533468pt" strokecolor="#000000">
                <v:path arrowok="t"/>
              </v:shape>
            </v:group>
            <v:group style="position:absolute;left:2498;top:-1490;width:63;height:21" coordorigin="2498,-1490" coordsize="63,21">
              <v:shape style="position:absolute;left:2498;top:-1490;width:63;height:21" coordorigin="2498,-1490" coordsize="63,21" path="m2562,-1490l2498,-1469e" filled="f" stroked="t" strokeweight=".126616pt" strokecolor="#000000">
                <v:path arrowok="t"/>
              </v:shape>
            </v:group>
            <v:group style="position:absolute;left:2504;top:-1464;width:11;height:2" coordorigin="2504,-1464" coordsize="11,2">
              <v:shape style="position:absolute;left:2504;top:-1464;width:11;height:2" coordorigin="2504,-1464" coordsize="11,0" path="m2504,-1464l2514,-1464e" filled="f" stroked="t" strokeweight=".533468pt" strokecolor="#000000">
                <v:path arrowok="t"/>
              </v:shape>
            </v:group>
            <v:group style="position:absolute;left:2509;top:-1522;width:53;height:32" coordorigin="2509,-1522" coordsize="53,32">
              <v:shape style="position:absolute;left:2509;top:-1522;width:53;height:32" coordorigin="2509,-1522" coordsize="53,32" path="m2562,-1490l2509,-1522e" filled="f" stroked="t" strokeweight=".126306pt" strokecolor="#000000">
                <v:path arrowok="t"/>
              </v:shape>
            </v:group>
            <v:group style="position:absolute;left:2514;top:-1517;width:11;height:2" coordorigin="2514,-1517" coordsize="11,2">
              <v:shape style="position:absolute;left:2514;top:-1517;width:11;height:2" coordorigin="2514,-1517" coordsize="11,0" path="m2514,-1517l2525,-1517e" filled="f" stroked="t" strokeweight=".533468pt" strokecolor="#000000">
                <v:path arrowok="t"/>
              </v:shape>
            </v:group>
            <v:group style="position:absolute;left:2509;top:-1854;width:53;height:21" coordorigin="2509,-1854" coordsize="53,21">
              <v:shape style="position:absolute;left:2509;top:-1854;width:53;height:21" coordorigin="2509,-1854" coordsize="53,21" path="m2562,-1833l2509,-1854e" filled="f" stroked="t" strokeweight=".126544pt" strokecolor="#000000">
                <v:path arrowok="t"/>
              </v:shape>
            </v:group>
            <v:group style="position:absolute;left:2514;top:-1849;width:11;height:2" coordorigin="2514,-1849" coordsize="11,2">
              <v:shape style="position:absolute;left:2514;top:-1849;width:11;height:2" coordorigin="2514,-1849" coordsize="11,0" path="m2514,-1849l2525,-1849e" filled="f" stroked="t" strokeweight=".533468pt" strokecolor="#000000">
                <v:path arrowok="t"/>
              </v:shape>
            </v:group>
            <v:group style="position:absolute;left:2509;top:-2196;width:53;height:32" coordorigin="2509,-2196" coordsize="53,32">
              <v:shape style="position:absolute;left:2509;top:-2196;width:53;height:32" coordorigin="2509,-2196" coordsize="53,32" path="m2562,-2164l2509,-2196e" filled="f" stroked="t" strokeweight=".126296pt" strokecolor="#000000">
                <v:path arrowok="t"/>
              </v:shape>
            </v:group>
            <v:group style="position:absolute;left:2514;top:-2191;width:11;height:2" coordorigin="2514,-2191" coordsize="11,2">
              <v:shape style="position:absolute;left:2514;top:-2191;width:11;height:2" coordorigin="2514,-2191" coordsize="11,0" path="m2514,-2191l2525,-2191e" filled="f" stroked="t" strokeweight=".533468pt" strokecolor="#000000">
                <v:path arrowok="t"/>
              </v:shape>
            </v:group>
            <v:group style="position:absolute;left:2509;top:-2527;width:53;height:21" coordorigin="2509,-2527" coordsize="53,21">
              <v:shape style="position:absolute;left:2509;top:-2527;width:53;height:21" coordorigin="2509,-2527" coordsize="53,21" path="m2562,-2506l2509,-2527e" filled="f" stroked="t" strokeweight=".126547pt" strokecolor="#000000">
                <v:path arrowok="t"/>
              </v:shape>
            </v:group>
            <v:group style="position:absolute;left:2514;top:-2522;width:11;height:2" coordorigin="2514,-2522" coordsize="11,2">
              <v:shape style="position:absolute;left:2514;top:-2522;width:11;height:2" coordorigin="2514,-2522" coordsize="11,0" path="m2514,-2522l2525,-2522e" filled="f" stroked="t" strokeweight=".533468pt" strokecolor="#000000">
                <v:path arrowok="t"/>
              </v:shape>
            </v:group>
            <v:group style="position:absolute;left:2509;top:-2870;width:53;height:32" coordorigin="2509,-2870" coordsize="53,32">
              <v:shape style="position:absolute;left:2509;top:-2870;width:53;height:32" coordorigin="2509,-2870" coordsize="53,32" path="m2562,-2838l2509,-2870e" filled="f" stroked="t" strokeweight=".126304pt" strokecolor="#000000">
                <v:path arrowok="t"/>
              </v:shape>
            </v:group>
            <v:group style="position:absolute;left:2514;top:-2864;width:11;height:2" coordorigin="2514,-2864" coordsize="11,2">
              <v:shape style="position:absolute;left:2514;top:-2864;width:11;height:2" coordorigin="2514,-2864" coordsize="11,0" path="m2514,-2864l2525,-2864e" filled="f" stroked="t" strokeweight=".533468pt" strokecolor="#000000">
                <v:path arrowok="t"/>
              </v:shape>
            </v:group>
            <v:group style="position:absolute;left:2509;top:-3201;width:53;height:21" coordorigin="2509,-3201" coordsize="53,21">
              <v:shape style="position:absolute;left:2509;top:-3201;width:53;height:21" coordorigin="2509,-3201" coordsize="53,21" path="m2562,-3180l2509,-3201e" filled="f" stroked="t" strokeweight=".126543pt" strokecolor="#000000">
                <v:path arrowok="t"/>
              </v:shape>
            </v:group>
            <v:group style="position:absolute;left:2514;top:-3196;width:11;height:2" coordorigin="2514,-3196" coordsize="11,2">
              <v:shape style="position:absolute;left:2514;top:-3196;width:11;height:2" coordorigin="2514,-3196" coordsize="11,0" path="m2514,-3196l2525,-3196e" filled="f" stroked="t" strokeweight=".533468pt" strokecolor="#000000">
                <v:path arrowok="t"/>
              </v:shape>
            </v:group>
            <v:group style="position:absolute;left:2509;top:-3544;width:53;height:32" coordorigin="2509,-3544" coordsize="53,32">
              <v:shape style="position:absolute;left:2509;top:-3544;width:53;height:32" coordorigin="2509,-3544" coordsize="53,32" path="m2562,-3511l2509,-3544e" filled="f" stroked="t" strokeweight=".126296pt" strokecolor="#000000">
                <v:path arrowok="t"/>
              </v:shape>
            </v:group>
            <v:group style="position:absolute;left:2514;top:-3538;width:11;height:2" coordorigin="2514,-3538" coordsize="11,2">
              <v:shape style="position:absolute;left:2514;top:-3538;width:11;height:2" coordorigin="2514,-3538" coordsize="11,0" path="m2514,-3538l2525,-3538e" filled="f" stroked="t" strokeweight=".533468pt" strokecolor="#000000">
                <v:path arrowok="t"/>
              </v:shape>
            </v:group>
            <v:group style="position:absolute;left:6258;top:-2431;width:317;height:203" coordorigin="6258,-2431" coordsize="317,203">
              <v:shape style="position:absolute;left:6258;top:-2431;width:317;height:203" coordorigin="6258,-2431" coordsize="317,203" path="m6331,-2431l6258,-2228,6574,-2314,6331,-2431xe" filled="t" fillcolor="#50FFAE" stroked="f">
                <v:path arrowok="t"/>
                <v:fill/>
              </v:shape>
            </v:group>
            <v:group style="position:absolute;left:6258;top:-2314;width:317;height:85" coordorigin="6258,-2314" coordsize="317,85">
              <v:shape style="position:absolute;left:6258;top:-2314;width:317;height:85" coordorigin="6258,-2314" coordsize="317,85" path="m6258,-2228l6574,-2314e" filled="f" stroked="t" strokeweight=".126679pt" strokecolor="#000000">
                <v:path arrowok="t"/>
              </v:shape>
            </v:group>
            <v:group style="position:absolute;left:6580;top:-2308;width:11;height:2" coordorigin="6580,-2308" coordsize="11,2">
              <v:shape style="position:absolute;left:6580;top:-2308;width:11;height:2" coordorigin="6580,-2308" coordsize="11,0" path="m6580,-2308l6590,-2308e" filled="f" stroked="t" strokeweight=".533468pt" strokecolor="#000000">
                <v:path arrowok="t"/>
              </v:shape>
            </v:group>
            <v:group style="position:absolute;left:6331;top:-2431;width:243;height:118" coordorigin="6331,-2431" coordsize="243,118">
              <v:shape style="position:absolute;left:6331;top:-2431;width:243;height:118" coordorigin="6331,-2431" coordsize="243,118" path="m6574,-2314l6331,-2431e" filled="f" stroked="t" strokeweight=".126452pt" strokecolor="#000000">
                <v:path arrowok="t"/>
              </v:shape>
            </v:group>
            <v:group style="position:absolute;left:6337;top:-2426;width:11;height:2" coordorigin="6337,-2426" coordsize="11,2">
              <v:shape style="position:absolute;left:6337;top:-2426;width:11;height:2" coordorigin="6337,-2426" coordsize="11,0" path="m6337,-2426l6347,-2426e" filled="f" stroked="t" strokeweight=".533483pt" strokecolor="#000000">
                <v:path arrowok="t"/>
              </v:shape>
            </v:group>
            <v:group style="position:absolute;left:6004;top:-2549;width:327;height:224" coordorigin="6004,-2549" coordsize="327,224">
              <v:shape style="position:absolute;left:6004;top:-2549;width:327;height:224" coordorigin="6004,-2549" coordsize="327,224" path="m6078,-2549l6004,-2324,6331,-2431,6078,-2549xe" filled="t" fillcolor="#50FFAE" stroked="f">
                <v:path arrowok="t"/>
                <v:fill/>
              </v:shape>
            </v:group>
            <v:group style="position:absolute;left:6004;top:-2431;width:327;height:107" coordorigin="6004,-2431" coordsize="327,107">
              <v:shape style="position:absolute;left:6004;top:-2431;width:327;height:107" coordorigin="6004,-2431" coordsize="327,107" path="m6004,-2324l6331,-2431e" filled="f" stroked="t" strokeweight=".126626pt" strokecolor="#000000">
                <v:path arrowok="t"/>
              </v:shape>
            </v:group>
            <v:group style="position:absolute;left:6078;top:-2549;width:253;height:117" coordorigin="6078,-2549" coordsize="253,117">
              <v:shape style="position:absolute;left:6078;top:-2549;width:253;height:117" coordorigin="6078,-2549" coordsize="253,117" path="m6331,-2431l6078,-2549e" filled="f" stroked="t" strokeweight=".126478pt" strokecolor="#000000">
                <v:path arrowok="t"/>
              </v:shape>
            </v:group>
            <v:group style="position:absolute;left:6083;top:-2544;width:11;height:2" coordorigin="6083,-2544" coordsize="11,2">
              <v:shape style="position:absolute;left:6083;top:-2544;width:11;height:2" coordorigin="6083,-2544" coordsize="11,0" path="m6083,-2544l6094,-2544e" filled="f" stroked="t" strokeweight=".533468pt" strokecolor="#000000">
                <v:path arrowok="t"/>
              </v:shape>
            </v:group>
            <v:group style="position:absolute;left:6004;top:-2431;width:327;height:203" coordorigin="6004,-2431" coordsize="327,203">
              <v:shape style="position:absolute;left:6004;top:-2431;width:327;height:203" coordorigin="6004,-2431" coordsize="327,203" path="m6331,-2431l6004,-2324,6258,-2228,6331,-2431xe" filled="t" fillcolor="#50FFAE" stroked="f">
                <v:path arrowok="t"/>
                <v:fill/>
              </v:shape>
            </v:group>
            <v:group style="position:absolute;left:6004;top:-2324;width:253;height:96" coordorigin="6004,-2324" coordsize="253,96">
              <v:shape style="position:absolute;left:6004;top:-2324;width:253;height:96" coordorigin="6004,-2324" coordsize="253,96" path="m6258,-2228l6004,-2324e" filled="f" stroked="t" strokeweight=".126572pt" strokecolor="#000000">
                <v:path arrowok="t"/>
              </v:shape>
            </v:group>
            <v:group style="position:absolute;left:6009;top:-2319;width:11;height:2" coordorigin="6009,-2319" coordsize="11,2">
              <v:shape style="position:absolute;left:6009;top:-2319;width:11;height:2" coordorigin="6009,-2319" coordsize="11,0" path="m6009,-2319l6020,-2319e" filled="f" stroked="t" strokeweight=".533468pt" strokecolor="#000000">
                <v:path arrowok="t"/>
              </v:shape>
            </v:group>
            <v:group style="position:absolute;left:6004;top:-2431;width:327;height:107" coordorigin="6004,-2431" coordsize="327,107">
              <v:shape style="position:absolute;left:6004;top:-2431;width:327;height:107" coordorigin="6004,-2431" coordsize="327,107" path="m6004,-2324l6331,-2431e" filled="f" stroked="t" strokeweight=".126626pt" strokecolor="#000000">
                <v:path arrowok="t"/>
              </v:shape>
            </v:group>
            <v:group style="position:absolute;left:5930;top:-2324;width:328;height:203" coordorigin="5930,-2324" coordsize="328,203">
              <v:shape style="position:absolute;left:5930;top:-2324;width:328;height:203" coordorigin="5930,-2324" coordsize="328,203" path="m6004,-2324l5930,-2121,6258,-2228,6004,-2324xe" filled="t" fillcolor="#50FFAE" stroked="f">
                <v:path arrowok="t"/>
                <v:fill/>
              </v:shape>
            </v:group>
            <v:group style="position:absolute;left:5930;top:-2228;width:328;height:107" coordorigin="5930,-2228" coordsize="328,107">
              <v:shape style="position:absolute;left:5930;top:-2228;width:328;height:107" coordorigin="5930,-2228" coordsize="328,107" path="m5930,-2121l6258,-2228e" filled="f" stroked="t" strokeweight=".126626pt" strokecolor="#000000">
                <v:path arrowok="t"/>
              </v:shape>
            </v:group>
            <v:group style="position:absolute;left:6263;top:-2223;width:11;height:2" coordorigin="6263,-2223" coordsize="11,2">
              <v:shape style="position:absolute;left:6263;top:-2223;width:11;height:2" coordorigin="6263,-2223" coordsize="11,0" path="m6263,-2223l6273,-2223e" filled="f" stroked="t" strokeweight=".533468pt" strokecolor="#000000">
                <v:path arrowok="t"/>
              </v:shape>
            </v:group>
            <v:group style="position:absolute;left:6004;top:-2324;width:253;height:96" coordorigin="6004,-2324" coordsize="253,96">
              <v:shape style="position:absolute;left:6004;top:-2324;width:253;height:96" coordorigin="6004,-2324" coordsize="253,96" path="m6258,-2228l6004,-2324e" filled="f" stroked="t" strokeweight=".126572pt" strokecolor="#000000">
                <v:path arrowok="t"/>
              </v:shape>
            </v:group>
            <v:group style="position:absolute;left:6009;top:-2319;width:11;height:2" coordorigin="6009,-2319" coordsize="11,2">
              <v:shape style="position:absolute;left:6009;top:-2319;width:11;height:2" coordorigin="6009,-2319" coordsize="11,0" path="m6009,-2319l6020,-2319e" filled="f" stroked="t" strokeweight=".533468pt" strokecolor="#000000">
                <v:path arrowok="t"/>
              </v:shape>
            </v:group>
            <v:group style="position:absolute;left:5751;top:-2549;width:327;height:224" coordorigin="5751,-2549" coordsize="327,224">
              <v:shape style="position:absolute;left:5751;top:-2549;width:327;height:224" coordorigin="5751,-2549" coordsize="327,224" path="m6078,-2549l5751,-2538,6004,-2324,6078,-2549xe" filled="t" fillcolor="#50FFAE" stroked="f">
                <v:path arrowok="t"/>
                <v:fill/>
              </v:shape>
            </v:group>
            <v:group style="position:absolute;left:5751;top:-2538;width:253;height:214" coordorigin="5751,-2538" coordsize="253,214">
              <v:shape style="position:absolute;left:5751;top:-2538;width:253;height:214" coordorigin="5751,-2538" coordsize="253,214" path="m6004,-2324l5751,-2538e" filled="f" stroked="t" strokeweight=".126035pt" strokecolor="#000000">
                <v:path arrowok="t"/>
              </v:shape>
            </v:group>
            <v:group style="position:absolute;left:5756;top:-2533;width:11;height:2" coordorigin="5756,-2533" coordsize="11,2">
              <v:shape style="position:absolute;left:5756;top:-2533;width:11;height:2" coordorigin="5756,-2533" coordsize="11,0" path="m5756,-2533l5767,-2533e" filled="f" stroked="t" strokeweight=".533468pt" strokecolor="#000000">
                <v:path arrowok="t"/>
              </v:shape>
            </v:group>
            <v:group style="position:absolute;left:5751;top:-2549;width:327;height:11" coordorigin="5751,-2549" coordsize="327,11">
              <v:shape style="position:absolute;left:5751;top:-2549;width:327;height:11" coordorigin="5751,-2549" coordsize="327,11" path="m5751,-2538l6078,-2549e" filled="f" stroked="t" strokeweight=".126803pt" strokecolor="#000000">
                <v:path arrowok="t"/>
              </v:shape>
            </v:group>
            <v:group style="position:absolute;left:6083;top:-2544;width:11;height:2" coordorigin="6083,-2544" coordsize="11,2">
              <v:shape style="position:absolute;left:6083;top:-2544;width:11;height:2" coordorigin="6083,-2544" coordsize="11,0" path="m6083,-2544l6094,-2544e" filled="f" stroked="t" strokeweight=".533468pt" strokecolor="#000000">
                <v:path arrowok="t"/>
              </v:shape>
            </v:group>
            <v:group style="position:absolute;left:5751;top:-2667;width:327;height:128" coordorigin="5751,-2667" coordsize="327,128">
              <v:shape style="position:absolute;left:5751;top:-2667;width:327;height:128" coordorigin="5751,-2667" coordsize="327,128" path="m5835,-2667l5751,-2538,6078,-2549,5835,-2667xe" filled="t" fillcolor="#80FF80" stroked="f">
                <v:path arrowok="t"/>
                <v:fill/>
              </v:shape>
            </v:group>
            <v:group style="position:absolute;left:5751;top:-2549;width:327;height:11" coordorigin="5751,-2549" coordsize="327,11">
              <v:shape style="position:absolute;left:5751;top:-2549;width:327;height:11" coordorigin="5751,-2549" coordsize="327,11" path="m5751,-2538l6078,-2549e" filled="f" stroked="t" strokeweight=".126803pt" strokecolor="#000000">
                <v:path arrowok="t"/>
              </v:shape>
            </v:group>
            <v:group style="position:absolute;left:6083;top:-2544;width:11;height:2" coordorigin="6083,-2544" coordsize="11,2">
              <v:shape style="position:absolute;left:6083;top:-2544;width:11;height:2" coordorigin="6083,-2544" coordsize="11,0" path="m6083,-2544l6094,-2544e" filled="f" stroked="t" strokeweight=".533468pt" strokecolor="#000000">
                <v:path arrowok="t"/>
              </v:shape>
            </v:group>
            <v:group style="position:absolute;left:5835;top:-2667;width:243;height:118" coordorigin="5835,-2667" coordsize="243,118">
              <v:shape style="position:absolute;left:5835;top:-2667;width:243;height:118" coordorigin="5835,-2667" coordsize="243,118" path="m6078,-2549l5835,-2667e" filled="f" stroked="t" strokeweight=".126452pt" strokecolor="#000000">
                <v:path arrowok="t"/>
              </v:shape>
            </v:group>
            <v:group style="position:absolute;left:5840;top:-2661;width:11;height:2" coordorigin="5840,-2661" coordsize="11,2">
              <v:shape style="position:absolute;left:5840;top:-2661;width:11;height:2" coordorigin="5840,-2661" coordsize="11,0" path="m5840,-2661l5851,-2661e" filled="f" stroked="t" strokeweight=".533468pt" strokecolor="#000000">
                <v:path arrowok="t"/>
              </v:shape>
            </v:group>
            <v:group style="position:absolute;left:5676;top:-2538;width:328;height:641" coordorigin="5676,-2538" coordsize="328,641">
              <v:shape style="position:absolute;left:5676;top:-2538;width:328;height:641" coordorigin="5676,-2538" coordsize="328,641" path="m5751,-2538l5676,-1897,6004,-2324,5751,-2538xe" filled="t" fillcolor="#008FFF" stroked="f">
                <v:path arrowok="t"/>
                <v:fill/>
              </v:shape>
            </v:group>
            <v:group style="position:absolute;left:5676;top:-2324;width:328;height:428" coordorigin="5676,-2324" coordsize="328,428">
              <v:shape style="position:absolute;left:5676;top:-2324;width:328;height:428" coordorigin="5676,-2324" coordsize="328,428" path="m5676,-1897l6004,-2324e" filled="f" stroked="t" strokeweight=".125637pt" strokecolor="#000000">
                <v:path arrowok="t"/>
              </v:shape>
            </v:group>
            <v:group style="position:absolute;left:6009;top:-2319;width:11;height:2" coordorigin="6009,-2319" coordsize="11,2">
              <v:shape style="position:absolute;left:6009;top:-2319;width:11;height:2" coordorigin="6009,-2319" coordsize="11,0" path="m6009,-2319l6020,-2319e" filled="f" stroked="t" strokeweight=".533468pt" strokecolor="#000000">
                <v:path arrowok="t"/>
              </v:shape>
            </v:group>
            <v:group style="position:absolute;left:5751;top:-2538;width:253;height:214" coordorigin="5751,-2538" coordsize="253,214">
              <v:shape style="position:absolute;left:5751;top:-2538;width:253;height:214" coordorigin="5751,-2538" coordsize="253,214" path="m6004,-2324l5751,-2538e" filled="f" stroked="t" strokeweight=".126035pt" strokecolor="#000000">
                <v:path arrowok="t"/>
              </v:shape>
            </v:group>
            <v:group style="position:absolute;left:5756;top:-2533;width:11;height:2" coordorigin="5756,-2533" coordsize="11,2">
              <v:shape style="position:absolute;left:5756;top:-2533;width:11;height:2" coordorigin="5756,-2533" coordsize="11,0" path="m5756,-2533l5767,-2533e" filled="f" stroked="t" strokeweight=".533468pt" strokecolor="#000000">
                <v:path arrowok="t"/>
              </v:shape>
            </v:group>
            <v:group style="position:absolute;left:5676;top:-2324;width:328;height:428" coordorigin="5676,-2324" coordsize="328,428">
              <v:shape style="position:absolute;left:5676;top:-2324;width:328;height:428" coordorigin="5676,-2324" coordsize="328,428" path="m6004,-2324l5676,-1897,5930,-2121,6004,-2324xe" filled="t" fillcolor="#50FFAE" stroked="f">
                <v:path arrowok="t"/>
                <v:fill/>
              </v:shape>
            </v:group>
            <v:group style="position:absolute;left:5676;top:-2121;width:253;height:224" coordorigin="5676,-2121" coordsize="253,224">
              <v:shape style="position:absolute;left:5676;top:-2121;width:253;height:224" coordorigin="5676,-2121" coordsize="253,224" path="m5930,-2121l5676,-1897e" filled="f" stroked="t" strokeweight=".125990pt" strokecolor="#000000">
                <v:path arrowok="t"/>
              </v:shape>
            </v:group>
            <v:group style="position:absolute;left:5682;top:-1891;width:11;height:2" coordorigin="5682,-1891" coordsize="11,2">
              <v:shape style="position:absolute;left:5682;top:-1891;width:11;height:2" coordorigin="5682,-1891" coordsize="11,0" path="m5682,-1891l5693,-1891e" filled="f" stroked="t" strokeweight=".533497pt" strokecolor="#000000">
                <v:path arrowok="t"/>
              </v:shape>
            </v:group>
            <v:group style="position:absolute;left:5676;top:-2324;width:328;height:428" coordorigin="5676,-2324" coordsize="328,428">
              <v:shape style="position:absolute;left:5676;top:-2324;width:328;height:428" coordorigin="5676,-2324" coordsize="328,428" path="m5676,-1897l6004,-2324e" filled="f" stroked="t" strokeweight=".125637pt" strokecolor="#000000">
                <v:path arrowok="t"/>
              </v:shape>
            </v:group>
            <v:group style="position:absolute;left:6009;top:-2319;width:11;height:2" coordorigin="6009,-2319" coordsize="11,2">
              <v:shape style="position:absolute;left:6009;top:-2319;width:11;height:2" coordorigin="6009,-2319" coordsize="11,0" path="m6009,-2319l6020,-2319e" filled="f" stroked="t" strokeweight=".533468pt" strokecolor="#000000">
                <v:path arrowok="t"/>
              </v:shape>
            </v:group>
            <v:group style="position:absolute;left:5360;top:-2324;width:317;height:963" coordorigin="5360,-2324" coordsize="317,963">
              <v:shape style="position:absolute;left:5360;top:-2324;width:317;height:963" coordorigin="5360,-2324" coordsize="317,963" path="m5434,-2324l5360,-1362,5676,-1897,5434,-2324xe" filled="t" fillcolor="#00008F" stroked="f">
                <v:path arrowok="t"/>
                <v:fill/>
              </v:shape>
            </v:group>
            <v:group style="position:absolute;left:5360;top:-1897;width:317;height:535" coordorigin="5360,-1897" coordsize="317,535">
              <v:shape style="position:absolute;left:5360;top:-1897;width:317;height:535" coordorigin="5360,-1897" coordsize="317,535" path="m5360,-1362l5676,-1897e" filled="f" stroked="t" strokeweight=".125433pt" strokecolor="#000000">
                <v:path arrowok="t"/>
              </v:shape>
            </v:group>
            <v:group style="position:absolute;left:5434;top:-2324;width:242;height:428" coordorigin="5434,-2324" coordsize="242,428">
              <v:shape style="position:absolute;left:5434;top:-2324;width:242;height:428" coordorigin="5434,-2324" coordsize="242,428" path="m5676,-1897l5434,-2324e" filled="f" stroked="t" strokeweight=".125402pt" strokecolor="#000000">
                <v:path arrowok="t"/>
              </v:shape>
            </v:group>
            <v:group style="position:absolute;left:5439;top:-2319;width:11;height:2" coordorigin="5439,-2319" coordsize="11,2">
              <v:shape style="position:absolute;left:5439;top:-2319;width:11;height:2" coordorigin="5439,-2319" coordsize="11,0" path="m5439,-2319l5450,-2319e" filled="f" stroked="t" strokeweight=".533468pt" strokecolor="#000000">
                <v:path arrowok="t"/>
              </v:shape>
            </v:group>
            <v:group style="position:absolute;left:5434;top:-2538;width:317;height:641" coordorigin="5434,-2538" coordsize="317,641">
              <v:shape style="position:absolute;left:5434;top:-2538;width:317;height:641" coordorigin="5434,-2538" coordsize="317,641" path="m5751,-2538l5434,-2324,5676,-1897,5751,-2538xe" filled="t" fillcolor="#008FFF" stroked="f">
                <v:path arrowok="t"/>
                <v:fill/>
              </v:shape>
            </v:group>
            <v:group style="position:absolute;left:5434;top:-2324;width:242;height:428" coordorigin="5434,-2324" coordsize="242,428">
              <v:shape style="position:absolute;left:5434;top:-2324;width:242;height:428" coordorigin="5434,-2324" coordsize="242,428" path="m5676,-1897l5434,-2324e" filled="f" stroked="t" strokeweight=".125402pt" strokecolor="#000000">
                <v:path arrowok="t"/>
              </v:shape>
            </v:group>
            <v:group style="position:absolute;left:5439;top:-2319;width:11;height:2" coordorigin="5439,-2319" coordsize="11,2">
              <v:shape style="position:absolute;left:5439;top:-2319;width:11;height:2" coordorigin="5439,-2319" coordsize="11,0" path="m5439,-2319l5450,-2319e" filled="f" stroked="t" strokeweight=".533468pt" strokecolor="#000000">
                <v:path arrowok="t"/>
              </v:shape>
            </v:group>
            <v:group style="position:absolute;left:5434;top:-2538;width:317;height:214" coordorigin="5434,-2538" coordsize="317,214">
              <v:shape style="position:absolute;left:5434;top:-2538;width:317;height:214" coordorigin="5434,-2538" coordsize="317,214" path="m5434,-2324l5751,-2538e" filled="f" stroked="t" strokeweight=".126225pt" strokecolor="#000000">
                <v:path arrowok="t"/>
              </v:shape>
            </v:group>
            <v:group style="position:absolute;left:5756;top:-2533;width:11;height:2" coordorigin="5756,-2533" coordsize="11,2">
              <v:shape style="position:absolute;left:5756;top:-2533;width:11;height:2" coordorigin="5756,-2533" coordsize="11,0" path="m5756,-2533l5767,-2533e" filled="f" stroked="t" strokeweight=".533468pt" strokecolor="#000000">
                <v:path arrowok="t"/>
              </v:shape>
            </v:group>
            <v:group style="position:absolute;left:5603;top:-2121;width:327;height:224" coordorigin="5603,-2121" coordsize="327,224">
              <v:shape style="position:absolute;left:5603;top:-2121;width:327;height:224" coordorigin="5603,-2121" coordsize="327,224" path="m5930,-2121l5603,-2004,5676,-1897,5930,-2121xe" filled="t" fillcolor="#40FFBE" stroked="f">
                <v:path arrowok="t"/>
                <v:fill/>
              </v:shape>
            </v:group>
            <v:group style="position:absolute;left:5603;top:-2121;width:327;height:117" coordorigin="5603,-2121" coordsize="327,117">
              <v:shape style="position:absolute;left:5603;top:-2121;width:327;height:117" coordorigin="5603,-2121" coordsize="327,117" path="m5603,-2004l5930,-2121e" filled="f" stroked="t" strokeweight=".126594pt" strokecolor="#000000">
                <v:path arrowok="t"/>
              </v:shape>
            </v:group>
            <v:group style="position:absolute;left:5935;top:-2116;width:11;height:2" coordorigin="5935,-2116" coordsize="11,2">
              <v:shape style="position:absolute;left:5935;top:-2116;width:11;height:2" coordorigin="5935,-2116" coordsize="11,0" path="m5935,-2116l5946,-2116e" filled="f" stroked="t" strokeweight=".533468pt" strokecolor="#000000">
                <v:path arrowok="t"/>
              </v:shape>
            </v:group>
            <v:group style="position:absolute;left:5676;top:-2121;width:253;height:224" coordorigin="5676,-2121" coordsize="253,224">
              <v:shape style="position:absolute;left:5676;top:-2121;width:253;height:224" coordorigin="5676,-2121" coordsize="253,224" path="m5930,-2121l5676,-1897e" filled="f" stroked="t" strokeweight=".125990pt" strokecolor="#000000">
                <v:path arrowok="t"/>
              </v:shape>
            </v:group>
            <v:group style="position:absolute;left:5254;top:-2891;width:327;height:117" coordorigin="5254,-2891" coordsize="327,117">
              <v:shape style="position:absolute;left:5254;top:-2891;width:327;height:117" coordorigin="5254,-2891" coordsize="327,117" path="m5328,-2891l5254,-2784,5582,-2774,5328,-2891xe" filled="t" fillcolor="#8FFF6F" stroked="f">
                <v:path arrowok="t"/>
                <v:fill/>
              </v:shape>
            </v:group>
            <v:group style="position:absolute;left:5254;top:-2784;width:327;height:11" coordorigin="5254,-2784" coordsize="327,11">
              <v:shape style="position:absolute;left:5254;top:-2784;width:327;height:11" coordorigin="5254,-2784" coordsize="327,11" path="m5254,-2784l5582,-2774e" filled="f" stroked="t" strokeweight=".126803pt" strokecolor="#000000">
                <v:path arrowok="t"/>
              </v:shape>
            </v:group>
            <v:group style="position:absolute;left:5587;top:-2768;width:11;height:2" coordorigin="5587,-2768" coordsize="11,2">
              <v:shape style="position:absolute;left:5587;top:-2768;width:11;height:2" coordorigin="5587,-2768" coordsize="11,0" path="m5587,-2768l5597,-2768e" filled="f" stroked="t" strokeweight=".533468pt" strokecolor="#000000">
                <v:path arrowok="t"/>
              </v:shape>
            </v:group>
            <v:group style="position:absolute;left:5328;top:-2891;width:253;height:117" coordorigin="5328,-2891" coordsize="253,117">
              <v:shape style="position:absolute;left:5328;top:-2891;width:253;height:117" coordorigin="5328,-2891" coordsize="253,117" path="m5582,-2774l5328,-2891e" filled="f" stroked="t" strokeweight=".126478pt" strokecolor="#000000">
                <v:path arrowok="t"/>
              </v:shape>
            </v:group>
            <v:group style="position:absolute;left:5333;top:-2886;width:11;height:2" coordorigin="5333,-2886" coordsize="11,2">
              <v:shape style="position:absolute;left:5333;top:-2886;width:11;height:2" coordorigin="5333,-2886" coordsize="11,0" path="m5333,-2886l5344,-2886e" filled="f" stroked="t" strokeweight=".533468pt" strokecolor="#000000">
                <v:path arrowok="t"/>
              </v:shape>
            </v:group>
            <v:group style="position:absolute;left:5254;top:-2806;width:327;height:32" coordorigin="5254,-2806" coordsize="327,32">
              <v:shape style="position:absolute;left:5254;top:-2806;width:327;height:32" coordorigin="5254,-2806" coordsize="327,32" path="m5508,-2806l5254,-2784,5582,-2774,5508,-2806xe" filled="t" fillcolor="#DFFF1F" stroked="f">
                <v:path arrowok="t"/>
                <v:fill/>
              </v:shape>
            </v:group>
            <v:group style="position:absolute;left:5254;top:-2806;width:253;height:21" coordorigin="5254,-2806" coordsize="253,21">
              <v:shape style="position:absolute;left:5254;top:-2806;width:253;height:21" coordorigin="5254,-2806" coordsize="253,21" path="m5508,-2806l5254,-2784e" filled="f" stroked="t" strokeweight=".126792pt" strokecolor="#000000">
                <v:path arrowok="t"/>
              </v:shape>
            </v:group>
            <v:group style="position:absolute;left:5260;top:-2779;width:11;height:2" coordorigin="5260,-2779" coordsize="11,2">
              <v:shape style="position:absolute;left:5260;top:-2779;width:11;height:2" coordorigin="5260,-2779" coordsize="11,0" path="m5260,-2779l5270,-2779e" filled="f" stroked="t" strokeweight=".533468pt" strokecolor="#000000">
                <v:path arrowok="t"/>
              </v:shape>
            </v:group>
            <v:group style="position:absolute;left:5254;top:-2784;width:327;height:11" coordorigin="5254,-2784" coordsize="327,11">
              <v:shape style="position:absolute;left:5254;top:-2784;width:327;height:11" coordorigin="5254,-2784" coordsize="327,11" path="m5254,-2784l5582,-2774e" filled="f" stroked="t" strokeweight=".126803pt" strokecolor="#000000">
                <v:path arrowok="t"/>
              </v:shape>
            </v:group>
            <v:group style="position:absolute;left:5587;top:-2768;width:11;height:2" coordorigin="5587,-2768" coordsize="11,2">
              <v:shape style="position:absolute;left:5587;top:-2768;width:11;height:2" coordorigin="5587,-2768" coordsize="11,0" path="m5587,-2768l5597,-2768e" filled="f" stroked="t" strokeweight=".533468pt" strokecolor="#000000">
                <v:path arrowok="t"/>
              </v:shape>
            </v:group>
            <v:group style="position:absolute;left:5508;top:-2806;width:327;height:139" coordorigin="5508,-2806" coordsize="327,139">
              <v:shape style="position:absolute;left:5508;top:-2806;width:327;height:139" coordorigin="5508,-2806" coordsize="327,139" path="m5508,-2806l5582,-2774,5835,-2667,5508,-2806xe" filled="t" fillcolor="#DFFF1F" stroked="f">
                <v:path arrowok="t"/>
                <v:fill/>
              </v:shape>
            </v:group>
            <v:group style="position:absolute;left:5508;top:-2806;width:327;height:139" coordorigin="5508,-2806" coordsize="327,139">
              <v:shape style="position:absolute;left:5508;top:-2806;width:327;height:139" coordorigin="5508,-2806" coordsize="327,139" path="m5508,-2806l5835,-2667e" filled="f" stroked="t" strokeweight=".12652pt" strokecolor="#000000">
                <v:path arrowok="t"/>
              </v:shape>
            </v:group>
            <v:group style="position:absolute;left:5840;top:-2661;width:11;height:2" coordorigin="5840,-2661" coordsize="11,2">
              <v:shape style="position:absolute;left:5840;top:-2661;width:11;height:2" coordorigin="5840,-2661" coordsize="11,0" path="m5840,-2661l5851,-2661e" filled="f" stroked="t" strokeweight=".533468pt" strokecolor="#000000">
                <v:path arrowok="t"/>
              </v:shape>
            </v:group>
            <v:group style="position:absolute;left:5582;top:-2774;width:253;height:107" coordorigin="5582,-2774" coordsize="253,107">
              <v:shape style="position:absolute;left:5582;top:-2774;width:253;height:107" coordorigin="5582,-2774" coordsize="253,107" path="m5835,-2667l5582,-2774e" filled="f" stroked="t" strokeweight=".126523pt" strokecolor="#000000">
                <v:path arrowok="t"/>
              </v:shape>
            </v:group>
            <v:group style="position:absolute;left:5587;top:-2768;width:11;height:2" coordorigin="5587,-2768" coordsize="11,2">
              <v:shape style="position:absolute;left:5587;top:-2768;width:11;height:2" coordorigin="5587,-2768" coordsize="11,0" path="m5587,-2768l5597,-2768e" filled="f" stroked="t" strokeweight=".533468pt" strokecolor="#000000">
                <v:path arrowok="t"/>
              </v:shape>
            </v:group>
            <v:group style="position:absolute;left:5508;top:-2806;width:327;height:268" coordorigin="5508,-2806" coordsize="327,268">
              <v:shape style="position:absolute;left:5508;top:-2806;width:327;height:268" coordorigin="5508,-2806" coordsize="327,268" path="m5508,-2806l5751,-2538,5835,-2667,5508,-2806xe" filled="t" fillcolor="#80FF80" stroked="f">
                <v:path arrowok="t"/>
                <v:fill/>
              </v:shape>
            </v:group>
            <v:group style="position:absolute;left:5508;top:-2806;width:243;height:268" coordorigin="5508,-2806" coordsize="243,268">
              <v:shape style="position:absolute;left:5508;top:-2806;width:243;height:268" coordorigin="5508,-2806" coordsize="243,268" path="m5751,-2538l5508,-2806e" filled="f" stroked="t" strokeweight=".125788pt" strokecolor="#000000">
                <v:path arrowok="t"/>
              </v:shape>
            </v:group>
            <v:group style="position:absolute;left:5513;top:-2800;width:11;height:2" coordorigin="5513,-2800" coordsize="11,2">
              <v:shape style="position:absolute;left:5513;top:-2800;width:11;height:2" coordorigin="5513,-2800" coordsize="11,0" path="m5513,-2800l5524,-2800e" filled="f" stroked="t" strokeweight=".533468pt" strokecolor="#000000">
                <v:path arrowok="t"/>
              </v:shape>
            </v:group>
            <v:group style="position:absolute;left:5508;top:-2806;width:327;height:139" coordorigin="5508,-2806" coordsize="327,139">
              <v:shape style="position:absolute;left:5508;top:-2806;width:327;height:139" coordorigin="5508,-2806" coordsize="327,139" path="m5508,-2806l5835,-2667e" filled="f" stroked="t" strokeweight=".12652pt" strokecolor="#000000">
                <v:path arrowok="t"/>
              </v:shape>
            </v:group>
            <v:group style="position:absolute;left:5840;top:-2661;width:11;height:2" coordorigin="5840,-2661" coordsize="11,2">
              <v:shape style="position:absolute;left:5840;top:-2661;width:11;height:2" coordorigin="5840,-2661" coordsize="11,0" path="m5840,-2661l5851,-2661e" filled="f" stroked="t" strokeweight=".533468pt" strokecolor="#000000">
                <v:path arrowok="t"/>
              </v:shape>
            </v:group>
            <v:group style="position:absolute;left:5434;top:-2806;width:317;height:481" coordorigin="5434,-2806" coordsize="317,481">
              <v:shape style="position:absolute;left:5434;top:-2806;width:317;height:481" coordorigin="5434,-2806" coordsize="317,481" path="m5508,-2806l5434,-2324,5751,-2538,5508,-2806xe" filled="t" fillcolor="#40FFBE" stroked="f">
                <v:path arrowok="t"/>
                <v:fill/>
              </v:shape>
            </v:group>
            <v:group style="position:absolute;left:5434;top:-2538;width:317;height:214" coordorigin="5434,-2538" coordsize="317,214">
              <v:shape style="position:absolute;left:5434;top:-2538;width:317;height:214" coordorigin="5434,-2538" coordsize="317,214" path="m5434,-2324l5751,-2538e" filled="f" stroked="t" strokeweight=".126225pt" strokecolor="#000000">
                <v:path arrowok="t"/>
              </v:shape>
            </v:group>
            <v:group style="position:absolute;left:5756;top:-2533;width:11;height:2" coordorigin="5756,-2533" coordsize="11,2">
              <v:shape style="position:absolute;left:5756;top:-2533;width:11;height:2" coordorigin="5756,-2533" coordsize="11,0" path="m5756,-2533l5767,-2533e" filled="f" stroked="t" strokeweight=".533468pt" strokecolor="#000000">
                <v:path arrowok="t"/>
              </v:shape>
            </v:group>
            <v:group style="position:absolute;left:5508;top:-2806;width:243;height:268" coordorigin="5508,-2806" coordsize="243,268">
              <v:shape style="position:absolute;left:5508;top:-2806;width:243;height:268" coordorigin="5508,-2806" coordsize="243,268" path="m5751,-2538l5508,-2806e" filled="f" stroked="t" strokeweight=".125788pt" strokecolor="#000000">
                <v:path arrowok="t"/>
              </v:shape>
            </v:group>
            <v:group style="position:absolute;left:5513;top:-2800;width:11;height:2" coordorigin="5513,-2800" coordsize="11,2">
              <v:shape style="position:absolute;left:5513;top:-2800;width:11;height:2" coordorigin="5513,-2800" coordsize="11,0" path="m5513,-2800l5524,-2800e" filled="f" stroked="t" strokeweight=".533468pt" strokecolor="#000000">
                <v:path arrowok="t"/>
              </v:shape>
            </v:group>
            <v:group style="position:absolute;left:5360;top:-2004;width:317;height:642" coordorigin="5360,-2004" coordsize="317,642">
              <v:shape style="position:absolute;left:5360;top:-2004;width:317;height:642" coordorigin="5360,-2004" coordsize="317,642" path="m5603,-2004l5360,-1362,5676,-1897,5603,-2004xe" filled="t" fillcolor="#40FFBE" stroked="f">
                <v:path arrowok="t"/>
                <v:fill/>
              </v:shape>
            </v:group>
            <v:group style="position:absolute;left:5360;top:-2004;width:243;height:642" coordorigin="5360,-2004" coordsize="243,642">
              <v:shape style="position:absolute;left:5360;top:-2004;width:243;height:642" coordorigin="5360,-2004" coordsize="243,642" path="m5603,-2004l5360,-1362e" filled="f" stroked="t" strokeweight=".125184pt" strokecolor="#000000">
                <v:path arrowok="t"/>
              </v:shape>
            </v:group>
            <v:group style="position:absolute;left:5365;top:-1356;width:11;height:2" coordorigin="5365,-1356" coordsize="11,2">
              <v:shape style="position:absolute;left:5365;top:-1356;width:11;height:2" coordorigin="5365,-1356" coordsize="11,0" path="m5365,-1356l5376,-1356e" filled="f" stroked="t" strokeweight=".533468pt" strokecolor="#000000">
                <v:path arrowok="t"/>
              </v:shape>
            </v:group>
            <v:group style="position:absolute;left:5360;top:-1897;width:317;height:535" coordorigin="5360,-1897" coordsize="317,535">
              <v:shape style="position:absolute;left:5360;top:-1897;width:317;height:535" coordorigin="5360,-1897" coordsize="317,535" path="m5360,-1362l5676,-1897e" filled="f" stroked="t" strokeweight=".125433pt" strokecolor="#000000">
                <v:path arrowok="t"/>
              </v:shape>
            </v:group>
            <v:group style="position:absolute;left:5106;top:-2324;width:328;height:963" coordorigin="5106,-2324" coordsize="328,963">
              <v:shape style="position:absolute;left:5106;top:-2324;width:328;height:963" coordorigin="5106,-2324" coordsize="328,963" path="m5434,-2324l5106,-2153,5360,-1362,5434,-2324xe" filled="t" fillcolor="#00008F" stroked="f">
                <v:path arrowok="t"/>
                <v:fill/>
              </v:shape>
            </v:group>
            <v:group style="position:absolute;left:5106;top:-2153;width:253;height:791" coordorigin="5106,-2153" coordsize="253,791">
              <v:shape style="position:absolute;left:5106;top:-2153;width:253;height:791" coordorigin="5106,-2153" coordsize="253,791" path="m5360,-1362l5106,-2153e" filled="f" stroked="t" strokeweight=".125124pt" strokecolor="#000000">
                <v:path arrowok="t"/>
              </v:shape>
            </v:group>
            <v:group style="position:absolute;left:5112;top:-2148;width:11;height:2" coordorigin="5112,-2148" coordsize="11,2">
              <v:shape style="position:absolute;left:5112;top:-2148;width:11;height:2" coordorigin="5112,-2148" coordsize="11,0" path="m5112,-2148l5122,-2148e" filled="f" stroked="t" strokeweight=".533468pt" strokecolor="#000000">
                <v:path arrowok="t"/>
              </v:shape>
            </v:group>
            <v:group style="position:absolute;left:5106;top:-2324;width:328;height:171" coordorigin="5106,-2324" coordsize="328,171">
              <v:shape style="position:absolute;left:5106;top:-2324;width:328;height:171" coordorigin="5106,-2324" coordsize="328,171" path="m5106,-2153l5434,-2324e" filled="f" stroked="t" strokeweight=".126408pt" strokecolor="#000000">
                <v:path arrowok="t"/>
              </v:shape>
            </v:group>
            <v:group style="position:absolute;left:5439;top:-2319;width:11;height:2" coordorigin="5439,-2319" coordsize="11,2">
              <v:shape style="position:absolute;left:5439;top:-2319;width:11;height:2" coordorigin="5439,-2319" coordsize="11,0" path="m5439,-2319l5450,-2319e" filled="f" stroked="t" strokeweight=".533468pt" strokecolor="#000000">
                <v:path arrowok="t"/>
              </v:shape>
            </v:group>
            <v:group style="position:absolute;left:5276;top:-2004;width:327;height:642" coordorigin="5276,-2004" coordsize="327,642">
              <v:shape style="position:absolute;left:5276;top:-2004;width:327;height:642" coordorigin="5276,-2004" coordsize="327,642" path="m5603,-2004l5276,-1950,5360,-1362,5603,-2004xe" filled="t" fillcolor="#50FFAE" stroked="f">
                <v:path arrowok="t"/>
                <v:fill/>
              </v:shape>
            </v:group>
            <v:group style="position:absolute;left:5276;top:-2004;width:327;height:54" coordorigin="5276,-2004" coordsize="327,54">
              <v:shape style="position:absolute;left:5276;top:-2004;width:327;height:54" coordorigin="5276,-2004" coordsize="327,54" path="m5276,-1950l5603,-2004e" filled="f" stroked="t" strokeweight=".126756pt" strokecolor="#000000">
                <v:path arrowok="t"/>
              </v:shape>
            </v:group>
            <v:group style="position:absolute;left:5608;top:-1998;width:11;height:2" coordorigin="5608,-1998" coordsize="11,2">
              <v:shape style="position:absolute;left:5608;top:-1998;width:11;height:2" coordorigin="5608,-1998" coordsize="11,0" path="m5608,-1998l5618,-1998e" filled="f" stroked="t" strokeweight=".533468pt" strokecolor="#000000">
                <v:path arrowok="t"/>
              </v:shape>
            </v:group>
            <v:group style="position:absolute;left:5360;top:-2004;width:243;height:642" coordorigin="5360,-2004" coordsize="243,642">
              <v:shape style="position:absolute;left:5360;top:-2004;width:243;height:642" coordorigin="5360,-2004" coordsize="243,642" path="m5603,-2004l5360,-1362e" filled="f" stroked="t" strokeweight=".125184pt" strokecolor="#000000">
                <v:path arrowok="t"/>
              </v:shape>
            </v:group>
            <v:group style="position:absolute;left:5365;top:-1356;width:11;height:2" coordorigin="5365,-1356" coordsize="11,2">
              <v:shape style="position:absolute;left:5365;top:-1356;width:11;height:2" coordorigin="5365,-1356" coordsize="11,0" path="m5365,-1356l5376,-1356e" filled="f" stroked="t" strokeweight=".533468pt" strokecolor="#000000">
                <v:path arrowok="t"/>
              </v:shape>
            </v:group>
            <v:group style="position:absolute;left:5012;top:-2891;width:317;height:107" coordorigin="5012,-2891" coordsize="317,107">
              <v:shape style="position:absolute;left:5012;top:-2891;width:317;height:107" coordorigin="5012,-2891" coordsize="317,107" path="m5328,-2891l5012,-2827,5254,-2784,5328,-2891xe" filled="t" fillcolor="#8FFF6F" stroked="f">
                <v:path arrowok="t"/>
                <v:fill/>
              </v:shape>
            </v:group>
            <v:group style="position:absolute;left:5012;top:-2827;width:243;height:43" coordorigin="5012,-2827" coordsize="243,43">
              <v:shape style="position:absolute;left:5012;top:-2827;width:243;height:43" coordorigin="5012,-2827" coordsize="243,43" path="m5254,-2784l5012,-2827e" filled="f" stroked="t" strokeweight=".12675pt" strokecolor="#000000">
                <v:path arrowok="t"/>
              </v:shape>
            </v:group>
            <v:group style="position:absolute;left:5017;top:-2822;width:11;height:2" coordorigin="5017,-2822" coordsize="11,2">
              <v:shape style="position:absolute;left:5017;top:-2822;width:11;height:2" coordorigin="5017,-2822" coordsize="11,0" path="m5017,-2822l5027,-2822e" filled="f" stroked="t" strokeweight=".533468pt" strokecolor="#000000">
                <v:path arrowok="t"/>
              </v:shape>
            </v:group>
            <v:group style="position:absolute;left:5012;top:-2891;width:317;height:64" coordorigin="5012,-2891" coordsize="317,64">
              <v:shape style="position:absolute;left:5012;top:-2891;width:317;height:64" coordorigin="5012,-2891" coordsize="317,64" path="m5012,-2827l5328,-2891e" filled="f" stroked="t" strokeweight=".126732pt" strokecolor="#000000">
                <v:path arrowok="t"/>
              </v:shape>
            </v:group>
            <v:group style="position:absolute;left:5333;top:-2886;width:11;height:2" coordorigin="5333,-2886" coordsize="11,2">
              <v:shape style="position:absolute;left:5333;top:-2886;width:11;height:2" coordorigin="5333,-2886" coordsize="11,0" path="m5333,-2886l5344,-2886e" filled="f" stroked="t" strokeweight=".533468pt" strokecolor="#000000">
                <v:path arrowok="t"/>
              </v:shape>
            </v:group>
            <v:group style="position:absolute;left:5012;top:-3009;width:317;height:182" coordorigin="5012,-3009" coordsize="317,182">
              <v:shape style="position:absolute;left:5012;top:-3009;width:317;height:182" coordorigin="5012,-3009" coordsize="317,182" path="m5085,-3009l5012,-2827,5328,-2891,5085,-3009xe" filled="t" fillcolor="#5FFF9F" stroked="f">
                <v:path arrowok="t"/>
                <v:fill/>
              </v:shape>
            </v:group>
            <v:group style="position:absolute;left:5012;top:-2891;width:317;height:64" coordorigin="5012,-2891" coordsize="317,64">
              <v:shape style="position:absolute;left:5012;top:-2891;width:317;height:64" coordorigin="5012,-2891" coordsize="317,64" path="m5012,-2827l5328,-2891e" filled="f" stroked="t" strokeweight=".126732pt" strokecolor="#000000">
                <v:path arrowok="t"/>
              </v:shape>
            </v:group>
            <v:group style="position:absolute;left:5333;top:-2886;width:11;height:2" coordorigin="5333,-2886" coordsize="11,2">
              <v:shape style="position:absolute;left:5333;top:-2886;width:11;height:2" coordorigin="5333,-2886" coordsize="11,0" path="m5333,-2886l5344,-2886e" filled="f" stroked="t" strokeweight=".533468pt" strokecolor="#000000">
                <v:path arrowok="t"/>
              </v:shape>
            </v:group>
            <v:group style="position:absolute;left:5085;top:-3009;width:243;height:118" coordorigin="5085,-3009" coordsize="243,118">
              <v:shape style="position:absolute;left:5085;top:-3009;width:243;height:118" coordorigin="5085,-3009" coordsize="243,118" path="m5328,-2891l5085,-3009e" filled="f" stroked="t" strokeweight=".126452pt" strokecolor="#000000">
                <v:path arrowok="t"/>
              </v:shape>
            </v:group>
            <v:group style="position:absolute;left:5091;top:-3004;width:11;height:2" coordorigin="5091,-3004" coordsize="11,2">
              <v:shape style="position:absolute;left:5091;top:-3004;width:11;height:2" coordorigin="5091,-3004" coordsize="11,0" path="m5091,-3004l5101,-3004e" filled="f" stroked="t" strokeweight=".533468pt" strokecolor="#000000">
                <v:path arrowok="t"/>
              </v:shape>
            </v:group>
            <v:group style="position:absolute;left:5180;top:-2977;width:328;height:192" coordorigin="5180,-2977" coordsize="328,192">
              <v:shape style="position:absolute;left:5180;top:-2977;width:328;height:192" coordorigin="5180,-2977" coordsize="328,192" path="m5180,-2977l5254,-2784,5508,-2806,5180,-2977xe" filled="t" fillcolor="#FF8F00" stroked="f">
                <v:path arrowok="t"/>
                <v:fill/>
              </v:shape>
            </v:group>
            <v:group style="position:absolute;left:5180;top:-2977;width:328;height:171" coordorigin="5180,-2977" coordsize="328,171">
              <v:shape style="position:absolute;left:5180;top:-2977;width:328;height:171" coordorigin="5180,-2977" coordsize="328,171" path="m5180,-2977l5508,-2806e" filled="f" stroked="t" strokeweight=".126408pt" strokecolor="#000000">
                <v:path arrowok="t"/>
              </v:shape>
            </v:group>
            <v:group style="position:absolute;left:5513;top:-2800;width:11;height:2" coordorigin="5513,-2800" coordsize="11,2">
              <v:shape style="position:absolute;left:5513;top:-2800;width:11;height:2" coordorigin="5513,-2800" coordsize="11,0" path="m5513,-2800l5524,-2800e" filled="f" stroked="t" strokeweight=".533468pt" strokecolor="#000000">
                <v:path arrowok="t"/>
              </v:shape>
            </v:group>
            <v:group style="position:absolute;left:5254;top:-2806;width:253;height:21" coordorigin="5254,-2806" coordsize="253,21">
              <v:shape style="position:absolute;left:5254;top:-2806;width:253;height:21" coordorigin="5254,-2806" coordsize="253,21" path="m5508,-2806l5254,-2784e" filled="f" stroked="t" strokeweight=".126792pt" strokecolor="#000000">
                <v:path arrowok="t"/>
              </v:shape>
            </v:group>
            <v:group style="position:absolute;left:5260;top:-2779;width:11;height:2" coordorigin="5260,-2779" coordsize="11,2">
              <v:shape style="position:absolute;left:5260;top:-2779;width:11;height:2" coordorigin="5260,-2779" coordsize="11,0" path="m5260,-2779l5270,-2779e" filled="f" stroked="t" strokeweight=".533468pt" strokecolor="#000000">
                <v:path arrowok="t"/>
              </v:shape>
            </v:group>
            <v:group style="position:absolute;left:4758;top:-3009;width:327;height:182" coordorigin="4758,-3009" coordsize="327,182">
              <v:shape style="position:absolute;left:4758;top:-3009;width:327;height:182" coordorigin="4758,-3009" coordsize="327,182" path="m5085,-3009l4758,-2923,5012,-2827,5085,-3009xe" filled="t" fillcolor="#5FFF9F" stroked="f">
                <v:path arrowok="t"/>
                <v:fill/>
              </v:shape>
            </v:group>
            <v:group style="position:absolute;left:4758;top:-2923;width:253;height:96" coordorigin="4758,-2923" coordsize="253,96">
              <v:shape style="position:absolute;left:4758;top:-2923;width:253;height:96" coordorigin="4758,-2923" coordsize="253,96" path="m5012,-2827l4758,-2923e" filled="f" stroked="t" strokeweight=".126572pt" strokecolor="#000000">
                <v:path arrowok="t"/>
              </v:shape>
            </v:group>
            <v:group style="position:absolute;left:4763;top:-2918;width:11;height:2" coordorigin="4763,-2918" coordsize="11,2">
              <v:shape style="position:absolute;left:4763;top:-2918;width:11;height:2" coordorigin="4763,-2918" coordsize="11,0" path="m4763,-2918l4774,-2918e" filled="f" stroked="t" strokeweight=".533483pt" strokecolor="#000000">
                <v:path arrowok="t"/>
              </v:shape>
            </v:group>
            <v:group style="position:absolute;left:4758;top:-3009;width:327;height:86" coordorigin="4758,-3009" coordsize="327,86">
              <v:shape style="position:absolute;left:4758;top:-3009;width:327;height:86" coordorigin="4758,-3009" coordsize="327,86" path="m4758,-2923l5085,-3009e" filled="f" stroked="t" strokeweight=".126685pt" strokecolor="#000000">
                <v:path arrowok="t"/>
              </v:shape>
            </v:group>
            <v:group style="position:absolute;left:5091;top:-3004;width:11;height:2" coordorigin="5091,-3004" coordsize="11,2">
              <v:shape style="position:absolute;left:5091;top:-3004;width:11;height:2" coordorigin="5091,-3004" coordsize="11,0" path="m5091,-3004l5101,-3004e" filled="f" stroked="t" strokeweight=".533468pt" strokecolor="#000000">
                <v:path arrowok="t"/>
              </v:shape>
            </v:group>
            <v:group style="position:absolute;left:4938;top:-3009;width:317;height:224" coordorigin="4938,-3009" coordsize="317,224">
              <v:shape style="position:absolute;left:4938;top:-3009;width:317;height:224" coordorigin="4938,-3009" coordsize="317,224" path="m4938,-3009l5254,-2784,5180,-2977,4938,-3009xe" filled="t" fillcolor="#FF8F00" stroked="f">
                <v:path arrowok="t"/>
                <v:fill/>
              </v:shape>
            </v:group>
            <v:group style="position:absolute;left:4938;top:-3009;width:243;height:32" coordorigin="4938,-3009" coordsize="243,32">
              <v:shape style="position:absolute;left:4938;top:-3009;width:243;height:32" coordorigin="4938,-3009" coordsize="243,32" path="m5180,-2977l4938,-3009e" filled="f" stroked="t" strokeweight=".126773pt" strokecolor="#000000">
                <v:path arrowok="t"/>
              </v:shape>
            </v:group>
            <v:group style="position:absolute;left:4943;top:-3004;width:11;height:2" coordorigin="4943,-3004" coordsize="11,2">
              <v:shape style="position:absolute;left:4943;top:-3004;width:11;height:2" coordorigin="4943,-3004" coordsize="11,0" path="m4943,-3004l4954,-3004e" filled="f" stroked="t" strokeweight=".533468pt" strokecolor="#000000">
                <v:path arrowok="t"/>
              </v:shape>
            </v:group>
            <v:group style="position:absolute;left:4938;top:-3009;width:317;height:224" coordorigin="4938,-3009" coordsize="317,224">
              <v:shape style="position:absolute;left:4938;top:-3009;width:317;height:224" coordorigin="4938,-3009" coordsize="317,224" path="m4938,-3009l5254,-2784e" filled="f" stroked="t" strokeweight=".126185pt" strokecolor="#000000">
                <v:path arrowok="t"/>
              </v:shape>
            </v:group>
            <v:group style="position:absolute;left:5260;top:-2779;width:11;height:2" coordorigin="5260,-2779" coordsize="11,2">
              <v:shape style="position:absolute;left:5260;top:-2779;width:11;height:2" coordorigin="5260,-2779" coordsize="11,0" path="m5260,-2779l5270,-2779e" filled="f" stroked="t" strokeweight=".533468pt" strokecolor="#000000">
                <v:path arrowok="t"/>
              </v:shape>
            </v:group>
            <v:group style="position:absolute;left:4938;top:-3009;width:317;height:224" coordorigin="4938,-3009" coordsize="317,224">
              <v:shape style="position:absolute;left:4938;top:-3009;width:317;height:224" coordorigin="4938,-3009" coordsize="317,224" path="m4938,-3009l5012,-2827,5254,-2784,4938,-3009xe" filled="t" fillcolor="#FFBE00" stroked="f">
                <v:path arrowok="t"/>
                <v:fill/>
              </v:shape>
            </v:group>
            <v:group style="position:absolute;left:4938;top:-3009;width:317;height:224" coordorigin="4938,-3009" coordsize="317,224">
              <v:shape style="position:absolute;left:4938;top:-3009;width:317;height:224" coordorigin="4938,-3009" coordsize="317,224" path="m4938,-3009l5254,-2784e" filled="f" stroked="t" strokeweight=".126185pt" strokecolor="#000000">
                <v:path arrowok="t"/>
              </v:shape>
            </v:group>
            <v:group style="position:absolute;left:5260;top:-2779;width:11;height:2" coordorigin="5260,-2779" coordsize="11,2">
              <v:shape style="position:absolute;left:5260;top:-2779;width:11;height:2" coordorigin="5260,-2779" coordsize="11,0" path="m5260,-2779l5270,-2779e" filled="f" stroked="t" strokeweight=".533468pt" strokecolor="#000000">
                <v:path arrowok="t"/>
              </v:shape>
            </v:group>
            <v:group style="position:absolute;left:5012;top:-2827;width:243;height:43" coordorigin="5012,-2827" coordsize="243,43">
              <v:shape style="position:absolute;left:5012;top:-2827;width:243;height:43" coordorigin="5012,-2827" coordsize="243,43" path="m5254,-2784l5012,-2827e" filled="f" stroked="t" strokeweight=".12675pt" strokecolor="#000000">
                <v:path arrowok="t"/>
              </v:shape>
            </v:group>
            <v:group style="position:absolute;left:5017;top:-2822;width:11;height:2" coordorigin="5017,-2822" coordsize="11,2">
              <v:shape style="position:absolute;left:5017;top:-2822;width:11;height:2" coordorigin="5017,-2822" coordsize="11,0" path="m5017,-2822l5027,-2822e" filled="f" stroked="t" strokeweight=".533468pt" strokecolor="#000000">
                <v:path arrowok="t"/>
              </v:shape>
            </v:group>
            <v:group style="position:absolute;left:5180;top:-2977;width:328;height:653" coordorigin="5180,-2977" coordsize="328,653">
              <v:shape style="position:absolute;left:5180;top:-2977;width:328;height:653" coordorigin="5180,-2977" coordsize="328,653" path="m5180,-2977l5434,-2324,5508,-2806,5180,-2977xe" filled="t" fillcolor="#40FFBE" stroked="f">
                <v:path arrowok="t"/>
                <v:fill/>
              </v:shape>
            </v:group>
            <v:group style="position:absolute;left:5180;top:-2977;width:254;height:653" coordorigin="5180,-2977" coordsize="254,653">
              <v:shape style="position:absolute;left:5180;top:-2977;width:254;height:653" coordorigin="5180,-2977" coordsize="254,653" path="m5434,-2324l5180,-2977e" filled="f" stroked="t" strokeweight=".125195pt" strokecolor="#000000">
                <v:path arrowok="t"/>
              </v:shape>
            </v:group>
            <v:group style="position:absolute;left:5185;top:-2972;width:11;height:2" coordorigin="5185,-2972" coordsize="11,2">
              <v:shape style="position:absolute;left:5185;top:-2972;width:11;height:2" coordorigin="5185,-2972" coordsize="11,0" path="m5185,-2972l5196,-2972e" filled="f" stroked="t" strokeweight=".533497pt" strokecolor="#000000">
                <v:path arrowok="t"/>
              </v:shape>
            </v:group>
            <v:group style="position:absolute;left:5180;top:-2977;width:328;height:171" coordorigin="5180,-2977" coordsize="328,171">
              <v:shape style="position:absolute;left:5180;top:-2977;width:328;height:171" coordorigin="5180,-2977" coordsize="328,171" path="m5180,-2977l5508,-2806e" filled="f" stroked="t" strokeweight=".126408pt" strokecolor="#000000">
                <v:path arrowok="t"/>
              </v:shape>
            </v:group>
            <v:group style="position:absolute;left:5513;top:-2800;width:11;height:2" coordorigin="5513,-2800" coordsize="11,2">
              <v:shape style="position:absolute;left:5513;top:-2800;width:11;height:2" coordorigin="5513,-2800" coordsize="11,0" path="m5513,-2800l5524,-2800e" filled="f" stroked="t" strokeweight=".533468pt" strokecolor="#000000">
                <v:path arrowok="t"/>
              </v:shape>
            </v:group>
            <v:group style="position:absolute;left:5106;top:-2977;width:328;height:824" coordorigin="5106,-2977" coordsize="328,824">
              <v:shape style="position:absolute;left:5106;top:-2977;width:328;height:824" coordorigin="5106,-2977" coordsize="328,824" path="m5180,-2977l5106,-2153,5434,-2324,5180,-2977xe" filled="t" fillcolor="#0FFFEE" stroked="f">
                <v:path arrowok="t"/>
                <v:fill/>
              </v:shape>
            </v:group>
            <v:group style="position:absolute;left:5106;top:-2324;width:328;height:171" coordorigin="5106,-2324" coordsize="328,171">
              <v:shape style="position:absolute;left:5106;top:-2324;width:328;height:171" coordorigin="5106,-2324" coordsize="328,171" path="m5106,-2153l5434,-2324e" filled="f" stroked="t" strokeweight=".126408pt" strokecolor="#000000">
                <v:path arrowok="t"/>
              </v:shape>
            </v:group>
            <v:group style="position:absolute;left:5439;top:-2319;width:11;height:2" coordorigin="5439,-2319" coordsize="11,2">
              <v:shape style="position:absolute;left:5439;top:-2319;width:11;height:2" coordorigin="5439,-2319" coordsize="11,0" path="m5439,-2319l5450,-2319e" filled="f" stroked="t" strokeweight=".533468pt" strokecolor="#000000">
                <v:path arrowok="t"/>
              </v:shape>
            </v:group>
            <v:group style="position:absolute;left:5180;top:-2977;width:254;height:653" coordorigin="5180,-2977" coordsize="254,653">
              <v:shape style="position:absolute;left:5180;top:-2977;width:254;height:653" coordorigin="5180,-2977" coordsize="254,653" path="m5434,-2324l5180,-2977e" filled="f" stroked="t" strokeweight=".125195pt" strokecolor="#000000">
                <v:path arrowok="t"/>
              </v:shape>
            </v:group>
            <v:group style="position:absolute;left:5033;top:-2153;width:327;height:791" coordorigin="5033,-2153" coordsize="327,791">
              <v:shape style="position:absolute;left:5033;top:-2153;width:327;height:791" coordorigin="5033,-2153" coordsize="327,791" path="m5106,-2153l5033,-1971,5360,-1362,5106,-2153xe" filled="t" fillcolor="#1FFFDF" stroked="f">
                <v:path arrowok="t"/>
                <v:fill/>
              </v:shape>
            </v:group>
            <v:group style="position:absolute;left:5033;top:-1971;width:327;height:609" coordorigin="5033,-1971" coordsize="327,609">
              <v:shape style="position:absolute;left:5033;top:-1971;width:327;height:609" coordorigin="5033,-1971" coordsize="327,609" path="m5033,-1971l5360,-1362e" filled="f" stroked="t" strokeweight=".125366pt" strokecolor="#000000">
                <v:path arrowok="t"/>
              </v:shape>
            </v:group>
            <v:group style="position:absolute;left:5365;top:-1356;width:11;height:2" coordorigin="5365,-1356" coordsize="11,2">
              <v:shape style="position:absolute;left:5365;top:-1356;width:11;height:2" coordorigin="5365,-1356" coordsize="11,0" path="m5365,-1356l5376,-1356e" filled="f" stroked="t" strokeweight=".533468pt" strokecolor="#000000">
                <v:path arrowok="t"/>
              </v:shape>
            </v:group>
            <v:group style="position:absolute;left:5106;top:-2153;width:253;height:791" coordorigin="5106,-2153" coordsize="253,791">
              <v:shape style="position:absolute;left:5106;top:-2153;width:253;height:791" coordorigin="5106,-2153" coordsize="253,791" path="m5360,-1362l5106,-2153e" filled="f" stroked="t" strokeweight=".125124pt" strokecolor="#000000">
                <v:path arrowok="t"/>
              </v:shape>
            </v:group>
            <v:group style="position:absolute;left:5112;top:-2148;width:11;height:2" coordorigin="5112,-2148" coordsize="11,2">
              <v:shape style="position:absolute;left:5112;top:-2148;width:11;height:2" coordorigin="5112,-2148" coordsize="11,0" path="m5112,-2148l5122,-2148e" filled="f" stroked="t" strokeweight=".533468pt" strokecolor="#000000">
                <v:path arrowok="t"/>
              </v:shape>
            </v:group>
            <v:group style="position:absolute;left:5033;top:-1971;width:327;height:609" coordorigin="5033,-1971" coordsize="327,609">
              <v:shape style="position:absolute;left:5033;top:-1971;width:327;height:609" coordorigin="5033,-1971" coordsize="327,609" path="m5033,-1971l5360,-1362,5276,-1950,5033,-1971xe" filled="t" fillcolor="#50FFAE" stroked="f">
                <v:path arrowok="t"/>
                <v:fill/>
              </v:shape>
            </v:group>
            <v:group style="position:absolute;left:5033;top:-1971;width:243;height:21" coordorigin="5033,-1971" coordsize="243,21">
              <v:shape style="position:absolute;left:5033;top:-1971;width:243;height:21" coordorigin="5033,-1971" coordsize="243,21" path="m5276,-1950l5033,-1971e" filled="f" stroked="t" strokeweight=".126791pt" strokecolor="#000000">
                <v:path arrowok="t"/>
              </v:shape>
            </v:group>
            <v:group style="position:absolute;left:5038;top:-1966;width:11;height:2" coordorigin="5038,-1966" coordsize="11,2">
              <v:shape style="position:absolute;left:5038;top:-1966;width:11;height:2" coordorigin="5038,-1966" coordsize="11,0" path="m5038,-1966l5048,-1966e" filled="f" stroked="t" strokeweight=".533468pt" strokecolor="#000000">
                <v:path arrowok="t"/>
              </v:shape>
            </v:group>
            <v:group style="position:absolute;left:5033;top:-1971;width:327;height:609" coordorigin="5033,-1971" coordsize="327,609">
              <v:shape style="position:absolute;left:5033;top:-1971;width:327;height:609" coordorigin="5033,-1971" coordsize="327,609" path="m5033,-1971l5360,-1362e" filled="f" stroked="t" strokeweight=".125366pt" strokecolor="#000000">
                <v:path arrowok="t"/>
              </v:shape>
            </v:group>
            <v:group style="position:absolute;left:5365;top:-1356;width:11;height:2" coordorigin="5365,-1356" coordsize="11,2">
              <v:shape style="position:absolute;left:5365;top:-1356;width:11;height:2" coordorigin="5365,-1356" coordsize="11,0" path="m5365,-1356l5376,-1356e" filled="f" stroked="t" strokeweight=".533468pt" strokecolor="#000000">
                <v:path arrowok="t"/>
              </v:shape>
            </v:group>
            <v:group style="position:absolute;left:4959;top:-1971;width:317;height:107" coordorigin="4959,-1971" coordsize="317,107">
              <v:shape style="position:absolute;left:4959;top:-1971;width:317;height:107" coordorigin="4959,-1971" coordsize="317,107" path="m5033,-1971l4959,-1865,5276,-1950,5033,-1971xe" filled="t" fillcolor="#50FFAE" stroked="f">
                <v:path arrowok="t"/>
                <v:fill/>
              </v:shape>
            </v:group>
            <v:group style="position:absolute;left:4959;top:-1950;width:317;height:85" coordorigin="4959,-1950" coordsize="317,85">
              <v:shape style="position:absolute;left:4959;top:-1950;width:317;height:85" coordorigin="4959,-1950" coordsize="317,85" path="m4959,-1865l5276,-1950e" filled="f" stroked="t" strokeweight=".126680pt" strokecolor="#000000">
                <v:path arrowok="t"/>
              </v:shape>
            </v:group>
            <v:group style="position:absolute;left:5281;top:-1945;width:11;height:2" coordorigin="5281,-1945" coordsize="11,2">
              <v:shape style="position:absolute;left:5281;top:-1945;width:11;height:2" coordorigin="5281,-1945" coordsize="11,0" path="m5281,-1945l5291,-1945e" filled="f" stroked="t" strokeweight=".533468pt" strokecolor="#000000">
                <v:path arrowok="t"/>
              </v:shape>
            </v:group>
            <v:group style="position:absolute;left:5033;top:-1971;width:243;height:21" coordorigin="5033,-1971" coordsize="243,21">
              <v:shape style="position:absolute;left:5033;top:-1971;width:243;height:21" coordorigin="5033,-1971" coordsize="243,21" path="m5276,-1950l5033,-1971e" filled="f" stroked="t" strokeweight=".126791pt" strokecolor="#000000">
                <v:path arrowok="t"/>
              </v:shape>
            </v:group>
            <v:group style="position:absolute;left:5038;top:-1966;width:11;height:2" coordorigin="5038,-1966" coordsize="11,2">
              <v:shape style="position:absolute;left:5038;top:-1966;width:11;height:2" coordorigin="5038,-1966" coordsize="11,0" path="m5038,-1966l5048,-1966e" filled="f" stroked="t" strokeweight=".533468pt" strokecolor="#000000">
                <v:path arrowok="t"/>
              </v:shape>
            </v:group>
            <v:group style="position:absolute;left:4684;top:-3084;width:327;height:257" coordorigin="4684,-3084" coordsize="327,257">
              <v:shape style="position:absolute;left:4684;top:-3084;width:327;height:257" coordorigin="4684,-3084" coordsize="327,257" path="m4684,-3084l4758,-2923,5012,-2827,4684,-3084xe" filled="t" fillcolor="#FFCF00" stroked="f">
                <v:path arrowok="t"/>
                <v:fill/>
              </v:shape>
            </v:group>
            <v:group style="position:absolute;left:4684;top:-3084;width:327;height:257" coordorigin="4684,-3084" coordsize="327,257">
              <v:shape style="position:absolute;left:4684;top:-3084;width:327;height:257" coordorigin="4684,-3084" coordsize="327,257" path="m4684,-3084l5012,-2827e" filled="f" stroked="t" strokeweight=".126099pt" strokecolor="#000000">
                <v:path arrowok="t"/>
              </v:shape>
            </v:group>
            <v:group style="position:absolute;left:5017;top:-2822;width:11;height:2" coordorigin="5017,-2822" coordsize="11,2">
              <v:shape style="position:absolute;left:5017;top:-2822;width:11;height:2" coordorigin="5017,-2822" coordsize="11,0" path="m5017,-2822l5027,-2822e" filled="f" stroked="t" strokeweight=".533468pt" strokecolor="#000000">
                <v:path arrowok="t"/>
              </v:shape>
            </v:group>
            <v:group style="position:absolute;left:4758;top:-2923;width:253;height:96" coordorigin="4758,-2923" coordsize="253,96">
              <v:shape style="position:absolute;left:4758;top:-2923;width:253;height:96" coordorigin="4758,-2923" coordsize="253,96" path="m5012,-2827l4758,-2923e" filled="f" stroked="t" strokeweight=".126572pt" strokecolor="#000000">
                <v:path arrowok="t"/>
              </v:shape>
            </v:group>
            <v:group style="position:absolute;left:4684;top:-3084;width:327;height:257" coordorigin="4684,-3084" coordsize="327,257">
              <v:shape style="position:absolute;left:4684;top:-3084;width:327;height:257" coordorigin="4684,-3084" coordsize="327,257" path="m4684,-3084l5012,-2827,4938,-3009,4684,-3084xe" filled="t" fillcolor="#FFBE00" stroked="f">
                <v:path arrowok="t"/>
                <v:fill/>
              </v:shape>
            </v:group>
            <v:group style="position:absolute;left:4684;top:-3084;width:253;height:75" coordorigin="4684,-3084" coordsize="253,75">
              <v:shape style="position:absolute;left:4684;top:-3084;width:253;height:75" coordorigin="4684,-3084" coordsize="253,75" path="m4938,-3009l4684,-3084e" filled="f" stroked="t" strokeweight=".126657pt" strokecolor="#000000">
                <v:path arrowok="t"/>
              </v:shape>
            </v:group>
            <v:group style="position:absolute;left:4690;top:-3078;width:11;height:2" coordorigin="4690,-3078" coordsize="11,2">
              <v:shape style="position:absolute;left:4690;top:-3078;width:11;height:2" coordorigin="4690,-3078" coordsize="11,0" path="m4690,-3078l4700,-3078e" filled="f" stroked="t" strokeweight=".533468pt" strokecolor="#000000">
                <v:path arrowok="t"/>
              </v:shape>
            </v:group>
            <v:group style="position:absolute;left:4684;top:-3084;width:327;height:257" coordorigin="4684,-3084" coordsize="327,257">
              <v:shape style="position:absolute;left:4684;top:-3084;width:327;height:257" coordorigin="4684,-3084" coordsize="327,257" path="m4684,-3084l5012,-2827e" filled="f" stroked="t" strokeweight=".126099pt" strokecolor="#000000">
                <v:path arrowok="t"/>
              </v:shape>
            </v:group>
            <v:group style="position:absolute;left:5017;top:-2822;width:11;height:2" coordorigin="5017,-2822" coordsize="11,2">
              <v:shape style="position:absolute;left:5017;top:-2822;width:11;height:2" coordorigin="5017,-2822" coordsize="11,0" path="m5017,-2822l5027,-2822e" filled="f" stroked="t" strokeweight=".533468pt" strokecolor="#000000">
                <v:path arrowok="t"/>
              </v:shape>
            </v:group>
            <v:group style="position:absolute;left:4853;top:-3009;width:327;height:449" coordorigin="4853,-3009" coordsize="327,449">
              <v:shape style="position:absolute;left:4853;top:-3009;width:327;height:449" coordorigin="4853,-3009" coordsize="327,449" path="m4938,-3009l4853,-2559,5180,-2977,4938,-3009xe" filled="t" fillcolor="#AEFF50" stroked="f">
                <v:path arrowok="t"/>
                <v:fill/>
              </v:shape>
            </v:group>
            <v:group style="position:absolute;left:4853;top:-2977;width:327;height:417" coordorigin="4853,-2977" coordsize="327,417">
              <v:shape style="position:absolute;left:4853;top:-2977;width:327;height:417" coordorigin="4853,-2977" coordsize="327,417" path="m4853,-2559l5180,-2977e" filled="f" stroked="t" strokeweight=".125658pt" strokecolor="#000000">
                <v:path arrowok="t"/>
              </v:shape>
            </v:group>
            <v:group style="position:absolute;left:4938;top:-3009;width:243;height:32" coordorigin="4938,-3009" coordsize="243,32">
              <v:shape style="position:absolute;left:4938;top:-3009;width:243;height:32" coordorigin="4938,-3009" coordsize="243,32" path="m5180,-2977l4938,-3009e" filled="f" stroked="t" strokeweight=".126773pt" strokecolor="#000000">
                <v:path arrowok="t"/>
              </v:shape>
            </v:group>
            <v:group style="position:absolute;left:4943;top:-3004;width:11;height:2" coordorigin="4943,-3004" coordsize="11,2">
              <v:shape style="position:absolute;left:4943;top:-3004;width:11;height:2" coordorigin="4943,-3004" coordsize="11,0" path="m4943,-3004l4954,-3004e" filled="f" stroked="t" strokeweight=".533468pt" strokecolor="#000000">
                <v:path arrowok="t"/>
              </v:shape>
            </v:group>
            <v:group style="position:absolute;left:4853;top:-2977;width:327;height:824" coordorigin="4853,-2977" coordsize="327,824">
              <v:shape style="position:absolute;left:4853;top:-2977;width:327;height:824" coordorigin="4853,-2977" coordsize="327,824" path="m5180,-2977l4853,-2559,5106,-2153,5180,-2977xe" filled="t" fillcolor="#0FFFEE" stroked="f">
                <v:path arrowok="t"/>
                <v:fill/>
              </v:shape>
            </v:group>
            <v:group style="position:absolute;left:4853;top:-2559;width:253;height:406" coordorigin="4853,-2559" coordsize="253,406">
              <v:shape style="position:absolute;left:4853;top:-2559;width:253;height:406" coordorigin="4853,-2559" coordsize="253,406" path="m5106,-2153l4853,-2559e" filled="f" stroked="t" strokeweight=".125471pt" strokecolor="#000000">
                <v:path arrowok="t"/>
              </v:shape>
            </v:group>
            <v:group style="position:absolute;left:4858;top:-2554;width:11;height:2" coordorigin="4858,-2554" coordsize="11,2">
              <v:shape style="position:absolute;left:4858;top:-2554;width:11;height:2" coordorigin="4858,-2554" coordsize="11,0" path="m4858,-2554l4869,-2554e" filled="f" stroked="t" strokeweight=".533468pt" strokecolor="#000000">
                <v:path arrowok="t"/>
              </v:shape>
            </v:group>
            <v:group style="position:absolute;left:4853;top:-2977;width:327;height:417" coordorigin="4853,-2977" coordsize="327,417">
              <v:shape style="position:absolute;left:4853;top:-2977;width:327;height:417" coordorigin="4853,-2977" coordsize="327,417" path="m4853,-2559l5180,-2977e" filled="f" stroked="t" strokeweight=".125658pt" strokecolor="#000000">
                <v:path arrowok="t"/>
              </v:shape>
            </v:group>
            <v:group style="position:absolute;left:4357;top:-3608;width:328;height:759" coordorigin="4357,-3608" coordsize="328,759">
              <v:shape style="position:absolute;left:4357;top:-3608;width:328;height:759" coordorigin="4357,-3608" coordsize="328,759" path="m4357,-3608l4441,-2848,4684,-3084,4357,-3608xe" filled="t" fillcolor="#800000" stroked="f">
                <v:path arrowok="t"/>
                <v:fill/>
              </v:shape>
            </v:group>
            <v:group style="position:absolute;left:4357;top:-3608;width:328;height:524" coordorigin="4357,-3608" coordsize="328,524">
              <v:shape style="position:absolute;left:4357;top:-3608;width:328;height:524" coordorigin="4357,-3608" coordsize="328,524" path="m4357,-3608l4684,-3084e" filled="f" stroked="t" strokeweight=".125472pt" strokecolor="#000000">
                <v:path arrowok="t"/>
              </v:shape>
            </v:group>
            <v:group style="position:absolute;left:4690;top:-3078;width:11;height:2" coordorigin="4690,-3078" coordsize="11,2">
              <v:shape style="position:absolute;left:4690;top:-3078;width:11;height:2" coordorigin="4690,-3078" coordsize="11,0" path="m4690,-3078l4700,-3078e" filled="f" stroked="t" strokeweight=".533468pt" strokecolor="#000000">
                <v:path arrowok="t"/>
              </v:shape>
            </v:group>
            <v:group style="position:absolute;left:4441;top:-3084;width:243;height:235" coordorigin="4441,-3084" coordsize="243,235">
              <v:shape style="position:absolute;left:4441;top:-3084;width:243;height:235" coordorigin="4441,-3084" coordsize="243,235" path="m4684,-3084l4441,-2848e" filled="f" stroked="t" strokeweight=".125908pt" strokecolor="#000000">
                <v:path arrowok="t"/>
              </v:shape>
            </v:group>
            <v:group style="position:absolute;left:4447;top:-2843;width:11;height:2" coordorigin="4447,-2843" coordsize="11,2">
              <v:shape style="position:absolute;left:4447;top:-2843;width:11;height:2" coordorigin="4447,-2843" coordsize="11,0" path="m4447,-2843l4457,-2843e" filled="f" stroked="t" strokeweight=".533468pt" strokecolor="#000000">
                <v:path arrowok="t"/>
              </v:shape>
            </v:group>
            <v:group style="position:absolute;left:4441;top:-3084;width:317;height:235" coordorigin="4441,-3084" coordsize="317,235">
              <v:shape style="position:absolute;left:4441;top:-3084;width:317;height:235" coordorigin="4441,-3084" coordsize="317,235" path="m4684,-3084l4441,-2848,4758,-2923,4684,-3084xe" filled="t" fillcolor="#FFCF00" stroked="f">
                <v:path arrowok="t"/>
                <v:fill/>
              </v:shape>
            </v:group>
            <v:group style="position:absolute;left:4441;top:-3084;width:243;height:235" coordorigin="4441,-3084" coordsize="243,235">
              <v:shape style="position:absolute;left:4441;top:-3084;width:243;height:235" coordorigin="4441,-3084" coordsize="243,235" path="m4684,-3084l4441,-2848e" filled="f" stroked="t" strokeweight=".125908pt" strokecolor="#000000">
                <v:path arrowok="t"/>
              </v:shape>
            </v:group>
            <v:group style="position:absolute;left:4447;top:-2843;width:11;height:2" coordorigin="4447,-2843" coordsize="11,2">
              <v:shape style="position:absolute;left:4447;top:-2843;width:11;height:2" coordorigin="4447,-2843" coordsize="11,0" path="m4447,-2843l4457,-2843e" filled="f" stroked="t" strokeweight=".533468pt" strokecolor="#000000">
                <v:path arrowok="t"/>
              </v:shape>
            </v:group>
            <v:group style="position:absolute;left:4441;top:-2923;width:317;height:75" coordorigin="4441,-2923" coordsize="317,75">
              <v:shape style="position:absolute;left:4441;top:-2923;width:317;height:75" coordorigin="4441,-2923" coordsize="317,75" path="m4441,-2848l4758,-2923e" filled="f" stroked="t" strokeweight=".126707pt" strokecolor="#000000">
                <v:path arrowok="t"/>
              </v:shape>
            </v:group>
            <v:group style="position:absolute;left:4536;top:-3126;width:317;height:1101" coordorigin="4536,-3126" coordsize="317,1101">
              <v:shape style="position:absolute;left:4536;top:-3126;width:317;height:1101" coordorigin="4536,-3126" coordsize="317,1101" path="m4610,-3126l4536,-2025,4853,-2559,4610,-3126xe" filled="t" fillcolor="#00AEFF" stroked="f">
                <v:path arrowok="t"/>
                <v:fill/>
              </v:shape>
            </v:group>
            <v:group style="position:absolute;left:4536;top:-2559;width:317;height:534" coordorigin="4536,-2559" coordsize="317,534">
              <v:shape style="position:absolute;left:4536;top:-2559;width:317;height:534" coordorigin="4536,-2559" coordsize="317,534" path="m4536,-2025l4853,-2559e" filled="f" stroked="t" strokeweight=".125433pt" strokecolor="#000000">
                <v:path arrowok="t"/>
              </v:shape>
            </v:group>
            <v:group style="position:absolute;left:4858;top:-2554;width:11;height:2" coordorigin="4858,-2554" coordsize="11,2">
              <v:shape style="position:absolute;left:4858;top:-2554;width:11;height:2" coordorigin="4858,-2554" coordsize="11,0" path="m4858,-2554l4869,-2554e" filled="f" stroked="t" strokeweight=".533468pt" strokecolor="#000000">
                <v:path arrowok="t"/>
              </v:shape>
            </v:group>
            <v:group style="position:absolute;left:4610;top:-3126;width:243;height:567" coordorigin="4610,-3126" coordsize="243,567">
              <v:shape style="position:absolute;left:4610;top:-3126;width:243;height:567" coordorigin="4610,-3126" coordsize="243,567" path="m4853,-2559l4610,-3126e" filled="f" stroked="t" strokeweight=".125239pt" strokecolor="#000000">
                <v:path arrowok="t"/>
              </v:shape>
            </v:group>
            <v:group style="position:absolute;left:4615;top:-3121;width:11;height:2" coordorigin="4615,-3121" coordsize="11,2">
              <v:shape style="position:absolute;left:4615;top:-3121;width:11;height:2" coordorigin="4615,-3121" coordsize="11,0" path="m4615,-3121l4626,-3121e" filled="f" stroked="t" strokeweight=".533468pt" strokecolor="#000000">
                <v:path arrowok="t"/>
              </v:shape>
            </v:group>
            <v:group style="position:absolute;left:4536;top:-2559;width:317;height:534" coordorigin="4536,-2559" coordsize="317,534">
              <v:shape style="position:absolute;left:4536;top:-2559;width:317;height:534" coordorigin="4536,-2559" coordsize="317,534" path="m4853,-2559l4779,-2506,4536,-2025,4853,-2559xe" filled="t" fillcolor="#FFFF00" stroked="f">
                <v:path arrowok="t"/>
                <v:fill/>
              </v:shape>
            </v:group>
            <v:group style="position:absolute;left:4536;top:-2506;width:243;height:481" coordorigin="4536,-2506" coordsize="243,481">
              <v:shape style="position:absolute;left:4536;top:-2506;width:243;height:481" coordorigin="4536,-2506" coordsize="243,481" path="m4779,-2506l4536,-2025e" filled="f" stroked="t" strokeweight=".125328pt" strokecolor="#000000">
                <v:path arrowok="t"/>
              </v:shape>
            </v:group>
            <v:group style="position:absolute;left:4542;top:-2020;width:11;height:2" coordorigin="4542,-2020" coordsize="11,2">
              <v:shape style="position:absolute;left:4542;top:-2020;width:11;height:2" coordorigin="4542,-2020" coordsize="11,0" path="m4542,-2020l4552,-2020e" filled="f" stroked="t" strokeweight=".533468pt" strokecolor="#000000">
                <v:path arrowok="t"/>
              </v:shape>
            </v:group>
            <v:group style="position:absolute;left:4536;top:-2559;width:317;height:534" coordorigin="4536,-2559" coordsize="317,534">
              <v:shape style="position:absolute;left:4536;top:-2559;width:317;height:534" coordorigin="4536,-2559" coordsize="317,534" path="m4536,-2025l4853,-2559e" filled="f" stroked="t" strokeweight=".125433pt" strokecolor="#000000">
                <v:path arrowok="t"/>
              </v:shape>
            </v:group>
            <v:group style="position:absolute;left:4858;top:-2554;width:11;height:2" coordorigin="4858,-2554" coordsize="11,2">
              <v:shape style="position:absolute;left:4858;top:-2554;width:11;height:2" coordorigin="4858,-2554" coordsize="11,0" path="m4858,-2554l4869,-2554e" filled="f" stroked="t" strokeweight=".533468pt" strokecolor="#000000">
                <v:path arrowok="t"/>
              </v:shape>
            </v:group>
            <v:group style="position:absolute;left:4779;top:-2559;width:327;height:406" coordorigin="4779,-2559" coordsize="327,406">
              <v:shape style="position:absolute;left:4779;top:-2559;width:327;height:406" coordorigin="4779,-2559" coordsize="327,406" path="m4853,-2559l4779,-2506,5106,-2153,4853,-2559xe" filled="t" fillcolor="#FFFF00" stroked="f">
                <v:path arrowok="t"/>
                <v:fill/>
              </v:shape>
            </v:group>
            <v:group style="position:absolute;left:4779;top:-2506;width:327;height:353" coordorigin="4779,-2506" coordsize="327,353">
              <v:shape style="position:absolute;left:4779;top:-2506;width:327;height:353" coordorigin="4779,-2506" coordsize="327,353" path="m4779,-2506l5106,-2153e" filled="f" stroked="t" strokeweight=".125808pt" strokecolor="#000000">
                <v:path arrowok="t"/>
              </v:shape>
            </v:group>
            <v:group style="position:absolute;left:5112;top:-2148;width:11;height:2" coordorigin="5112,-2148" coordsize="11,2">
              <v:shape style="position:absolute;left:5112;top:-2148;width:11;height:2" coordorigin="5112,-2148" coordsize="11,0" path="m5112,-2148l5122,-2148e" filled="f" stroked="t" strokeweight=".533468pt" strokecolor="#000000">
                <v:path arrowok="t"/>
              </v:shape>
            </v:group>
            <v:group style="position:absolute;left:4853;top:-2559;width:253;height:406" coordorigin="4853,-2559" coordsize="253,406">
              <v:shape style="position:absolute;left:4853;top:-2559;width:253;height:406" coordorigin="4853,-2559" coordsize="253,406" path="m5106,-2153l4853,-2559e" filled="f" stroked="t" strokeweight=".125471pt" strokecolor="#000000">
                <v:path arrowok="t"/>
              </v:shape>
            </v:group>
            <v:group style="position:absolute;left:4858;top:-2554;width:11;height:2" coordorigin="4858,-2554" coordsize="11,2">
              <v:shape style="position:absolute;left:4858;top:-2554;width:11;height:2" coordorigin="4858,-2554" coordsize="11,0" path="m4858,-2554l4869,-2554e" filled="f" stroked="t" strokeweight=".533468pt" strokecolor="#000000">
                <v:path arrowok="t"/>
              </v:shape>
            </v:group>
            <v:group style="position:absolute;left:4779;top:-2506;width:327;height:535" coordorigin="4779,-2506" coordsize="327,535">
              <v:shape style="position:absolute;left:4779;top:-2506;width:327;height:535" coordorigin="4779,-2506" coordsize="327,535" path="m4779,-2506l5033,-1971,5106,-2153,4779,-2506xe" filled="t" fillcolor="#1FFFDF" stroked="f">
                <v:path arrowok="t"/>
                <v:fill/>
              </v:shape>
            </v:group>
            <v:group style="position:absolute;left:4779;top:-2506;width:253;height:535" coordorigin="4779,-2506" coordsize="253,535">
              <v:shape style="position:absolute;left:4779;top:-2506;width:253;height:535" coordorigin="4779,-2506" coordsize="253,535" path="m5033,-1971l4779,-2506e" filled="f" stroked="t" strokeweight=".125291pt" strokecolor="#000000">
                <v:path arrowok="t"/>
              </v:shape>
            </v:group>
            <v:group style="position:absolute;left:4785;top:-2501;width:11;height:2" coordorigin="4785,-2501" coordsize="11,2">
              <v:shape style="position:absolute;left:4785;top:-2501;width:11;height:2" coordorigin="4785,-2501" coordsize="11,0" path="m4785,-2501l4795,-2501e" filled="f" stroked="t" strokeweight=".533468pt" strokecolor="#000000">
                <v:path arrowok="t"/>
              </v:shape>
            </v:group>
            <v:group style="position:absolute;left:4779;top:-2506;width:327;height:353" coordorigin="4779,-2506" coordsize="327,353">
              <v:shape style="position:absolute;left:4779;top:-2506;width:327;height:353" coordorigin="4779,-2506" coordsize="327,353" path="m4779,-2506l5106,-2153e" filled="f" stroked="t" strokeweight=".125808pt" strokecolor="#000000">
                <v:path arrowok="t"/>
              </v:shape>
            </v:group>
            <v:group style="position:absolute;left:5112;top:-2148;width:11;height:2" coordorigin="5112,-2148" coordsize="11,2">
              <v:shape style="position:absolute;left:5112;top:-2148;width:11;height:2" coordorigin="5112,-2148" coordsize="11,0" path="m5112,-2148l5122,-2148e" filled="f" stroked="t" strokeweight=".533468pt" strokecolor="#000000">
                <v:path arrowok="t"/>
              </v:shape>
            </v:group>
            <v:group style="position:absolute;left:4705;top:-1993;width:327;height:129" coordorigin="4705,-1993" coordsize="327,129">
              <v:shape style="position:absolute;left:4705;top:-1993;width:327;height:129" coordorigin="4705,-1993" coordsize="327,129" path="m4705,-1993l4959,-1865,5033,-1971,4705,-1993xe" filled="t" fillcolor="#50FFAE" stroked="f">
                <v:path arrowok="t"/>
                <v:fill/>
              </v:shape>
            </v:group>
            <v:group style="position:absolute;left:4705;top:-1993;width:253;height:129" coordorigin="4705,-1993" coordsize="253,129">
              <v:shape style="position:absolute;left:4705;top:-1993;width:253;height:129" coordorigin="4705,-1993" coordsize="253,129" path="m4959,-1865l4705,-1993e" filled="f" stroked="t" strokeweight=".126425pt" strokecolor="#000000">
                <v:path arrowok="t"/>
              </v:shape>
            </v:group>
            <v:group style="position:absolute;left:4711;top:-1988;width:11;height:2" coordorigin="4711,-1988" coordsize="11,2">
              <v:shape style="position:absolute;left:4711;top:-1988;width:11;height:2" coordorigin="4711,-1988" coordsize="11,0" path="m4711,-1988l4721,-1988e" filled="f" stroked="t" strokeweight=".533468pt" strokecolor="#000000">
                <v:path arrowok="t"/>
              </v:shape>
            </v:group>
            <v:group style="position:absolute;left:4705;top:-1993;width:327;height:22" coordorigin="4705,-1993" coordsize="327,22">
              <v:shape style="position:absolute;left:4705;top:-1993;width:327;height:22" coordorigin="4705,-1993" coordsize="327,22" path="m4705,-1993l5033,-1971e" filled="f" stroked="t" strokeweight=".126797pt" strokecolor="#000000">
                <v:path arrowok="t"/>
              </v:shape>
            </v:group>
            <v:group style="position:absolute;left:5038;top:-1966;width:11;height:2" coordorigin="5038,-1966" coordsize="11,2">
              <v:shape style="position:absolute;left:5038;top:-1966;width:11;height:2" coordorigin="5038,-1966" coordsize="11,0" path="m5038,-1966l5048,-1966e" filled="f" stroked="t" strokeweight=".533468pt" strokecolor="#000000">
                <v:path arrowok="t"/>
              </v:shape>
            </v:group>
            <v:group style="position:absolute;left:4705;top:-2506;width:327;height:535" coordorigin="4705,-2506" coordsize="327,535">
              <v:shape style="position:absolute;left:4705;top:-2506;width:327;height:535" coordorigin="4705,-2506" coordsize="327,535" path="m4779,-2506l4705,-1993,5033,-1971,4779,-2506xe" filled="t" fillcolor="#50FFAE" stroked="f">
                <v:path arrowok="t"/>
                <v:fill/>
              </v:shape>
            </v:group>
            <v:group style="position:absolute;left:4705;top:-1993;width:327;height:22" coordorigin="4705,-1993" coordsize="327,22">
              <v:shape style="position:absolute;left:4705;top:-1993;width:327;height:22" coordorigin="4705,-1993" coordsize="327,22" path="m4705,-1993l5033,-1971e" filled="f" stroked="t" strokeweight=".126797pt" strokecolor="#000000">
                <v:path arrowok="t"/>
              </v:shape>
            </v:group>
            <v:group style="position:absolute;left:5038;top:-1966;width:11;height:2" coordorigin="5038,-1966" coordsize="11,2">
              <v:shape style="position:absolute;left:5038;top:-1966;width:11;height:2" coordorigin="5038,-1966" coordsize="11,0" path="m5038,-1966l5048,-1966e" filled="f" stroked="t" strokeweight=".533468pt" strokecolor="#000000">
                <v:path arrowok="t"/>
              </v:shape>
            </v:group>
            <v:group style="position:absolute;left:4779;top:-2506;width:253;height:535" coordorigin="4779,-2506" coordsize="253,535">
              <v:shape style="position:absolute;left:4779;top:-2506;width:253;height:535" coordorigin="4779,-2506" coordsize="253,535" path="m5033,-1971l4779,-2506e" filled="f" stroked="t" strokeweight=".125291pt" strokecolor="#000000">
                <v:path arrowok="t"/>
              </v:shape>
            </v:group>
            <v:group style="position:absolute;left:4785;top:-2501;width:11;height:2" coordorigin="4785,-2501" coordsize="11,2">
              <v:shape style="position:absolute;left:4785;top:-2501;width:11;height:2" coordorigin="4785,-2501" coordsize="11,0" path="m4785,-2501l4795,-2501e" filled="f" stroked="t" strokeweight=".533468pt" strokecolor="#000000">
                <v:path arrowok="t"/>
              </v:shape>
            </v:group>
            <v:group style="position:absolute;left:4631;top:-1993;width:328;height:214" coordorigin="4631,-1993" coordsize="328,214">
              <v:shape style="position:absolute;left:4631;top:-1993;width:328;height:214" coordorigin="4631,-1993" coordsize="328,214" path="m4705,-1993l4631,-1779,4959,-1865,4705,-1993xe" filled="t" fillcolor="#50FFAE" stroked="f">
                <v:path arrowok="t"/>
                <v:fill/>
              </v:shape>
            </v:group>
            <v:group style="position:absolute;left:4631;top:-1865;width:328;height:86" coordorigin="4631,-1865" coordsize="328,86">
              <v:shape style="position:absolute;left:4631;top:-1865;width:328;height:86" coordorigin="4631,-1865" coordsize="328,86" path="m4631,-1779l4959,-1865e" filled="f" stroked="t" strokeweight=".126686pt" strokecolor="#000000">
                <v:path arrowok="t"/>
              </v:shape>
            </v:group>
            <v:group style="position:absolute;left:4964;top:-1859;width:11;height:2" coordorigin="4964,-1859" coordsize="11,2">
              <v:shape style="position:absolute;left:4964;top:-1859;width:11;height:2" coordorigin="4964,-1859" coordsize="11,0" path="m4964,-1859l4975,-1859e" filled="f" stroked="t" strokeweight=".533468pt" strokecolor="#000000">
                <v:path arrowok="t"/>
              </v:shape>
            </v:group>
            <v:group style="position:absolute;left:4705;top:-1993;width:253;height:129" coordorigin="4705,-1993" coordsize="253,129">
              <v:shape style="position:absolute;left:4705;top:-1993;width:253;height:129" coordorigin="4705,-1993" coordsize="253,129" path="m4959,-1865l4705,-1993e" filled="f" stroked="t" strokeweight=".126425pt" strokecolor="#000000">
                <v:path arrowok="t"/>
              </v:shape>
            </v:group>
            <v:group style="position:absolute;left:4711;top:-1988;width:11;height:2" coordorigin="4711,-1988" coordsize="11,2">
              <v:shape style="position:absolute;left:4711;top:-1988;width:11;height:2" coordorigin="4711,-1988" coordsize="11,0" path="m4711,-1988l4721,-1988e" filled="f" stroked="t" strokeweight=".533468pt" strokecolor="#000000">
                <v:path arrowok="t"/>
              </v:shape>
            </v:group>
            <v:group style="position:absolute;left:4357;top:-3608;width:328;height:524" coordorigin="4357,-3608" coordsize="328,524">
              <v:shape style="position:absolute;left:4357;top:-3608;width:328;height:524" coordorigin="4357,-3608" coordsize="328,524" path="m4357,-3608l4610,-3126,4684,-3084,4357,-3608xe" filled="t" fillcolor="#FF5000" stroked="f">
                <v:path arrowok="t"/>
                <v:fill/>
              </v:shape>
            </v:group>
            <v:group style="position:absolute;left:4357;top:-3608;width:253;height:481" coordorigin="4357,-3608" coordsize="253,481">
              <v:shape style="position:absolute;left:4357;top:-3608;width:253;height:481" coordorigin="4357,-3608" coordsize="253,481" path="m4610,-3126l4357,-3608e" filled="f" stroked="t" strokeweight=".125354pt" strokecolor="#000000">
                <v:path arrowok="t"/>
              </v:shape>
            </v:group>
            <v:group style="position:absolute;left:4362;top:-3602;width:11;height:2" coordorigin="4362,-3602" coordsize="11,2">
              <v:shape style="position:absolute;left:4362;top:-3602;width:11;height:2" coordorigin="4362,-3602" coordsize="11,0" path="m4362,-3602l4373,-3602e" filled="f" stroked="t" strokeweight=".533497pt" strokecolor="#000000">
                <v:path arrowok="t"/>
              </v:shape>
            </v:group>
            <v:group style="position:absolute;left:4357;top:-3608;width:328;height:524" coordorigin="4357,-3608" coordsize="328,524">
              <v:shape style="position:absolute;left:4357;top:-3608;width:328;height:524" coordorigin="4357,-3608" coordsize="328,524" path="m4357,-3608l4684,-3084e" filled="f" stroked="t" strokeweight=".125472pt" strokecolor="#000000">
                <v:path arrowok="t"/>
              </v:shape>
            </v:group>
            <v:group style="position:absolute;left:4690;top:-3078;width:11;height:2" coordorigin="4690,-3078" coordsize="11,2">
              <v:shape style="position:absolute;left:4690;top:-3078;width:11;height:2" coordorigin="4690,-3078" coordsize="11,0" path="m4690,-3078l4700,-3078e" filled="f" stroked="t" strokeweight=".533468pt" strokecolor="#000000">
                <v:path arrowok="t"/>
              </v:shape>
            </v:group>
            <v:group style="position:absolute;left:4610;top:-3126;width:328;height:117" coordorigin="4610,-3126" coordsize="328,117">
              <v:shape style="position:absolute;left:4610;top:-3126;width:328;height:117" coordorigin="4610,-3126" coordsize="328,117" path="m4610,-3126l4684,-3084,4938,-3009,4610,-3126xe" filled="t" fillcolor="#FF5000" stroked="f">
                <v:path arrowok="t"/>
                <v:fill/>
              </v:shape>
            </v:group>
            <v:group style="position:absolute;left:4610;top:-3126;width:328;height:117" coordorigin="4610,-3126" coordsize="328,117">
              <v:shape style="position:absolute;left:4610;top:-3126;width:328;height:117" coordorigin="4610,-3126" coordsize="328,117" path="m4610,-3126l4938,-3009e" filled="f" stroked="t" strokeweight=".126594pt" strokecolor="#000000">
                <v:path arrowok="t"/>
              </v:shape>
            </v:group>
            <v:group style="position:absolute;left:4943;top:-3004;width:11;height:2" coordorigin="4943,-3004" coordsize="11,2">
              <v:shape style="position:absolute;left:4943;top:-3004;width:11;height:2" coordorigin="4943,-3004" coordsize="11,0" path="m4943,-3004l4954,-3004e" filled="f" stroked="t" strokeweight=".533468pt" strokecolor="#000000">
                <v:path arrowok="t"/>
              </v:shape>
            </v:group>
            <v:group style="position:absolute;left:4684;top:-3084;width:253;height:75" coordorigin="4684,-3084" coordsize="253,75">
              <v:shape style="position:absolute;left:4684;top:-3084;width:253;height:75" coordorigin="4684,-3084" coordsize="253,75" path="m4938,-3009l4684,-3084e" filled="f" stroked="t" strokeweight=".126657pt" strokecolor="#000000">
                <v:path arrowok="t"/>
              </v:shape>
            </v:group>
            <v:group style="position:absolute;left:4690;top:-3078;width:11;height:2" coordorigin="4690,-3078" coordsize="11,2">
              <v:shape style="position:absolute;left:4690;top:-3078;width:11;height:2" coordorigin="4690,-3078" coordsize="11,0" path="m4690,-3078l4700,-3078e" filled="f" stroked="t" strokeweight=".533468pt" strokecolor="#000000">
                <v:path arrowok="t"/>
              </v:shape>
            </v:group>
            <v:group style="position:absolute;left:4610;top:-3126;width:328;height:567" coordorigin="4610,-3126" coordsize="328,567">
              <v:shape style="position:absolute;left:4610;top:-3126;width:328;height:567" coordorigin="4610,-3126" coordsize="328,567" path="m4610,-3126l4853,-2559,4938,-3009,4610,-3126xe" filled="t" fillcolor="#AEFF50" stroked="f">
                <v:path arrowok="t"/>
                <v:fill/>
              </v:shape>
            </v:group>
            <v:group style="position:absolute;left:4610;top:-3126;width:243;height:567" coordorigin="4610,-3126" coordsize="243,567">
              <v:shape style="position:absolute;left:4610;top:-3126;width:243;height:567" coordorigin="4610,-3126" coordsize="243,567" path="m4853,-2559l4610,-3126e" filled="f" stroked="t" strokeweight=".125239pt" strokecolor="#000000">
                <v:path arrowok="t"/>
              </v:shape>
            </v:group>
            <v:group style="position:absolute;left:4615;top:-3121;width:11;height:2" coordorigin="4615,-3121" coordsize="11,2">
              <v:shape style="position:absolute;left:4615;top:-3121;width:11;height:2" coordorigin="4615,-3121" coordsize="11,0" path="m4615,-3121l4626,-3121e" filled="f" stroked="t" strokeweight=".533468pt" strokecolor="#000000">
                <v:path arrowok="t"/>
              </v:shape>
            </v:group>
            <v:group style="position:absolute;left:4610;top:-3126;width:328;height:117" coordorigin="4610,-3126" coordsize="328,117">
              <v:shape style="position:absolute;left:4610;top:-3126;width:328;height:117" coordorigin="4610,-3126" coordsize="328,117" path="m4610,-3126l4938,-3009e" filled="f" stroked="t" strokeweight=".126594pt" strokecolor="#000000">
                <v:path arrowok="t"/>
              </v:shape>
            </v:group>
            <v:group style="position:absolute;left:4943;top:-3004;width:11;height:2" coordorigin="4943,-3004" coordsize="11,2">
              <v:shape style="position:absolute;left:4943;top:-3004;width:11;height:2" coordorigin="4943,-3004" coordsize="11,0" path="m4943,-3004l4954,-3004e" filled="f" stroked="t" strokeweight=".533468pt" strokecolor="#000000">
                <v:path arrowok="t"/>
              </v:shape>
            </v:group>
            <v:group style="position:absolute;left:4209;top:-2463;width:327;height:470" coordorigin="4209,-2463" coordsize="327,470">
              <v:shape style="position:absolute;left:4209;top:-2463;width:327;height:470" coordorigin="4209,-2463" coordsize="327,470" path="m4283,-2463l4209,-1993,4536,-2025,4283,-2463xe" filled="t" fillcolor="#00CFFF" stroked="f">
                <v:path arrowok="t"/>
                <v:fill/>
              </v:shape>
            </v:group>
            <v:group style="position:absolute;left:4209;top:-2025;width:327;height:32" coordorigin="4209,-2025" coordsize="327,32">
              <v:shape style="position:absolute;left:4209;top:-2025;width:327;height:32" coordorigin="4209,-2025" coordsize="327,32" path="m4209,-1993l4536,-2025e" filled="f" stroked="t" strokeweight=".126787pt" strokecolor="#000000">
                <v:path arrowok="t"/>
              </v:shape>
            </v:group>
            <v:group style="position:absolute;left:4542;top:-2020;width:11;height:2" coordorigin="4542,-2020" coordsize="11,2">
              <v:shape style="position:absolute;left:4542;top:-2020;width:11;height:2" coordorigin="4542,-2020" coordsize="11,0" path="m4542,-2020l4552,-2020e" filled="f" stroked="t" strokeweight=".533468pt" strokecolor="#000000">
                <v:path arrowok="t"/>
              </v:shape>
            </v:group>
            <v:group style="position:absolute;left:4283;top:-2463;width:253;height:438" coordorigin="4283,-2463" coordsize="253,438">
              <v:shape style="position:absolute;left:4283;top:-2463;width:253;height:438" coordorigin="4283,-2463" coordsize="253,438" path="m4536,-2025l4283,-2463e" filled="f" stroked="t" strokeweight=".125415pt" strokecolor="#000000">
                <v:path arrowok="t"/>
              </v:shape>
            </v:group>
            <v:group style="position:absolute;left:4288;top:-2458;width:11;height:2" coordorigin="4288,-2458" coordsize="11,2">
              <v:shape style="position:absolute;left:4288;top:-2458;width:11;height:2" coordorigin="4288,-2458" coordsize="11,0" path="m4288,-2458l4299,-2458e" filled="f" stroked="t" strokeweight=".533468pt" strokecolor="#000000">
                <v:path arrowok="t"/>
              </v:shape>
            </v:group>
            <v:group style="position:absolute;left:4283;top:-3126;width:327;height:1101" coordorigin="4283,-3126" coordsize="327,1101">
              <v:shape style="position:absolute;left:4283;top:-3126;width:327;height:1101" coordorigin="4283,-3126" coordsize="327,1101" path="m4610,-3126l4283,-2463,4536,-2025,4610,-3126xe" filled="t" fillcolor="#00AEFF" stroked="f">
                <v:path arrowok="t"/>
                <v:fill/>
              </v:shape>
            </v:group>
            <v:group style="position:absolute;left:4283;top:-2463;width:253;height:438" coordorigin="4283,-2463" coordsize="253,438">
              <v:shape style="position:absolute;left:4283;top:-2463;width:253;height:438" coordorigin="4283,-2463" coordsize="253,438" path="m4536,-2025l4283,-2463e" filled="f" stroked="t" strokeweight=".125415pt" strokecolor="#000000">
                <v:path arrowok="t"/>
              </v:shape>
            </v:group>
            <v:group style="position:absolute;left:4288;top:-2458;width:11;height:2" coordorigin="4288,-2458" coordsize="11,2">
              <v:shape style="position:absolute;left:4288;top:-2458;width:11;height:2" coordorigin="4288,-2458" coordsize="11,0" path="m4288,-2458l4299,-2458e" filled="f" stroked="t" strokeweight=".533468pt" strokecolor="#000000">
                <v:path arrowok="t"/>
              </v:shape>
            </v:group>
            <v:group style="position:absolute;left:4283;top:-3126;width:327;height:663" coordorigin="4283,-3126" coordsize="327,663">
              <v:shape style="position:absolute;left:4283;top:-3126;width:327;height:663" coordorigin="4283,-3126" coordsize="327,663" path="m4283,-2463l4610,-3126e" filled="f" stroked="t" strokeweight=".125315pt" strokecolor="#000000">
                <v:path arrowok="t"/>
              </v:shape>
            </v:group>
            <v:group style="position:absolute;left:4615;top:-3121;width:11;height:2" coordorigin="4615,-3121" coordsize="11,2">
              <v:shape style="position:absolute;left:4615;top:-3121;width:11;height:2" coordorigin="4615,-3121" coordsize="11,0" path="m4615,-3121l4626,-3121e" filled="f" stroked="t" strokeweight=".533468pt" strokecolor="#000000">
                <v:path arrowok="t"/>
              </v:shape>
            </v:group>
            <v:group style="position:absolute;left:4462;top:-2506;width:317;height:481" coordorigin="4462,-2506" coordsize="317,481">
              <v:shape style="position:absolute;left:4462;top:-2506;width:317;height:481" coordorigin="4462,-2506" coordsize="317,481" path="m4779,-2506l4462,-2078,4536,-2025,4779,-2506xe" filled="t" fillcolor="#40FFBE" stroked="f">
                <v:path arrowok="t"/>
                <v:fill/>
              </v:shape>
            </v:group>
            <v:group style="position:absolute;left:4462;top:-2506;width:317;height:428" coordorigin="4462,-2506" coordsize="317,428">
              <v:shape style="position:absolute;left:4462;top:-2506;width:317;height:428" coordorigin="4462,-2506" coordsize="317,428" path="m4462,-2078l4779,-2506e" filled="f" stroked="t" strokeweight=".125608pt" strokecolor="#000000">
                <v:path arrowok="t"/>
              </v:shape>
            </v:group>
            <v:group style="position:absolute;left:4785;top:-2501;width:11;height:2" coordorigin="4785,-2501" coordsize="11,2">
              <v:shape style="position:absolute;left:4785;top:-2501;width:11;height:2" coordorigin="4785,-2501" coordsize="11,0" path="m4785,-2501l4795,-2501e" filled="f" stroked="t" strokeweight=".533468pt" strokecolor="#000000">
                <v:path arrowok="t"/>
              </v:shape>
            </v:group>
            <v:group style="position:absolute;left:4536;top:-2506;width:243;height:481" coordorigin="4536,-2506" coordsize="243,481">
              <v:shape style="position:absolute;left:4536;top:-2506;width:243;height:481" coordorigin="4536,-2506" coordsize="243,481" path="m4779,-2506l4536,-2025e" filled="f" stroked="t" strokeweight=".125328pt" strokecolor="#000000">
                <v:path arrowok="t"/>
              </v:shape>
            </v:group>
            <v:group style="position:absolute;left:4542;top:-2020;width:11;height:2" coordorigin="4542,-2020" coordsize="11,2">
              <v:shape style="position:absolute;left:4542;top:-2020;width:11;height:2" coordorigin="4542,-2020" coordsize="11,0" path="m4542,-2020l4552,-2020e" filled="f" stroked="t" strokeweight=".533468pt" strokecolor="#000000">
                <v:path arrowok="t"/>
              </v:shape>
            </v:group>
            <v:group style="position:absolute;left:4462;top:-2506;width:317;height:513" coordorigin="4462,-2506" coordsize="317,513">
              <v:shape style="position:absolute;left:4462;top:-2506;width:317;height:513" coordorigin="4462,-2506" coordsize="317,513" path="m4779,-2506l4462,-2078,4705,-1993,4779,-2506xe" filled="t" fillcolor="#50FFAE" stroked="f">
                <v:path arrowok="t"/>
                <v:fill/>
              </v:shape>
            </v:group>
            <v:group style="position:absolute;left:4462;top:-2078;width:243;height:85" coordorigin="4462,-2078" coordsize="243,85">
              <v:shape style="position:absolute;left:4462;top:-2078;width:243;height:85" coordorigin="4462,-2078" coordsize="243,85" path="m4705,-1993l4462,-2078e" filled="f" stroked="t" strokeweight=".126601pt" strokecolor="#000000">
                <v:path arrowok="t"/>
              </v:shape>
            </v:group>
            <v:group style="position:absolute;left:4468;top:-2073;width:11;height:2" coordorigin="4468,-2073" coordsize="11,2">
              <v:shape style="position:absolute;left:4468;top:-2073;width:11;height:2" coordorigin="4468,-2073" coordsize="11,0" path="m4468,-2073l4478,-2073e" filled="f" stroked="t" strokeweight=".533497pt" strokecolor="#000000">
                <v:path arrowok="t"/>
              </v:shape>
            </v:group>
            <v:group style="position:absolute;left:4462;top:-2506;width:317;height:428" coordorigin="4462,-2506" coordsize="317,428">
              <v:shape style="position:absolute;left:4462;top:-2506;width:317;height:428" coordorigin="4462,-2506" coordsize="317,428" path="m4462,-2078l4779,-2506e" filled="f" stroked="t" strokeweight=".125608pt" strokecolor="#000000">
                <v:path arrowok="t"/>
              </v:shape>
            </v:group>
            <v:group style="position:absolute;left:4785;top:-2501;width:11;height:2" coordorigin="4785,-2501" coordsize="11,2">
              <v:shape style="position:absolute;left:4785;top:-2501;width:11;height:2" coordorigin="4785,-2501" coordsize="11,0" path="m4785,-2501l4795,-2501e" filled="f" stroked="t" strokeweight=".533468pt" strokecolor="#000000">
                <v:path arrowok="t"/>
              </v:shape>
            </v:group>
            <v:group style="position:absolute;left:4388;top:-1993;width:317;height:214" coordorigin="4388,-1993" coordsize="317,214">
              <v:shape style="position:absolute;left:4388;top:-1993;width:317;height:214" coordorigin="4388,-1993" coordsize="317,214" path="m4705,-1993l4388,-1897,4631,-1779,4705,-1993xe" filled="t" fillcolor="#50FFAE" stroked="f">
                <v:path arrowok="t"/>
                <v:fill/>
              </v:shape>
            </v:group>
            <v:group style="position:absolute;left:4388;top:-1897;width:243;height:118" coordorigin="4388,-1897" coordsize="243,118">
              <v:shape style="position:absolute;left:4388;top:-1897;width:243;height:118" coordorigin="4388,-1897" coordsize="243,118" path="m4631,-1779l4388,-1897e" filled="f" stroked="t" strokeweight=".126452pt" strokecolor="#000000">
                <v:path arrowok="t"/>
              </v:shape>
            </v:group>
            <v:group style="position:absolute;left:4394;top:-1891;width:11;height:2" coordorigin="4394,-1891" coordsize="11,2">
              <v:shape style="position:absolute;left:4394;top:-1891;width:11;height:2" coordorigin="4394,-1891" coordsize="11,0" path="m4394,-1891l4404,-1891e" filled="f" stroked="t" strokeweight=".533468pt" strokecolor="#000000">
                <v:path arrowok="t"/>
              </v:shape>
            </v:group>
            <v:group style="position:absolute;left:4388;top:-1993;width:317;height:97" coordorigin="4388,-1993" coordsize="317,97">
              <v:shape style="position:absolute;left:4388;top:-1993;width:317;height:97" coordorigin="4388,-1993" coordsize="317,97" path="m4388,-1897l4705,-1993e" filled="f" stroked="t" strokeweight=".126648pt" strokecolor="#000000">
                <v:path arrowok="t"/>
              </v:shape>
            </v:group>
            <v:group style="position:absolute;left:4711;top:-1988;width:11;height:2" coordorigin="4711,-1988" coordsize="11,2">
              <v:shape style="position:absolute;left:4711;top:-1988;width:11;height:2" coordorigin="4711,-1988" coordsize="11,0" path="m4711,-1988l4721,-1988e" filled="f" stroked="t" strokeweight=".533468pt" strokecolor="#000000">
                <v:path arrowok="t"/>
              </v:shape>
            </v:group>
            <v:group style="position:absolute;left:4209;top:-2078;width:327;height:85" coordorigin="4209,-2078" coordsize="327,85">
              <v:shape style="position:absolute;left:4209;top:-2078;width:327;height:85" coordorigin="4209,-2078" coordsize="327,85" path="m4462,-2078l4209,-1993,4536,-2025,4462,-2078xe" filled="t" fillcolor="#40FFBE" stroked="f">
                <v:path arrowok="t"/>
                <v:fill/>
              </v:shape>
            </v:group>
            <v:group style="position:absolute;left:4209;top:-2078;width:253;height:85" coordorigin="4209,-2078" coordsize="253,85">
              <v:shape style="position:absolute;left:4209;top:-2078;width:253;height:85" coordorigin="4209,-2078" coordsize="253,85" path="m4462,-2078l4209,-1993e" filled="f" stroked="t" strokeweight=".126616pt" strokecolor="#000000">
                <v:path arrowok="t"/>
              </v:shape>
            </v:group>
            <v:group style="position:absolute;left:4214;top:-1988;width:11;height:2" coordorigin="4214,-1988" coordsize="11,2">
              <v:shape style="position:absolute;left:4214;top:-1988;width:11;height:2" coordorigin="4214,-1988" coordsize="11,0" path="m4214,-1988l4225,-1988e" filled="f" stroked="t" strokeweight=".533468pt" strokecolor="#000000">
                <v:path arrowok="t"/>
              </v:shape>
            </v:group>
            <v:group style="position:absolute;left:4209;top:-2025;width:327;height:32" coordorigin="4209,-2025" coordsize="327,32">
              <v:shape style="position:absolute;left:4209;top:-2025;width:327;height:32" coordorigin="4209,-2025" coordsize="327,32" path="m4209,-1993l4536,-2025e" filled="f" stroked="t" strokeweight=".126787pt" strokecolor="#000000">
                <v:path arrowok="t"/>
              </v:shape>
            </v:group>
            <v:group style="position:absolute;left:4542;top:-2020;width:11;height:2" coordorigin="4542,-2020" coordsize="11,2">
              <v:shape style="position:absolute;left:4542;top:-2020;width:11;height:2" coordorigin="4542,-2020" coordsize="11,0" path="m4542,-2020l4552,-2020e" filled="f" stroked="t" strokeweight=".533468pt" strokecolor="#000000">
                <v:path arrowok="t"/>
              </v:shape>
            </v:group>
            <v:group style="position:absolute;left:4388;top:-2078;width:317;height:182" coordorigin="4388,-2078" coordsize="317,182">
              <v:shape style="position:absolute;left:4388;top:-2078;width:317;height:182" coordorigin="4388,-2078" coordsize="317,182" path="m4462,-2078l4388,-1897,4705,-1993,4462,-2078xe" filled="t" fillcolor="#50FFAE" stroked="f">
                <v:path arrowok="t"/>
                <v:fill/>
              </v:shape>
            </v:group>
            <v:group style="position:absolute;left:4388;top:-1993;width:317;height:97" coordorigin="4388,-1993" coordsize="317,97">
              <v:shape style="position:absolute;left:4388;top:-1993;width:317;height:97" coordorigin="4388,-1993" coordsize="317,97" path="m4388,-1897l4705,-1993e" filled="f" stroked="t" strokeweight=".126648pt" strokecolor="#000000">
                <v:path arrowok="t"/>
              </v:shape>
            </v:group>
            <v:group style="position:absolute;left:4711;top:-1988;width:11;height:2" coordorigin="4711,-1988" coordsize="11,2">
              <v:shape style="position:absolute;left:4711;top:-1988;width:11;height:2" coordorigin="4711,-1988" coordsize="11,0" path="m4711,-1988l4721,-1988e" filled="f" stroked="t" strokeweight=".533468pt" strokecolor="#000000">
                <v:path arrowok="t"/>
              </v:shape>
            </v:group>
            <v:group style="position:absolute;left:4462;top:-2078;width:243;height:85" coordorigin="4462,-2078" coordsize="243,85">
              <v:shape style="position:absolute;left:4462;top:-2078;width:243;height:85" coordorigin="4462,-2078" coordsize="243,85" path="m4705,-1993l4462,-2078e" filled="f" stroked="t" strokeweight=".126601pt" strokecolor="#000000">
                <v:path arrowok="t"/>
              </v:shape>
            </v:group>
            <v:group style="position:absolute;left:4114;top:-3608;width:328;height:813" coordorigin="4114,-3608" coordsize="328,813">
              <v:shape style="position:absolute;left:4114;top:-3608;width:328;height:813" coordorigin="4114,-3608" coordsize="328,813" path="m4357,-3608l4114,-2795,4441,-2848,4357,-3608xe" filled="t" fillcolor="#800000" stroked="f">
                <v:path arrowok="t"/>
                <v:fill/>
              </v:shape>
            </v:group>
            <v:group style="position:absolute;left:4114;top:-3608;width:243;height:813" coordorigin="4114,-3608" coordsize="243,813">
              <v:shape style="position:absolute;left:4114;top:-3608;width:243;height:813" coordorigin="4114,-3608" coordsize="243,813" path="m4357,-3608l4114,-2795e" filled="f" stroked="t" strokeweight=".125104pt" strokecolor="#000000">
                <v:path arrowok="t"/>
              </v:shape>
            </v:group>
            <v:group style="position:absolute;left:4119;top:-2790;width:11;height:2" coordorigin="4119,-2790" coordsize="11,2">
              <v:shape style="position:absolute;left:4119;top:-2790;width:11;height:2" coordorigin="4119,-2790" coordsize="11,0" path="m4119,-2790l4130,-2790e" filled="f" stroked="t" strokeweight=".533468pt" strokecolor="#000000">
                <v:path arrowok="t"/>
              </v:shape>
            </v:group>
            <v:group style="position:absolute;left:4114;top:-2848;width:328;height:53" coordorigin="4114,-2848" coordsize="328,53">
              <v:shape style="position:absolute;left:4114;top:-2848;width:328;height:53" coordorigin="4114,-2848" coordsize="328,53" path="m4114,-2795l4441,-2848e" filled="f" stroked="t" strokeweight=".126757pt" strokecolor="#000000">
                <v:path arrowok="t"/>
              </v:shape>
            </v:group>
            <v:group style="position:absolute;left:4447;top:-2843;width:11;height:2" coordorigin="4447,-2843" coordsize="11,2">
              <v:shape style="position:absolute;left:4447;top:-2843;width:11;height:2" coordorigin="4447,-2843" coordsize="11,0" path="m4447,-2843l4457,-2843e" filled="f" stroked="t" strokeweight=".533468pt" strokecolor="#000000">
                <v:path arrowok="t"/>
              </v:shape>
            </v:group>
            <v:group style="position:absolute;left:4283;top:-3608;width:327;height:1144" coordorigin="4283,-3608" coordsize="327,1144">
              <v:shape style="position:absolute;left:4283;top:-3608;width:327;height:1144" coordorigin="4283,-3608" coordsize="327,1144" path="m4357,-3608l4283,-2463,4610,-3126,4357,-3608xe" filled="t" fillcolor="#6FFF8F" stroked="f">
                <v:path arrowok="t"/>
                <v:fill/>
              </v:shape>
            </v:group>
            <v:group style="position:absolute;left:4283;top:-3126;width:327;height:663" coordorigin="4283,-3126" coordsize="327,663">
              <v:shape style="position:absolute;left:4283;top:-3126;width:327;height:663" coordorigin="4283,-3126" coordsize="327,663" path="m4283,-2463l4610,-3126e" filled="f" stroked="t" strokeweight=".125315pt" strokecolor="#000000">
                <v:path arrowok="t"/>
              </v:shape>
            </v:group>
            <v:group style="position:absolute;left:4615;top:-3121;width:11;height:2" coordorigin="4615,-3121" coordsize="11,2">
              <v:shape style="position:absolute;left:4615;top:-3121;width:11;height:2" coordorigin="4615,-3121" coordsize="11,0" path="m4615,-3121l4626,-3121e" filled="f" stroked="t" strokeweight=".533468pt" strokecolor="#000000">
                <v:path arrowok="t"/>
              </v:shape>
            </v:group>
            <v:group style="position:absolute;left:4357;top:-3608;width:253;height:481" coordorigin="4357,-3608" coordsize="253,481">
              <v:shape style="position:absolute;left:4357;top:-3608;width:253;height:481" coordorigin="4357,-3608" coordsize="253,481" path="m4610,-3126l4357,-3608e" filled="f" stroked="t" strokeweight=".125354pt" strokecolor="#000000">
                <v:path arrowok="t"/>
              </v:shape>
            </v:group>
            <v:group style="position:absolute;left:3881;top:-2250;width:328;height:257" coordorigin="3881,-2250" coordsize="328,257">
              <v:shape style="position:absolute;left:3881;top:-2250;width:328;height:257" coordorigin="3881,-2250" coordsize="328,257" path="m3966,-2250l3881,-2121,4209,-1993,3966,-2250xe" filled="t" fillcolor="#50FFAE" stroked="f">
                <v:path arrowok="t"/>
                <v:fill/>
              </v:shape>
            </v:group>
            <v:group style="position:absolute;left:3881;top:-2121;width:328;height:128" coordorigin="3881,-2121" coordsize="328,128">
              <v:shape style="position:absolute;left:3881;top:-2121;width:328;height:128" coordorigin="3881,-2121" coordsize="328,128" path="m3881,-2121l4209,-1993e" filled="f" stroked="t" strokeweight=".12656pt" strokecolor="#000000">
                <v:path arrowok="t"/>
              </v:shape>
            </v:group>
            <v:group style="position:absolute;left:4214;top:-1988;width:11;height:2" coordorigin="4214,-1988" coordsize="11,2">
              <v:shape style="position:absolute;left:4214;top:-1988;width:11;height:2" coordorigin="4214,-1988" coordsize="11,0" path="m4214,-1988l4225,-1988e" filled="f" stroked="t" strokeweight=".533468pt" strokecolor="#000000">
                <v:path arrowok="t"/>
              </v:shape>
            </v:group>
            <v:group style="position:absolute;left:3966;top:-2250;width:243;height:257" coordorigin="3966,-2250" coordsize="243,257">
              <v:shape style="position:absolute;left:3966;top:-2250;width:243;height:257" coordorigin="3966,-2250" coordsize="243,257" path="m4209,-1993l3966,-2250e" filled="f" stroked="t" strokeweight=".125828pt" strokecolor="#000000">
                <v:path arrowok="t"/>
              </v:shape>
            </v:group>
            <v:group style="position:absolute;left:3971;top:-2244;width:11;height:2" coordorigin="3971,-2244" coordsize="11,2">
              <v:shape style="position:absolute;left:3971;top:-2244;width:11;height:2" coordorigin="3971,-2244" coordsize="11,0" path="m3971,-2244l3982,-2244e" filled="f" stroked="t" strokeweight=".533468pt" strokecolor="#000000">
                <v:path arrowok="t"/>
              </v:shape>
            </v:group>
            <v:group style="position:absolute;left:3881;top:-2121;width:328;height:128" coordorigin="3881,-2121" coordsize="328,128">
              <v:shape style="position:absolute;left:3881;top:-2121;width:328;height:128" coordorigin="3881,-2121" coordsize="328,128" path="m3881,-2121l4135,-2014,4209,-1993,3881,-2121xe" filled="t" fillcolor="#50FFAE" stroked="f">
                <v:path arrowok="t"/>
                <v:fill/>
              </v:shape>
            </v:group>
            <v:group style="position:absolute;left:3881;top:-2121;width:253;height:107" coordorigin="3881,-2121" coordsize="253,107">
              <v:shape style="position:absolute;left:3881;top:-2121;width:253;height:107" coordorigin="3881,-2121" coordsize="253,107" path="m4135,-2014l3881,-2121e" filled="f" stroked="t" strokeweight=".126526pt" strokecolor="#000000">
                <v:path arrowok="t"/>
              </v:shape>
            </v:group>
            <v:group style="position:absolute;left:3887;top:-2116;width:11;height:2" coordorigin="3887,-2116" coordsize="11,2">
              <v:shape style="position:absolute;left:3887;top:-2116;width:11;height:2" coordorigin="3887,-2116" coordsize="11,0" path="m3887,-2116l3897,-2116e" filled="f" stroked="t" strokeweight=".533468pt" strokecolor="#000000">
                <v:path arrowok="t"/>
              </v:shape>
            </v:group>
            <v:group style="position:absolute;left:3881;top:-2121;width:328;height:128" coordorigin="3881,-2121" coordsize="328,128">
              <v:shape style="position:absolute;left:3881;top:-2121;width:328;height:128" coordorigin="3881,-2121" coordsize="328,128" path="m3881,-2121l4209,-1993e" filled="f" stroked="t" strokeweight=".12656pt" strokecolor="#000000">
                <v:path arrowok="t"/>
              </v:shape>
            </v:group>
            <v:group style="position:absolute;left:4214;top:-1988;width:11;height:2" coordorigin="4214,-1988" coordsize="11,2">
              <v:shape style="position:absolute;left:4214;top:-1988;width:11;height:2" coordorigin="4214,-1988" coordsize="11,0" path="m4214,-1988l4225,-1988e" filled="f" stroked="t" strokeweight=".533468pt" strokecolor="#000000">
                <v:path arrowok="t"/>
              </v:shape>
            </v:group>
            <v:group style="position:absolute;left:3966;top:-2463;width:317;height:470" coordorigin="3966,-2463" coordsize="317,470">
              <v:shape style="position:absolute;left:3966;top:-2463;width:317;height:470" coordorigin="3966,-2463" coordsize="317,470" path="m4283,-2463l3966,-2250,4209,-1993,4283,-2463xe" filled="t" fillcolor="#00CFFF" stroked="f">
                <v:path arrowok="t"/>
                <v:fill/>
              </v:shape>
            </v:group>
            <v:group style="position:absolute;left:3966;top:-2250;width:243;height:257" coordorigin="3966,-2250" coordsize="243,257">
              <v:shape style="position:absolute;left:3966;top:-2250;width:243;height:257" coordorigin="3966,-2250" coordsize="243,257" path="m4209,-1993l3966,-2250e" filled="f" stroked="t" strokeweight=".125828pt" strokecolor="#000000">
                <v:path arrowok="t"/>
              </v:shape>
            </v:group>
            <v:group style="position:absolute;left:3971;top:-2244;width:11;height:2" coordorigin="3971,-2244" coordsize="11,2">
              <v:shape style="position:absolute;left:3971;top:-2244;width:11;height:2" coordorigin="3971,-2244" coordsize="11,0" path="m3971,-2244l3982,-2244e" filled="f" stroked="t" strokeweight=".533468pt" strokecolor="#000000">
                <v:path arrowok="t"/>
              </v:shape>
            </v:group>
            <v:group style="position:absolute;left:3966;top:-2463;width:317;height:214" coordorigin="3966,-2463" coordsize="317,214">
              <v:shape style="position:absolute;left:3966;top:-2463;width:317;height:214" coordorigin="3966,-2463" coordsize="317,214" path="m3966,-2250l4283,-2463e" filled="f" stroked="t" strokeweight=".126225pt" strokecolor="#000000">
                <v:path arrowok="t"/>
              </v:shape>
            </v:group>
            <v:group style="position:absolute;left:4288;top:-2458;width:11;height:2" coordorigin="4288,-2458" coordsize="11,2">
              <v:shape style="position:absolute;left:4288;top:-2458;width:11;height:2" coordorigin="4288,-2458" coordsize="11,0" path="m4288,-2458l4299,-2458e" filled="f" stroked="t" strokeweight=".533468pt" strokecolor="#000000">
                <v:path arrowok="t"/>
              </v:shape>
            </v:group>
            <v:group style="position:absolute;left:4135;top:-2078;width:328;height:85" coordorigin="4135,-2078" coordsize="328,85">
              <v:shape style="position:absolute;left:4135;top:-2078;width:328;height:85" coordorigin="4135,-2078" coordsize="328,85" path="m4462,-2078l4135,-2014,4209,-1993,4462,-2078xe" filled="t" fillcolor="#50FFAE" stroked="f">
                <v:path arrowok="t"/>
                <v:fill/>
              </v:shape>
            </v:group>
            <v:group style="position:absolute;left:4135;top:-2078;width:328;height:64" coordorigin="4135,-2078" coordsize="328,64">
              <v:shape style="position:absolute;left:4135;top:-2078;width:328;height:64" coordorigin="4135,-2078" coordsize="328,64" path="m4135,-2014l4462,-2078e" filled="f" stroked="t" strokeweight=".126737pt" strokecolor="#000000">
                <v:path arrowok="t"/>
              </v:shape>
            </v:group>
            <v:group style="position:absolute;left:4209;top:-2078;width:253;height:85" coordorigin="4209,-2078" coordsize="253,85">
              <v:shape style="position:absolute;left:4209;top:-2078;width:253;height:85" coordorigin="4209,-2078" coordsize="253,85" path="m4462,-2078l4209,-1993e" filled="f" stroked="t" strokeweight=".126616pt" strokecolor="#000000">
                <v:path arrowok="t"/>
              </v:shape>
            </v:group>
            <v:group style="position:absolute;left:4214;top:-1988;width:11;height:2" coordorigin="4214,-1988" coordsize="11,2">
              <v:shape style="position:absolute;left:4214;top:-1988;width:11;height:2" coordorigin="4214,-1988" coordsize="11,0" path="m4214,-1988l4225,-1988e" filled="f" stroked="t" strokeweight=".533468pt" strokecolor="#000000">
                <v:path arrowok="t"/>
              </v:shape>
            </v:group>
            <v:group style="position:absolute;left:4135;top:-2078;width:328;height:182" coordorigin="4135,-2078" coordsize="328,182">
              <v:shape style="position:absolute;left:4135;top:-2078;width:328;height:182" coordorigin="4135,-2078" coordsize="328,182" path="m4462,-2078l4135,-2014,4388,-1897,4462,-2078xe" filled="t" fillcolor="#50FFAE" stroked="f">
                <v:path arrowok="t"/>
                <v:fill/>
              </v:shape>
            </v:group>
            <v:group style="position:absolute;left:4135;top:-2014;width:253;height:118" coordorigin="4135,-2014" coordsize="253,118">
              <v:shape style="position:absolute;left:4135;top:-2014;width:253;height:118" coordorigin="4135,-2014" coordsize="253,118" path="m4388,-1897l4135,-2014e" filled="f" stroked="t" strokeweight=".126476pt" strokecolor="#000000">
                <v:path arrowok="t"/>
              </v:shape>
            </v:group>
            <v:group style="position:absolute;left:4140;top:-2009;width:11;height:2" coordorigin="4140,-2009" coordsize="11,2">
              <v:shape style="position:absolute;left:4140;top:-2009;width:11;height:2" coordorigin="4140,-2009" coordsize="11,0" path="m4140,-2009l4151,-2009e" filled="f" stroked="t" strokeweight=".533468pt" strokecolor="#000000">
                <v:path arrowok="t"/>
              </v:shape>
            </v:group>
            <v:group style="position:absolute;left:4135;top:-2078;width:328;height:64" coordorigin="4135,-2078" coordsize="328,64">
              <v:shape style="position:absolute;left:4135;top:-2078;width:328;height:64" coordorigin="4135,-2078" coordsize="328,64" path="m4135,-2014l4462,-2078e" filled="f" stroked="t" strokeweight=".126737pt" strokecolor="#000000">
                <v:path arrowok="t"/>
              </v:shape>
            </v:group>
            <v:group style="position:absolute;left:3787;top:-2891;width:327;height:225" coordorigin="3787,-2891" coordsize="327,225">
              <v:shape style="position:absolute;left:3787;top:-2891;width:327;height:225" coordorigin="3787,-2891" coordsize="327,225" path="m4040,-2891l3787,-2667,4114,-2795,4040,-2891xe" filled="t" fillcolor="#FFDF00" stroked="f">
                <v:path arrowok="t"/>
                <v:fill/>
              </v:shape>
            </v:group>
            <v:group style="position:absolute;left:3787;top:-2891;width:253;height:225" coordorigin="3787,-2891" coordsize="253,225">
              <v:shape style="position:absolute;left:3787;top:-2891;width:253;height:225" coordorigin="3787,-2891" coordsize="253,225" path="m4040,-2891l3787,-2667e" filled="f" stroked="t" strokeweight=".125990pt" strokecolor="#000000">
                <v:path arrowok="t"/>
              </v:shape>
            </v:group>
            <v:group style="position:absolute;left:3792;top:-2661;width:11;height:2" coordorigin="3792,-2661" coordsize="11,2">
              <v:shape style="position:absolute;left:3792;top:-2661;width:11;height:2" coordorigin="3792,-2661" coordsize="11,0" path="m3792,-2661l3802,-2661e" filled="f" stroked="t" strokeweight=".533468pt" strokecolor="#000000">
                <v:path arrowok="t"/>
              </v:shape>
            </v:group>
            <v:group style="position:absolute;left:3787;top:-2795;width:327;height:129" coordorigin="3787,-2795" coordsize="327,129">
              <v:shape style="position:absolute;left:3787;top:-2795;width:327;height:129" coordorigin="3787,-2795" coordsize="327,129" path="m3787,-2667l4114,-2795e" filled="f" stroked="t" strokeweight=".126557pt" strokecolor="#000000">
                <v:path arrowok="t"/>
              </v:shape>
            </v:group>
            <v:group style="position:absolute;left:4119;top:-2790;width:11;height:2" coordorigin="4119,-2790" coordsize="11,2">
              <v:shape style="position:absolute;left:4119;top:-2790;width:11;height:2" coordorigin="4119,-2790" coordsize="11,0" path="m4119,-2790l4130,-2790e" filled="f" stroked="t" strokeweight=".533468pt" strokecolor="#000000">
                <v:path arrowok="t"/>
              </v:shape>
            </v:group>
            <v:group style="position:absolute;left:4040;top:-3608;width:317;height:813" coordorigin="4040,-3608" coordsize="317,813">
              <v:shape style="position:absolute;left:4040;top:-3608;width:317;height:813" coordorigin="4040,-3608" coordsize="317,813" path="m4357,-3608l4040,-2891,4114,-2795,4357,-3608xe" filled="t" fillcolor="#FFDF00" stroked="f">
                <v:path arrowok="t"/>
                <v:fill/>
              </v:shape>
            </v:group>
            <v:group style="position:absolute;left:4040;top:-3608;width:317;height:717" coordorigin="4040,-3608" coordsize="317,717">
              <v:shape style="position:absolute;left:4040;top:-3608;width:317;height:717" coordorigin="4040,-3608" coordsize="317,717" path="m4040,-2891l4357,-3608e" filled="f" stroked="t" strokeweight=".125254pt" strokecolor="#000000">
                <v:path arrowok="t"/>
              </v:shape>
            </v:group>
            <v:group style="position:absolute;left:4114;top:-3608;width:243;height:813" coordorigin="4114,-3608" coordsize="243,813">
              <v:shape style="position:absolute;left:4114;top:-3608;width:243;height:813" coordorigin="4114,-3608" coordsize="243,813" path="m4357,-3608l4114,-2795e" filled="f" stroked="t" strokeweight=".125104pt" strokecolor="#000000">
                <v:path arrowok="t"/>
              </v:shape>
            </v:group>
            <v:group style="position:absolute;left:4119;top:-2790;width:11;height:2" coordorigin="4119,-2790" coordsize="11,2">
              <v:shape style="position:absolute;left:4119;top:-2790;width:11;height:2" coordorigin="4119,-2790" coordsize="11,0" path="m4119,-2790l4130,-2790e" filled="f" stroked="t" strokeweight=".533468pt" strokecolor="#000000">
                <v:path arrowok="t"/>
              </v:shape>
            </v:group>
            <v:group style="position:absolute;left:4040;top:-3608;width:317;height:1144" coordorigin="4040,-3608" coordsize="317,1144">
              <v:shape style="position:absolute;left:4040;top:-3608;width:317;height:1144" coordorigin="4040,-3608" coordsize="317,1144" path="m4357,-3608l4040,-2891,4283,-2463,4357,-3608xe" filled="t" fillcolor="#6FFF8F" stroked="f">
                <v:path arrowok="t"/>
                <v:fill/>
              </v:shape>
            </v:group>
            <v:group style="position:absolute;left:4040;top:-2891;width:243;height:428" coordorigin="4040,-2891" coordsize="243,428">
              <v:shape style="position:absolute;left:4040;top:-2891;width:243;height:428" coordorigin="4040,-2891" coordsize="243,428" path="m4283,-2463l4040,-2891e" filled="f" stroked="t" strokeweight=".125404pt" strokecolor="#000000">
                <v:path arrowok="t"/>
              </v:shape>
            </v:group>
            <v:group style="position:absolute;left:4045;top:-2886;width:11;height:2" coordorigin="4045,-2886" coordsize="11,2">
              <v:shape style="position:absolute;left:4045;top:-2886;width:11;height:2" coordorigin="4045,-2886" coordsize="11,0" path="m4045,-2886l4056,-2886e" filled="f" stroked="t" strokeweight=".533468pt" strokecolor="#000000">
                <v:path arrowok="t"/>
              </v:shape>
            </v:group>
            <v:group style="position:absolute;left:4040;top:-3608;width:317;height:717" coordorigin="4040,-3608" coordsize="317,717">
              <v:shape style="position:absolute;left:4040;top:-3608;width:317;height:717" coordorigin="4040,-3608" coordsize="317,717" path="m4040,-2891l4357,-3608e" filled="f" stroked="t" strokeweight=".125254pt" strokecolor="#000000">
                <v:path arrowok="t"/>
              </v:shape>
            </v:group>
            <v:group style="position:absolute;left:3966;top:-2891;width:317;height:641" coordorigin="3966,-2891" coordsize="317,641">
              <v:shape style="position:absolute;left:3966;top:-2891;width:317;height:641" coordorigin="3966,-2891" coordsize="317,641" path="m4040,-2891l3966,-2250,4283,-2463,4040,-2891xe" filled="t" fillcolor="#1FFFDF" stroked="f">
                <v:path arrowok="t"/>
                <v:fill/>
              </v:shape>
            </v:group>
            <v:group style="position:absolute;left:3966;top:-2463;width:317;height:214" coordorigin="3966,-2463" coordsize="317,214">
              <v:shape style="position:absolute;left:3966;top:-2463;width:317;height:214" coordorigin="3966,-2463" coordsize="317,214" path="m3966,-2250l4283,-2463e" filled="f" stroked="t" strokeweight=".126225pt" strokecolor="#000000">
                <v:path arrowok="t"/>
              </v:shape>
            </v:group>
            <v:group style="position:absolute;left:4288;top:-2458;width:11;height:2" coordorigin="4288,-2458" coordsize="11,2">
              <v:shape style="position:absolute;left:4288;top:-2458;width:11;height:2" coordorigin="4288,-2458" coordsize="11,0" path="m4288,-2458l4299,-2458e" filled="f" stroked="t" strokeweight=".533468pt" strokecolor="#000000">
                <v:path arrowok="t"/>
              </v:shape>
            </v:group>
            <v:group style="position:absolute;left:4040;top:-2891;width:243;height:428" coordorigin="4040,-2891" coordsize="243,428">
              <v:shape style="position:absolute;left:4040;top:-2891;width:243;height:428" coordorigin="4040,-2891" coordsize="243,428" path="m4283,-2463l4040,-2891e" filled="f" stroked="t" strokeweight=".125404pt" strokecolor="#000000">
                <v:path arrowok="t"/>
              </v:shape>
            </v:group>
            <v:group style="position:absolute;left:4045;top:-2886;width:11;height:2" coordorigin="4045,-2886" coordsize="11,2">
              <v:shape style="position:absolute;left:4045;top:-2886;width:11;height:2" coordorigin="4045,-2886" coordsize="11,0" path="m4045,-2886l4056,-2886e" filled="f" stroked="t" strokeweight=".533468pt" strokecolor="#000000">
                <v:path arrowok="t"/>
              </v:shape>
            </v:group>
            <v:group style="position:absolute;left:3713;top:-2891;width:327;height:641" coordorigin="3713,-2891" coordsize="327,641">
              <v:shape style="position:absolute;left:3713;top:-2891;width:327;height:641" coordorigin="3713,-2891" coordsize="327,641" path="m4040,-2891l3713,-2463,3966,-2250,4040,-2891xe" filled="t" fillcolor="#1FFFDF" stroked="f">
                <v:path arrowok="t"/>
                <v:fill/>
              </v:shape>
            </v:group>
            <v:group style="position:absolute;left:3713;top:-2463;width:253;height:214" coordorigin="3713,-2463" coordsize="253,214">
              <v:shape style="position:absolute;left:3713;top:-2463;width:253;height:214" coordorigin="3713,-2463" coordsize="253,214" path="m3966,-2250l3713,-2463e" filled="f" stroked="t" strokeweight=".126034pt" strokecolor="#000000">
                <v:path arrowok="t"/>
              </v:shape>
            </v:group>
            <v:group style="position:absolute;left:3718;top:-2458;width:11;height:2" coordorigin="3718,-2458" coordsize="11,2">
              <v:shape style="position:absolute;left:3718;top:-2458;width:11;height:2" coordorigin="3718,-2458" coordsize="11,0" path="m3718,-2458l3728,-2458e" filled="f" stroked="t" strokeweight=".533468pt" strokecolor="#000000">
                <v:path arrowok="t"/>
              </v:shape>
            </v:group>
            <v:group style="position:absolute;left:3713;top:-2891;width:327;height:428" coordorigin="3713,-2891" coordsize="327,428">
              <v:shape style="position:absolute;left:3713;top:-2891;width:327;height:428" coordorigin="3713,-2891" coordsize="327,428" path="m3713,-2463l4040,-2891e" filled="f" stroked="t" strokeweight=".125636pt" strokecolor="#000000">
                <v:path arrowok="t"/>
              </v:shape>
            </v:group>
            <v:group style="position:absolute;left:4045;top:-2886;width:11;height:2" coordorigin="4045,-2886" coordsize="11,2">
              <v:shape style="position:absolute;left:4045;top:-2886;width:11;height:2" coordorigin="4045,-2886" coordsize="11,0" path="m4045,-2886l4056,-2886e" filled="f" stroked="t" strokeweight=".533468pt" strokecolor="#000000">
                <v:path arrowok="t"/>
              </v:shape>
            </v:group>
            <v:group style="position:absolute;left:3713;top:-2891;width:327;height:428" coordorigin="3713,-2891" coordsize="327,428">
              <v:shape style="position:absolute;left:3713;top:-2891;width:327;height:428" coordorigin="3713,-2891" coordsize="327,428" path="m4040,-2891l3787,-2667,3713,-2463,4040,-2891xe" filled="t" fillcolor="#5FFF9F" stroked="f">
                <v:path arrowok="t"/>
                <v:fill/>
              </v:shape>
            </v:group>
            <v:group style="position:absolute;left:3713;top:-2891;width:327;height:428" coordorigin="3713,-2891" coordsize="327,428">
              <v:shape style="position:absolute;left:3713;top:-2891;width:327;height:428" coordorigin="3713,-2891" coordsize="327,428" path="m3713,-2463l4040,-2891e" filled="f" stroked="t" strokeweight=".125636pt" strokecolor="#000000">
                <v:path arrowok="t"/>
              </v:shape>
            </v:group>
            <v:group style="position:absolute;left:4045;top:-2886;width:11;height:2" coordorigin="4045,-2886" coordsize="11,2">
              <v:shape style="position:absolute;left:4045;top:-2886;width:11;height:2" coordorigin="4045,-2886" coordsize="11,0" path="m4045,-2886l4056,-2886e" filled="f" stroked="t" strokeweight=".533468pt" strokecolor="#000000">
                <v:path arrowok="t"/>
              </v:shape>
            </v:group>
            <v:group style="position:absolute;left:3787;top:-2891;width:253;height:225" coordorigin="3787,-2891" coordsize="253,225">
              <v:shape style="position:absolute;left:3787;top:-2891;width:253;height:225" coordorigin="3787,-2891" coordsize="253,225" path="m4040,-2891l3787,-2667e" filled="f" stroked="t" strokeweight=".125990pt" strokecolor="#000000">
                <v:path arrowok="t"/>
              </v:shape>
            </v:group>
            <v:group style="position:absolute;left:3792;top:-2661;width:11;height:2" coordorigin="3792,-2661" coordsize="11,2">
              <v:shape style="position:absolute;left:3792;top:-2661;width:11;height:2" coordorigin="3792,-2661" coordsize="11,0" path="m3792,-2661l3802,-2661e" filled="f" stroked="t" strokeweight=".533468pt" strokecolor="#000000">
                <v:path arrowok="t"/>
              </v:shape>
            </v:group>
            <v:group style="position:absolute;left:3639;top:-2463;width:328;height:224" coordorigin="3639,-2463" coordsize="328,224">
              <v:shape style="position:absolute;left:3639;top:-2463;width:328;height:224" coordorigin="3639,-2463" coordsize="328,224" path="m3713,-2463l3639,-2239,3966,-2250,3713,-2463xe" filled="t" fillcolor="#50FFAE" stroked="f">
                <v:path arrowok="t"/>
                <v:fill/>
              </v:shape>
            </v:group>
            <v:group style="position:absolute;left:3639;top:-2250;width:328;height:11" coordorigin="3639,-2250" coordsize="328,11">
              <v:shape style="position:absolute;left:3639;top:-2250;width:328;height:11" coordorigin="3639,-2250" coordsize="328,11" path="m3639,-2239l3966,-2250e" filled="f" stroked="t" strokeweight=".126803pt" strokecolor="#000000">
                <v:path arrowok="t"/>
              </v:shape>
            </v:group>
            <v:group style="position:absolute;left:3971;top:-2244;width:11;height:2" coordorigin="3971,-2244" coordsize="11,2">
              <v:shape style="position:absolute;left:3971;top:-2244;width:11;height:2" coordorigin="3971,-2244" coordsize="11,0" path="m3971,-2244l3982,-2244e" filled="f" stroked="t" strokeweight=".533468pt" strokecolor="#000000">
                <v:path arrowok="t"/>
              </v:shape>
            </v:group>
            <v:group style="position:absolute;left:3713;top:-2463;width:253;height:214" coordorigin="3713,-2463" coordsize="253,214">
              <v:shape style="position:absolute;left:3713;top:-2463;width:253;height:214" coordorigin="3713,-2463" coordsize="253,214" path="m3966,-2250l3713,-2463e" filled="f" stroked="t" strokeweight=".126034pt" strokecolor="#000000">
                <v:path arrowok="t"/>
              </v:shape>
            </v:group>
            <v:group style="position:absolute;left:3718;top:-2458;width:11;height:2" coordorigin="3718,-2458" coordsize="11,2">
              <v:shape style="position:absolute;left:3718;top:-2458;width:11;height:2" coordorigin="3718,-2458" coordsize="11,0" path="m3718,-2458l3728,-2458e" filled="f" stroked="t" strokeweight=".533468pt" strokecolor="#000000">
                <v:path arrowok="t"/>
              </v:shape>
            </v:group>
            <v:group style="position:absolute;left:3639;top:-2250;width:328;height:129" coordorigin="3639,-2250" coordsize="328,129">
              <v:shape style="position:absolute;left:3639;top:-2250;width:328;height:129" coordorigin="3639,-2250" coordsize="328,129" path="m3966,-2250l3639,-2239,3881,-2121,3966,-2250xe" filled="t" fillcolor="#50FFAE" stroked="f">
                <v:path arrowok="t"/>
                <v:fill/>
              </v:shape>
            </v:group>
            <v:group style="position:absolute;left:3639;top:-2239;width:243;height:118" coordorigin="3639,-2239" coordsize="243,118">
              <v:shape style="position:absolute;left:3639;top:-2239;width:243;height:118" coordorigin="3639,-2239" coordsize="243,118" path="m3881,-2121l3639,-2239e" filled="f" stroked="t" strokeweight=".126451pt" strokecolor="#000000">
                <v:path arrowok="t"/>
              </v:shape>
            </v:group>
            <v:group style="position:absolute;left:3644;top:-2234;width:11;height:2" coordorigin="3644,-2234" coordsize="11,2">
              <v:shape style="position:absolute;left:3644;top:-2234;width:11;height:2" coordorigin="3644,-2234" coordsize="11,0" path="m3644,-2234l3654,-2234e" filled="f" stroked="t" strokeweight=".533468pt" strokecolor="#000000">
                <v:path arrowok="t"/>
              </v:shape>
            </v:group>
            <v:group style="position:absolute;left:3639;top:-2250;width:328;height:11" coordorigin="3639,-2250" coordsize="328,11">
              <v:shape style="position:absolute;left:3639;top:-2250;width:328;height:11" coordorigin="3639,-2250" coordsize="328,11" path="m3639,-2239l3966,-2250e" filled="f" stroked="t" strokeweight=".126803pt" strokecolor="#000000">
                <v:path arrowok="t"/>
              </v:shape>
            </v:group>
            <v:group style="position:absolute;left:3971;top:-2244;width:11;height:2" coordorigin="3971,-2244" coordsize="11,2">
              <v:shape style="position:absolute;left:3971;top:-2244;width:11;height:2" coordorigin="3971,-2244" coordsize="11,0" path="m3971,-2244l3982,-2244e" filled="f" stroked="t" strokeweight=".533468pt" strokecolor="#000000">
                <v:path arrowok="t"/>
              </v:shape>
            </v:group>
            <v:group style="position:absolute;left:3459;top:-2667;width:327;height:203" coordorigin="3459,-2667" coordsize="327,203">
              <v:shape style="position:absolute;left:3459;top:-2667;width:327;height:203" coordorigin="3459,-2667" coordsize="327,203" path="m3787,-2667l3459,-2559,3713,-2463,3787,-2667xe" filled="t" fillcolor="#5FFF9F" stroked="f">
                <v:path arrowok="t"/>
                <v:fill/>
              </v:shape>
            </v:group>
            <v:group style="position:absolute;left:3459;top:-2559;width:253;height:96" coordorigin="3459,-2559" coordsize="253,96">
              <v:shape style="position:absolute;left:3459;top:-2559;width:253;height:96" coordorigin="3459,-2559" coordsize="253,96" path="m3713,-2463l3459,-2559e" filled="f" stroked="t" strokeweight=".126572pt" strokecolor="#000000">
                <v:path arrowok="t"/>
              </v:shape>
            </v:group>
            <v:group style="position:absolute;left:3465;top:-2554;width:11;height:2" coordorigin="3465,-2554" coordsize="11,2">
              <v:shape style="position:absolute;left:3465;top:-2554;width:11;height:2" coordorigin="3465,-2554" coordsize="11,0" path="m3465,-2554l3475,-2554e" filled="f" stroked="t" strokeweight=".533468pt" strokecolor="#000000">
                <v:path arrowok="t"/>
              </v:shape>
            </v:group>
            <v:group style="position:absolute;left:3459;top:-2667;width:327;height:107" coordorigin="3459,-2667" coordsize="327,107">
              <v:shape style="position:absolute;left:3459;top:-2667;width:327;height:107" coordorigin="3459,-2667" coordsize="327,107" path="m3459,-2559l3787,-2667e" filled="f" stroked="t" strokeweight=".126626pt" strokecolor="#000000">
                <v:path arrowok="t"/>
              </v:shape>
            </v:group>
            <v:group style="position:absolute;left:3792;top:-2661;width:11;height:2" coordorigin="3792,-2661" coordsize="11,2">
              <v:shape style="position:absolute;left:3792;top:-2661;width:11;height:2" coordorigin="3792,-2661" coordsize="11,0" path="m3792,-2661l3802,-2661e" filled="f" stroked="t" strokeweight=".533468pt" strokecolor="#000000">
                <v:path arrowok="t"/>
              </v:shape>
            </v:group>
            <v:group style="position:absolute;left:3385;top:-2559;width:328;height:203" coordorigin="3385,-2559" coordsize="328,203">
              <v:shape style="position:absolute;left:3385;top:-2559;width:328;height:203" coordorigin="3385,-2559" coordsize="328,203" path="m3459,-2559l3385,-2356,3713,-2463,3459,-2559xe" filled="t" fillcolor="#50FFAE" stroked="f">
                <v:path arrowok="t"/>
                <v:fill/>
              </v:shape>
            </v:group>
            <v:group style="position:absolute;left:3385;top:-2463;width:328;height:107" coordorigin="3385,-2463" coordsize="328,107">
              <v:shape style="position:absolute;left:3385;top:-2463;width:328;height:107" coordorigin="3385,-2463" coordsize="328,107" path="m3385,-2356l3713,-2463e" filled="f" stroked="t" strokeweight=".126626pt" strokecolor="#000000">
                <v:path arrowok="t"/>
              </v:shape>
            </v:group>
            <v:group style="position:absolute;left:3718;top:-2458;width:11;height:2" coordorigin="3718,-2458" coordsize="11,2">
              <v:shape style="position:absolute;left:3718;top:-2458;width:11;height:2" coordorigin="3718,-2458" coordsize="11,0" path="m3718,-2458l3728,-2458e" filled="f" stroked="t" strokeweight=".533468pt" strokecolor="#000000">
                <v:path arrowok="t"/>
              </v:shape>
            </v:group>
            <v:group style="position:absolute;left:3459;top:-2559;width:253;height:96" coordorigin="3459,-2559" coordsize="253,96">
              <v:shape style="position:absolute;left:3459;top:-2559;width:253;height:96" coordorigin="3459,-2559" coordsize="253,96" path="m3713,-2463l3459,-2559e" filled="f" stroked="t" strokeweight=".126572pt" strokecolor="#000000">
                <v:path arrowok="t"/>
              </v:shape>
            </v:group>
            <v:group style="position:absolute;left:3465;top:-2554;width:11;height:2" coordorigin="3465,-2554" coordsize="11,2">
              <v:shape style="position:absolute;left:3465;top:-2554;width:11;height:2" coordorigin="3465,-2554" coordsize="11,0" path="m3465,-2554l3475,-2554e" filled="f" stroked="t" strokeweight=".533468pt" strokecolor="#000000">
                <v:path arrowok="t"/>
              </v:shape>
            </v:group>
            <v:group style="position:absolute;left:3385;top:-2463;width:328;height:224" coordorigin="3385,-2463" coordsize="328,224">
              <v:shape style="position:absolute;left:3385;top:-2463;width:328;height:224" coordorigin="3385,-2463" coordsize="328,224" path="m3713,-2463l3385,-2356,3639,-2239,3713,-2463xe" filled="t" fillcolor="#50FFAE" stroked="f">
                <v:path arrowok="t"/>
                <v:fill/>
              </v:shape>
            </v:group>
            <v:group style="position:absolute;left:3385;top:-2356;width:253;height:117" coordorigin="3385,-2356" coordsize="253,117">
              <v:shape style="position:absolute;left:3385;top:-2356;width:253;height:117" coordorigin="3385,-2356" coordsize="253,117" path="m3639,-2239l3385,-2356e" filled="f" stroked="t" strokeweight=".126478pt" strokecolor="#000000">
                <v:path arrowok="t"/>
              </v:shape>
            </v:group>
            <v:group style="position:absolute;left:3390;top:-2351;width:11;height:2" coordorigin="3390,-2351" coordsize="11,2">
              <v:shape style="position:absolute;left:3390;top:-2351;width:11;height:2" coordorigin="3390,-2351" coordsize="11,0" path="m3390,-2351l3401,-2351e" filled="f" stroked="t" strokeweight=".533468pt" strokecolor="#000000">
                <v:path arrowok="t"/>
              </v:shape>
            </v:group>
            <v:group style="position:absolute;left:3385;top:-2463;width:328;height:107" coordorigin="3385,-2463" coordsize="328,107">
              <v:shape style="position:absolute;left:3385;top:-2463;width:328;height:107" coordorigin="3385,-2463" coordsize="328,107" path="m3385,-2356l3713,-2463e" filled="f" stroked="t" strokeweight=".126626pt" strokecolor="#000000">
                <v:path arrowok="t"/>
              </v:shape>
            </v:group>
            <v:group style="position:absolute;left:3718;top:-2458;width:11;height:2" coordorigin="3718,-2458" coordsize="11,2">
              <v:shape style="position:absolute;left:3718;top:-2458;width:11;height:2" coordorigin="3718,-2458" coordsize="11,0" path="m3718,-2458l3728,-2458e" filled="f" stroked="t" strokeweight=".533468pt" strokecolor="#000000">
                <v:path arrowok="t"/>
              </v:shape>
            </v:group>
            <v:group style="position:absolute;left:3142;top:-2559;width:317;height:203" coordorigin="3142,-2559" coordsize="317,203">
              <v:shape style="position:absolute;left:3142;top:-2559;width:317;height:203" coordorigin="3142,-2559" coordsize="317,203" path="m3459,-2559l3142,-2474,3385,-2356,3459,-2559xe" filled="t" fillcolor="#50FFAE" stroked="f">
                <v:path arrowok="t"/>
                <v:fill/>
              </v:shape>
            </v:group>
            <v:group style="position:absolute;left:3142;top:-2474;width:243;height:118" coordorigin="3142,-2474" coordsize="243,118">
              <v:shape style="position:absolute;left:3142;top:-2474;width:243;height:118" coordorigin="3142,-2474" coordsize="243,118" path="m3385,-2356l3142,-2474e" filled="f" stroked="t" strokeweight=".126451pt" strokecolor="#000000">
                <v:path arrowok="t"/>
              </v:shape>
            </v:group>
            <v:group style="position:absolute;left:3147;top:-2469;width:11;height:2" coordorigin="3147,-2469" coordsize="11,2">
              <v:shape style="position:absolute;left:3147;top:-2469;width:11;height:2" coordorigin="3147,-2469" coordsize="11,0" path="m3147,-2469l3158,-2469e" filled="f" stroked="t" strokeweight=".533468pt" strokecolor="#000000">
                <v:path arrowok="t"/>
              </v:shape>
            </v:group>
            <v:group style="position:absolute;left:3142;top:-2559;width:317;height:85" coordorigin="3142,-2559" coordsize="317,85">
              <v:shape style="position:absolute;left:3142;top:-2559;width:317;height:85" coordorigin="3142,-2559" coordsize="317,85" path="m3142,-2474l3459,-2559e" filled="f" stroked="t" strokeweight=".126680pt" strokecolor="#000000">
                <v:path arrowok="t"/>
              </v:shape>
            </v:group>
            <v:group style="position:absolute;left:3465;top:-2554;width:11;height:2" coordorigin="3465,-2554" coordsize="11,2">
              <v:shape style="position:absolute;left:3465;top:-2554;width:11;height:2" coordorigin="3465,-2554" coordsize="11,0" path="m3465,-2554l3475,-2554e" filled="f" stroked="t" strokeweight=".533468pt" strokecolor="#000000">
                <v:path arrowok="t"/>
              </v:shape>
            </v:group>
            <w10:wrap type="none"/>
          </v:group>
        </w:pict>
      </w:r>
      <w:r>
        <w:rPr>
          <w:rFonts w:ascii="Wingdings" w:hAnsi="Wingdings" w:cs="Wingdings" w:eastAsia="Wingdings"/>
          <w:spacing w:val="0"/>
          <w:w w:val="100"/>
          <w:position w:val="0"/>
          <w:sz w:val="24"/>
          <w:szCs w:val="24"/>
        </w:rPr>
        <w:t></w:t>
      </w:r>
      <w:r>
        <w:rPr>
          <w:rFonts w:ascii="Times New Roman" w:hAnsi="Times New Roman" w:cs="Times New Roman" w:eastAsia="Times New Roman"/>
          <w:spacing w:val="49"/>
          <w:w w:val="100"/>
          <w:position w:val="0"/>
          <w:sz w:val="24"/>
          <w:szCs w:val="24"/>
        </w:rPr>
        <w:t> </w:t>
      </w:r>
      <w:r>
        <w:rPr>
          <w:rFonts w:ascii="宋体" w:hAnsi="宋体" w:cs="宋体" w:eastAsia="宋体"/>
          <w:spacing w:val="0"/>
          <w:w w:val="100"/>
          <w:position w:val="0"/>
          <w:sz w:val="24"/>
          <w:szCs w:val="24"/>
        </w:rPr>
        <w:t>产生一个较好的网格</w:t>
      </w:r>
      <w:r>
        <w:rPr>
          <w:rFonts w:ascii="宋体" w:hAnsi="宋体" w:cs="宋体" w:eastAsia="宋体"/>
          <w:spacing w:val="0"/>
          <w:w w:val="100"/>
          <w:position w:val="0"/>
          <w:sz w:val="24"/>
          <w:szCs w:val="24"/>
        </w:rPr>
      </w:r>
    </w:p>
    <w:p>
      <w:pPr>
        <w:spacing w:before="61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[xi,yi]</w:t>
      </w:r>
      <w:r>
        <w:rPr>
          <w:rFonts w:ascii="Courier New" w:hAnsi="Courier New" w:cs="Courier New" w:eastAsia="Courier New"/>
          <w:b/>
          <w:bCs/>
          <w:color w:val="008000"/>
          <w:spacing w:val="-8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meshgrid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(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-3:0.25:3);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0" w:after="0" w:line="336" w:lineRule="exact"/>
        <w:ind w:left="100" w:right="-20"/>
        <w:jc w:val="left"/>
        <w:rPr>
          <w:rFonts w:ascii="宋体" w:hAnsi="宋体" w:cs="宋体" w:eastAsia="宋体"/>
          <w:sz w:val="24"/>
          <w:szCs w:val="24"/>
        </w:rPr>
      </w:pPr>
      <w:r>
        <w:rPr>
          <w:rFonts w:ascii="Wingdings" w:hAnsi="Wingdings" w:cs="Wingdings" w:eastAsia="Wingdings"/>
          <w:spacing w:val="0"/>
          <w:w w:val="100"/>
          <w:position w:val="-1"/>
          <w:sz w:val="24"/>
          <w:szCs w:val="24"/>
        </w:rPr>
        <w:t></w:t>
      </w:r>
      <w:r>
        <w:rPr>
          <w:rFonts w:ascii="Times New Roman" w:hAnsi="Times New Roman" w:cs="Times New Roman" w:eastAsia="Times New Roman"/>
          <w:spacing w:val="49"/>
          <w:w w:val="100"/>
          <w:position w:val="-1"/>
          <w:sz w:val="24"/>
          <w:szCs w:val="24"/>
        </w:rPr>
        <w:t> </w:t>
      </w:r>
      <w:r>
        <w:rPr>
          <w:rFonts w:ascii="宋体" w:hAnsi="宋体" w:cs="宋体" w:eastAsia="宋体"/>
          <w:spacing w:val="0"/>
          <w:w w:val="100"/>
          <w:position w:val="-1"/>
          <w:sz w:val="24"/>
          <w:szCs w:val="24"/>
        </w:rPr>
        <w:t>利用最近邻方式插值</w:t>
      </w:r>
      <w:r>
        <w:rPr>
          <w:rFonts w:ascii="宋体" w:hAnsi="宋体" w:cs="宋体" w:eastAsia="宋体"/>
          <w:spacing w:val="0"/>
          <w:w w:val="100"/>
          <w:position w:val="0"/>
          <w:sz w:val="24"/>
          <w:szCs w:val="24"/>
        </w:rPr>
      </w:r>
    </w:p>
    <w:p>
      <w:pPr>
        <w:spacing w:before="61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zi1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interp2(x,y,z,xi,yi,'nearest');surf(xi,yi,zi1)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93.442562pt;height:207.9pt;mso-position-horizontal-relative:char;mso-position-vertical-relative:line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1" w:after="0" w:line="240" w:lineRule="auto"/>
        <w:ind w:left="100" w:right="-20"/>
        <w:jc w:val="left"/>
        <w:rPr>
          <w:rFonts w:ascii="宋体" w:hAnsi="宋体" w:cs="宋体" w:eastAsia="宋体"/>
          <w:sz w:val="24"/>
          <w:szCs w:val="24"/>
        </w:rPr>
      </w:pPr>
      <w:r>
        <w:rPr>
          <w:rFonts w:ascii="Wingdings" w:hAnsi="Wingdings" w:cs="Wingdings" w:eastAsia="Wingdings"/>
          <w:spacing w:val="0"/>
          <w:w w:val="100"/>
          <w:sz w:val="24"/>
          <w:szCs w:val="24"/>
        </w:rPr>
        <w:t></w:t>
      </w:r>
      <w:r>
        <w:rPr>
          <w:rFonts w:ascii="Times New Roman" w:hAnsi="Times New Roman" w:cs="Times New Roman" w:eastAsia="Times New Roman"/>
          <w:spacing w:val="49"/>
          <w:w w:val="100"/>
          <w:sz w:val="24"/>
          <w:szCs w:val="24"/>
        </w:rPr>
        <w:t> </w:t>
      </w:r>
      <w:r>
        <w:rPr>
          <w:rFonts w:ascii="宋体" w:hAnsi="宋体" w:cs="宋体" w:eastAsia="宋体"/>
          <w:spacing w:val="0"/>
          <w:w w:val="100"/>
          <w:sz w:val="24"/>
          <w:szCs w:val="24"/>
        </w:rPr>
        <w:t>双线性插值方式</w:t>
      </w:r>
    </w:p>
    <w:p>
      <w:pPr>
        <w:spacing w:before="61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zi2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interp2(x,y,z,xi,yi,'bilinear');surf(xi,yi,zi2)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line="240" w:lineRule="auto" w:after="0"/>
        <w:jc w:val="left"/>
        <w:rPr>
          <w:rFonts w:ascii="Courier New" w:hAnsi="Courier New" w:cs="Courier New" w:eastAsia="Courier New"/>
          <w:sz w:val="20"/>
          <w:szCs w:val="20"/>
        </w:rPr>
        <w:sectPr>
          <w:headerReference w:type="default" r:id="rId9"/>
          <w:pgSz w:w="12240" w:h="15840"/>
          <w:pgMar w:header="0" w:footer="0" w:top="0" w:bottom="280" w:left="1700" w:right="1720"/>
        </w:sectPr>
      </w:pPr>
    </w:p>
    <w:p>
      <w:pPr>
        <w:spacing w:before="5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03.660481pt;height:258.3pt;mso-position-horizontal-relative:char;mso-position-vertical-relative:line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354" w:lineRule="exact"/>
        <w:ind w:left="100" w:right="-20"/>
        <w:jc w:val="left"/>
        <w:rPr>
          <w:rFonts w:ascii="宋体" w:hAnsi="宋体" w:cs="宋体" w:eastAsia="宋体"/>
          <w:sz w:val="24"/>
          <w:szCs w:val="24"/>
        </w:rPr>
      </w:pPr>
      <w:r>
        <w:rPr>
          <w:rFonts w:ascii="Wingdings" w:hAnsi="Wingdings" w:cs="Wingdings" w:eastAsia="Wingdings"/>
          <w:spacing w:val="0"/>
          <w:w w:val="100"/>
          <w:position w:val="-1"/>
          <w:sz w:val="24"/>
          <w:szCs w:val="24"/>
        </w:rPr>
        <w:t></w:t>
      </w:r>
      <w:r>
        <w:rPr>
          <w:rFonts w:ascii="Times New Roman" w:hAnsi="Times New Roman" w:cs="Times New Roman" w:eastAsia="Times New Roman"/>
          <w:spacing w:val="49"/>
          <w:w w:val="100"/>
          <w:position w:val="-1"/>
          <w:sz w:val="24"/>
          <w:szCs w:val="24"/>
        </w:rPr>
        <w:t> </w:t>
      </w:r>
      <w:r>
        <w:rPr>
          <w:rFonts w:ascii="宋体" w:hAnsi="宋体" w:cs="宋体" w:eastAsia="宋体"/>
          <w:spacing w:val="0"/>
          <w:w w:val="100"/>
          <w:position w:val="-1"/>
          <w:sz w:val="24"/>
          <w:szCs w:val="24"/>
        </w:rPr>
        <w:t>双立方插值方式</w:t>
      </w:r>
      <w:r>
        <w:rPr>
          <w:rFonts w:ascii="宋体" w:hAnsi="宋体" w:cs="宋体" w:eastAsia="宋体"/>
          <w:spacing w:val="0"/>
          <w:w w:val="100"/>
          <w:position w:val="0"/>
          <w:sz w:val="24"/>
          <w:szCs w:val="24"/>
        </w:rPr>
      </w:r>
    </w:p>
    <w:p>
      <w:pPr>
        <w:spacing w:before="61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/>
        <w:pict>
          <v:shape style="position:absolute;margin-left:90.059998pt;margin-top:19.162952pt;width:307.892736pt;height:260.192367pt;mso-position-horizontal-relative:page;mso-position-vertical-relative:paragraph;z-index:-5475" type="#_x0000_t75">
            <v:imagedata r:id="rId13" o:title=""/>
          </v:shape>
        </w:pic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zi3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interp2(x,y,z,xi,yi,'bicubic');surf(xi,yi,zi3)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宋体" w:hAnsi="宋体" w:cs="宋体" w:eastAsia="宋体"/>
          <w:sz w:val="24"/>
          <w:szCs w:val="24"/>
        </w:rPr>
      </w:pPr>
      <w:r>
        <w:rPr>
          <w:rFonts w:ascii="Wingdings" w:hAnsi="Wingdings" w:cs="Wingdings" w:eastAsia="Wingdings"/>
          <w:spacing w:val="0"/>
          <w:w w:val="100"/>
          <w:sz w:val="24"/>
          <w:szCs w:val="24"/>
        </w:rPr>
        <w:t></w:t>
      </w:r>
      <w:r>
        <w:rPr>
          <w:rFonts w:ascii="Times New Roman" w:hAnsi="Times New Roman" w:cs="Times New Roman" w:eastAsia="Times New Roman"/>
          <w:spacing w:val="49"/>
          <w:w w:val="100"/>
          <w:sz w:val="24"/>
          <w:szCs w:val="24"/>
        </w:rPr>
        <w:t> </w:t>
      </w:r>
      <w:r>
        <w:rPr>
          <w:rFonts w:ascii="宋体" w:hAnsi="宋体" w:cs="宋体" w:eastAsia="宋体"/>
          <w:spacing w:val="0"/>
          <w:w w:val="100"/>
          <w:sz w:val="24"/>
          <w:szCs w:val="24"/>
        </w:rPr>
        <w:t>不同插值方式构造的等高线图对比</w:t>
      </w:r>
    </w:p>
    <w:p>
      <w:pPr>
        <w:spacing w:before="61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contour(xi,yi,zi1)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line="240" w:lineRule="auto" w:after="0"/>
        <w:jc w:val="left"/>
        <w:rPr>
          <w:rFonts w:ascii="Courier New" w:hAnsi="Courier New" w:cs="Courier New" w:eastAsia="Courier New"/>
          <w:sz w:val="20"/>
          <w:szCs w:val="20"/>
        </w:rPr>
        <w:sectPr>
          <w:headerReference w:type="even" r:id="rId11"/>
          <w:pgSz w:w="12240" w:h="15840"/>
          <w:pgMar w:header="0" w:footer="0" w:top="0" w:bottom="280" w:left="1700" w:right="1720"/>
        </w:sectPr>
      </w:pPr>
    </w:p>
    <w:p>
      <w:pPr>
        <w:spacing w:before="9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1" w:after="0" w:line="169" w:lineRule="exact"/>
        <w:ind w:left="735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  <w:t>3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1" w:after="0" w:line="169" w:lineRule="exact"/>
        <w:ind w:left="735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1" w:after="0" w:line="169" w:lineRule="exact"/>
        <w:ind w:left="735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1" w:after="0" w:line="169" w:lineRule="exact"/>
        <w:ind w:left="735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1" w:after="0" w:line="169" w:lineRule="exact"/>
        <w:ind w:left="694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position w:val="0"/>
          <w:sz w:val="15"/>
          <w:szCs w:val="15"/>
        </w:rPr>
        <w:t>-1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1" w:after="0" w:line="169" w:lineRule="exact"/>
        <w:ind w:left="694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position w:val="0"/>
          <w:sz w:val="15"/>
          <w:szCs w:val="15"/>
        </w:rPr>
        <w:t>-2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1" w:after="0" w:line="159" w:lineRule="exact"/>
        <w:ind w:left="694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position w:val="0"/>
          <w:sz w:val="15"/>
          <w:szCs w:val="15"/>
        </w:rPr>
        <w:t>-3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tabs>
          <w:tab w:pos="1500" w:val="left"/>
          <w:tab w:pos="2240" w:val="left"/>
          <w:tab w:pos="3020" w:val="left"/>
          <w:tab w:pos="3760" w:val="left"/>
          <w:tab w:pos="4500" w:val="left"/>
          <w:tab w:pos="5240" w:val="left"/>
        </w:tabs>
        <w:spacing w:before="0" w:after="0" w:line="138" w:lineRule="exact"/>
        <w:ind w:left="776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3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3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0" w:after="0" w:line="219" w:lineRule="exact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/>
        <w:pict>
          <v:group style="position:absolute;margin-left:89.590607pt;margin-top:-246.958557pt;width:287.539982pt;height:244.761683pt;mso-position-horizontal-relative:page;mso-position-vertical-relative:paragraph;z-index:-5474" coordorigin="1792,-4939" coordsize="5751,4895">
            <v:group style="position:absolute;left:1801;top:-4930;width:5732;height:4876" coordorigin="1801,-4930" coordsize="5732,4876">
              <v:shape style="position:absolute;left:1801;top:-4930;width:5732;height:4876" coordorigin="1801,-4930" coordsize="5732,4876" path="m1801,-53l7533,-53,7533,-4930,1801,-4930,1801,-53xe" filled="t" fillcolor="#DADADA" stroked="f">
                <v:path arrowok="t"/>
                <v:fill/>
              </v:shape>
            </v:group>
            <v:group style="position:absolute;left:2547;top:-4559;width:4434;height:3961" coordorigin="2547,-4559" coordsize="4434,3961">
              <v:shape style="position:absolute;left:2547;top:-4559;width:4434;height:3961" coordorigin="2547,-4559" coordsize="4434,3961" path="m2547,-598l6981,-598,6981,-4559,2547,-4559,2547,-598xe" filled="t" fillcolor="#FFFFFF" stroked="f">
                <v:path arrowok="t"/>
                <v:fill/>
              </v:shape>
            </v:group>
            <v:group style="position:absolute;left:4356;top:-1455;width:31;height:23" coordorigin="4356,-1455" coordsize="31,23">
              <v:shape style="position:absolute;left:4356;top:-1455;width:31;height:23" coordorigin="4356,-1455" coordsize="31,23" path="m4386,-1455l4356,-1432e" filled="f" stroked="t" strokeweight=".131358pt" strokecolor="#00008F">
                <v:path arrowok="t"/>
              </v:shape>
            </v:group>
            <v:group style="position:absolute;left:4361;top:-1426;width:10;height:2" coordorigin="4361,-1426" coordsize="10,2">
              <v:shape style="position:absolute;left:4361;top:-1426;width:10;height:2" coordorigin="4361,-1426" coordsize="10,0" path="m4361,-1426l4371,-1426e" filled="f" stroked="t" strokeweight=".577778pt" strokecolor="#00008F">
                <v:path arrowok="t"/>
              </v:shape>
            </v:group>
            <v:group style="position:absolute;left:4356;top:-1432;width:2;height:498" coordorigin="4356,-1432" coordsize="2,498">
              <v:shape style="position:absolute;left:4356;top:-1432;width:2;height:498" coordorigin="4356,-1432" coordsize="0,498" path="m4356,-1432l4356,-934e" filled="f" stroked="t" strokeweight=".120898pt" strokecolor="#00008F">
                <v:path arrowok="t"/>
              </v:shape>
            </v:group>
            <v:group style="position:absolute;left:4361;top:-1252;width:10;height:2" coordorigin="4361,-1252" coordsize="10,2">
              <v:shape style="position:absolute;left:4361;top:-1252;width:10;height:2" coordorigin="4361,-1252" coordsize="10,0" path="m4361,-1252l4371,-1252e" filled="f" stroked="t" strokeweight=".577778pt" strokecolor="#00008F">
                <v:path arrowok="t"/>
              </v:shape>
            </v:group>
            <v:group style="position:absolute;left:4361;top:-1090;width:10;height:2" coordorigin="4361,-1090" coordsize="10,2">
              <v:shape style="position:absolute;left:4361;top:-1090;width:10;height:2" coordorigin="4361,-1090" coordsize="10,0" path="m4361,-1090l4371,-1090e" filled="f" stroked="t" strokeweight=".577778pt" strokecolor="#00008F">
                <v:path arrowok="t"/>
              </v:shape>
            </v:group>
            <v:group style="position:absolute;left:4361;top:-928;width:10;height:2" coordorigin="4361,-928" coordsize="10,2">
              <v:shape style="position:absolute;left:4361;top:-928;width:10;height:2" coordorigin="4361,-928" coordsize="10,0" path="m4361,-928l4371,-928e" filled="f" stroked="t" strokeweight=".577778pt" strokecolor="#00008F">
                <v:path arrowok="t"/>
              </v:shape>
            </v:group>
            <v:group style="position:absolute;left:4356;top:-934;width:31;height:24" coordorigin="4356,-934" coordsize="31,24">
              <v:shape style="position:absolute;left:4356;top:-934;width:31;height:24" coordorigin="4356,-934" coordsize="31,24" path="m4356,-934l4386,-910e" filled="f" stroked="t" strokeweight=".131203pt" strokecolor="#00008F">
                <v:path arrowok="t"/>
              </v:shape>
            </v:group>
            <v:group style="position:absolute;left:4391;top:-905;width:10;height:2" coordorigin="4391,-905" coordsize="10,2">
              <v:shape style="position:absolute;left:4391;top:-905;width:10;height:2" coordorigin="4391,-905" coordsize="10,0" path="m4391,-905l4402,-905e" filled="f" stroked="t" strokeweight=".577778pt" strokecolor="#00008F">
                <v:path arrowok="t"/>
              </v:shape>
            </v:group>
            <v:group style="position:absolute;left:4386;top:-910;width:562;height:2" coordorigin="4386,-910" coordsize="562,2">
              <v:shape style="position:absolute;left:4386;top:-910;width:562;height:2" coordorigin="4386,-910" coordsize="562,0" path="m4386,-910l4948,-910e" filled="f" stroked="t" strokeweight=".137341pt" strokecolor="#00008F">
                <v:path arrowok="t"/>
              </v:shape>
            </v:group>
            <v:group style="position:absolute;left:4575;top:-905;width:10;height:2" coordorigin="4575,-905" coordsize="10,2">
              <v:shape style="position:absolute;left:4575;top:-905;width:10;height:2" coordorigin="4575,-905" coordsize="10,0" path="m4575,-905l4585,-905e" filled="f" stroked="t" strokeweight=".577778pt" strokecolor="#00008F">
                <v:path arrowok="t"/>
              </v:shape>
            </v:group>
            <v:group style="position:absolute;left:4769;top:-905;width:10;height:2" coordorigin="4769,-905" coordsize="10,2">
              <v:shape style="position:absolute;left:4769;top:-905;width:10;height:2" coordorigin="4769,-905" coordsize="10,0" path="m4769,-905l4779,-905e" filled="f" stroked="t" strokeweight=".577778pt" strokecolor="#00008F">
                <v:path arrowok="t"/>
              </v:shape>
            </v:group>
            <v:group style="position:absolute;left:4953;top:-905;width:10;height:2" coordorigin="4953,-905" coordsize="10,2">
              <v:shape style="position:absolute;left:4953;top:-905;width:10;height:2" coordorigin="4953,-905" coordsize="10,0" path="m4953,-905l4963,-905e" filled="f" stroked="t" strokeweight=".577778pt" strokecolor="#00008F">
                <v:path arrowok="t"/>
              </v:shape>
            </v:group>
            <v:group style="position:absolute;left:4948;top:-934;width:51;height:24" coordorigin="4948,-934" coordsize="51,24">
              <v:shape style="position:absolute;left:4948;top:-934;width:51;height:24" coordorigin="4948,-934" coordsize="51,24" path="m4948,-910l4999,-934e" filled="f" stroked="t" strokeweight=".134436pt" strokecolor="#00008F">
                <v:path arrowok="t"/>
              </v:shape>
            </v:group>
            <v:group style="position:absolute;left:5004;top:-928;width:10;height:2" coordorigin="5004,-928" coordsize="10,2">
              <v:shape style="position:absolute;left:5004;top:-928;width:10;height:2" coordorigin="5004,-928" coordsize="10,0" path="m5004,-928l5014,-928e" filled="f" stroked="t" strokeweight=".577778pt" strokecolor="#00008F">
                <v:path arrowok="t"/>
              </v:shape>
            </v:group>
            <v:group style="position:absolute;left:4999;top:-1432;width:2;height:498" coordorigin="4999,-1432" coordsize="2,498">
              <v:shape style="position:absolute;left:4999;top:-1432;width:2;height:498" coordorigin="4999,-1432" coordsize="0,498" path="m4999,-1432l4999,-934e" filled="f" stroked="t" strokeweight=".120898pt" strokecolor="#00008F">
                <v:path arrowok="t"/>
              </v:shape>
            </v:group>
            <v:group style="position:absolute;left:5004;top:-1090;width:10;height:2" coordorigin="5004,-1090" coordsize="10,2">
              <v:shape style="position:absolute;left:5004;top:-1090;width:10;height:2" coordorigin="5004,-1090" coordsize="10,0" path="m5004,-1090l5014,-1090e" filled="f" stroked="t" strokeweight=".577778pt" strokecolor="#00008F">
                <v:path arrowok="t"/>
              </v:shape>
            </v:group>
            <v:group style="position:absolute;left:5004;top:-1252;width:10;height:2" coordorigin="5004,-1252" coordsize="10,2">
              <v:shape style="position:absolute;left:5004;top:-1252;width:10;height:2" coordorigin="5004,-1252" coordsize="10,0" path="m5004,-1252l5014,-1252e" filled="f" stroked="t" strokeweight=".577778pt" strokecolor="#00008F">
                <v:path arrowok="t"/>
              </v:shape>
            </v:group>
            <v:group style="position:absolute;left:5004;top:-1426;width:10;height:2" coordorigin="5004,-1426" coordsize="10,2">
              <v:shape style="position:absolute;left:5004;top:-1426;width:10;height:2" coordorigin="5004,-1426" coordsize="10,0" path="m5004,-1426l5014,-1426e" filled="f" stroked="t" strokeweight=".577778pt" strokecolor="#00008F">
                <v:path arrowok="t"/>
              </v:shape>
            </v:group>
            <v:group style="position:absolute;left:4948;top:-1455;width:51;height:23" coordorigin="4948,-1455" coordsize="51,23">
              <v:shape style="position:absolute;left:4948;top:-1455;width:51;height:23" coordorigin="4948,-1455" coordsize="51,23" path="m4999,-1432l4948,-1455e" filled="f" stroked="t" strokeweight=".134531pt" strokecolor="#00008F">
                <v:path arrowok="t"/>
              </v:shape>
            </v:group>
            <v:group style="position:absolute;left:4953;top:-1449;width:10;height:2" coordorigin="4953,-1449" coordsize="10,2">
              <v:shape style="position:absolute;left:4953;top:-1449;width:10;height:2" coordorigin="4953,-1449" coordsize="10,0" path="m4953,-1449l4963,-1449e" filled="f" stroked="t" strokeweight=".577778pt" strokecolor="#00008F">
                <v:path arrowok="t"/>
              </v:shape>
            </v:group>
            <v:group style="position:absolute;left:4386;top:-1455;width:562;height:2" coordorigin="4386,-1455" coordsize="562,2">
              <v:shape style="position:absolute;left:4386;top:-1455;width:562;height:2" coordorigin="4386,-1455" coordsize="562,0" path="m4386,-1455l4948,-1455e" filled="f" stroked="t" strokeweight=".137341pt" strokecolor="#00008F">
                <v:path arrowok="t"/>
              </v:shape>
            </v:group>
            <v:group style="position:absolute;left:4769;top:-1449;width:10;height:2" coordorigin="4769,-1449" coordsize="10,2">
              <v:shape style="position:absolute;left:4769;top:-1449;width:10;height:2" coordorigin="4769,-1449" coordsize="10,0" path="m4769,-1449l4779,-1449e" filled="f" stroked="t" strokeweight=".577778pt" strokecolor="#00008F">
                <v:path arrowok="t"/>
              </v:shape>
            </v:group>
            <v:group style="position:absolute;left:4575;top:-1449;width:10;height:2" coordorigin="4575,-1449" coordsize="10,2">
              <v:shape style="position:absolute;left:4575;top:-1449;width:10;height:2" coordorigin="4575,-1449" coordsize="10,0" path="m4575,-1449l4585,-1449e" filled="f" stroked="t" strokeweight=".577778pt" strokecolor="#00008F">
                <v:path arrowok="t"/>
              </v:shape>
            </v:group>
            <v:group style="position:absolute;left:4391;top:-1449;width:10;height:2" coordorigin="4391,-1449" coordsize="10,2">
              <v:shape style="position:absolute;left:4391;top:-1449;width:10;height:2" coordorigin="4391,-1449" coordsize="10,0" path="m4391,-1449l4402,-1449e" filled="f" stroked="t" strokeweight=".577778pt" strokecolor="#00008F">
                <v:path arrowok="t"/>
              </v:shape>
            </v:group>
            <v:group style="position:absolute;left:4314;top:-1501;width:72;height:69" coordorigin="4314,-1501" coordsize="72,69">
              <v:shape style="position:absolute;left:4314;top:-1501;width:72;height:69" coordorigin="4314,-1501" coordsize="72,69" path="m4386,-1501l4314,-1432e" filled="f" stroked="t" strokeweight=".129409pt" strokecolor="#0000FF">
                <v:path arrowok="t"/>
              </v:shape>
            </v:group>
            <v:group style="position:absolute;left:4320;top:-1426;width:10;height:2" coordorigin="4320,-1426" coordsize="10,2">
              <v:shape style="position:absolute;left:4320;top:-1426;width:10;height:2" coordorigin="4320,-1426" coordsize="10,0" path="m4320,-1426l4330,-1426e" filled="f" stroked="t" strokeweight=".577778pt" strokecolor="#0000FF">
                <v:path arrowok="t"/>
              </v:shape>
            </v:group>
            <v:group style="position:absolute;left:4314;top:-1432;width:2;height:498" coordorigin="4314,-1432" coordsize="2,498">
              <v:shape style="position:absolute;left:4314;top:-1432;width:2;height:498" coordorigin="4314,-1432" coordsize="0,498" path="m4314,-1432l4314,-934e" filled="f" stroked="t" strokeweight=".120898pt" strokecolor="#0000FF">
                <v:path arrowok="t"/>
              </v:shape>
            </v:group>
            <v:group style="position:absolute;left:4320;top:-1252;width:10;height:2" coordorigin="4320,-1252" coordsize="10,2">
              <v:shape style="position:absolute;left:4320;top:-1252;width:10;height:2" coordorigin="4320,-1252" coordsize="10,0" path="m4320,-1252l4330,-1252e" filled="f" stroked="t" strokeweight=".577778pt" strokecolor="#0000FF">
                <v:path arrowok="t"/>
              </v:shape>
            </v:group>
            <v:group style="position:absolute;left:4320;top:-1090;width:10;height:2" coordorigin="4320,-1090" coordsize="10,2">
              <v:shape style="position:absolute;left:4320;top:-1090;width:10;height:2" coordorigin="4320,-1090" coordsize="10,0" path="m4320,-1090l4330,-1090e" filled="f" stroked="t" strokeweight=".577778pt" strokecolor="#0000FF">
                <v:path arrowok="t"/>
              </v:shape>
            </v:group>
            <v:group style="position:absolute;left:4320;top:-928;width:10;height:2" coordorigin="4320,-928" coordsize="10,2">
              <v:shape style="position:absolute;left:4320;top:-928;width:10;height:2" coordorigin="4320,-928" coordsize="10,0" path="m4320,-928l4330,-928e" filled="f" stroked="t" strokeweight=".577778pt" strokecolor="#0000FF">
                <v:path arrowok="t"/>
              </v:shape>
            </v:group>
            <v:group style="position:absolute;left:4314;top:-934;width:72;height:70" coordorigin="4314,-934" coordsize="72,70">
              <v:shape style="position:absolute;left:4314;top:-934;width:72;height:70" coordorigin="4314,-934" coordsize="72,70" path="m4314,-934l4386,-864e" filled="f" stroked="t" strokeweight=".129353pt" strokecolor="#0000FF">
                <v:path arrowok="t"/>
              </v:shape>
            </v:group>
            <v:group style="position:absolute;left:4391;top:-858;width:10;height:2" coordorigin="4391,-858" coordsize="10,2">
              <v:shape style="position:absolute;left:4391;top:-858;width:10;height:2" coordorigin="4391,-858" coordsize="10,0" path="m4391,-858l4402,-858e" filled="f" stroked="t" strokeweight=".577778pt" strokecolor="#0000FF">
                <v:path arrowok="t"/>
              </v:shape>
            </v:group>
            <v:group style="position:absolute;left:4386;top:-864;width:562;height:2" coordorigin="4386,-864" coordsize="562,2">
              <v:shape style="position:absolute;left:4386;top:-864;width:562;height:2" coordorigin="4386,-864" coordsize="562,0" path="m4386,-864l4948,-864e" filled="f" stroked="t" strokeweight=".137341pt" strokecolor="#0000FF">
                <v:path arrowok="t"/>
              </v:shape>
            </v:group>
            <v:group style="position:absolute;left:4575;top:-858;width:10;height:2" coordorigin="4575,-858" coordsize="10,2">
              <v:shape style="position:absolute;left:4575;top:-858;width:10;height:2" coordorigin="4575,-858" coordsize="10,0" path="m4575,-858l4585,-858e" filled="f" stroked="t" strokeweight=".577778pt" strokecolor="#0000FF">
                <v:path arrowok="t"/>
              </v:shape>
            </v:group>
            <v:group style="position:absolute;left:4769;top:-858;width:10;height:2" coordorigin="4769,-858" coordsize="10,2">
              <v:shape style="position:absolute;left:4769;top:-858;width:10;height:2" coordorigin="4769,-858" coordsize="10,0" path="m4769,-858l4779,-858e" filled="f" stroked="t" strokeweight=".577778pt" strokecolor="#0000FF">
                <v:path arrowok="t"/>
              </v:shape>
            </v:group>
            <v:group style="position:absolute;left:4953;top:-858;width:10;height:2" coordorigin="4953,-858" coordsize="10,2">
              <v:shape style="position:absolute;left:4953;top:-858;width:10;height:2" coordorigin="4953,-858" coordsize="10,0" path="m4953,-858l4963,-858e" filled="f" stroked="t" strokeweight=".577778pt" strokecolor="#0000FF">
                <v:path arrowok="t"/>
              </v:shape>
            </v:group>
            <v:group style="position:absolute;left:4948;top:-934;width:122;height:70" coordorigin="4948,-934" coordsize="122,70">
              <v:shape style="position:absolute;left:4948;top:-934;width:122;height:70" coordorigin="4948,-934" coordsize="122,70" path="m4948,-864l5071,-934e" filled="f" stroked="t" strokeweight=".133305pt" strokecolor="#0000FF">
                <v:path arrowok="t"/>
              </v:shape>
            </v:group>
            <v:group style="position:absolute;left:5076;top:-928;width:11;height:2" coordorigin="5076,-928" coordsize="11,2">
              <v:shape style="position:absolute;left:5076;top:-928;width:11;height:2" coordorigin="5076,-928" coordsize="11,0" path="m5076,-928l5086,-928e" filled="f" stroked="t" strokeweight=".577778pt" strokecolor="#0000FF">
                <v:path arrowok="t"/>
              </v:shape>
            </v:group>
            <v:group style="position:absolute;left:5071;top:-1432;width:2;height:498" coordorigin="5071,-1432" coordsize="2,498">
              <v:shape style="position:absolute;left:5071;top:-1432;width:2;height:498" coordorigin="5071,-1432" coordsize="0,498" path="m5071,-1432l5071,-934e" filled="f" stroked="t" strokeweight=".120898pt" strokecolor="#0000FF">
                <v:path arrowok="t"/>
              </v:shape>
            </v:group>
            <v:group style="position:absolute;left:5076;top:-1090;width:11;height:2" coordorigin="5076,-1090" coordsize="11,2">
              <v:shape style="position:absolute;left:5076;top:-1090;width:11;height:2" coordorigin="5076,-1090" coordsize="11,0" path="m5076,-1090l5086,-1090e" filled="f" stroked="t" strokeweight=".577778pt" strokecolor="#0000FF">
                <v:path arrowok="t"/>
              </v:shape>
            </v:group>
            <v:group style="position:absolute;left:5076;top:-1252;width:11;height:2" coordorigin="5076,-1252" coordsize="11,2">
              <v:shape style="position:absolute;left:5076;top:-1252;width:11;height:2" coordorigin="5076,-1252" coordsize="11,0" path="m5076,-1252l5086,-1252e" filled="f" stroked="t" strokeweight=".577778pt" strokecolor="#0000FF">
                <v:path arrowok="t"/>
              </v:shape>
            </v:group>
            <v:group style="position:absolute;left:5076;top:-1426;width:11;height:2" coordorigin="5076,-1426" coordsize="11,2">
              <v:shape style="position:absolute;left:5076;top:-1426;width:11;height:2" coordorigin="5076,-1426" coordsize="11,0" path="m5076,-1426l5086,-1426e" filled="f" stroked="t" strokeweight=".577778pt" strokecolor="#0000FF">
                <v:path arrowok="t"/>
              </v:shape>
            </v:group>
            <v:group style="position:absolute;left:4948;top:-1501;width:122;height:69" coordorigin="4948,-1501" coordsize="122,69">
              <v:shape style="position:absolute;left:4948;top:-1501;width:122;height:69" coordorigin="4948,-1501" coordsize="122,69" path="m5071,-1432l4948,-1501e" filled="f" stroked="t" strokeweight=".133346pt" strokecolor="#0000FF">
                <v:path arrowok="t"/>
              </v:shape>
            </v:group>
            <v:group style="position:absolute;left:4953;top:-1495;width:10;height:2" coordorigin="4953,-1495" coordsize="10,2">
              <v:shape style="position:absolute;left:4953;top:-1495;width:10;height:2" coordorigin="4953,-1495" coordsize="10,0" path="m4953,-1495l4963,-1495e" filled="f" stroked="t" strokeweight=".577778pt" strokecolor="#0000FF">
                <v:path arrowok="t"/>
              </v:shape>
            </v:group>
            <v:group style="position:absolute;left:4386;top:-1501;width:562;height:2" coordorigin="4386,-1501" coordsize="562,2">
              <v:shape style="position:absolute;left:4386;top:-1501;width:562;height:2" coordorigin="4386,-1501" coordsize="562,0" path="m4386,-1501l4948,-1501e" filled="f" stroked="t" strokeweight=".137341pt" strokecolor="#0000FF">
                <v:path arrowok="t"/>
              </v:shape>
            </v:group>
            <v:group style="position:absolute;left:4769;top:-1495;width:10;height:2" coordorigin="4769,-1495" coordsize="10,2">
              <v:shape style="position:absolute;left:4769;top:-1495;width:10;height:2" coordorigin="4769,-1495" coordsize="10,0" path="m4769,-1495l4779,-1495e" filled="f" stroked="t" strokeweight=".577778pt" strokecolor="#0000FF">
                <v:path arrowok="t"/>
              </v:shape>
            </v:group>
            <v:group style="position:absolute;left:4575;top:-1495;width:10;height:2" coordorigin="4575,-1495" coordsize="10,2">
              <v:shape style="position:absolute;left:4575;top:-1495;width:10;height:2" coordorigin="4575,-1495" coordsize="10,0" path="m4575,-1495l4585,-1495e" filled="f" stroked="t" strokeweight=".577778pt" strokecolor="#0000FF">
                <v:path arrowok="t"/>
              </v:shape>
            </v:group>
            <v:group style="position:absolute;left:4391;top:-1495;width:10;height:2" coordorigin="4391,-1495" coordsize="10,2">
              <v:shape style="position:absolute;left:4391;top:-1495;width:10;height:2" coordorigin="4391,-1495" coordsize="10,0" path="m4391,-1495l4402,-1495e" filled="f" stroked="t" strokeweight=".577778pt" strokecolor="#0000FF">
                <v:path arrowok="t"/>
              </v:shape>
            </v:group>
            <v:group style="position:absolute;left:5132;top:-1443;width:552;height:2" coordorigin="5132,-1443" coordsize="552,2">
              <v:shape style="position:absolute;left:5132;top:-1443;width:552;height:2" coordorigin="5132,-1443" coordsize="552,0" path="m5132,-1443l5684,-1443e" filled="f" stroked="t" strokeweight=".137341pt" strokecolor="#006EFF">
                <v:path arrowok="t"/>
              </v:shape>
            </v:group>
            <v:group style="position:absolute;left:5505;top:-1438;width:10;height:2" coordorigin="5505,-1438" coordsize="10,2">
              <v:shape style="position:absolute;left:5505;top:-1438;width:10;height:2" coordorigin="5505,-1438" coordsize="10,0" path="m5505,-1438l5515,-1438e" filled="f" stroked="t" strokeweight=".577778pt" strokecolor="#006FFF">
                <v:path arrowok="t"/>
              </v:shape>
            </v:group>
            <v:group style="position:absolute;left:5321;top:-1438;width:10;height:2" coordorigin="5321,-1438" coordsize="10,2">
              <v:shape style="position:absolute;left:5321;top:-1438;width:10;height:2" coordorigin="5321,-1438" coordsize="10,0" path="m5321,-1438l5331,-1438e" filled="f" stroked="t" strokeweight=".577778pt" strokecolor="#006FFF">
                <v:path arrowok="t"/>
              </v:shape>
            </v:group>
            <v:group style="position:absolute;left:5137;top:-1438;width:10;height:2" coordorigin="5137,-1438" coordsize="10,2">
              <v:shape style="position:absolute;left:5137;top:-1438;width:10;height:2" coordorigin="5137,-1438" coordsize="10,0" path="m5137,-1438l5147,-1438e" filled="f" stroked="t" strokeweight=".577778pt" strokecolor="#006FFF">
                <v:path arrowok="t"/>
              </v:shape>
            </v:group>
            <v:group style="position:absolute;left:4948;top:-1536;width:184;height:93" coordorigin="4948,-1536" coordsize="184,93">
              <v:shape style="position:absolute;left:4948;top:-1536;width:184;height:93" coordorigin="4948,-1536" coordsize="184,93" path="m5132,-1443l4948,-1536e" filled="f" stroked="t" strokeweight=".133994pt" strokecolor="#006EFF">
                <v:path arrowok="t"/>
              </v:shape>
            </v:group>
            <v:group style="position:absolute;left:4953;top:-1530;width:10;height:2" coordorigin="4953,-1530" coordsize="10,2">
              <v:shape style="position:absolute;left:4953;top:-1530;width:10;height:2" coordorigin="4953,-1530" coordsize="10,0" path="m4953,-1530l4963,-1530e" filled="f" stroked="t" strokeweight=".577778pt" strokecolor="#006FFF">
                <v:path arrowok="t"/>
              </v:shape>
            </v:group>
            <v:group style="position:absolute;left:4386;top:-1536;width:562;height:2" coordorigin="4386,-1536" coordsize="562,2">
              <v:shape style="position:absolute;left:4386;top:-1536;width:562;height:2" coordorigin="4386,-1536" coordsize="562,0" path="m4386,-1536l4948,-1536e" filled="f" stroked="t" strokeweight=".137341pt" strokecolor="#006EFF">
                <v:path arrowok="t"/>
              </v:shape>
            </v:group>
            <v:group style="position:absolute;left:4769;top:-1530;width:10;height:2" coordorigin="4769,-1530" coordsize="10,2">
              <v:shape style="position:absolute;left:4769;top:-1530;width:10;height:2" coordorigin="4769,-1530" coordsize="10,0" path="m4769,-1530l4779,-1530e" filled="f" stroked="t" strokeweight=".577778pt" strokecolor="#006FFF">
                <v:path arrowok="t"/>
              </v:shape>
            </v:group>
            <v:group style="position:absolute;left:4575;top:-1530;width:10;height:2" coordorigin="4575,-1530" coordsize="10,2">
              <v:shape style="position:absolute;left:4575;top:-1530;width:10;height:2" coordorigin="4575,-1530" coordsize="10,0" path="m4575,-1530l4585,-1530e" filled="f" stroked="t" strokeweight=".577778pt" strokecolor="#006FFF">
                <v:path arrowok="t"/>
              </v:shape>
            </v:group>
            <v:group style="position:absolute;left:4391;top:-1530;width:10;height:2" coordorigin="4391,-1530" coordsize="10,2">
              <v:shape style="position:absolute;left:4391;top:-1530;width:10;height:2" coordorigin="4391,-1530" coordsize="10,0" path="m4391,-1530l4402,-1530e" filled="f" stroked="t" strokeweight=".577778pt" strokecolor="#006FFF">
                <v:path arrowok="t"/>
              </v:shape>
            </v:group>
            <v:group style="position:absolute;left:4264;top:-1536;width:123;height:104" coordorigin="4264,-1536" coordsize="123,104">
              <v:shape style="position:absolute;left:4264;top:-1536;width:123;height:104" coordorigin="4264,-1536" coordsize="123,104" path="m4386,-1536l4264,-1432e" filled="f" stroked="t" strokeweight=".130432pt" strokecolor="#006EFF">
                <v:path arrowok="t"/>
              </v:shape>
            </v:group>
            <v:group style="position:absolute;left:4269;top:-1426;width:10;height:2" coordorigin="4269,-1426" coordsize="10,2">
              <v:shape style="position:absolute;left:4269;top:-1426;width:10;height:2" coordorigin="4269,-1426" coordsize="10,0" path="m4269,-1426l4279,-1426e" filled="f" stroked="t" strokeweight=".577778pt" strokecolor="#006FFF">
                <v:path arrowok="t"/>
              </v:shape>
            </v:group>
            <v:group style="position:absolute;left:4264;top:-1432;width:2;height:498" coordorigin="4264,-1432" coordsize="2,498">
              <v:shape style="position:absolute;left:4264;top:-1432;width:2;height:498" coordorigin="4264,-1432" coordsize="0,498" path="m4264,-1432l4264,-934e" filled="f" stroked="t" strokeweight=".120898pt" strokecolor="#006EFF">
                <v:path arrowok="t"/>
              </v:shape>
            </v:group>
            <v:group style="position:absolute;left:4269;top:-1252;width:10;height:2" coordorigin="4269,-1252" coordsize="10,2">
              <v:shape style="position:absolute;left:4269;top:-1252;width:10;height:2" coordorigin="4269,-1252" coordsize="10,0" path="m4269,-1252l4279,-1252e" filled="f" stroked="t" strokeweight=".577778pt" strokecolor="#006FFF">
                <v:path arrowok="t"/>
              </v:shape>
            </v:group>
            <v:group style="position:absolute;left:4269;top:-1090;width:10;height:2" coordorigin="4269,-1090" coordsize="10,2">
              <v:shape style="position:absolute;left:4269;top:-1090;width:10;height:2" coordorigin="4269,-1090" coordsize="10,0" path="m4269,-1090l4279,-1090e" filled="f" stroked="t" strokeweight=".577778pt" strokecolor="#006FFF">
                <v:path arrowok="t"/>
              </v:shape>
            </v:group>
            <v:group style="position:absolute;left:4269;top:-928;width:10;height:2" coordorigin="4269,-928" coordsize="10,2">
              <v:shape style="position:absolute;left:4269;top:-928;width:10;height:2" coordorigin="4269,-928" coordsize="10,0" path="m4269,-928l4279,-928e" filled="f" stroked="t" strokeweight=".577778pt" strokecolor="#006FFF">
                <v:path arrowok="t"/>
              </v:shape>
            </v:group>
            <v:group style="position:absolute;left:4264;top:-934;width:123;height:104" coordorigin="4264,-934" coordsize="123,104">
              <v:shape style="position:absolute;left:4264;top:-934;width:123;height:104" coordorigin="4264,-934" coordsize="123,104" path="m4264,-934l4386,-829e" filled="f" stroked="t" strokeweight=".130434pt" strokecolor="#006EFF">
                <v:path arrowok="t"/>
              </v:shape>
            </v:group>
            <v:group style="position:absolute;left:4391;top:-824;width:10;height:2" coordorigin="4391,-824" coordsize="10,2">
              <v:shape style="position:absolute;left:4391;top:-824;width:10;height:2" coordorigin="4391,-824" coordsize="10,0" path="m4391,-824l4402,-824e" filled="f" stroked="t" strokeweight=".577778pt" strokecolor="#006FFF">
                <v:path arrowok="t"/>
              </v:shape>
            </v:group>
            <v:group style="position:absolute;left:4386;top:-829;width:562;height:2" coordorigin="4386,-829" coordsize="562,2">
              <v:shape style="position:absolute;left:4386;top:-829;width:562;height:2" coordorigin="4386,-829" coordsize="562,0" path="m4386,-829l4948,-829e" filled="f" stroked="t" strokeweight=".137341pt" strokecolor="#006EFF">
                <v:path arrowok="t"/>
              </v:shape>
            </v:group>
            <v:group style="position:absolute;left:4575;top:-824;width:10;height:2" coordorigin="4575,-824" coordsize="10,2">
              <v:shape style="position:absolute;left:4575;top:-824;width:10;height:2" coordorigin="4575,-824" coordsize="10,0" path="m4575,-824l4585,-824e" filled="f" stroked="t" strokeweight=".577778pt" strokecolor="#006FFF">
                <v:path arrowok="t"/>
              </v:shape>
            </v:group>
            <v:group style="position:absolute;left:4769;top:-824;width:10;height:2" coordorigin="4769,-824" coordsize="10,2">
              <v:shape style="position:absolute;left:4769;top:-824;width:10;height:2" coordorigin="4769,-824" coordsize="10,0" path="m4769,-824l4779,-824e" filled="f" stroked="t" strokeweight=".577778pt" strokecolor="#006FFF">
                <v:path arrowok="t"/>
              </v:shape>
            </v:group>
            <v:group style="position:absolute;left:4953;top:-824;width:10;height:2" coordorigin="4953,-824" coordsize="10,2">
              <v:shape style="position:absolute;left:4953;top:-824;width:10;height:2" coordorigin="4953,-824" coordsize="10,0" path="m4953,-824l4963,-824e" filled="f" stroked="t" strokeweight=".577778pt" strokecolor="#006FFF">
                <v:path arrowok="t"/>
              </v:shape>
            </v:group>
            <v:group style="position:absolute;left:4948;top:-922;width:184;height:93" coordorigin="4948,-922" coordsize="184,93">
              <v:shape style="position:absolute;left:4948;top:-922;width:184;height:93" coordorigin="4948,-922" coordsize="184,93" path="m4948,-829l5132,-922e" filled="f" stroked="t" strokeweight=".133995pt" strokecolor="#006EFF">
                <v:path arrowok="t"/>
              </v:shape>
            </v:group>
            <v:group style="position:absolute;left:5137;top:-917;width:10;height:2" coordorigin="5137,-917" coordsize="10,2">
              <v:shape style="position:absolute;left:5137;top:-917;width:10;height:2" coordorigin="5137,-917" coordsize="10,0" path="m5137,-917l5147,-917e" filled="f" stroked="t" strokeweight=".577778pt" strokecolor="#006FFF">
                <v:path arrowok="t"/>
              </v:shape>
            </v:group>
            <v:group style="position:absolute;left:5132;top:-922;width:552;height:2" coordorigin="5132,-922" coordsize="552,2">
              <v:shape style="position:absolute;left:5132;top:-922;width:552;height:2" coordorigin="5132,-922" coordsize="552,0" path="m5132,-922l5684,-922e" filled="f" stroked="t" strokeweight=".137341pt" strokecolor="#006EFF">
                <v:path arrowok="t"/>
              </v:shape>
            </v:group>
            <v:group style="position:absolute;left:5321;top:-917;width:10;height:2" coordorigin="5321,-917" coordsize="10,2">
              <v:shape style="position:absolute;left:5321;top:-917;width:10;height:2" coordorigin="5321,-917" coordsize="10,0" path="m5321,-917l5331,-917e" filled="f" stroked="t" strokeweight=".577778pt" strokecolor="#006FFF">
                <v:path arrowok="t"/>
              </v:shape>
            </v:group>
            <v:group style="position:absolute;left:5505;top:-917;width:10;height:2" coordorigin="5505,-917" coordsize="10,2">
              <v:shape style="position:absolute;left:5505;top:-917;width:10;height:2" coordorigin="5505,-917" coordsize="10,0" path="m5505,-917l5515,-917e" filled="f" stroked="t" strokeweight=".577778pt" strokecolor="#006FFF">
                <v:path arrowok="t"/>
              </v:shape>
            </v:group>
            <v:group style="position:absolute;left:5689;top:-917;width:10;height:2" coordorigin="5689,-917" coordsize="10,2">
              <v:shape style="position:absolute;left:5689;top:-917;width:10;height:2" coordorigin="5689,-917" coordsize="10,0" path="m5689,-917l5699,-917e" filled="f" stroked="t" strokeweight=".577778pt" strokecolor="#006FFF">
                <v:path arrowok="t"/>
              </v:shape>
            </v:group>
            <v:group style="position:absolute;left:5684;top:-934;width:10;height:12" coordorigin="5684,-934" coordsize="10,12">
              <v:shape style="position:absolute;left:5684;top:-934;width:10;height:12" coordorigin="5684,-934" coordsize="10,12" path="m5684,-922l5694,-934e" filled="f" stroked="t" strokeweight=".128088pt" strokecolor="#006EFF">
                <v:path arrowok="t"/>
              </v:shape>
            </v:group>
            <v:group style="position:absolute;left:5699;top:-928;width:10;height:2" coordorigin="5699,-928" coordsize="10,2">
              <v:shape style="position:absolute;left:5699;top:-928;width:10;height:2" coordorigin="5699,-928" coordsize="10,0" path="m5699,-928l5709,-928e" filled="f" stroked="t" strokeweight=".577778pt" strokecolor="#006FFF">
                <v:path arrowok="t"/>
              </v:shape>
            </v:group>
            <v:group style="position:absolute;left:5694;top:-1432;width:2;height:498" coordorigin="5694,-1432" coordsize="2,498">
              <v:shape style="position:absolute;left:5694;top:-1432;width:2;height:498" coordorigin="5694,-1432" coordsize="0,498" path="m5694,-1432l5694,-934e" filled="f" stroked="t" strokeweight=".120898pt" strokecolor="#006EFF">
                <v:path arrowok="t"/>
              </v:shape>
            </v:group>
            <v:group style="position:absolute;left:5699;top:-1090;width:10;height:2" coordorigin="5699,-1090" coordsize="10,2">
              <v:shape style="position:absolute;left:5699;top:-1090;width:10;height:2" coordorigin="5699,-1090" coordsize="10,0" path="m5699,-1090l5709,-1090e" filled="f" stroked="t" strokeweight=".577778pt" strokecolor="#006FFF">
                <v:path arrowok="t"/>
              </v:shape>
            </v:group>
            <v:group style="position:absolute;left:5699;top:-1252;width:10;height:2" coordorigin="5699,-1252" coordsize="10,2">
              <v:shape style="position:absolute;left:5699;top:-1252;width:10;height:2" coordorigin="5699,-1252" coordsize="10,0" path="m5699,-1252l5709,-1252e" filled="f" stroked="t" strokeweight=".577778pt" strokecolor="#006FFF">
                <v:path arrowok="t"/>
              </v:shape>
            </v:group>
            <v:group style="position:absolute;left:5699;top:-1426;width:10;height:2" coordorigin="5699,-1426" coordsize="10,2">
              <v:shape style="position:absolute;left:5699;top:-1426;width:10;height:2" coordorigin="5699,-1426" coordsize="10,0" path="m5699,-1426l5709,-1426e" filled="f" stroked="t" strokeweight=".577778pt" strokecolor="#006FFF">
                <v:path arrowok="t"/>
              </v:shape>
            </v:group>
            <v:group style="position:absolute;left:5684;top:-1443;width:10;height:12" coordorigin="5684,-1443" coordsize="10,12">
              <v:shape style="position:absolute;left:5684;top:-1443;width:10;height:12" coordorigin="5684,-1443" coordsize="10,12" path="m5694,-1432l5684,-1443e" filled="f" stroked="t" strokeweight=".128088pt" strokecolor="#006EFF">
                <v:path arrowok="t"/>
              </v:shape>
            </v:group>
            <v:group style="position:absolute;left:5689;top:-1438;width:10;height:2" coordorigin="5689,-1438" coordsize="10,2">
              <v:shape style="position:absolute;left:5689;top:-1438;width:10;height:2" coordorigin="5689,-1438" coordsize="10,0" path="m5689,-1438l5699,-1438e" filled="f" stroked="t" strokeweight=".577778pt" strokecolor="#006FFF">
                <v:path arrowok="t"/>
              </v:shape>
            </v:group>
            <v:group style="position:absolute;left:2864;top:-2810;width:51;height:58" coordorigin="2864,-2810" coordsize="51,58">
              <v:shape style="position:absolute;left:2864;top:-2810;width:51;height:58" coordorigin="2864,-2810" coordsize="51,58" path="m2915,-2810l2864,-2752e" filled="f" stroked="t" strokeweight=".128093pt" strokecolor="#00DFFF">
                <v:path arrowok="t"/>
              </v:shape>
            </v:group>
            <v:group style="position:absolute;left:2869;top:-2746;width:10;height:2" coordorigin="2869,-2746" coordsize="10,2">
              <v:shape style="position:absolute;left:2869;top:-2746;width:10;height:2" coordorigin="2869,-2746" coordsize="10,0" path="m2869,-2746l2879,-2746e" filled="f" stroked="t" strokeweight=".577778pt" strokecolor="#00DFFF">
                <v:path arrowok="t"/>
              </v:shape>
            </v:group>
            <v:group style="position:absolute;left:2864;top:-2752;width:2;height:498" coordorigin="2864,-2752" coordsize="2,498">
              <v:shape style="position:absolute;left:2864;top:-2752;width:2;height:498" coordorigin="2864,-2752" coordsize="0,498" path="m2864,-2752l2864,-2254e" filled="f" stroked="t" strokeweight=".120898pt" strokecolor="#00DFFF">
                <v:path arrowok="t"/>
              </v:shape>
            </v:group>
            <v:group style="position:absolute;left:2869;top:-2573;width:10;height:2" coordorigin="2869,-2573" coordsize="10,2">
              <v:shape style="position:absolute;left:2869;top:-2573;width:10;height:2" coordorigin="2869,-2573" coordsize="10,0" path="m2869,-2573l2879,-2573e" filled="f" stroked="t" strokeweight=".577778pt" strokecolor="#00DFFF">
                <v:path arrowok="t"/>
              </v:shape>
            </v:group>
            <v:group style="position:absolute;left:2869;top:-2411;width:10;height:2" coordorigin="2869,-2411" coordsize="10,2">
              <v:shape style="position:absolute;left:2869;top:-2411;width:10;height:2" coordorigin="2869,-2411" coordsize="10,0" path="m2869,-2411l2879,-2411e" filled="f" stroked="t" strokeweight=".577778pt" strokecolor="#00DFFF">
                <v:path arrowok="t"/>
              </v:shape>
            </v:group>
            <v:group style="position:absolute;left:2869;top:-2248;width:10;height:2" coordorigin="2869,-2248" coordsize="10,2">
              <v:shape style="position:absolute;left:2869;top:-2248;width:10;height:2" coordorigin="2869,-2248" coordsize="10,0" path="m2869,-2248l2879,-2248e" filled="f" stroked="t" strokeweight=".577778pt" strokecolor="#00DFFF">
                <v:path arrowok="t"/>
              </v:shape>
            </v:group>
            <v:group style="position:absolute;left:2864;top:-2254;width:51;height:46" coordorigin="2864,-2254" coordsize="51,46">
              <v:shape style="position:absolute;left:2864;top:-2254;width:51;height:46" coordorigin="2864,-2254" coordsize="51,46" path="m2864,-2254l2915,-2208e" filled="f" stroked="t" strokeweight=".129975pt" strokecolor="#00DFFF">
                <v:path arrowok="t"/>
              </v:shape>
            </v:group>
            <v:group style="position:absolute;left:2920;top:-2202;width:10;height:2" coordorigin="2920,-2202" coordsize="10,2">
              <v:shape style="position:absolute;left:2920;top:-2202;width:10;height:2" coordorigin="2920,-2202" coordsize="10,0" path="m2920,-2202l2930,-2202e" filled="f" stroked="t" strokeweight=".577778pt" strokecolor="#00DFFF">
                <v:path arrowok="t"/>
              </v:shape>
            </v:group>
            <v:group style="position:absolute;left:2915;top:-2208;width:552;height:2" coordorigin="2915,-2208" coordsize="552,2">
              <v:shape style="position:absolute;left:2915;top:-2208;width:552;height:2" coordorigin="2915,-2208" coordsize="552,0" path="m2915,-2208l3467,-2208e" filled="f" stroked="t" strokeweight=".137341pt" strokecolor="#00DFFF">
                <v:path arrowok="t"/>
              </v:shape>
            </v:group>
            <v:group style="position:absolute;left:3104;top:-2202;width:10;height:2" coordorigin="3104,-2202" coordsize="10,2">
              <v:shape style="position:absolute;left:3104;top:-2202;width:10;height:2" coordorigin="3104,-2202" coordsize="10,0" path="m3104,-2202l3114,-2202e" filled="f" stroked="t" strokeweight=".577778pt" strokecolor="#00DFFF">
                <v:path arrowok="t"/>
              </v:shape>
            </v:group>
            <v:group style="position:absolute;left:3288;top:-2202;width:10;height:2" coordorigin="3288,-2202" coordsize="10,2">
              <v:shape style="position:absolute;left:3288;top:-2202;width:10;height:2" coordorigin="3288,-2202" coordsize="10,0" path="m3288,-2202l3298,-2202e" filled="f" stroked="t" strokeweight=".577778pt" strokecolor="#00DFFF">
                <v:path arrowok="t"/>
              </v:shape>
            </v:group>
            <v:group style="position:absolute;left:3472;top:-2202;width:10;height:2" coordorigin="3472,-2202" coordsize="10,2">
              <v:shape style="position:absolute;left:3472;top:-2202;width:10;height:2" coordorigin="3472,-2202" coordsize="10,0" path="m3472,-2202l3482,-2202e" filled="f" stroked="t" strokeweight=".577778pt" strokecolor="#00DFFF">
                <v:path arrowok="t"/>
              </v:shape>
            </v:group>
            <v:group style="position:absolute;left:3467;top:-2220;width:184;height:12" coordorigin="3467,-2220" coordsize="184,12">
              <v:shape style="position:absolute;left:3467;top:-2220;width:184;height:12" coordorigin="3467,-2220" coordsize="184,12" path="m3467,-2208l3651,-2220e" filled="f" stroked="t" strokeweight=".137273pt" strokecolor="#00DFFF">
                <v:path arrowok="t"/>
              </v:shape>
            </v:group>
            <v:group style="position:absolute;left:3656;top:-2214;width:10;height:2" coordorigin="3656,-2214" coordsize="10,2">
              <v:shape style="position:absolute;left:3656;top:-2214;width:10;height:2" coordorigin="3656,-2214" coordsize="10,0" path="m3656,-2214l3666,-2214e" filled="f" stroked="t" strokeweight=".577778pt" strokecolor="#00DFFF">
                <v:path arrowok="t"/>
              </v:shape>
            </v:group>
            <v:group style="position:absolute;left:3651;top:-2220;width:552;height:2" coordorigin="3651,-2220" coordsize="552,2">
              <v:shape style="position:absolute;left:3651;top:-2220;width:552;height:2" coordorigin="3651,-2220" coordsize="552,0" path="m3651,-2220l4202,-2220e" filled="f" stroked="t" strokeweight=".137341pt" strokecolor="#00DFFF">
                <v:path arrowok="t"/>
              </v:shape>
            </v:group>
            <v:group style="position:absolute;left:3839;top:-2214;width:10;height:2" coordorigin="3839,-2214" coordsize="10,2">
              <v:shape style="position:absolute;left:3839;top:-2214;width:10;height:2" coordorigin="3839,-2214" coordsize="10,0" path="m3839,-2214l3850,-2214e" filled="f" stroked="t" strokeweight=".577778pt" strokecolor="#00DFFF">
                <v:path arrowok="t"/>
              </v:shape>
            </v:group>
            <v:group style="position:absolute;left:4023;top:-2214;width:10;height:2" coordorigin="4023,-2214" coordsize="10,2">
              <v:shape style="position:absolute;left:4023;top:-2214;width:10;height:2" coordorigin="4023,-2214" coordsize="10,0" path="m4023,-2214l4034,-2214e" filled="f" stroked="t" strokeweight=".577778pt" strokecolor="#00DFFF">
                <v:path arrowok="t"/>
              </v:shape>
            </v:group>
            <v:group style="position:absolute;left:4207;top:-2214;width:10;height:2" coordorigin="4207,-2214" coordsize="10,2">
              <v:shape style="position:absolute;left:4207;top:-2214;width:10;height:2" coordorigin="4207,-2214" coordsize="10,0" path="m4207,-2214l4218,-2214e" filled="f" stroked="t" strokeweight=".577778pt" strokecolor="#00DFFF">
                <v:path arrowok="t"/>
              </v:shape>
            </v:group>
            <v:group style="position:absolute;left:4202;top:-2254;width:51;height:35" coordorigin="4202,-2254" coordsize="51,35">
              <v:shape style="position:absolute;left:4202;top:-2254;width:51;height:35" coordorigin="4202,-2254" coordsize="51,35" path="m4202,-2220l4253,-2254e" filled="f" stroked="t" strokeweight=".132122pt" strokecolor="#00DFFF">
                <v:path arrowok="t"/>
              </v:shape>
            </v:group>
            <v:group style="position:absolute;left:4258;top:-2248;width:10;height:2" coordorigin="4258,-2248" coordsize="10,2">
              <v:shape style="position:absolute;left:4258;top:-2248;width:10;height:2" coordorigin="4258,-2248" coordsize="10,0" path="m4258,-2248l4269,-2248e" filled="f" stroked="t" strokeweight=".577778pt" strokecolor="#00DFFF">
                <v:path arrowok="t"/>
              </v:shape>
            </v:group>
            <v:group style="position:absolute;left:4253;top:-2752;width:2;height:498" coordorigin="4253,-2752" coordsize="2,498">
              <v:shape style="position:absolute;left:4253;top:-2752;width:2;height:498" coordorigin="4253,-2752" coordsize="0,498" path="m4253,-2752l4253,-2254e" filled="f" stroked="t" strokeweight=".120898pt" strokecolor="#00DFFF">
                <v:path arrowok="t"/>
              </v:shape>
            </v:group>
            <v:group style="position:absolute;left:4258;top:-2411;width:10;height:2" coordorigin="4258,-2411" coordsize="10,2">
              <v:shape style="position:absolute;left:4258;top:-2411;width:10;height:2" coordorigin="4258,-2411" coordsize="10,0" path="m4258,-2411l4269,-2411e" filled="f" stroked="t" strokeweight=".577778pt" strokecolor="#00DFFF">
                <v:path arrowok="t"/>
              </v:shape>
            </v:group>
            <v:group style="position:absolute;left:4258;top:-2573;width:10;height:2" coordorigin="4258,-2573" coordsize="10,2">
              <v:shape style="position:absolute;left:4258;top:-2573;width:10;height:2" coordorigin="4258,-2573" coordsize="10,0" path="m4258,-2573l4269,-2573e" filled="f" stroked="t" strokeweight=".577778pt" strokecolor="#00DFFF">
                <v:path arrowok="t"/>
              </v:shape>
            </v:group>
            <v:group style="position:absolute;left:4258;top:-2746;width:10;height:2" coordorigin="4258,-2746" coordsize="10,2">
              <v:shape style="position:absolute;left:4258;top:-2746;width:10;height:2" coordorigin="4258,-2746" coordsize="10,0" path="m4258,-2746l4269,-2746e" filled="f" stroked="t" strokeweight=".577778pt" strokecolor="#00DFFF">
                <v:path arrowok="t"/>
              </v:shape>
            </v:group>
            <v:group style="position:absolute;left:4202;top:-2810;width:51;height:58" coordorigin="4202,-2810" coordsize="51,58">
              <v:shape style="position:absolute;left:4202;top:-2810;width:51;height:58" coordorigin="4202,-2810" coordsize="51,58" path="m4253,-2752l4202,-2810e" filled="f" stroked="t" strokeweight=".12802pt" strokecolor="#00DFFF">
                <v:path arrowok="t"/>
              </v:shape>
            </v:group>
            <v:group style="position:absolute;left:4207;top:-2805;width:10;height:2" coordorigin="4207,-2805" coordsize="10,2">
              <v:shape style="position:absolute;left:4207;top:-2805;width:10;height:2" coordorigin="4207,-2805" coordsize="10,0" path="m4207,-2805l4218,-2805e" filled="f" stroked="t" strokeweight=".577778pt" strokecolor="#00DFFF">
                <v:path arrowok="t"/>
              </v:shape>
            </v:group>
            <v:group style="position:absolute;left:2915;top:-2810;width:1287;height:2" coordorigin="2915,-2810" coordsize="1287,2">
              <v:shape style="position:absolute;left:2915;top:-2810;width:1287;height:2" coordorigin="2915,-2810" coordsize="1287,0" path="m2915,-2810l4202,-2810e" filled="f" stroked="t" strokeweight=".137356pt" strokecolor="#00DFFF">
                <v:path arrowok="t"/>
              </v:shape>
            </v:group>
            <v:group style="position:absolute;left:4023;top:-2805;width:10;height:2" coordorigin="4023,-2805" coordsize="10,2">
              <v:shape style="position:absolute;left:4023;top:-2805;width:10;height:2" coordorigin="4023,-2805" coordsize="10,0" path="m4023,-2805l4034,-2805e" filled="f" stroked="t" strokeweight=".577778pt" strokecolor="#00DFFF">
                <v:path arrowok="t"/>
              </v:shape>
            </v:group>
            <v:group style="position:absolute;left:3839;top:-2805;width:10;height:2" coordorigin="3839,-2805" coordsize="10,2">
              <v:shape style="position:absolute;left:3839;top:-2805;width:10;height:2" coordorigin="3839,-2805" coordsize="10,0" path="m3839,-2805l3850,-2805e" filled="f" stroked="t" strokeweight=".577778pt" strokecolor="#00DFFF">
                <v:path arrowok="t"/>
              </v:shape>
            </v:group>
            <v:group style="position:absolute;left:3656;top:-2805;width:10;height:2" coordorigin="3656,-2805" coordsize="10,2">
              <v:shape style="position:absolute;left:3656;top:-2805;width:10;height:2" coordorigin="3656,-2805" coordsize="10,0" path="m3656,-2805l3666,-2805e" filled="f" stroked="t" strokeweight=".577778pt" strokecolor="#00DFFF">
                <v:path arrowok="t"/>
              </v:shape>
            </v:group>
            <v:group style="position:absolute;left:3472;top:-2805;width:10;height:2" coordorigin="3472,-2805" coordsize="10,2">
              <v:shape style="position:absolute;left:3472;top:-2805;width:10;height:2" coordorigin="3472,-2805" coordsize="10,0" path="m3472,-2805l3482,-2805e" filled="f" stroked="t" strokeweight=".577778pt" strokecolor="#00DFFF">
                <v:path arrowok="t"/>
              </v:shape>
            </v:group>
            <v:group style="position:absolute;left:3288;top:-2805;width:10;height:2" coordorigin="3288,-2805" coordsize="10,2">
              <v:shape style="position:absolute;left:3288;top:-2805;width:10;height:2" coordorigin="3288,-2805" coordsize="10,0" path="m3288,-2805l3298,-2805e" filled="f" stroked="t" strokeweight=".577778pt" strokecolor="#00DFFF">
                <v:path arrowok="t"/>
              </v:shape>
            </v:group>
            <v:group style="position:absolute;left:3104;top:-2805;width:10;height:2" coordorigin="3104,-2805" coordsize="10,2">
              <v:shape style="position:absolute;left:3104;top:-2805;width:10;height:2" coordorigin="3104,-2805" coordsize="10,0" path="m3104,-2805l3114,-2805e" filled="f" stroked="t" strokeweight=".577778pt" strokecolor="#00DFFF">
                <v:path arrowok="t"/>
              </v:shape>
            </v:group>
            <v:group style="position:absolute;left:2920;top:-2805;width:10;height:2" coordorigin="2920,-2805" coordsize="10,2">
              <v:shape style="position:absolute;left:2920;top:-2805;width:10;height:2" coordorigin="2920,-2805" coordsize="10,0" path="m2920,-2805l2930,-2805e" filled="f" stroked="t" strokeweight=".577778pt" strokecolor="#00DFFF">
                <v:path arrowok="t"/>
              </v:shape>
            </v:group>
            <v:group style="position:absolute;left:5132;top:-1524;width:552;height:2" coordorigin="5132,-1524" coordsize="552,2">
              <v:shape style="position:absolute;left:5132;top:-1524;width:552;height:2" coordorigin="5132,-1524" coordsize="552,0" path="m5132,-1524l5684,-1524e" filled="f" stroked="t" strokeweight=".137341pt" strokecolor="#00DFFF">
                <v:path arrowok="t"/>
              </v:shape>
            </v:group>
            <v:group style="position:absolute;left:5505;top:-1518;width:10;height:2" coordorigin="5505,-1518" coordsize="10,2">
              <v:shape style="position:absolute;left:5505;top:-1518;width:10;height:2" coordorigin="5505,-1518" coordsize="10,0" path="m5505,-1518l5515,-1518e" filled="f" stroked="t" strokeweight=".577778pt" strokecolor="#00DFFF">
                <v:path arrowok="t"/>
              </v:shape>
            </v:group>
            <v:group style="position:absolute;left:5321;top:-1518;width:10;height:2" coordorigin="5321,-1518" coordsize="10,2">
              <v:shape style="position:absolute;left:5321;top:-1518;width:10;height:2" coordorigin="5321,-1518" coordsize="10,0" path="m5321,-1518l5331,-1518e" filled="f" stroked="t" strokeweight=".577778pt" strokecolor="#00DFFF">
                <v:path arrowok="t"/>
              </v:shape>
            </v:group>
            <v:group style="position:absolute;left:5137;top:-1518;width:10;height:2" coordorigin="5137,-1518" coordsize="10,2">
              <v:shape style="position:absolute;left:5137;top:-1518;width:10;height:2" coordorigin="5137,-1518" coordsize="10,0" path="m5137,-1518l5147,-1518e" filled="f" stroked="t" strokeweight=".577778pt" strokecolor="#00DFFF">
                <v:path arrowok="t"/>
              </v:shape>
            </v:group>
            <v:group style="position:absolute;left:4948;top:-1583;width:184;height:58" coordorigin="4948,-1583" coordsize="184,58">
              <v:shape style="position:absolute;left:4948;top:-1583;width:184;height:58" coordorigin="4948,-1583" coordsize="184,58" path="m5132,-1524l4948,-1583e" filled="f" stroked="t" strokeweight=".135838pt" strokecolor="#00DFFF">
                <v:path arrowok="t"/>
              </v:shape>
            </v:group>
            <v:group style="position:absolute;left:4953;top:-1577;width:10;height:2" coordorigin="4953,-1577" coordsize="10,2">
              <v:shape style="position:absolute;left:4953;top:-1577;width:10;height:2" coordorigin="4953,-1577" coordsize="10,0" path="m4953,-1577l4963,-1577e" filled="f" stroked="t" strokeweight=".577778pt" strokecolor="#00DFFF">
                <v:path arrowok="t"/>
              </v:shape>
            </v:group>
            <v:group style="position:absolute;left:4386;top:-1583;width:562;height:2" coordorigin="4386,-1583" coordsize="562,2">
              <v:shape style="position:absolute;left:4386;top:-1583;width:562;height:2" coordorigin="4386,-1583" coordsize="562,0" path="m4386,-1583l4948,-1583e" filled="f" stroked="t" strokeweight=".137341pt" strokecolor="#00DFFF">
                <v:path arrowok="t"/>
              </v:shape>
            </v:group>
            <v:group style="position:absolute;left:4769;top:-1577;width:10;height:2" coordorigin="4769,-1577" coordsize="10,2">
              <v:shape style="position:absolute;left:4769;top:-1577;width:10;height:2" coordorigin="4769,-1577" coordsize="10,0" path="m4769,-1577l4779,-1577e" filled="f" stroked="t" strokeweight=".577778pt" strokecolor="#00DFFF">
                <v:path arrowok="t"/>
              </v:shape>
            </v:group>
            <v:group style="position:absolute;left:4575;top:-1577;width:10;height:2" coordorigin="4575,-1577" coordsize="10,2">
              <v:shape style="position:absolute;left:4575;top:-1577;width:10;height:2" coordorigin="4575,-1577" coordsize="10,0" path="m4575,-1577l4585,-1577e" filled="f" stroked="t" strokeweight=".577778pt" strokecolor="#00DFFF">
                <v:path arrowok="t"/>
              </v:shape>
            </v:group>
            <v:group style="position:absolute;left:4391;top:-1577;width:10;height:2" coordorigin="4391,-1577" coordsize="10,2">
              <v:shape style="position:absolute;left:4391;top:-1577;width:10;height:2" coordorigin="4391,-1577" coordsize="10,0" path="m4391,-1577l4402,-1577e" filled="f" stroked="t" strokeweight=".577778pt" strokecolor="#00DFFF">
                <v:path arrowok="t"/>
              </v:shape>
            </v:group>
            <v:group style="position:absolute;left:4223;top:-1583;width:164;height:151" coordorigin="4223,-1583" coordsize="164,151">
              <v:shape style="position:absolute;left:4223;top:-1583;width:164;height:151" coordorigin="4223,-1583" coordsize="164,151" path="m4386,-1583l4223,-1432e" filled="f" stroked="t" strokeweight=".129787pt" strokecolor="#00DFFF">
                <v:path arrowok="t"/>
              </v:shape>
            </v:group>
            <v:group style="position:absolute;left:4228;top:-1426;width:10;height:2" coordorigin="4228,-1426" coordsize="10,2">
              <v:shape style="position:absolute;left:4228;top:-1426;width:10;height:2" coordorigin="4228,-1426" coordsize="10,0" path="m4228,-1426l4238,-1426e" filled="f" stroked="t" strokeweight=".577778pt" strokecolor="#00DFFF">
                <v:path arrowok="t"/>
              </v:shape>
            </v:group>
            <v:group style="position:absolute;left:4223;top:-1432;width:2;height:498" coordorigin="4223,-1432" coordsize="2,498">
              <v:shape style="position:absolute;left:4223;top:-1432;width:2;height:498" coordorigin="4223,-1432" coordsize="0,498" path="m4223,-1432l4223,-934e" filled="f" stroked="t" strokeweight=".120898pt" strokecolor="#00DFFF">
                <v:path arrowok="t"/>
              </v:shape>
            </v:group>
            <v:group style="position:absolute;left:4228;top:-1252;width:10;height:2" coordorigin="4228,-1252" coordsize="10,2">
              <v:shape style="position:absolute;left:4228;top:-1252;width:10;height:2" coordorigin="4228,-1252" coordsize="10,0" path="m4228,-1252l4238,-1252e" filled="f" stroked="t" strokeweight=".577778pt" strokecolor="#00DFFF">
                <v:path arrowok="t"/>
              </v:shape>
            </v:group>
            <v:group style="position:absolute;left:4228;top:-1090;width:10;height:2" coordorigin="4228,-1090" coordsize="10,2">
              <v:shape style="position:absolute;left:4228;top:-1090;width:10;height:2" coordorigin="4228,-1090" coordsize="10,0" path="m4228,-1090l4238,-1090e" filled="f" stroked="t" strokeweight=".577778pt" strokecolor="#00DFFF">
                <v:path arrowok="t"/>
              </v:shape>
            </v:group>
            <v:group style="position:absolute;left:4228;top:-928;width:10;height:2" coordorigin="4228,-928" coordsize="10,2">
              <v:shape style="position:absolute;left:4228;top:-928;width:10;height:2" coordorigin="4228,-928" coordsize="10,0" path="m4228,-928l4238,-928e" filled="f" stroked="t" strokeweight=".577778pt" strokecolor="#00DFFF">
                <v:path arrowok="t"/>
              </v:shape>
            </v:group>
            <v:group style="position:absolute;left:4223;top:-934;width:164;height:139" coordorigin="4223,-934" coordsize="164,139">
              <v:shape style="position:absolute;left:4223;top:-934;width:164;height:139" coordorigin="4223,-934" coordsize="164,139" path="m4223,-934l4386,-795e" filled="f" stroked="t" strokeweight=".130434pt" strokecolor="#00DFFF">
                <v:path arrowok="t"/>
              </v:shape>
            </v:group>
            <v:group style="position:absolute;left:4391;top:-789;width:10;height:2" coordorigin="4391,-789" coordsize="10,2">
              <v:shape style="position:absolute;left:4391;top:-789;width:10;height:2" coordorigin="4391,-789" coordsize="10,0" path="m4391,-789l4402,-789e" filled="f" stroked="t" strokeweight=".577778pt" strokecolor="#00DFFF">
                <v:path arrowok="t"/>
              </v:shape>
            </v:group>
            <v:group style="position:absolute;left:4386;top:-795;width:562;height:2" coordorigin="4386,-795" coordsize="562,2">
              <v:shape style="position:absolute;left:4386;top:-795;width:562;height:2" coordorigin="4386,-795" coordsize="562,0" path="m4386,-795l4948,-795e" filled="f" stroked="t" strokeweight=".137341pt" strokecolor="#00DFFF">
                <v:path arrowok="t"/>
              </v:shape>
            </v:group>
            <v:group style="position:absolute;left:4575;top:-789;width:10;height:2" coordorigin="4575,-789" coordsize="10,2">
              <v:shape style="position:absolute;left:4575;top:-789;width:10;height:2" coordorigin="4575,-789" coordsize="10,0" path="m4575,-789l4585,-789e" filled="f" stroked="t" strokeweight=".577778pt" strokecolor="#00DFFF">
                <v:path arrowok="t"/>
              </v:shape>
            </v:group>
            <v:group style="position:absolute;left:4769;top:-789;width:10;height:2" coordorigin="4769,-789" coordsize="10,2">
              <v:shape style="position:absolute;left:4769;top:-789;width:10;height:2" coordorigin="4769,-789" coordsize="10,0" path="m4769,-789l4779,-789e" filled="f" stroked="t" strokeweight=".577778pt" strokecolor="#00DFFF">
                <v:path arrowok="t"/>
              </v:shape>
            </v:group>
            <v:group style="position:absolute;left:4953;top:-789;width:10;height:2" coordorigin="4953,-789" coordsize="10,2">
              <v:shape style="position:absolute;left:4953;top:-789;width:10;height:2" coordorigin="4953,-789" coordsize="10,0" path="m4953,-789l4963,-789e" filled="f" stroked="t" strokeweight=".577778pt" strokecolor="#00DFFF">
                <v:path arrowok="t"/>
              </v:shape>
            </v:group>
            <v:group style="position:absolute;left:4948;top:-841;width:184;height:46" coordorigin="4948,-841" coordsize="184,46">
              <v:shape style="position:absolute;left:4948;top:-841;width:184;height:46" coordorigin="4948,-841" coordsize="184,46" path="m4948,-795l5132,-841e" filled="f" stroked="t" strokeweight=".136361pt" strokecolor="#00DFFF">
                <v:path arrowok="t"/>
              </v:shape>
            </v:group>
            <v:group style="position:absolute;left:5137;top:-835;width:10;height:2" coordorigin="5137,-835" coordsize="10,2">
              <v:shape style="position:absolute;left:5137;top:-835;width:10;height:2" coordorigin="5137,-835" coordsize="10,0" path="m5137,-835l5147,-835e" filled="f" stroked="t" strokeweight=".577778pt" strokecolor="#00DFFF">
                <v:path arrowok="t"/>
              </v:shape>
            </v:group>
            <v:group style="position:absolute;left:5132;top:-841;width:552;height:2" coordorigin="5132,-841" coordsize="552,2">
              <v:shape style="position:absolute;left:5132;top:-841;width:552;height:2" coordorigin="5132,-841" coordsize="552,0" path="m5132,-841l5684,-841e" filled="f" stroked="t" strokeweight=".137341pt" strokecolor="#00DFFF">
                <v:path arrowok="t"/>
              </v:shape>
            </v:group>
            <v:group style="position:absolute;left:5321;top:-835;width:10;height:2" coordorigin="5321,-835" coordsize="10,2">
              <v:shape style="position:absolute;left:5321;top:-835;width:10;height:2" coordorigin="5321,-835" coordsize="10,0" path="m5321,-835l5331,-835e" filled="f" stroked="t" strokeweight=".577778pt" strokecolor="#00DFFF">
                <v:path arrowok="t"/>
              </v:shape>
            </v:group>
            <v:group style="position:absolute;left:5505;top:-835;width:10;height:2" coordorigin="5505,-835" coordsize="10,2">
              <v:shape style="position:absolute;left:5505;top:-835;width:10;height:2" coordorigin="5505,-835" coordsize="10,0" path="m5505,-835l5515,-835e" filled="f" stroked="t" strokeweight=".577778pt" strokecolor="#00DFFF">
                <v:path arrowok="t"/>
              </v:shape>
            </v:group>
            <v:group style="position:absolute;left:5689;top:-835;width:10;height:2" coordorigin="5689,-835" coordsize="10,2">
              <v:shape style="position:absolute;left:5689;top:-835;width:10;height:2" coordorigin="5689,-835" coordsize="10,0" path="m5689,-835l5699,-835e" filled="f" stroked="t" strokeweight=".577778pt" strokecolor="#00DFFF">
                <v:path arrowok="t"/>
              </v:shape>
            </v:group>
            <v:group style="position:absolute;left:5684;top:-934;width:102;height:93" coordorigin="5684,-934" coordsize="102,93">
              <v:shape style="position:absolute;left:5684;top:-934;width:102;height:93" coordorigin="5684,-934" coordsize="102,93" path="m5684,-841l5786,-934e" filled="f" stroked="t" strokeweight=".129887pt" strokecolor="#00DFFF">
                <v:path arrowok="t"/>
              </v:shape>
            </v:group>
            <v:group style="position:absolute;left:5791;top:-928;width:10;height:2" coordorigin="5791,-928" coordsize="10,2">
              <v:shape style="position:absolute;left:5791;top:-928;width:10;height:2" coordorigin="5791,-928" coordsize="10,0" path="m5791,-928l5801,-928e" filled="f" stroked="t" strokeweight=".577778pt" strokecolor="#00DFFF">
                <v:path arrowok="t"/>
              </v:shape>
            </v:group>
            <v:group style="position:absolute;left:5786;top:-1432;width:2;height:498" coordorigin="5786,-1432" coordsize="2,498">
              <v:shape style="position:absolute;left:5786;top:-1432;width:2;height:498" coordorigin="5786,-1432" coordsize="0,498" path="m5786,-1432l5786,-934e" filled="f" stroked="t" strokeweight=".120898pt" strokecolor="#00DFFF">
                <v:path arrowok="t"/>
              </v:shape>
            </v:group>
            <v:group style="position:absolute;left:5791;top:-1090;width:10;height:2" coordorigin="5791,-1090" coordsize="10,2">
              <v:shape style="position:absolute;left:5791;top:-1090;width:10;height:2" coordorigin="5791,-1090" coordsize="10,0" path="m5791,-1090l5801,-1090e" filled="f" stroked="t" strokeweight=".577778pt" strokecolor="#00DFFF">
                <v:path arrowok="t"/>
              </v:shape>
            </v:group>
            <v:group style="position:absolute;left:5791;top:-1252;width:10;height:2" coordorigin="5791,-1252" coordsize="10,2">
              <v:shape style="position:absolute;left:5791;top:-1252;width:10;height:2" coordorigin="5791,-1252" coordsize="10,0" path="m5791,-1252l5801,-1252e" filled="f" stroked="t" strokeweight=".577778pt" strokecolor="#00DFFF">
                <v:path arrowok="t"/>
              </v:shape>
            </v:group>
            <v:group style="position:absolute;left:5791;top:-1426;width:10;height:2" coordorigin="5791,-1426" coordsize="10,2">
              <v:shape style="position:absolute;left:5791;top:-1426;width:10;height:2" coordorigin="5791,-1426" coordsize="10,0" path="m5791,-1426l5801,-1426e" filled="f" stroked="t" strokeweight=".577778pt" strokecolor="#00DFFF">
                <v:path arrowok="t"/>
              </v:shape>
            </v:group>
            <v:group style="position:absolute;left:5684;top:-1524;width:102;height:92" coordorigin="5684,-1524" coordsize="102,92">
              <v:shape style="position:absolute;left:5684;top:-1524;width:102;height:92" coordorigin="5684,-1524" coordsize="102,92" path="m5786,-1432l5684,-1524e" filled="f" stroked="t" strokeweight=".129928pt" strokecolor="#00DFFF">
                <v:path arrowok="t"/>
              </v:shape>
            </v:group>
            <v:group style="position:absolute;left:5689;top:-1518;width:10;height:2" coordorigin="5689,-1518" coordsize="10,2">
              <v:shape style="position:absolute;left:5689;top:-1518;width:10;height:2" coordorigin="5689,-1518" coordsize="10,0" path="m5689,-1518l5699,-1518e" filled="f" stroked="t" strokeweight=".577778pt" strokecolor="#00DFFF">
                <v:path arrowok="t"/>
              </v:shape>
            </v:group>
            <v:group style="position:absolute;left:3487;top:-772;width:2;height:174" coordorigin="3487,-772" coordsize="2,174">
              <v:shape style="position:absolute;left:3487;top:-772;width:2;height:174" coordorigin="3487,-772" coordsize="0,174" path="m3487,-598l3487,-772e" filled="f" stroked="t" strokeweight=".120896pt" strokecolor="#4FFFAE">
                <v:path arrowok="t"/>
              </v:shape>
            </v:group>
            <v:group style="position:absolute;left:3492;top:-766;width:10;height:2" coordorigin="3492,-766" coordsize="10,2">
              <v:shape style="position:absolute;left:3492;top:-766;width:10;height:2" coordorigin="3492,-766" coordsize="10,0" path="m3492,-766l3502,-766e" filled="f" stroked="t" strokeweight=".577778pt" strokecolor="#50FFAE">
                <v:path arrowok="t"/>
              </v:shape>
            </v:group>
            <v:group style="position:absolute;left:3477;top:-934;width:10;height:162" coordorigin="3477,-934" coordsize="10,162">
              <v:shape style="position:absolute;left:3477;top:-934;width:10;height:162" coordorigin="3477,-934" coordsize="10,162" path="m3487,-772l3477,-934e" filled="f" stroked="t" strokeweight=".120961pt" strokecolor="#4FFFAE">
                <v:path arrowok="t"/>
              </v:shape>
            </v:group>
            <v:group style="position:absolute;left:3482;top:-928;width:10;height:2" coordorigin="3482,-928" coordsize="10,2">
              <v:shape style="position:absolute;left:3482;top:-928;width:10;height:2" coordorigin="3482,-928" coordsize="10,0" path="m3482,-928l3492,-928e" filled="f" stroked="t" strokeweight=".577778pt" strokecolor="#50FFAE">
                <v:path arrowok="t"/>
              </v:shape>
            </v:group>
            <v:group style="position:absolute;left:3477;top:-1432;width:2;height:498" coordorigin="3477,-1432" coordsize="2,498">
              <v:shape style="position:absolute;left:3477;top:-1432;width:2;height:498" coordorigin="3477,-1432" coordsize="0,498" path="m3477,-1432l3477,-934e" filled="f" stroked="t" strokeweight=".120898pt" strokecolor="#4FFFAE">
                <v:path arrowok="t"/>
              </v:shape>
            </v:group>
            <v:group style="position:absolute;left:3482;top:-1090;width:10;height:2" coordorigin="3482,-1090" coordsize="10,2">
              <v:shape style="position:absolute;left:3482;top:-1090;width:10;height:2" coordorigin="3482,-1090" coordsize="10,0" path="m3482,-1090l3492,-1090e" filled="f" stroked="t" strokeweight=".577778pt" strokecolor="#50FFAE">
                <v:path arrowok="t"/>
              </v:shape>
            </v:group>
            <v:group style="position:absolute;left:3482;top:-1252;width:10;height:2" coordorigin="3482,-1252" coordsize="10,2">
              <v:shape style="position:absolute;left:3482;top:-1252;width:10;height:2" coordorigin="3482,-1252" coordsize="10,0" path="m3482,-1252l3492,-1252e" filled="f" stroked="t" strokeweight=".577778pt" strokecolor="#50FFAE">
                <v:path arrowok="t"/>
              </v:shape>
            </v:group>
            <v:group style="position:absolute;left:3482;top:-1426;width:10;height:2" coordorigin="3482,-1426" coordsize="10,2">
              <v:shape style="position:absolute;left:3482;top:-1426;width:10;height:2" coordorigin="3482,-1426" coordsize="10,0" path="m3482,-1426l3492,-1426e" filled="f" stroked="t" strokeweight=".577778pt" strokecolor="#50FFAE">
                <v:path arrowok="t"/>
              </v:shape>
            </v:group>
            <v:group style="position:absolute;left:3477;top:-1466;width:174;height:35" coordorigin="3477,-1466" coordsize="174,35">
              <v:shape style="position:absolute;left:3477;top:-1466;width:174;height:35" coordorigin="3477,-1466" coordsize="174,35" path="m3477,-1432l3651,-1466e" filled="f" stroked="t" strokeweight=".136709pt" strokecolor="#4FFFAE">
                <v:path arrowok="t"/>
              </v:shape>
            </v:group>
            <v:group style="position:absolute;left:3656;top:-1461;width:10;height:2" coordorigin="3656,-1461" coordsize="10,2">
              <v:shape style="position:absolute;left:3656;top:-1461;width:10;height:2" coordorigin="3656,-1461" coordsize="10,0" path="m3656,-1461l3666,-1461e" filled="f" stroked="t" strokeweight=".577778pt" strokecolor="#50FFAE">
                <v:path arrowok="t"/>
              </v:shape>
            </v:group>
            <v:group style="position:absolute;left:3651;top:-1466;width:552;height:2" coordorigin="3651,-1466" coordsize="552,2">
              <v:shape style="position:absolute;left:3651;top:-1466;width:552;height:2" coordorigin="3651,-1466" coordsize="552,0" path="m3651,-1466l4202,-1466e" filled="f" stroked="t" strokeweight=".137341pt" strokecolor="#4FFFAE">
                <v:path arrowok="t"/>
              </v:shape>
            </v:group>
            <v:group style="position:absolute;left:3839;top:-1461;width:10;height:2" coordorigin="3839,-1461" coordsize="10,2">
              <v:shape style="position:absolute;left:3839;top:-1461;width:10;height:2" coordorigin="3839,-1461" coordsize="10,0" path="m3839,-1461l3850,-1461e" filled="f" stroked="t" strokeweight=".577778pt" strokecolor="#50FFAE">
                <v:path arrowok="t"/>
              </v:shape>
            </v:group>
            <v:group style="position:absolute;left:4023;top:-1461;width:10;height:2" coordorigin="4023,-1461" coordsize="10,2">
              <v:shape style="position:absolute;left:4023;top:-1461;width:10;height:2" coordorigin="4023,-1461" coordsize="10,0" path="m4023,-1461l4034,-1461e" filled="f" stroked="t" strokeweight=".577778pt" strokecolor="#50FFAE">
                <v:path arrowok="t"/>
              </v:shape>
            </v:group>
            <v:group style="position:absolute;left:4207;top:-1461;width:10;height:2" coordorigin="4207,-1461" coordsize="10,2">
              <v:shape style="position:absolute;left:4207;top:-1461;width:10;height:2" coordorigin="4207,-1461" coordsize="10,0" path="m4207,-1461l4218,-1461e" filled="f" stroked="t" strokeweight=".577778pt" strokecolor="#50FFAE">
                <v:path arrowok="t"/>
              </v:shape>
            </v:group>
            <v:group style="position:absolute;left:4202;top:-1594;width:132;height:128" coordorigin="4202,-1594" coordsize="132,128">
              <v:shape style="position:absolute;left:4202;top:-1594;width:132;height:128" coordorigin="4202,-1594" coordsize="132,128" path="m4202,-1466l4335,-1594e" filled="f" stroked="t" strokeweight=".129424pt" strokecolor="#4FFFAE">
                <v:path arrowok="t"/>
              </v:shape>
            </v:group>
            <v:group style="position:absolute;left:4340;top:-1588;width:11;height:2" coordorigin="4340,-1588" coordsize="11,2">
              <v:shape style="position:absolute;left:4340;top:-1588;width:11;height:2" coordorigin="4340,-1588" coordsize="11,0" path="m4340,-1588l4351,-1588e" filled="f" stroked="t" strokeweight=".577778pt" strokecolor="#50FFAE">
                <v:path arrowok="t"/>
              </v:shape>
            </v:group>
            <v:group style="position:absolute;left:4335;top:-2092;width:2;height:498" coordorigin="4335,-2092" coordsize="2,498">
              <v:shape style="position:absolute;left:4335;top:-2092;width:2;height:498" coordorigin="4335,-2092" coordsize="0,498" path="m4335,-2092l4335,-1594e" filled="f" stroked="t" strokeweight=".120898pt" strokecolor="#4FFFAE">
                <v:path arrowok="t"/>
              </v:shape>
            </v:group>
            <v:group style="position:absolute;left:4340;top:-1751;width:11;height:2" coordorigin="4340,-1751" coordsize="11,2">
              <v:shape style="position:absolute;left:4340;top:-1751;width:11;height:2" coordorigin="4340,-1751" coordsize="11,0" path="m4340,-1751l4351,-1751e" filled="f" stroked="t" strokeweight=".577778pt" strokecolor="#50FFAE">
                <v:path arrowok="t"/>
              </v:shape>
            </v:group>
            <v:group style="position:absolute;left:4340;top:-1912;width:11;height:2" coordorigin="4340,-1912" coordsize="11,2">
              <v:shape style="position:absolute;left:4340;top:-1912;width:11;height:2" coordorigin="4340,-1912" coordsize="11,0" path="m4340,-1912l4351,-1912e" filled="f" stroked="t" strokeweight=".577778pt" strokecolor="#50FFAE">
                <v:path arrowok="t"/>
              </v:shape>
            </v:group>
            <v:group style="position:absolute;left:4340;top:-2086;width:11;height:2" coordorigin="4340,-2086" coordsize="11,2">
              <v:shape style="position:absolute;left:4340;top:-2086;width:11;height:2" coordorigin="4340,-2086" coordsize="11,0" path="m4340,-2086l4351,-2086e" filled="f" stroked="t" strokeweight=".577778pt" strokecolor="#50FFAE">
                <v:path arrowok="t"/>
              </v:shape>
            </v:group>
            <v:group style="position:absolute;left:4335;top:-2162;width:51;height:70" coordorigin="4335,-2162" coordsize="51,70">
              <v:shape style="position:absolute;left:4335;top:-2162;width:51;height:70" coordorigin="4335,-2162" coordsize="51,70" path="m4335,-2092l4386,-2162e" filled="f" stroked="t" strokeweight=".126703pt" strokecolor="#4FFFAE">
                <v:path arrowok="t"/>
              </v:shape>
            </v:group>
            <v:group style="position:absolute;left:4391;top:-2156;width:10;height:2" coordorigin="4391,-2156" coordsize="10,2">
              <v:shape style="position:absolute;left:4391;top:-2156;width:10;height:2" coordorigin="4391,-2156" coordsize="10,0" path="m4391,-2156l4402,-2156e" filled="f" stroked="t" strokeweight=".577778pt" strokecolor="#50FFAE">
                <v:path arrowok="t"/>
              </v:shape>
            </v:group>
            <v:group style="position:absolute;left:4386;top:-2162;width:562;height:2" coordorigin="4386,-2162" coordsize="562,2">
              <v:shape style="position:absolute;left:4386;top:-2162;width:562;height:2" coordorigin="4386,-2162" coordsize="562,0" path="m4386,-2162l4948,-2162e" filled="f" stroked="t" strokeweight=".137341pt" strokecolor="#4FFFAE">
                <v:path arrowok="t"/>
              </v:shape>
            </v:group>
            <v:group style="position:absolute;left:4575;top:-2156;width:10;height:2" coordorigin="4575,-2156" coordsize="10,2">
              <v:shape style="position:absolute;left:4575;top:-2156;width:10;height:2" coordorigin="4575,-2156" coordsize="10,0" path="m4575,-2156l4585,-2156e" filled="f" stroked="t" strokeweight=".577778pt" strokecolor="#50FFAE">
                <v:path arrowok="t"/>
              </v:shape>
            </v:group>
            <v:group style="position:absolute;left:4769;top:-2156;width:10;height:2" coordorigin="4769,-2156" coordsize="10,2">
              <v:shape style="position:absolute;left:4769;top:-2156;width:10;height:2" coordorigin="4769,-2156" coordsize="10,0" path="m4769,-2156l4779,-2156e" filled="f" stroked="t" strokeweight=".577778pt" strokecolor="#50FFAE">
                <v:path arrowok="t"/>
              </v:shape>
            </v:group>
            <v:group style="position:absolute;left:4953;top:-2156;width:10;height:2" coordorigin="4953,-2156" coordsize="10,2">
              <v:shape style="position:absolute;left:4953;top:-2156;width:10;height:2" coordorigin="4953,-2156" coordsize="10,0" path="m4953,-2156l4963,-2156e" filled="f" stroked="t" strokeweight=".577778pt" strokecolor="#50FFAE">
                <v:path arrowok="t"/>
              </v:shape>
            </v:group>
            <v:group style="position:absolute;left:4948;top:-2162;width:184;height:58" coordorigin="4948,-2162" coordsize="184,58">
              <v:shape style="position:absolute;left:4948;top:-2162;width:184;height:58" coordorigin="4948,-2162" coordsize="184,58" path="m4948,-2162l5132,-2103e" filled="f" stroked="t" strokeweight=".135838pt" strokecolor="#4FFFAE">
                <v:path arrowok="t"/>
              </v:shape>
            </v:group>
            <v:group style="position:absolute;left:5137;top:-2098;width:10;height:2" coordorigin="5137,-2098" coordsize="10,2">
              <v:shape style="position:absolute;left:5137;top:-2098;width:10;height:2" coordorigin="5137,-2098" coordsize="10,0" path="m5137,-2098l5147,-2098e" filled="f" stroked="t" strokeweight=".577778pt" strokecolor="#50FFAE">
                <v:path arrowok="t"/>
              </v:shape>
            </v:group>
            <v:group style="position:absolute;left:5132;top:-2103;width:552;height:2" coordorigin="5132,-2103" coordsize="552,2">
              <v:shape style="position:absolute;left:5132;top:-2103;width:552;height:2" coordorigin="5132,-2103" coordsize="552,0" path="m5132,-2103l5684,-2103e" filled="f" stroked="t" strokeweight=".137341pt" strokecolor="#4FFFAE">
                <v:path arrowok="t"/>
              </v:shape>
            </v:group>
            <v:group style="position:absolute;left:5321;top:-2098;width:10;height:2" coordorigin="5321,-2098" coordsize="10,2">
              <v:shape style="position:absolute;left:5321;top:-2098;width:10;height:2" coordorigin="5321,-2098" coordsize="10,0" path="m5321,-2098l5331,-2098e" filled="f" stroked="t" strokeweight=".577778pt" strokecolor="#50FFAE">
                <v:path arrowok="t"/>
              </v:shape>
            </v:group>
            <v:group style="position:absolute;left:5505;top:-2098;width:10;height:2" coordorigin="5505,-2098" coordsize="10,2">
              <v:shape style="position:absolute;left:5505;top:-2098;width:10;height:2" coordorigin="5505,-2098" coordsize="10,0" path="m5505,-2098l5515,-2098e" filled="f" stroked="t" strokeweight=".577778pt" strokecolor="#50FFAE">
                <v:path arrowok="t"/>
              </v:shape>
            </v:group>
            <v:group style="position:absolute;left:5689;top:-2098;width:10;height:2" coordorigin="5689,-2098" coordsize="10,2">
              <v:shape style="position:absolute;left:5689;top:-2098;width:10;height:2" coordorigin="5689,-2098" coordsize="10,0" path="m5689,-2098l5699,-2098e" filled="f" stroked="t" strokeweight=".577778pt" strokecolor="#50FFAE">
                <v:path arrowok="t"/>
              </v:shape>
            </v:group>
            <v:group style="position:absolute;left:5684;top:-2103;width:61;height:11" coordorigin="5684,-2103" coordsize="61,11">
              <v:shape style="position:absolute;left:5684;top:-2103;width:61;height:11" coordorigin="5684,-2103" coordsize="61,11" path="m5684,-2103l5745,-2092e" filled="f" stroked="t" strokeweight=".13679pt" strokecolor="#4FFFAE">
                <v:path arrowok="t"/>
              </v:shape>
            </v:group>
            <v:group style="position:absolute;left:5750;top:-2086;width:10;height:2" coordorigin="5750,-2086" coordsize="10,2">
              <v:shape style="position:absolute;left:5750;top:-2086;width:10;height:2" coordorigin="5750,-2086" coordsize="10,0" path="m5750,-2086l5760,-2086e" filled="f" stroked="t" strokeweight=".577778pt" strokecolor="#50FFAE">
                <v:path arrowok="t"/>
              </v:shape>
            </v:group>
            <v:group style="position:absolute;left:5745;top:-2092;width:2;height:498" coordorigin="5745,-2092" coordsize="2,498">
              <v:shape style="position:absolute;left:5745;top:-2092;width:2;height:498" coordorigin="5745,-2092" coordsize="0,498" path="m5745,-2092l5745,-1594e" filled="f" stroked="t" strokeweight=".120898pt" strokecolor="#4FFFAE">
                <v:path arrowok="t"/>
              </v:shape>
            </v:group>
            <v:group style="position:absolute;left:5750;top:-1912;width:10;height:2" coordorigin="5750,-1912" coordsize="10,2">
              <v:shape style="position:absolute;left:5750;top:-1912;width:10;height:2" coordorigin="5750,-1912" coordsize="10,0" path="m5750,-1912l5760,-1912e" filled="f" stroked="t" strokeweight=".577778pt" strokecolor="#50FFAE">
                <v:path arrowok="t"/>
              </v:shape>
            </v:group>
            <v:group style="position:absolute;left:5750;top:-1751;width:10;height:2" coordorigin="5750,-1751" coordsize="10,2">
              <v:shape style="position:absolute;left:5750;top:-1751;width:10;height:2" coordorigin="5750,-1751" coordsize="10,0" path="m5750,-1751l5760,-1751e" filled="f" stroked="t" strokeweight=".577778pt" strokecolor="#50FFAE">
                <v:path arrowok="t"/>
              </v:shape>
            </v:group>
            <v:group style="position:absolute;left:5750;top:-1588;width:10;height:2" coordorigin="5750,-1588" coordsize="10,2">
              <v:shape style="position:absolute;left:5750;top:-1588;width:10;height:2" coordorigin="5750,-1588" coordsize="10,0" path="m5750,-1588l5760,-1588e" filled="f" stroked="t" strokeweight=".577778pt" strokecolor="#50FFAE">
                <v:path arrowok="t"/>
              </v:shape>
            </v:group>
            <v:group style="position:absolute;left:5745;top:-1594;width:123;height:151" coordorigin="5745,-1594" coordsize="123,151">
              <v:shape style="position:absolute;left:5745;top:-1594;width:123;height:151" coordorigin="5745,-1594" coordsize="123,151" path="m5745,-1594l5868,-1443e" filled="f" stroked="t" strokeweight=".127456pt" strokecolor="#4FFFAE">
                <v:path arrowok="t"/>
              </v:shape>
            </v:group>
            <v:group style="position:absolute;left:5873;top:-1438;width:10;height:2" coordorigin="5873,-1438" coordsize="10,2">
              <v:shape style="position:absolute;left:5873;top:-1438;width:10;height:2" coordorigin="5873,-1438" coordsize="10,0" path="m5873,-1438l5883,-1438e" filled="f" stroked="t" strokeweight=".577778pt" strokecolor="#50FFAE">
                <v:path arrowok="t"/>
              </v:shape>
            </v:group>
            <v:group style="position:absolute;left:5868;top:-1443;width:552;height:2" coordorigin="5868,-1443" coordsize="552,2">
              <v:shape style="position:absolute;left:5868;top:-1443;width:552;height:2" coordorigin="5868,-1443" coordsize="552,0" path="m5868,-1443l6419,-1443e" filled="f" stroked="t" strokeweight=".137341pt" strokecolor="#4FFFAE">
                <v:path arrowok="t"/>
              </v:shape>
            </v:group>
            <v:group style="position:absolute;left:6057;top:-1438;width:10;height:2" coordorigin="6057,-1438" coordsize="10,2">
              <v:shape style="position:absolute;left:6057;top:-1438;width:10;height:2" coordorigin="6057,-1438" coordsize="10,0" path="m6057,-1438l6067,-1438e" filled="f" stroked="t" strokeweight=".577778pt" strokecolor="#50FFAE">
                <v:path arrowok="t"/>
              </v:shape>
            </v:group>
            <v:group style="position:absolute;left:6241;top:-1438;width:10;height:2" coordorigin="6241,-1438" coordsize="10,2">
              <v:shape style="position:absolute;left:6241;top:-1438;width:10;height:2" coordorigin="6241,-1438" coordsize="10,0" path="m6241,-1438l6251,-1438e" filled="f" stroked="t" strokeweight=".577778pt" strokecolor="#50FFAE">
                <v:path arrowok="t"/>
              </v:shape>
            </v:group>
            <v:group style="position:absolute;left:6424;top:-1438;width:10;height:2" coordorigin="6424,-1438" coordsize="10,2">
              <v:shape style="position:absolute;left:6424;top:-1438;width:10;height:2" coordorigin="6424,-1438" coordsize="10,0" path="m6424,-1438l6435,-1438e" filled="f" stroked="t" strokeweight=".577778pt" strokecolor="#50FFAE">
                <v:path arrowok="t"/>
              </v:shape>
            </v:group>
            <v:group style="position:absolute;left:6419;top:-1443;width:184;height:12" coordorigin="6419,-1443" coordsize="184,12">
              <v:shape style="position:absolute;left:6419;top:-1443;width:184;height:12" coordorigin="6419,-1443" coordsize="184,12" path="m6419,-1443l6603,-1432e" filled="f" stroked="t" strokeweight=".137273pt" strokecolor="#4FFFAE">
                <v:path arrowok="t"/>
              </v:shape>
            </v:group>
            <v:group style="position:absolute;left:6609;top:-1426;width:10;height:2" coordorigin="6609,-1426" coordsize="10,2">
              <v:shape style="position:absolute;left:6609;top:-1426;width:10;height:2" coordorigin="6609,-1426" coordsize="10,0" path="m6609,-1426l6619,-1426e" filled="f" stroked="t" strokeweight=".577778pt" strokecolor="#50FFAE">
                <v:path arrowok="t"/>
              </v:shape>
            </v:group>
            <v:group style="position:absolute;left:6603;top:-1432;width:2;height:660" coordorigin="6603,-1432" coordsize="2,660">
              <v:shape style="position:absolute;left:6603;top:-1432;width:2;height:660" coordorigin="6603,-1432" coordsize="0,660" path="m6603,-1432l6603,-772e" filled="f" stroked="t" strokeweight=".120901pt" strokecolor="#4FFFAE">
                <v:path arrowok="t"/>
              </v:shape>
            </v:group>
            <v:group style="position:absolute;left:6609;top:-1252;width:10;height:2" coordorigin="6609,-1252" coordsize="10,2">
              <v:shape style="position:absolute;left:6609;top:-1252;width:10;height:2" coordorigin="6609,-1252" coordsize="10,0" path="m6609,-1252l6619,-1252e" filled="f" stroked="t" strokeweight=".577778pt" strokecolor="#50FFAE">
                <v:path arrowok="t"/>
              </v:shape>
            </v:group>
            <v:group style="position:absolute;left:6609;top:-1090;width:10;height:2" coordorigin="6609,-1090" coordsize="10,2">
              <v:shape style="position:absolute;left:6609;top:-1090;width:10;height:2" coordorigin="6609,-1090" coordsize="10,0" path="m6609,-1090l6619,-1090e" filled="f" stroked="t" strokeweight=".577778pt" strokecolor="#50FFAE">
                <v:path arrowok="t"/>
              </v:shape>
            </v:group>
            <v:group style="position:absolute;left:6609;top:-928;width:10;height:2" coordorigin="6609,-928" coordsize="10,2">
              <v:shape style="position:absolute;left:6609;top:-928;width:10;height:2" coordorigin="6609,-928" coordsize="10,0" path="m6609,-928l6619,-928e" filled="f" stroked="t" strokeweight=".577778pt" strokecolor="#50FFAE">
                <v:path arrowok="t"/>
              </v:shape>
            </v:group>
            <v:group style="position:absolute;left:6609;top:-766;width:10;height:2" coordorigin="6609,-766" coordsize="10,2">
              <v:shape style="position:absolute;left:6609;top:-766;width:10;height:2" coordorigin="6609,-766" coordsize="10,0" path="m6609,-766l6619,-766e" filled="f" stroked="t" strokeweight=".577778pt" strokecolor="#50FFAE">
                <v:path arrowok="t"/>
              </v:shape>
            </v:group>
            <v:group style="position:absolute;left:6603;top:-772;width:378;height:2" coordorigin="6603,-772" coordsize="378,2">
              <v:shape style="position:absolute;left:6603;top:-772;width:378;height:2" coordorigin="6603,-772" coordsize="378,0" path="m6603,-772l6981,-772e" filled="f" stroked="t" strokeweight=".137337pt" strokecolor="#4FFFAE">
                <v:path arrowok="t"/>
              </v:shape>
            </v:group>
            <v:group style="position:absolute;left:6792;top:-766;width:10;height:2" coordorigin="6792,-766" coordsize="10,2">
              <v:shape style="position:absolute;left:6792;top:-766;width:10;height:2" coordorigin="6792,-766" coordsize="10,0" path="m6792,-766l6803,-766e" filled="f" stroked="t" strokeweight=".577778pt" strokecolor="#50FFAE">
                <v:path arrowok="t"/>
              </v:shape>
            </v:group>
            <v:group style="position:absolute;left:2547;top:-3574;width:184;height:2" coordorigin="2547,-3574" coordsize="184,2">
              <v:shape style="position:absolute;left:2547;top:-3574;width:184;height:2" coordorigin="2547,-3574" coordsize="184,0" path="m2547,-3574l2731,-3574e" filled="f" stroked="t" strokeweight=".137337pt" strokecolor="#4FFFAE">
                <v:path arrowok="t"/>
              </v:shape>
            </v:group>
            <v:group style="position:absolute;left:2736;top:-3569;width:10;height:2" coordorigin="2736,-3569" coordsize="10,2">
              <v:shape style="position:absolute;left:2736;top:-3569;width:10;height:2" coordorigin="2736,-3569" coordsize="10,0" path="m2736,-3569l2746,-3569e" filled="f" stroked="t" strokeweight=".577778pt" strokecolor="#50FFAE">
                <v:path arrowok="t"/>
              </v:shape>
            </v:group>
            <v:group style="position:absolute;left:2731;top:-3574;width:184;height:23" coordorigin="2731,-3574" coordsize="184,23">
              <v:shape style="position:absolute;left:2731;top:-3574;width:184;height:23" coordorigin="2731,-3574" coordsize="184,23" path="m2731,-3574l2915,-3551e" filled="f" stroked="t" strokeweight=".137081pt" strokecolor="#4FFFAE">
                <v:path arrowok="t"/>
              </v:shape>
            </v:group>
            <v:group style="position:absolute;left:2920;top:-3545;width:10;height:2" coordorigin="2920,-3545" coordsize="10,2">
              <v:shape style="position:absolute;left:2920;top:-3545;width:10;height:2" coordorigin="2920,-3545" coordsize="10,0" path="m2920,-3545l2930,-3545e" filled="f" stroked="t" strokeweight=".577778pt" strokecolor="#50FFAE">
                <v:path arrowok="t"/>
              </v:shape>
            </v:group>
            <v:group style="position:absolute;left:2915;top:-3551;width:552;height:2" coordorigin="2915,-3551" coordsize="552,2">
              <v:shape style="position:absolute;left:2915;top:-3551;width:552;height:2" coordorigin="2915,-3551" coordsize="552,0" path="m2915,-3551l3467,-3551e" filled="f" stroked="t" strokeweight=".137341pt" strokecolor="#4FFFAE">
                <v:path arrowok="t"/>
              </v:shape>
            </v:group>
            <v:group style="position:absolute;left:3104;top:-3545;width:10;height:2" coordorigin="3104,-3545" coordsize="10,2">
              <v:shape style="position:absolute;left:3104;top:-3545;width:10;height:2" coordorigin="3104,-3545" coordsize="10,0" path="m3104,-3545l3114,-3545e" filled="f" stroked="t" strokeweight=".577778pt" strokecolor="#50FFAE">
                <v:path arrowok="t"/>
              </v:shape>
            </v:group>
            <v:group style="position:absolute;left:3288;top:-3545;width:10;height:2" coordorigin="3288,-3545" coordsize="10,2">
              <v:shape style="position:absolute;left:3288;top:-3545;width:10;height:2" coordorigin="3288,-3545" coordsize="10,0" path="m3288,-3545l3298,-3545e" filled="f" stroked="t" strokeweight=".577778pt" strokecolor="#50FFAE">
                <v:path arrowok="t"/>
              </v:shape>
            </v:group>
            <v:group style="position:absolute;left:3472;top:-3545;width:10;height:2" coordorigin="3472,-3545" coordsize="10,2">
              <v:shape style="position:absolute;left:3472;top:-3545;width:10;height:2" coordorigin="3472,-3545" coordsize="10,0" path="m3472,-3545l3482,-3545e" filled="f" stroked="t" strokeweight=".577778pt" strokecolor="#50FFAE">
                <v:path arrowok="t"/>
              </v:shape>
            </v:group>
            <v:group style="position:absolute;left:3467;top:-3551;width:122;height:139" coordorigin="3467,-3551" coordsize="122,139">
              <v:shape style="position:absolute;left:3467;top:-3551;width:122;height:139" coordorigin="3467,-3551" coordsize="122,139" path="m3467,-3551l3589,-3413e" filled="f" stroked="t" strokeweight=".128095pt" strokecolor="#4FFFAE">
                <v:path arrowok="t"/>
              </v:shape>
            </v:group>
            <v:group style="position:absolute;left:3594;top:-3407;width:10;height:2" coordorigin="3594,-3407" coordsize="10,2">
              <v:shape style="position:absolute;left:3594;top:-3407;width:10;height:2" coordorigin="3594,-3407" coordsize="10,0" path="m3594,-3407l3604,-3407e" filled="f" stroked="t" strokeweight=".577778pt" strokecolor="#50FFAE">
                <v:path arrowok="t"/>
              </v:shape>
            </v:group>
            <v:group style="position:absolute;left:3589;top:-3413;width:2;height:498" coordorigin="3589,-3413" coordsize="2,498">
              <v:shape style="position:absolute;left:3589;top:-3413;width:2;height:498" coordorigin="3589,-3413" coordsize="0,498" path="m3589,-3413l3589,-2914e" filled="f" stroked="t" strokeweight=".120898pt" strokecolor="#4FFFAE">
                <v:path arrowok="t"/>
              </v:shape>
            </v:group>
            <v:group style="position:absolute;left:3594;top:-3233;width:10;height:2" coordorigin="3594,-3233" coordsize="10,2">
              <v:shape style="position:absolute;left:3594;top:-3233;width:10;height:2" coordorigin="3594,-3233" coordsize="10,0" path="m3594,-3233l3604,-3233e" filled="f" stroked="t" strokeweight=".577778pt" strokecolor="#50FFAE">
                <v:path arrowok="t"/>
              </v:shape>
            </v:group>
            <v:group style="position:absolute;left:3594;top:-3071;width:10;height:2" coordorigin="3594,-3071" coordsize="10,2">
              <v:shape style="position:absolute;left:3594;top:-3071;width:10;height:2" coordorigin="3594,-3071" coordsize="10,0" path="m3594,-3071l3604,-3071e" filled="f" stroked="t" strokeweight=".577778pt" strokecolor="#50FFAE">
                <v:path arrowok="t"/>
              </v:shape>
            </v:group>
            <v:group style="position:absolute;left:3594;top:-2909;width:10;height:2" coordorigin="3594,-2909" coordsize="10,2">
              <v:shape style="position:absolute;left:3594;top:-2909;width:10;height:2" coordorigin="3594,-2909" coordsize="10,0" path="m3594,-2909l3604,-2909e" filled="f" stroked="t" strokeweight=".577778pt" strokecolor="#50FFAE">
                <v:path arrowok="t"/>
              </v:shape>
            </v:group>
            <v:group style="position:absolute;left:3589;top:-2914;width:62;height:23" coordorigin="3589,-2914" coordsize="62,23">
              <v:shape style="position:absolute;left:3589;top:-2914;width:62;height:23" coordorigin="3589,-2914" coordsize="62,23" path="m3589,-2914l3651,-2891e" filled="f" stroked="t" strokeweight=".135306pt" strokecolor="#4FFFAE">
                <v:path arrowok="t"/>
              </v:shape>
            </v:group>
            <v:group style="position:absolute;left:3656;top:-2885;width:10;height:2" coordorigin="3656,-2885" coordsize="10,2">
              <v:shape style="position:absolute;left:3656;top:-2885;width:10;height:2" coordorigin="3656,-2885" coordsize="10,0" path="m3656,-2885l3666,-2885e" filled="f" stroked="t" strokeweight=".577778pt" strokecolor="#50FFAE">
                <v:path arrowok="t"/>
              </v:shape>
            </v:group>
            <v:group style="position:absolute;left:3651;top:-2891;width:552;height:2" coordorigin="3651,-2891" coordsize="552,2">
              <v:shape style="position:absolute;left:3651;top:-2891;width:552;height:2" coordorigin="3651,-2891" coordsize="552,0" path="m3651,-2891l4202,-2891e" filled="f" stroked="t" strokeweight=".137341pt" strokecolor="#4FFFAE">
                <v:path arrowok="t"/>
              </v:shape>
            </v:group>
            <v:group style="position:absolute;left:3839;top:-2885;width:10;height:2" coordorigin="3839,-2885" coordsize="10,2">
              <v:shape style="position:absolute;left:3839;top:-2885;width:10;height:2" coordorigin="3839,-2885" coordsize="10,0" path="m3839,-2885l3850,-2885e" filled="f" stroked="t" strokeweight=".577778pt" strokecolor="#50FFAE">
                <v:path arrowok="t"/>
              </v:shape>
            </v:group>
            <v:group style="position:absolute;left:4023;top:-2885;width:10;height:2" coordorigin="4023,-2885" coordsize="10,2">
              <v:shape style="position:absolute;left:4023;top:-2885;width:10;height:2" coordorigin="4023,-2885" coordsize="10,0" path="m4023,-2885l4034,-2885e" filled="f" stroked="t" strokeweight=".577778pt" strokecolor="#50FFAE">
                <v:path arrowok="t"/>
              </v:shape>
            </v:group>
            <v:group style="position:absolute;left:4207;top:-2885;width:10;height:2" coordorigin="4207,-2885" coordsize="10,2">
              <v:shape style="position:absolute;left:4207;top:-2885;width:10;height:2" coordorigin="4207,-2885" coordsize="10,0" path="m4207,-2885l4218,-2885e" filled="f" stroked="t" strokeweight=".577778pt" strokecolor="#50FFAE">
                <v:path arrowok="t"/>
              </v:shape>
            </v:group>
            <v:group style="position:absolute;left:4202;top:-2891;width:122;height:139" coordorigin="4202,-2891" coordsize="122,139">
              <v:shape style="position:absolute;left:4202;top:-2891;width:122;height:139" coordorigin="4202,-2891" coordsize="122,139" path="m4202,-2891l4325,-2752e" filled="f" stroked="t" strokeweight=".128063pt" strokecolor="#4FFFAE">
                <v:path arrowok="t"/>
              </v:shape>
            </v:group>
            <v:group style="position:absolute;left:4330;top:-2746;width:10;height:2" coordorigin="4330,-2746" coordsize="10,2">
              <v:shape style="position:absolute;left:4330;top:-2746;width:10;height:2" coordorigin="4330,-2746" coordsize="10,0" path="m4330,-2746l4340,-2746e" filled="f" stroked="t" strokeweight=".577778pt" strokecolor="#50FFAE">
                <v:path arrowok="t"/>
              </v:shape>
            </v:group>
            <v:group style="position:absolute;left:4325;top:-2752;width:2;height:498" coordorigin="4325,-2752" coordsize="2,498">
              <v:shape style="position:absolute;left:4325;top:-2752;width:2;height:498" coordorigin="4325,-2752" coordsize="0,498" path="m4325,-2752l4325,-2254e" filled="f" stroked="t" strokeweight=".120898pt" strokecolor="#4FFFAE">
                <v:path arrowok="t"/>
              </v:shape>
            </v:group>
            <v:group style="position:absolute;left:4330;top:-2573;width:10;height:2" coordorigin="4330,-2573" coordsize="10,2">
              <v:shape style="position:absolute;left:4330;top:-2573;width:10;height:2" coordorigin="4330,-2573" coordsize="10,0" path="m4330,-2573l4340,-2573e" filled="f" stroked="t" strokeweight=".577778pt" strokecolor="#50FFAE">
                <v:path arrowok="t"/>
              </v:shape>
            </v:group>
            <v:group style="position:absolute;left:4330;top:-2411;width:10;height:2" coordorigin="4330,-2411" coordsize="10,2">
              <v:shape style="position:absolute;left:4330;top:-2411;width:10;height:2" coordorigin="4330,-2411" coordsize="10,0" path="m4330,-2411l4340,-2411e" filled="f" stroked="t" strokeweight=".577778pt" strokecolor="#50FFAE">
                <v:path arrowok="t"/>
              </v:shape>
            </v:group>
            <v:group style="position:absolute;left:4330;top:-2248;width:10;height:2" coordorigin="4330,-2248" coordsize="10,2">
              <v:shape style="position:absolute;left:4330;top:-2248;width:10;height:2" coordorigin="4330,-2248" coordsize="10,0" path="m4330,-2248l4340,-2248e" filled="f" stroked="t" strokeweight=".577778pt" strokecolor="#50FFAE">
                <v:path arrowok="t"/>
              </v:shape>
            </v:group>
            <v:group style="position:absolute;left:4202;top:-2254;width:122;height:81" coordorigin="4202,-2254" coordsize="122,81">
              <v:shape style="position:absolute;left:4202;top:-2254;width:122;height:81" coordorigin="4202,-2254" coordsize="122,81" path="m4325,-2254l4202,-2173e" filled="f" stroked="t" strokeweight=".132321pt" strokecolor="#4FFFAE">
                <v:path arrowok="t"/>
              </v:shape>
            </v:group>
            <v:group style="position:absolute;left:4207;top:-2168;width:10;height:2" coordorigin="4207,-2168" coordsize="10,2">
              <v:shape style="position:absolute;left:4207;top:-2168;width:10;height:2" coordorigin="4207,-2168" coordsize="10,0" path="m4207,-2168l4218,-2168e" filled="f" stroked="t" strokeweight=".577778pt" strokecolor="#50FFAE">
                <v:path arrowok="t"/>
              </v:shape>
            </v:group>
            <v:group style="position:absolute;left:3651;top:-2173;width:552;height:2" coordorigin="3651,-2173" coordsize="552,2">
              <v:shape style="position:absolute;left:3651;top:-2173;width:552;height:2" coordorigin="3651,-2173" coordsize="552,0" path="m3651,-2173l4202,-2173e" filled="f" stroked="t" strokeweight=".137341pt" strokecolor="#4FFFAE">
                <v:path arrowok="t"/>
              </v:shape>
            </v:group>
            <v:group style="position:absolute;left:4023;top:-2168;width:10;height:2" coordorigin="4023,-2168" coordsize="10,2">
              <v:shape style="position:absolute;left:4023;top:-2168;width:10;height:2" coordorigin="4023,-2168" coordsize="10,0" path="m4023,-2168l4034,-2168e" filled="f" stroked="t" strokeweight=".577778pt" strokecolor="#50FFAE">
                <v:path arrowok="t"/>
              </v:shape>
            </v:group>
            <v:group style="position:absolute;left:3839;top:-2168;width:10;height:2" coordorigin="3839,-2168" coordsize="10,2">
              <v:shape style="position:absolute;left:3839;top:-2168;width:10;height:2" coordorigin="3839,-2168" coordsize="10,0" path="m3839,-2168l3850,-2168e" filled="f" stroked="t" strokeweight=".577778pt" strokecolor="#50FFAE">
                <v:path arrowok="t"/>
              </v:shape>
            </v:group>
            <v:group style="position:absolute;left:3656;top:-2168;width:10;height:2" coordorigin="3656,-2168" coordsize="10,2">
              <v:shape style="position:absolute;left:3656;top:-2168;width:10;height:2" coordorigin="3656,-2168" coordsize="10,0" path="m3656,-2168l3666,-2168e" filled="f" stroked="t" strokeweight=".577778pt" strokecolor="#50FFAE">
                <v:path arrowok="t"/>
              </v:shape>
            </v:group>
            <v:group style="position:absolute;left:3477;top:-2173;width:174;height:81" coordorigin="3477,-2173" coordsize="174,81">
              <v:shape style="position:absolute;left:3477;top:-2173;width:174;height:81" coordorigin="3477,-2173" coordsize="174,81" path="m3651,-2173l3477,-2092e" filled="f" stroked="t" strokeweight=".134392pt" strokecolor="#4FFFAE">
                <v:path arrowok="t"/>
              </v:shape>
            </v:group>
            <v:group style="position:absolute;left:3482;top:-2086;width:10;height:2" coordorigin="3482,-2086" coordsize="10,2">
              <v:shape style="position:absolute;left:3482;top:-2086;width:10;height:2" coordorigin="3482,-2086" coordsize="10,0" path="m3482,-2086l3492,-2086e" filled="f" stroked="t" strokeweight=".577778pt" strokecolor="#50FFAE">
                <v:path arrowok="t"/>
              </v:shape>
            </v:group>
            <v:group style="position:absolute;left:3477;top:-2092;width:2;height:498" coordorigin="3477,-2092" coordsize="2,498">
              <v:shape style="position:absolute;left:3477;top:-2092;width:2;height:498" coordorigin="3477,-2092" coordsize="0,498" path="m3477,-2092l3477,-1594e" filled="f" stroked="t" strokeweight=".120898pt" strokecolor="#4FFFAE">
                <v:path arrowok="t"/>
              </v:shape>
            </v:group>
            <v:group style="position:absolute;left:3482;top:-1912;width:10;height:2" coordorigin="3482,-1912" coordsize="10,2">
              <v:shape style="position:absolute;left:3482;top:-1912;width:10;height:2" coordorigin="3482,-1912" coordsize="10,0" path="m3482,-1912l3492,-1912e" filled="f" stroked="t" strokeweight=".577778pt" strokecolor="#50FFAE">
                <v:path arrowok="t"/>
              </v:shape>
            </v:group>
            <v:group style="position:absolute;left:3482;top:-1751;width:10;height:2" coordorigin="3482,-1751" coordsize="10,2">
              <v:shape style="position:absolute;left:3482;top:-1751;width:10;height:2" coordorigin="3482,-1751" coordsize="10,0" path="m3482,-1751l3492,-1751e" filled="f" stroked="t" strokeweight=".577778pt" strokecolor="#50FFAE">
                <v:path arrowok="t"/>
              </v:shape>
            </v:group>
            <v:group style="position:absolute;left:3482;top:-1588;width:10;height:2" coordorigin="3482,-1588" coordsize="10,2">
              <v:shape style="position:absolute;left:3482;top:-1588;width:10;height:2" coordorigin="3482,-1588" coordsize="10,0" path="m3482,-1588l3492,-1588e" filled="f" stroked="t" strokeweight=".577778pt" strokecolor="#50FFAE">
                <v:path arrowok="t"/>
              </v:shape>
            </v:group>
            <v:group style="position:absolute;left:3467;top:-1594;width:10;height:116" coordorigin="3467,-1594" coordsize="10,116">
              <v:shape style="position:absolute;left:3467;top:-1594;width:10;height:116" coordorigin="3467,-1594" coordsize="10,116" path="m3477,-1594l3467,-1478e" filled="f" stroked="t" strokeweight=".121022pt" strokecolor="#4FFFAE">
                <v:path arrowok="t"/>
              </v:shape>
            </v:group>
            <v:group style="position:absolute;left:3472;top:-1472;width:10;height:2" coordorigin="3472,-1472" coordsize="10,2">
              <v:shape style="position:absolute;left:3472;top:-1472;width:10;height:2" coordorigin="3472,-1472" coordsize="10,0" path="m3472,-1472l3482,-1472e" filled="f" stroked="t" strokeweight=".577778pt" strokecolor="#50FFAE">
                <v:path arrowok="t"/>
              </v:shape>
            </v:group>
            <v:group style="position:absolute;left:2915;top:-1478;width:552;height:2" coordorigin="2915,-1478" coordsize="552,2">
              <v:shape style="position:absolute;left:2915;top:-1478;width:552;height:2" coordorigin="2915,-1478" coordsize="552,0" path="m2915,-1478l3467,-1478e" filled="f" stroked="t" strokeweight=".137341pt" strokecolor="#4FFFAE">
                <v:path arrowok="t"/>
              </v:shape>
            </v:group>
            <v:group style="position:absolute;left:3288;top:-1472;width:10;height:2" coordorigin="3288,-1472" coordsize="10,2">
              <v:shape style="position:absolute;left:3288;top:-1472;width:10;height:2" coordorigin="3288,-1472" coordsize="10,0" path="m3288,-1472l3298,-1472e" filled="f" stroked="t" strokeweight=".577778pt" strokecolor="#50FFAE">
                <v:path arrowok="t"/>
              </v:shape>
            </v:group>
            <v:group style="position:absolute;left:3104;top:-1472;width:10;height:2" coordorigin="3104,-1472" coordsize="10,2">
              <v:shape style="position:absolute;left:3104;top:-1472;width:10;height:2" coordorigin="3104,-1472" coordsize="10,0" path="m3104,-1472l3114,-1472e" filled="f" stroked="t" strokeweight=".577778pt" strokecolor="#50FFAE">
                <v:path arrowok="t"/>
              </v:shape>
            </v:group>
            <v:group style="position:absolute;left:2920;top:-1472;width:10;height:2" coordorigin="2920,-1472" coordsize="10,2">
              <v:shape style="position:absolute;left:2920;top:-1472;width:10;height:2" coordorigin="2920,-1472" coordsize="10,0" path="m2920,-1472l2930,-1472e" filled="f" stroked="t" strokeweight=".577778pt" strokecolor="#50FFAE">
                <v:path arrowok="t"/>
              </v:shape>
            </v:group>
            <v:group style="position:absolute;left:2731;top:-1478;width:184;height:35" coordorigin="2731,-1478" coordsize="184,35">
              <v:shape style="position:absolute;left:2731;top:-1478;width:184;height:35" coordorigin="2731,-1478" coordsize="184,35" path="m2915,-1478l2731,-1443e" filled="f" stroked="t" strokeweight=".136774pt" strokecolor="#4FFFAE">
                <v:path arrowok="t"/>
              </v:shape>
            </v:group>
            <v:group style="position:absolute;left:2736;top:-1438;width:10;height:2" coordorigin="2736,-1438" coordsize="10,2">
              <v:shape style="position:absolute;left:2736;top:-1438;width:10;height:2" coordorigin="2736,-1438" coordsize="10,0" path="m2736,-1438l2746,-1438e" filled="f" stroked="t" strokeweight=".577778pt" strokecolor="#50FFAE">
                <v:path arrowok="t"/>
              </v:shape>
            </v:group>
            <v:group style="position:absolute;left:2547;top:-1443;width:184;height:2" coordorigin="2547,-1443" coordsize="184,2">
              <v:shape style="position:absolute;left:2547;top:-1443;width:184;height:2" coordorigin="2547,-1443" coordsize="184,0" path="m2731,-1443l2547,-1443e" filled="f" stroked="t" strokeweight=".137337pt" strokecolor="#4FFFAE">
                <v:path arrowok="t"/>
              </v:shape>
            </v:group>
            <v:group style="position:absolute;left:2552;top:-1438;width:10;height:2" coordorigin="2552,-1438" coordsize="10,2">
              <v:shape style="position:absolute;left:2552;top:-1438;width:10;height:2" coordorigin="2552,-1438" coordsize="10,0" path="m2552,-1438l2562,-1438e" filled="f" stroked="t" strokeweight=".577778pt" strokecolor="#50FFAE">
                <v:path arrowok="t"/>
              </v:shape>
            </v:group>
            <v:group style="position:absolute;left:6419;top:-2833;width:61;height:81" coordorigin="6419,-2833" coordsize="61,81">
              <v:shape style="position:absolute;left:6419;top:-2833;width:61;height:81" coordorigin="6419,-2833" coordsize="61,81" path="m6419,-2833l6481,-2752e" filled="f" stroked="t" strokeweight=".126824pt" strokecolor="#BEFF3E">
                <v:path arrowok="t"/>
              </v:shape>
            </v:group>
            <v:group style="position:absolute;left:6486;top:-2746;width:10;height:2" coordorigin="6486,-2746" coordsize="10,2">
              <v:shape style="position:absolute;left:6486;top:-2746;width:10;height:2" coordorigin="6486,-2746" coordsize="10,0" path="m6486,-2746l6496,-2746e" filled="f" stroked="t" strokeweight=".577778pt" strokecolor="#BEFF40">
                <v:path arrowok="t"/>
              </v:shape>
            </v:group>
            <v:group style="position:absolute;left:6481;top:-2752;width:2;height:498" coordorigin="6481,-2752" coordsize="2,498">
              <v:shape style="position:absolute;left:6481;top:-2752;width:2;height:498" coordorigin="6481,-2752" coordsize="0,498" path="m6481,-2752l6481,-2254e" filled="f" stroked="t" strokeweight=".120898pt" strokecolor="#BEFF3E">
                <v:path arrowok="t"/>
              </v:shape>
            </v:group>
            <v:group style="position:absolute;left:6486;top:-2573;width:10;height:2" coordorigin="6486,-2573" coordsize="10,2">
              <v:shape style="position:absolute;left:6486;top:-2573;width:10;height:2" coordorigin="6486,-2573" coordsize="10,0" path="m6486,-2573l6496,-2573e" filled="f" stroked="t" strokeweight=".577778pt" strokecolor="#BEFF40">
                <v:path arrowok="t"/>
              </v:shape>
            </v:group>
            <v:group style="position:absolute;left:6486;top:-2411;width:10;height:2" coordorigin="6486,-2411" coordsize="10,2">
              <v:shape style="position:absolute;left:6486;top:-2411;width:10;height:2" coordorigin="6486,-2411" coordsize="10,0" path="m6486,-2411l6496,-2411e" filled="f" stroked="t" strokeweight=".577778pt" strokecolor="#BEFF40">
                <v:path arrowok="t"/>
              </v:shape>
            </v:group>
            <v:group style="position:absolute;left:6486;top:-2248;width:10;height:2" coordorigin="6486,-2248" coordsize="10,2">
              <v:shape style="position:absolute;left:6486;top:-2248;width:10;height:2" coordorigin="6486,-2248" coordsize="10,0" path="m6486,-2248l6496,-2248e" filled="f" stroked="t" strokeweight=".577778pt" strokecolor="#BEFF40">
                <v:path arrowok="t"/>
              </v:shape>
            </v:group>
            <v:group style="position:absolute;left:6419;top:-2254;width:61;height:69" coordorigin="6419,-2254" coordsize="61,69">
              <v:shape style="position:absolute;left:6419;top:-2254;width:61;height:69" coordorigin="6419,-2254" coordsize="61,69" path="m6481,-2254l6419,-2185e" filled="f" stroked="t" strokeweight=".128074pt" strokecolor="#BEFF3E">
                <v:path arrowok="t"/>
              </v:shape>
            </v:group>
            <v:group style="position:absolute;left:6424;top:-2179;width:10;height:2" coordorigin="6424,-2179" coordsize="10,2">
              <v:shape style="position:absolute;left:6424;top:-2179;width:10;height:2" coordorigin="6424,-2179" coordsize="10,0" path="m6424,-2179l6435,-2179e" filled="f" stroked="t" strokeweight=".577778pt" strokecolor="#BEFF40">
                <v:path arrowok="t"/>
              </v:shape>
            </v:group>
            <v:group style="position:absolute;left:5868;top:-2185;width:552;height:2" coordorigin="5868,-2185" coordsize="552,2">
              <v:shape style="position:absolute;left:5868;top:-2185;width:552;height:2" coordorigin="5868,-2185" coordsize="552,0" path="m5868,-2185l6419,-2185e" filled="f" stroked="t" strokeweight=".137341pt" strokecolor="#BEFF3E">
                <v:path arrowok="t"/>
              </v:shape>
            </v:group>
            <v:group style="position:absolute;left:6241;top:-2179;width:10;height:2" coordorigin="6241,-2179" coordsize="10,2">
              <v:shape style="position:absolute;left:6241;top:-2179;width:10;height:2" coordorigin="6241,-2179" coordsize="10,0" path="m6241,-2179l6251,-2179e" filled="f" stroked="t" strokeweight=".577778pt" strokecolor="#BEFF40">
                <v:path arrowok="t"/>
              </v:shape>
            </v:group>
            <v:group style="position:absolute;left:6057;top:-2179;width:10;height:2" coordorigin="6057,-2179" coordsize="10,2">
              <v:shape style="position:absolute;left:6057;top:-2179;width:10;height:2" coordorigin="6057,-2179" coordsize="10,0" path="m6057,-2179l6067,-2179e" filled="f" stroked="t" strokeweight=".577778pt" strokecolor="#BEFF40">
                <v:path arrowok="t"/>
              </v:shape>
            </v:group>
            <v:group style="position:absolute;left:5873;top:-2179;width:10;height:2" coordorigin="5873,-2179" coordsize="10,2">
              <v:shape style="position:absolute;left:5873;top:-2179;width:10;height:2" coordorigin="5873,-2179" coordsize="10,0" path="m5873,-2179l5883,-2179e" filled="f" stroked="t" strokeweight=".577778pt" strokecolor="#BEFF40">
                <v:path arrowok="t"/>
              </v:shape>
            </v:group>
            <v:group style="position:absolute;left:5684;top:-2185;width:184;height:35" coordorigin="5684,-2185" coordsize="184,35">
              <v:shape style="position:absolute;left:5684;top:-2185;width:184;height:35" coordorigin="5684,-2185" coordsize="184,35" path="m5868,-2185l5684,-2150e" filled="f" stroked="t" strokeweight=".136779pt" strokecolor="#BEFF3E">
                <v:path arrowok="t"/>
              </v:shape>
            </v:group>
            <v:group style="position:absolute;left:5689;top:-2144;width:10;height:2" coordorigin="5689,-2144" coordsize="10,2">
              <v:shape style="position:absolute;left:5689;top:-2144;width:10;height:2" coordorigin="5689,-2144" coordsize="10,0" path="m5689,-2144l5699,-2144e" filled="f" stroked="t" strokeweight=".577778pt" strokecolor="#BEFF40">
                <v:path arrowok="t"/>
              </v:shape>
            </v:group>
            <v:group style="position:absolute;left:5132;top:-2150;width:552;height:2" coordorigin="5132,-2150" coordsize="552,2">
              <v:shape style="position:absolute;left:5132;top:-2150;width:552;height:2" coordorigin="5132,-2150" coordsize="552,0" path="m5132,-2150l5684,-2150e" filled="f" stroked="t" strokeweight=".137341pt" strokecolor="#BEFF3E">
                <v:path arrowok="t"/>
              </v:shape>
            </v:group>
            <v:group style="position:absolute;left:5505;top:-2144;width:10;height:2" coordorigin="5505,-2144" coordsize="10,2">
              <v:shape style="position:absolute;left:5505;top:-2144;width:10;height:2" coordorigin="5505,-2144" coordsize="10,0" path="m5505,-2144l5515,-2144e" filled="f" stroked="t" strokeweight=".577778pt" strokecolor="#BEFF40">
                <v:path arrowok="t"/>
              </v:shape>
            </v:group>
            <v:group style="position:absolute;left:5321;top:-2144;width:10;height:2" coordorigin="5321,-2144" coordsize="10,2">
              <v:shape style="position:absolute;left:5321;top:-2144;width:10;height:2" coordorigin="5321,-2144" coordsize="10,0" path="m5321,-2144l5331,-2144e" filled="f" stroked="t" strokeweight=".577778pt" strokecolor="#BEFF40">
                <v:path arrowok="t"/>
              </v:shape>
            </v:group>
            <v:group style="position:absolute;left:5137;top:-2144;width:10;height:2" coordorigin="5137,-2144" coordsize="10,2">
              <v:shape style="position:absolute;left:5137;top:-2144;width:10;height:2" coordorigin="5137,-2144" coordsize="10,0" path="m5137,-2144l5147,-2144e" filled="f" stroked="t" strokeweight=".577778pt" strokecolor="#BEFF40">
                <v:path arrowok="t"/>
              </v:shape>
            </v:group>
            <v:group style="position:absolute;left:4948;top:-2254;width:184;height:104" coordorigin="4948,-2254" coordsize="184,104">
              <v:shape style="position:absolute;left:4948;top:-2254;width:184;height:104" coordorigin="4948,-2254" coordsize="184,104" path="m5132,-2150l4948,-2254e" filled="f" stroked="t" strokeweight=".133355pt" strokecolor="#BEFF3E">
                <v:path arrowok="t"/>
              </v:shape>
            </v:group>
            <v:group style="position:absolute;left:4953;top:-2248;width:10;height:2" coordorigin="4953,-2248" coordsize="10,2">
              <v:shape style="position:absolute;left:4953;top:-2248;width:10;height:2" coordorigin="4953,-2248" coordsize="10,0" path="m4953,-2248l4963,-2248e" filled="f" stroked="t" strokeweight=".577778pt" strokecolor="#BEFF40">
                <v:path arrowok="t"/>
              </v:shape>
            </v:group>
            <v:group style="position:absolute;left:4948;top:-2752;width:2;height:498" coordorigin="4948,-2752" coordsize="2,498">
              <v:shape style="position:absolute;left:4948;top:-2752;width:2;height:498" coordorigin="4948,-2752" coordsize="0,498" path="m4948,-2752l4948,-2254e" filled="f" stroked="t" strokeweight=".120898pt" strokecolor="#BEFF3E">
                <v:path arrowok="t"/>
              </v:shape>
            </v:group>
            <v:group style="position:absolute;left:4953;top:-2411;width:10;height:2" coordorigin="4953,-2411" coordsize="10,2">
              <v:shape style="position:absolute;left:4953;top:-2411;width:10;height:2" coordorigin="4953,-2411" coordsize="10,0" path="m4953,-2411l4963,-2411e" filled="f" stroked="t" strokeweight=".577778pt" strokecolor="#BEFF40">
                <v:path arrowok="t"/>
              </v:shape>
            </v:group>
            <v:group style="position:absolute;left:4953;top:-2573;width:10;height:2" coordorigin="4953,-2573" coordsize="10,2">
              <v:shape style="position:absolute;left:4953;top:-2573;width:10;height:2" coordorigin="4953,-2573" coordsize="10,0" path="m4953,-2573l4963,-2573e" filled="f" stroked="t" strokeweight=".577778pt" strokecolor="#BEFF40">
                <v:path arrowok="t"/>
              </v:shape>
            </v:group>
            <v:group style="position:absolute;left:4953;top:-2746;width:10;height:2" coordorigin="4953,-2746" coordsize="10,2">
              <v:shape style="position:absolute;left:4953;top:-2746;width:10;height:2" coordorigin="4953,-2746" coordsize="10,0" path="m4953,-2746l4963,-2746e" filled="f" stroked="t" strokeweight=".577778pt" strokecolor="#BEFF40">
                <v:path arrowok="t"/>
              </v:shape>
            </v:group>
            <v:group style="position:absolute;left:4953;top:-2746;width:10;height:2" coordorigin="4953,-2746" coordsize="10,2">
              <v:shape style="position:absolute;left:4953;top:-2746;width:10;height:2" coordorigin="4953,-2746" coordsize="10,0" path="m4953,-2746l4963,-2746e" filled="f" stroked="t" strokeweight=".577778pt" strokecolor="#BEFF40">
                <v:path arrowok="t"/>
              </v:shape>
            </v:group>
            <v:group style="position:absolute;left:4386;top:-2752;width:562;height:2" coordorigin="4386,-2752" coordsize="562,2">
              <v:shape style="position:absolute;left:4386;top:-2752;width:562;height:2" coordorigin="4386,-2752" coordsize="562,0" path="m4386,-2752l4948,-2752e" filled="f" stroked="t" strokeweight=".137341pt" strokecolor="#BEFF3E">
                <v:path arrowok="t"/>
              </v:shape>
            </v:group>
            <v:group style="position:absolute;left:4769;top:-2746;width:10;height:2" coordorigin="4769,-2746" coordsize="10,2">
              <v:shape style="position:absolute;left:4769;top:-2746;width:10;height:2" coordorigin="4769,-2746" coordsize="10,0" path="m4769,-2746l4779,-2746e" filled="f" stroked="t" strokeweight=".577778pt" strokecolor="#BEFF40">
                <v:path arrowok="t"/>
              </v:shape>
            </v:group>
            <v:group style="position:absolute;left:4575;top:-2746;width:10;height:2" coordorigin="4575,-2746" coordsize="10,2">
              <v:shape style="position:absolute;left:4575;top:-2746;width:10;height:2" coordorigin="4575,-2746" coordsize="10,0" path="m4575,-2746l4585,-2746e" filled="f" stroked="t" strokeweight=".577778pt" strokecolor="#BEFF40">
                <v:path arrowok="t"/>
              </v:shape>
            </v:group>
            <v:group style="position:absolute;left:4391;top:-2746;width:10;height:2" coordorigin="4391,-2746" coordsize="10,2">
              <v:shape style="position:absolute;left:4391;top:-2746;width:10;height:2" coordorigin="4391,-2746" coordsize="10,0" path="m4391,-2746l4402,-2746e" filled="f" stroked="t" strokeweight=".577778pt" strokecolor="#BEFF40">
                <v:path arrowok="t"/>
              </v:shape>
            </v:group>
            <v:group style="position:absolute;left:4243;top:-2914;width:143;height:162" coordorigin="4243,-2914" coordsize="143,162">
              <v:shape style="position:absolute;left:4243;top:-2914;width:143;height:162" coordorigin="4243,-2914" coordsize="143,162" path="m4386,-2752l4243,-2914e" filled="f" stroked="t" strokeweight=".128094pt" strokecolor="#BEFF3E">
                <v:path arrowok="t"/>
              </v:shape>
            </v:group>
            <v:group style="position:absolute;left:4248;top:-2909;width:10;height:2" coordorigin="4248,-2909" coordsize="10,2">
              <v:shape style="position:absolute;left:4248;top:-2909;width:10;height:2" coordorigin="4248,-2909" coordsize="10,0" path="m4248,-2909l4258,-2909e" filled="f" stroked="t" strokeweight=".577778pt" strokecolor="#BEFF40">
                <v:path arrowok="t"/>
              </v:shape>
            </v:group>
            <v:group style="position:absolute;left:4243;top:-3413;width:2;height:498" coordorigin="4243,-3413" coordsize="2,498">
              <v:shape style="position:absolute;left:4243;top:-3413;width:2;height:498" coordorigin="4243,-3413" coordsize="0,498" path="m4243,-3413l4243,-2914e" filled="f" stroked="t" strokeweight=".120898pt" strokecolor="#BEFF3E">
                <v:path arrowok="t"/>
              </v:shape>
            </v:group>
            <v:group style="position:absolute;left:4248;top:-3071;width:10;height:2" coordorigin="4248,-3071" coordsize="10,2">
              <v:shape style="position:absolute;left:4248;top:-3071;width:10;height:2" coordorigin="4248,-3071" coordsize="10,0" path="m4248,-3071l4258,-3071e" filled="f" stroked="t" strokeweight=".577778pt" strokecolor="#BEFF40">
                <v:path arrowok="t"/>
              </v:shape>
            </v:group>
            <v:group style="position:absolute;left:4248;top:-3233;width:10;height:2" coordorigin="4248,-3233" coordsize="10,2">
              <v:shape style="position:absolute;left:4248;top:-3233;width:10;height:2" coordorigin="4248,-3233" coordsize="10,0" path="m4248,-3233l4258,-3233e" filled="f" stroked="t" strokeweight=".577778pt" strokecolor="#BEFF40">
                <v:path arrowok="t"/>
              </v:shape>
            </v:group>
            <v:group style="position:absolute;left:4248;top:-3407;width:10;height:2" coordorigin="4248,-3407" coordsize="10,2">
              <v:shape style="position:absolute;left:4248;top:-3407;width:10;height:2" coordorigin="4248,-3407" coordsize="10,0" path="m4248,-3407l4258,-3407e" filled="f" stroked="t" strokeweight=".577778pt" strokecolor="#BEFF40">
                <v:path arrowok="t"/>
              </v:shape>
            </v:group>
            <v:group style="position:absolute;left:4202;top:-3482;width:41;height:69" coordorigin="4202,-3482" coordsize="41,69">
              <v:shape style="position:absolute;left:4202;top:-3482;width:41;height:69" coordorigin="4202,-3482" coordsize="41,69" path="m4243,-3413l4202,-3482e" filled="f" stroked="t" strokeweight=".125126pt" strokecolor="#BEFF3E">
                <v:path arrowok="t"/>
              </v:shape>
            </v:group>
            <v:group style="position:absolute;left:4207;top:-3476;width:10;height:2" coordorigin="4207,-3476" coordsize="10,2">
              <v:shape style="position:absolute;left:4207;top:-3476;width:10;height:2" coordorigin="4207,-3476" coordsize="10,0" path="m4207,-3476l4218,-3476e" filled="f" stroked="t" strokeweight=".577778pt" strokecolor="#BEFF40">
                <v:path arrowok="t"/>
              </v:shape>
            </v:group>
            <v:group style="position:absolute;left:3651;top:-3482;width:552;height:2" coordorigin="3651,-3482" coordsize="552,2">
              <v:shape style="position:absolute;left:3651;top:-3482;width:552;height:2" coordorigin="3651,-3482" coordsize="552,0" path="m3651,-3482l4202,-3482e" filled="f" stroked="t" strokeweight=".137341pt" strokecolor="#BEFF3E">
                <v:path arrowok="t"/>
              </v:shape>
            </v:group>
            <v:group style="position:absolute;left:4023;top:-3476;width:10;height:2" coordorigin="4023,-3476" coordsize="10,2">
              <v:shape style="position:absolute;left:4023;top:-3476;width:10;height:2" coordorigin="4023,-3476" coordsize="10,0" path="m4023,-3476l4034,-3476e" filled="f" stroked="t" strokeweight=".577778pt" strokecolor="#BEFF40">
                <v:path arrowok="t"/>
              </v:shape>
            </v:group>
            <v:group style="position:absolute;left:3839;top:-3476;width:10;height:2" coordorigin="3839,-3476" coordsize="10,2">
              <v:shape style="position:absolute;left:3839;top:-3476;width:10;height:2" coordorigin="3839,-3476" coordsize="10,0" path="m3839,-3476l3850,-3476e" filled="f" stroked="t" strokeweight=".577778pt" strokecolor="#BEFF40">
                <v:path arrowok="t"/>
              </v:shape>
            </v:group>
            <v:group style="position:absolute;left:3656;top:-3476;width:10;height:2" coordorigin="3656,-3476" coordsize="10,2">
              <v:shape style="position:absolute;left:3656;top:-3476;width:10;height:2" coordorigin="3656,-3476" coordsize="10,0" path="m3656,-3476l3666,-3476e" filled="f" stroked="t" strokeweight=".577778pt" strokecolor="#BEFF40">
                <v:path arrowok="t"/>
              </v:shape>
            </v:group>
            <v:group style="position:absolute;left:3548;top:-3574;width:102;height:93" coordorigin="3548,-3574" coordsize="102,93">
              <v:shape style="position:absolute;left:3548;top:-3574;width:102;height:93" coordorigin="3548,-3574" coordsize="102,93" path="m3651,-3482l3548,-3574e" filled="f" stroked="t" strokeweight=".129942pt" strokecolor="#BEFF3E">
                <v:path arrowok="t"/>
              </v:shape>
            </v:group>
            <v:group style="position:absolute;left:3553;top:-3569;width:10;height:2" coordorigin="3553,-3569" coordsize="10,2">
              <v:shape style="position:absolute;left:3553;top:-3569;width:10;height:2" coordorigin="3553,-3569" coordsize="10,0" path="m3553,-3569l3564,-3569e" filled="f" stroked="t" strokeweight=".577778pt" strokecolor="#BEFF40">
                <v:path arrowok="t"/>
              </v:shape>
            </v:group>
            <v:group style="position:absolute;left:3548;top:-4073;width:2;height:498" coordorigin="3548,-4073" coordsize="2,498">
              <v:shape style="position:absolute;left:3548;top:-4073;width:2;height:498" coordorigin="3548,-4073" coordsize="0,498" path="m3548,-4073l3548,-3574e" filled="f" stroked="t" strokeweight=".120898pt" strokecolor="#BEFF3E">
                <v:path arrowok="t"/>
              </v:shape>
            </v:group>
            <v:group style="position:absolute;left:3553;top:-3731;width:10;height:2" coordorigin="3553,-3731" coordsize="10,2">
              <v:shape style="position:absolute;left:3553;top:-3731;width:10;height:2" coordorigin="3553,-3731" coordsize="10,0" path="m3553,-3731l3564,-3731e" filled="f" stroked="t" strokeweight=".577778pt" strokecolor="#BEFF40">
                <v:path arrowok="t"/>
              </v:shape>
            </v:group>
            <v:group style="position:absolute;left:3553;top:-3893;width:10;height:2" coordorigin="3553,-3893" coordsize="10,2">
              <v:shape style="position:absolute;left:3553;top:-3893;width:10;height:2" coordorigin="3553,-3893" coordsize="10,0" path="m3553,-3893l3564,-3893e" filled="f" stroked="t" strokeweight=".577778pt" strokecolor="#BEFF40">
                <v:path arrowok="t"/>
              </v:shape>
            </v:group>
            <v:group style="position:absolute;left:3553;top:-4067;width:10;height:2" coordorigin="3553,-4067" coordsize="10,2">
              <v:shape style="position:absolute;left:3553;top:-4067;width:10;height:2" coordorigin="3553,-4067" coordsize="10,0" path="m3553,-4067l3564,-4067e" filled="f" stroked="t" strokeweight=".577778pt" strokecolor="#BEFF40">
                <v:path arrowok="t"/>
              </v:shape>
            </v:group>
            <v:group style="position:absolute;left:3548;top:-4165;width:102;height:92" coordorigin="3548,-4165" coordsize="102,92">
              <v:shape style="position:absolute;left:3548;top:-4165;width:102;height:92" coordorigin="3548,-4165" coordsize="102,92" path="m3548,-4073l3651,-4165e" filled="f" stroked="t" strokeweight=".129959pt" strokecolor="#BEFF3E">
                <v:path arrowok="t"/>
              </v:shape>
            </v:group>
            <v:group style="position:absolute;left:3656;top:-4159;width:10;height:2" coordorigin="3656,-4159" coordsize="10,2">
              <v:shape style="position:absolute;left:3656;top:-4159;width:10;height:2" coordorigin="3656,-4159" coordsize="10,0" path="m3656,-4159l3666,-4159e" filled="f" stroked="t" strokeweight=".577778pt" strokecolor="#BEFF40">
                <v:path arrowok="t"/>
              </v:shape>
            </v:group>
            <v:group style="position:absolute;left:3651;top:-4165;width:552;height:2" coordorigin="3651,-4165" coordsize="552,2">
              <v:shape style="position:absolute;left:3651;top:-4165;width:552;height:2" coordorigin="3651,-4165" coordsize="552,0" path="m3651,-4165l4202,-4165e" filled="f" stroked="t" strokeweight=".137341pt" strokecolor="#BEFF3E">
                <v:path arrowok="t"/>
              </v:shape>
            </v:group>
            <v:group style="position:absolute;left:3839;top:-4159;width:10;height:2" coordorigin="3839,-4159" coordsize="10,2">
              <v:shape style="position:absolute;left:3839;top:-4159;width:10;height:2" coordorigin="3839,-4159" coordsize="10,0" path="m3839,-4159l3850,-4159e" filled="f" stroked="t" strokeweight=".577778pt" strokecolor="#BEFF40">
                <v:path arrowok="t"/>
              </v:shape>
            </v:group>
            <v:group style="position:absolute;left:4023;top:-4159;width:10;height:2" coordorigin="4023,-4159" coordsize="10,2">
              <v:shape style="position:absolute;left:4023;top:-4159;width:10;height:2" coordorigin="4023,-4159" coordsize="10,0" path="m4023,-4159l4034,-4159e" filled="f" stroked="t" strokeweight=".577778pt" strokecolor="#BEFF40">
                <v:path arrowok="t"/>
              </v:shape>
            </v:group>
            <v:group style="position:absolute;left:4207;top:-4159;width:10;height:2" coordorigin="4207,-4159" coordsize="10,2">
              <v:shape style="position:absolute;left:4207;top:-4159;width:10;height:2" coordorigin="4207,-4159" coordsize="10,0" path="m4207,-4159l4218,-4159e" filled="f" stroked="t" strokeweight=".577778pt" strokecolor="#BEFF40">
                <v:path arrowok="t"/>
              </v:shape>
            </v:group>
            <v:group style="position:absolute;left:4202;top:-4212;width:184;height:47" coordorigin="4202,-4212" coordsize="184,47">
              <v:shape style="position:absolute;left:4202;top:-4212;width:184;height:47" coordorigin="4202,-4212" coordsize="184,47" path="m4202,-4165l4386,-4212e" filled="f" stroked="t" strokeweight=".136342pt" strokecolor="#BEFF3E">
                <v:path arrowok="t"/>
              </v:shape>
            </v:group>
            <v:group style="position:absolute;left:4391;top:-4206;width:10;height:2" coordorigin="4391,-4206" coordsize="10,2">
              <v:shape style="position:absolute;left:4391;top:-4206;width:10;height:2" coordorigin="4391,-4206" coordsize="10,0" path="m4391,-4206l4402,-4206e" filled="f" stroked="t" strokeweight=".577778pt" strokecolor="#BEFF40">
                <v:path arrowok="t"/>
              </v:shape>
            </v:group>
            <v:group style="position:absolute;left:4386;top:-4212;width:562;height:2" coordorigin="4386,-4212" coordsize="562,2">
              <v:shape style="position:absolute;left:4386;top:-4212;width:562;height:2" coordorigin="4386,-4212" coordsize="562,0" path="m4386,-4212l4948,-4212e" filled="f" stroked="t" strokeweight=".137341pt" strokecolor="#BEFF3E">
                <v:path arrowok="t"/>
              </v:shape>
            </v:group>
            <v:group style="position:absolute;left:4575;top:-4206;width:10;height:2" coordorigin="4575,-4206" coordsize="10,2">
              <v:shape style="position:absolute;left:4575;top:-4206;width:10;height:2" coordorigin="4575,-4206" coordsize="10,0" path="m4575,-4206l4585,-4206e" filled="f" stroked="t" strokeweight=".577778pt" strokecolor="#BEFF40">
                <v:path arrowok="t"/>
              </v:shape>
            </v:group>
            <v:group style="position:absolute;left:4769;top:-4206;width:10;height:2" coordorigin="4769,-4206" coordsize="10,2">
              <v:shape style="position:absolute;left:4769;top:-4206;width:10;height:2" coordorigin="4769,-4206" coordsize="10,0" path="m4769,-4206l4779,-4206e" filled="f" stroked="t" strokeweight=".577778pt" strokecolor="#BEFF40">
                <v:path arrowok="t"/>
              </v:shape>
            </v:group>
            <v:group style="position:absolute;left:4953;top:-4206;width:10;height:2" coordorigin="4953,-4206" coordsize="10,2">
              <v:shape style="position:absolute;left:4953;top:-4206;width:10;height:2" coordorigin="4953,-4206" coordsize="10,0" path="m4953,-4206l4963,-4206e" filled="f" stroked="t" strokeweight=".577778pt" strokecolor="#BEFF40">
                <v:path arrowok="t"/>
              </v:shape>
            </v:group>
            <v:group style="position:absolute;left:4948;top:-4212;width:184;height:47" coordorigin="4948,-4212" coordsize="184,47">
              <v:shape style="position:absolute;left:4948;top:-4212;width:184;height:47" coordorigin="4948,-4212" coordsize="184,47" path="m4948,-4212l5132,-4165e" filled="f" stroked="t" strokeweight=".136342pt" strokecolor="#BEFF3E">
                <v:path arrowok="t"/>
              </v:shape>
            </v:group>
            <v:group style="position:absolute;left:5137;top:-4159;width:10;height:2" coordorigin="5137,-4159" coordsize="10,2">
              <v:shape style="position:absolute;left:5137;top:-4159;width:10;height:2" coordorigin="5137,-4159" coordsize="10,0" path="m5137,-4159l5147,-4159e" filled="f" stroked="t" strokeweight=".577778pt" strokecolor="#BEFF40">
                <v:path arrowok="t"/>
              </v:shape>
            </v:group>
            <v:group style="position:absolute;left:5132;top:-4165;width:552;height:2" coordorigin="5132,-4165" coordsize="552,2">
              <v:shape style="position:absolute;left:5132;top:-4165;width:552;height:2" coordorigin="5132,-4165" coordsize="552,0" path="m5132,-4165l5684,-4165e" filled="f" stroked="t" strokeweight=".137341pt" strokecolor="#BEFF3E">
                <v:path arrowok="t"/>
              </v:shape>
            </v:group>
            <v:group style="position:absolute;left:5321;top:-4159;width:10;height:2" coordorigin="5321,-4159" coordsize="10,2">
              <v:shape style="position:absolute;left:5321;top:-4159;width:10;height:2" coordorigin="5321,-4159" coordsize="10,0" path="m5321,-4159l5331,-4159e" filled="f" stroked="t" strokeweight=".577778pt" strokecolor="#BEFF40">
                <v:path arrowok="t"/>
              </v:shape>
            </v:group>
            <v:group style="position:absolute;left:5505;top:-4159;width:10;height:2" coordorigin="5505,-4159" coordsize="10,2">
              <v:shape style="position:absolute;left:5505;top:-4159;width:10;height:2" coordorigin="5505,-4159" coordsize="10,0" path="m5505,-4159l5515,-4159e" filled="f" stroked="t" strokeweight=".577778pt" strokecolor="#BEFF40">
                <v:path arrowok="t"/>
              </v:shape>
            </v:group>
            <v:group style="position:absolute;left:5689;top:-4159;width:10;height:2" coordorigin="5689,-4159" coordsize="10,2">
              <v:shape style="position:absolute;left:5689;top:-4159;width:10;height:2" coordorigin="5689,-4159" coordsize="10,0" path="m5689,-4159l5699,-4159e" filled="f" stroked="t" strokeweight=".577778pt" strokecolor="#BEFF40">
                <v:path arrowok="t"/>
              </v:shape>
            </v:group>
            <v:group style="position:absolute;left:5684;top:-4165;width:102;height:92" coordorigin="5684,-4165" coordsize="102,92">
              <v:shape style="position:absolute;left:5684;top:-4165;width:102;height:92" coordorigin="5684,-4165" coordsize="102,92" path="m5684,-4165l5786,-4073e" filled="f" stroked="t" strokeweight=".129932pt" strokecolor="#BEFF3E">
                <v:path arrowok="t"/>
              </v:shape>
            </v:group>
            <v:group style="position:absolute;left:5791;top:-4067;width:10;height:2" coordorigin="5791,-4067" coordsize="10,2">
              <v:shape style="position:absolute;left:5791;top:-4067;width:10;height:2" coordorigin="5791,-4067" coordsize="10,0" path="m5791,-4067l5801,-4067e" filled="f" stroked="t" strokeweight=".577778pt" strokecolor="#BEFF40">
                <v:path arrowok="t"/>
              </v:shape>
            </v:group>
            <v:group style="position:absolute;left:5786;top:-4073;width:2;height:498" coordorigin="5786,-4073" coordsize="2,498">
              <v:shape style="position:absolute;left:5786;top:-4073;width:2;height:498" coordorigin="5786,-4073" coordsize="0,498" path="m5786,-4073l5786,-3574e" filled="f" stroked="t" strokeweight=".120898pt" strokecolor="#BEFF3E">
                <v:path arrowok="t"/>
              </v:shape>
            </v:group>
            <v:group style="position:absolute;left:5791;top:-3893;width:10;height:2" coordorigin="5791,-3893" coordsize="10,2">
              <v:shape style="position:absolute;left:5791;top:-3893;width:10;height:2" coordorigin="5791,-3893" coordsize="10,0" path="m5791,-3893l5801,-3893e" filled="f" stroked="t" strokeweight=".577778pt" strokecolor="#BEFF40">
                <v:path arrowok="t"/>
              </v:shape>
            </v:group>
            <v:group style="position:absolute;left:5791;top:-3731;width:10;height:2" coordorigin="5791,-3731" coordsize="10,2">
              <v:shape style="position:absolute;left:5791;top:-3731;width:10;height:2" coordorigin="5791,-3731" coordsize="10,0" path="m5791,-3731l5801,-3731e" filled="f" stroked="t" strokeweight=".577778pt" strokecolor="#BEFF40">
                <v:path arrowok="t"/>
              </v:shape>
            </v:group>
            <v:group style="position:absolute;left:5791;top:-3569;width:10;height:2" coordorigin="5791,-3569" coordsize="10,2">
              <v:shape style="position:absolute;left:5791;top:-3569;width:10;height:2" coordorigin="5791,-3569" coordsize="10,0" path="m5791,-3569l5801,-3569e" filled="f" stroked="t" strokeweight=".577778pt" strokecolor="#BEFF40">
                <v:path arrowok="t"/>
              </v:shape>
            </v:group>
            <v:group style="position:absolute;left:5786;top:-3574;width:41;height:162" coordorigin="5786,-3574" coordsize="41,162">
              <v:shape style="position:absolute;left:5786;top:-3574;width:41;height:162" coordorigin="5786,-3574" coordsize="41,162" path="m5786,-3574l5827,-3413e" filled="f" stroked="t" strokeweight=".1219pt" strokecolor="#BEFF3E">
                <v:path arrowok="t"/>
              </v:shape>
            </v:group>
            <v:group style="position:absolute;left:5832;top:-3407;width:10;height:2" coordorigin="5832,-3407" coordsize="10,2">
              <v:shape style="position:absolute;left:5832;top:-3407;width:10;height:2" coordorigin="5832,-3407" coordsize="10,0" path="m5832,-3407l5842,-3407e" filled="f" stroked="t" strokeweight=".577778pt" strokecolor="#BEFF40">
                <v:path arrowok="t"/>
              </v:shape>
            </v:group>
            <v:group style="position:absolute;left:5827;top:-3413;width:2;height:498" coordorigin="5827,-3413" coordsize="2,498">
              <v:shape style="position:absolute;left:5827;top:-3413;width:2;height:498" coordorigin="5827,-3413" coordsize="0,498" path="m5827,-3413l5827,-2914e" filled="f" stroked="t" strokeweight=".120898pt" strokecolor="#BEFF3E">
                <v:path arrowok="t"/>
              </v:shape>
            </v:group>
            <v:group style="position:absolute;left:5832;top:-3233;width:10;height:2" coordorigin="5832,-3233" coordsize="10,2">
              <v:shape style="position:absolute;left:5832;top:-3233;width:10;height:2" coordorigin="5832,-3233" coordsize="10,0" path="m5832,-3233l5842,-3233e" filled="f" stroked="t" strokeweight=".577778pt" strokecolor="#BEFF40">
                <v:path arrowok="t"/>
              </v:shape>
            </v:group>
            <v:group style="position:absolute;left:5832;top:-3071;width:10;height:2" coordorigin="5832,-3071" coordsize="10,2">
              <v:shape style="position:absolute;left:5832;top:-3071;width:10;height:2" coordorigin="5832,-3071" coordsize="10,0" path="m5832,-3071l5842,-3071e" filled="f" stroked="t" strokeweight=".577778pt" strokecolor="#BEFF40">
                <v:path arrowok="t"/>
              </v:shape>
            </v:group>
            <v:group style="position:absolute;left:5832;top:-2909;width:10;height:2" coordorigin="5832,-2909" coordsize="10,2">
              <v:shape style="position:absolute;left:5832;top:-2909;width:10;height:2" coordorigin="5832,-2909" coordsize="10,0" path="m5832,-2909l5842,-2909e" filled="f" stroked="t" strokeweight=".577778pt" strokecolor="#BEFF40">
                <v:path arrowok="t"/>
              </v:shape>
            </v:group>
            <v:group style="position:absolute;left:5827;top:-2914;width:41;height:81" coordorigin="5827,-2914" coordsize="41,81">
              <v:shape style="position:absolute;left:5827;top:-2914;width:41;height:81" coordorigin="5827,-2914" coordsize="41,81" path="m5827,-2914l5868,-2833e" filled="f" stroked="t" strokeweight=".124229pt" strokecolor="#BEFF3E">
                <v:path arrowok="t"/>
              </v:shape>
            </v:group>
            <v:group style="position:absolute;left:5873;top:-2828;width:10;height:2" coordorigin="5873,-2828" coordsize="10,2">
              <v:shape style="position:absolute;left:5873;top:-2828;width:10;height:2" coordorigin="5873,-2828" coordsize="10,0" path="m5873,-2828l5883,-2828e" filled="f" stroked="t" strokeweight=".577778pt" strokecolor="#BEFF40">
                <v:path arrowok="t"/>
              </v:shape>
            </v:group>
            <v:group style="position:absolute;left:5868;top:-2833;width:552;height:2" coordorigin="5868,-2833" coordsize="552,2">
              <v:shape style="position:absolute;left:5868;top:-2833;width:552;height:2" coordorigin="5868,-2833" coordsize="552,0" path="m5868,-2833l6419,-2833e" filled="f" stroked="t" strokeweight=".137341pt" strokecolor="#BEFF3E">
                <v:path arrowok="t"/>
              </v:shape>
            </v:group>
            <v:group style="position:absolute;left:6057;top:-2828;width:10;height:2" coordorigin="6057,-2828" coordsize="10,2">
              <v:shape style="position:absolute;left:6057;top:-2828;width:10;height:2" coordorigin="6057,-2828" coordsize="10,0" path="m6057,-2828l6067,-2828e" filled="f" stroked="t" strokeweight=".577778pt" strokecolor="#BEFF40">
                <v:path arrowok="t"/>
              </v:shape>
            </v:group>
            <v:group style="position:absolute;left:6241;top:-2828;width:10;height:2" coordorigin="6241,-2828" coordsize="10,2">
              <v:shape style="position:absolute;left:6241;top:-2828;width:10;height:2" coordorigin="6241,-2828" coordsize="10,0" path="m6241,-2828l6251,-2828e" filled="f" stroked="t" strokeweight=".577778pt" strokecolor="#BEFF40">
                <v:path arrowok="t"/>
              </v:shape>
            </v:group>
            <v:group style="position:absolute;left:6424;top:-2828;width:10;height:2" coordorigin="6424,-2828" coordsize="10,2">
              <v:shape style="position:absolute;left:6424;top:-2828;width:10;height:2" coordorigin="6424,-2828" coordsize="10,0" path="m6424,-2828l6435,-2828e" filled="f" stroked="t" strokeweight=".577778pt" strokecolor="#BEFF40">
                <v:path arrowok="t"/>
              </v:shape>
            </v:group>
            <v:group style="position:absolute;left:3651;top:-2127;width:552;height:2" coordorigin="3651,-2127" coordsize="552,2">
              <v:shape style="position:absolute;left:3651;top:-2127;width:552;height:2" coordorigin="3651,-2127" coordsize="552,0" path="m3651,-2127l4202,-2127e" filled="f" stroked="t" strokeweight=".137341pt" strokecolor="#BEFF3E">
                <v:path arrowok="t"/>
              </v:shape>
            </v:group>
            <v:group style="position:absolute;left:3839;top:-2121;width:10;height:2" coordorigin="3839,-2121" coordsize="10,2">
              <v:shape style="position:absolute;left:3839;top:-2121;width:10;height:2" coordorigin="3839,-2121" coordsize="10,0" path="m3839,-2121l3850,-2121e" filled="f" stroked="t" strokeweight=".577778pt" strokecolor="#BEFF40">
                <v:path arrowok="t"/>
              </v:shape>
            </v:group>
            <v:group style="position:absolute;left:4023;top:-2121;width:10;height:2" coordorigin="4023,-2121" coordsize="10,2">
              <v:shape style="position:absolute;left:4023;top:-2121;width:10;height:2" coordorigin="4023,-2121" coordsize="10,0" path="m4023,-2121l4034,-2121e" filled="f" stroked="t" strokeweight=".577778pt" strokecolor="#BEFF40">
                <v:path arrowok="t"/>
              </v:shape>
            </v:group>
            <v:group style="position:absolute;left:4207;top:-2121;width:10;height:2" coordorigin="4207,-2121" coordsize="10,2">
              <v:shape style="position:absolute;left:4207;top:-2121;width:10;height:2" coordorigin="4207,-2121" coordsize="10,0" path="m4207,-2121l4218,-2121e" filled="f" stroked="t" strokeweight=".577778pt" strokecolor="#BEFF40">
                <v:path arrowok="t"/>
              </v:shape>
            </v:group>
            <v:group style="position:absolute;left:4202;top:-2127;width:61;height:35" coordorigin="4202,-2127" coordsize="61,35">
              <v:shape style="position:absolute;left:4202;top:-2127;width:61;height:35" coordorigin="4202,-2127" coordsize="61,35" path="m4202,-2127l4264,-2092e" filled="f" stroked="t" strokeweight=".133361pt" strokecolor="#BEFF3E">
                <v:path arrowok="t"/>
              </v:shape>
            </v:group>
            <v:group style="position:absolute;left:4269;top:-2086;width:10;height:2" coordorigin="4269,-2086" coordsize="10,2">
              <v:shape style="position:absolute;left:4269;top:-2086;width:10;height:2" coordorigin="4269,-2086" coordsize="10,0" path="m4269,-2086l4279,-2086e" filled="f" stroked="t" strokeweight=".577778pt" strokecolor="#BEFF40">
                <v:path arrowok="t"/>
              </v:shape>
            </v:group>
            <v:group style="position:absolute;left:4264;top:-2092;width:2;height:498" coordorigin="4264,-2092" coordsize="2,498">
              <v:shape style="position:absolute;left:4264;top:-2092;width:2;height:498" coordorigin="4264,-2092" coordsize="0,498" path="m4264,-2092l4264,-1594e" filled="f" stroked="t" strokeweight=".120898pt" strokecolor="#BEFF3E">
                <v:path arrowok="t"/>
              </v:shape>
            </v:group>
            <v:group style="position:absolute;left:4269;top:-1912;width:10;height:2" coordorigin="4269,-1912" coordsize="10,2">
              <v:shape style="position:absolute;left:4269;top:-1912;width:10;height:2" coordorigin="4269,-1912" coordsize="10,0" path="m4269,-1912l4279,-1912e" filled="f" stroked="t" strokeweight=".577778pt" strokecolor="#BEFF40">
                <v:path arrowok="t"/>
              </v:shape>
            </v:group>
            <v:group style="position:absolute;left:4269;top:-1751;width:10;height:2" coordorigin="4269,-1751" coordsize="10,2">
              <v:shape style="position:absolute;left:4269;top:-1751;width:10;height:2" coordorigin="4269,-1751" coordsize="10,0" path="m4269,-1751l4279,-1751e" filled="f" stroked="t" strokeweight=".577778pt" strokecolor="#BEFF40">
                <v:path arrowok="t"/>
              </v:shape>
            </v:group>
            <v:group style="position:absolute;left:4269;top:-1588;width:10;height:2" coordorigin="4269,-1588" coordsize="10,2">
              <v:shape style="position:absolute;left:4269;top:-1588;width:10;height:2" coordorigin="4269,-1588" coordsize="10,0" path="m4269,-1588l4279,-1588e" filled="f" stroked="t" strokeweight=".577778pt" strokecolor="#BEFF40">
                <v:path arrowok="t"/>
              </v:shape>
            </v:group>
            <v:group style="position:absolute;left:4202;top:-1594;width:61;height:58" coordorigin="4202,-1594" coordsize="61,58">
              <v:shape style="position:absolute;left:4202;top:-1594;width:61;height:58" coordorigin="4202,-1594" coordsize="61,58" path="m4264,-1594l4202,-1536e" filled="f" stroked="t" strokeweight=".129581pt" strokecolor="#BEFF3E">
                <v:path arrowok="t"/>
              </v:shape>
            </v:group>
            <v:group style="position:absolute;left:4207;top:-1530;width:10;height:2" coordorigin="4207,-1530" coordsize="10,2">
              <v:shape style="position:absolute;left:4207;top:-1530;width:10;height:2" coordorigin="4207,-1530" coordsize="10,0" path="m4207,-1530l4218,-1530e" filled="f" stroked="t" strokeweight=".577778pt" strokecolor="#BEFF40">
                <v:path arrowok="t"/>
              </v:shape>
            </v:group>
            <v:group style="position:absolute;left:3651;top:-1536;width:552;height:2" coordorigin="3651,-1536" coordsize="552,2">
              <v:shape style="position:absolute;left:3651;top:-1536;width:552;height:2" coordorigin="3651,-1536" coordsize="552,0" path="m3651,-1536l4202,-1536e" filled="f" stroked="t" strokeweight=".137341pt" strokecolor="#BEFF3E">
                <v:path arrowok="t"/>
              </v:shape>
            </v:group>
            <v:group style="position:absolute;left:4023;top:-1530;width:10;height:2" coordorigin="4023,-1530" coordsize="10,2">
              <v:shape style="position:absolute;left:4023;top:-1530;width:10;height:2" coordorigin="4023,-1530" coordsize="10,0" path="m4023,-1530l4034,-1530e" filled="f" stroked="t" strokeweight=".577778pt" strokecolor="#BEFF40">
                <v:path arrowok="t"/>
              </v:shape>
            </v:group>
            <v:group style="position:absolute;left:3839;top:-1530;width:10;height:2" coordorigin="3839,-1530" coordsize="10,2">
              <v:shape style="position:absolute;left:3839;top:-1530;width:10;height:2" coordorigin="3839,-1530" coordsize="10,0" path="m3839,-1530l3850,-1530e" filled="f" stroked="t" strokeweight=".577778pt" strokecolor="#BEFF40">
                <v:path arrowok="t"/>
              </v:shape>
            </v:group>
            <v:group style="position:absolute;left:3656;top:-1530;width:10;height:2" coordorigin="3656,-1530" coordsize="10,2">
              <v:shape style="position:absolute;left:3656;top:-1530;width:10;height:2" coordorigin="3656,-1530" coordsize="10,0" path="m3656,-1530l3666,-1530e" filled="f" stroked="t" strokeweight=".577778pt" strokecolor="#BEFF40">
                <v:path arrowok="t"/>
              </v:shape>
            </v:group>
            <v:group style="position:absolute;left:3569;top:-1594;width:82;height:58" coordorigin="3569,-1594" coordsize="82,58">
              <v:shape style="position:absolute;left:3569;top:-1594;width:82;height:58" coordorigin="3569,-1594" coordsize="82,58" path="m3651,-1536l3569,-1594e" filled="f" stroked="t" strokeweight=".131886pt" strokecolor="#BEFF3E">
                <v:path arrowok="t"/>
              </v:shape>
            </v:group>
            <v:group style="position:absolute;left:3574;top:-1588;width:10;height:2" coordorigin="3574,-1588" coordsize="10,2">
              <v:shape style="position:absolute;left:3574;top:-1588;width:10;height:2" coordorigin="3574,-1588" coordsize="10,0" path="m3574,-1588l3584,-1588e" filled="f" stroked="t" strokeweight=".577778pt" strokecolor="#BEFF40">
                <v:path arrowok="t"/>
              </v:shape>
            </v:group>
            <v:group style="position:absolute;left:3569;top:-2092;width:2;height:498" coordorigin="3569,-2092" coordsize="2,498">
              <v:shape style="position:absolute;left:3569;top:-2092;width:2;height:498" coordorigin="3569,-2092" coordsize="0,498" path="m3569,-2092l3569,-1594e" filled="f" stroked="t" strokeweight=".120898pt" strokecolor="#BEFF3E">
                <v:path arrowok="t"/>
              </v:shape>
            </v:group>
            <v:group style="position:absolute;left:3574;top:-1751;width:10;height:2" coordorigin="3574,-1751" coordsize="10,2">
              <v:shape style="position:absolute;left:3574;top:-1751;width:10;height:2" coordorigin="3574,-1751" coordsize="10,0" path="m3574,-1751l3584,-1751e" filled="f" stroked="t" strokeweight=".577778pt" strokecolor="#BEFF40">
                <v:path arrowok="t"/>
              </v:shape>
            </v:group>
            <v:group style="position:absolute;left:3574;top:-1912;width:10;height:2" coordorigin="3574,-1912" coordsize="10,2">
              <v:shape style="position:absolute;left:3574;top:-1912;width:10;height:2" coordorigin="3574,-1912" coordsize="10,0" path="m3574,-1912l3584,-1912e" filled="f" stroked="t" strokeweight=".577778pt" strokecolor="#BEFF40">
                <v:path arrowok="t"/>
              </v:shape>
            </v:group>
            <v:group style="position:absolute;left:3574;top:-2086;width:10;height:2" coordorigin="3574,-2086" coordsize="10,2">
              <v:shape style="position:absolute;left:3574;top:-2086;width:10;height:2" coordorigin="3574,-2086" coordsize="10,0" path="m3574,-2086l3584,-2086e" filled="f" stroked="t" strokeweight=".577778pt" strokecolor="#BEFF40">
                <v:path arrowok="t"/>
              </v:shape>
            </v:group>
            <v:group style="position:absolute;left:3569;top:-2127;width:82;height:35" coordorigin="3569,-2127" coordsize="82,35">
              <v:shape style="position:absolute;left:3569;top:-2127;width:82;height:35" coordorigin="3569,-2127" coordsize="82,35" path="m3569,-2092l3651,-2127e" filled="f" stroked="t" strokeweight=".134863pt" strokecolor="#BEFF3E">
                <v:path arrowok="t"/>
              </v:shape>
            </v:group>
            <v:group style="position:absolute;left:3656;top:-2121;width:10;height:2" coordorigin="3656,-2121" coordsize="10,2">
              <v:shape style="position:absolute;left:3656;top:-2121;width:10;height:2" coordorigin="3656,-2121" coordsize="10,0" path="m3656,-2121l3666,-2121e" filled="f" stroked="t" strokeweight=".577778pt" strokecolor="#BEFF40">
                <v:path arrowok="t"/>
              </v:shape>
            </v:group>
            <v:group style="position:absolute;left:3641;top:-4073;width:562;height:2" coordorigin="3641,-4073" coordsize="562,2">
              <v:shape style="position:absolute;left:3641;top:-4073;width:562;height:2" coordorigin="3641,-4073" coordsize="562,0" path="m3641,-4073l4202,-4073e" filled="f" stroked="t" strokeweight=".137345pt" strokecolor="#FFCF00">
                <v:path arrowok="t"/>
              </v:shape>
            </v:group>
            <v:group style="position:absolute;left:3839;top:-4067;width:10;height:2" coordorigin="3839,-4067" coordsize="10,2">
              <v:shape style="position:absolute;left:3839;top:-4067;width:10;height:2" coordorigin="3839,-4067" coordsize="10,0" path="m3839,-4067l3850,-4067e" filled="f" stroked="t" strokeweight=".577778pt" strokecolor="#FFCF00">
                <v:path arrowok="t"/>
              </v:shape>
            </v:group>
            <v:group style="position:absolute;left:4023;top:-4067;width:10;height:2" coordorigin="4023,-4067" coordsize="10,2">
              <v:shape style="position:absolute;left:4023;top:-4067;width:10;height:2" coordorigin="4023,-4067" coordsize="10,0" path="m4023,-4067l4034,-4067e" filled="f" stroked="t" strokeweight=".577778pt" strokecolor="#FFCF00">
                <v:path arrowok="t"/>
              </v:shape>
            </v:group>
            <v:group style="position:absolute;left:4207;top:-4067;width:10;height:2" coordorigin="4207,-4067" coordsize="10,2">
              <v:shape style="position:absolute;left:4207;top:-4067;width:10;height:2" coordorigin="4207,-4067" coordsize="10,0" path="m4207,-4067l4218,-4067e" filled="f" stroked="t" strokeweight=".577778pt" strokecolor="#FFCF00">
                <v:path arrowok="t"/>
              </v:shape>
            </v:group>
            <v:group style="position:absolute;left:4202;top:-4188;width:184;height:116" coordorigin="4202,-4188" coordsize="184,116">
              <v:shape style="position:absolute;left:4202;top:-4188;width:184;height:116" coordorigin="4202,-4188" coordsize="184,116" path="m4202,-4073l4386,-4188e" filled="f" stroked="t" strokeweight=".132684pt" strokecolor="#FFCF00">
                <v:path arrowok="t"/>
              </v:shape>
            </v:group>
            <v:group style="position:absolute;left:4391;top:-4182;width:10;height:2" coordorigin="4391,-4182" coordsize="10,2">
              <v:shape style="position:absolute;left:4391;top:-4182;width:10;height:2" coordorigin="4391,-4182" coordsize="10,0" path="m4391,-4182l4402,-4182e" filled="f" stroked="t" strokeweight=".577778pt" strokecolor="#FFCF00">
                <v:path arrowok="t"/>
              </v:shape>
            </v:group>
            <v:group style="position:absolute;left:4386;top:-4188;width:562;height:2" coordorigin="4386,-4188" coordsize="562,2">
              <v:shape style="position:absolute;left:4386;top:-4188;width:562;height:2" coordorigin="4386,-4188" coordsize="562,0" path="m4386,-4188l4948,-4188e" filled="f" stroked="t" strokeweight=".137341pt" strokecolor="#FFCF00">
                <v:path arrowok="t"/>
              </v:shape>
            </v:group>
            <v:group style="position:absolute;left:4575;top:-4182;width:10;height:2" coordorigin="4575,-4182" coordsize="10,2">
              <v:shape style="position:absolute;left:4575;top:-4182;width:10;height:2" coordorigin="4575,-4182" coordsize="10,0" path="m4575,-4182l4585,-4182e" filled="f" stroked="t" strokeweight=".577778pt" strokecolor="#FFCF00">
                <v:path arrowok="t"/>
              </v:shape>
            </v:group>
            <v:group style="position:absolute;left:4769;top:-4182;width:10;height:2" coordorigin="4769,-4182" coordsize="10,2">
              <v:shape style="position:absolute;left:4769;top:-4182;width:10;height:2" coordorigin="4769,-4182" coordsize="10,0" path="m4769,-4182l4779,-4182e" filled="f" stroked="t" strokeweight=".577778pt" strokecolor="#FFCF00">
                <v:path arrowok="t"/>
              </v:shape>
            </v:group>
            <v:group style="position:absolute;left:4953;top:-4182;width:10;height:2" coordorigin="4953,-4182" coordsize="10,2">
              <v:shape style="position:absolute;left:4953;top:-4182;width:10;height:2" coordorigin="4953,-4182" coordsize="10,0" path="m4953,-4182l4963,-4182e" filled="f" stroked="t" strokeweight=".577778pt" strokecolor="#FFCF00">
                <v:path arrowok="t"/>
              </v:shape>
            </v:group>
            <v:group style="position:absolute;left:4948;top:-4188;width:184;height:104" coordorigin="4948,-4188" coordsize="184,104">
              <v:shape style="position:absolute;left:4948;top:-4188;width:184;height:104" coordorigin="4948,-4188" coordsize="184,104" path="m4948,-4188l5132,-4084e" filled="f" stroked="t" strokeweight=".133355pt" strokecolor="#FFCF00">
                <v:path arrowok="t"/>
              </v:shape>
            </v:group>
            <v:group style="position:absolute;left:5137;top:-4078;width:10;height:2" coordorigin="5137,-4078" coordsize="10,2">
              <v:shape style="position:absolute;left:5137;top:-4078;width:10;height:2" coordorigin="5137,-4078" coordsize="10,0" path="m5137,-4078l5147,-4078e" filled="f" stroked="t" strokeweight=".577778pt" strokecolor="#FFCF00">
                <v:path arrowok="t"/>
              </v:shape>
            </v:group>
            <v:group style="position:absolute;left:5132;top:-4084;width:552;height:2" coordorigin="5132,-4084" coordsize="552,2">
              <v:shape style="position:absolute;left:5132;top:-4084;width:552;height:2" coordorigin="5132,-4084" coordsize="552,0" path="m5132,-4084l5684,-4084e" filled="f" stroked="t" strokeweight=".137341pt" strokecolor="#FFCF00">
                <v:path arrowok="t"/>
              </v:shape>
            </v:group>
            <v:group style="position:absolute;left:5321;top:-4078;width:10;height:2" coordorigin="5321,-4078" coordsize="10,2">
              <v:shape style="position:absolute;left:5321;top:-4078;width:10;height:2" coordorigin="5321,-4078" coordsize="10,0" path="m5321,-4078l5331,-4078e" filled="f" stroked="t" strokeweight=".577778pt" strokecolor="#FFCF00">
                <v:path arrowok="t"/>
              </v:shape>
            </v:group>
            <v:group style="position:absolute;left:5505;top:-4078;width:10;height:2" coordorigin="5505,-4078" coordsize="10,2">
              <v:shape style="position:absolute;left:5505;top:-4078;width:10;height:2" coordorigin="5505,-4078" coordsize="10,0" path="m5505,-4078l5515,-4078e" filled="f" stroked="t" strokeweight=".577778pt" strokecolor="#FFCF00">
                <v:path arrowok="t"/>
              </v:shape>
            </v:group>
            <v:group style="position:absolute;left:5689;top:-4078;width:10;height:2" coordorigin="5689,-4078" coordsize="10,2">
              <v:shape style="position:absolute;left:5689;top:-4078;width:10;height:2" coordorigin="5689,-4078" coordsize="10,0" path="m5689,-4078l5699,-4078e" filled="f" stroked="t" strokeweight=".577778pt" strokecolor="#FFCF00">
                <v:path arrowok="t"/>
              </v:shape>
            </v:group>
            <v:group style="position:absolute;left:5684;top:-4084;width:20;height:12" coordorigin="5684,-4084" coordsize="20,12">
              <v:shape style="position:absolute;left:5684;top:-4084;width:20;height:12" coordorigin="5684,-4084" coordsize="20,12" path="m5684,-4084l5704,-4073e" filled="f" stroked="t" strokeweight=".133327pt" strokecolor="#FFCF00">
                <v:path arrowok="t"/>
              </v:shape>
            </v:group>
            <v:group style="position:absolute;left:5709;top:-4067;width:10;height:2" coordorigin="5709,-4067" coordsize="10,2">
              <v:shape style="position:absolute;left:5709;top:-4067;width:10;height:2" coordorigin="5709,-4067" coordsize="10,0" path="m5709,-4067l5719,-4067e" filled="f" stroked="t" strokeweight=".577778pt" strokecolor="#FFCF00">
                <v:path arrowok="t"/>
              </v:shape>
            </v:group>
            <v:group style="position:absolute;left:5704;top:-4073;width:2;height:498" coordorigin="5704,-4073" coordsize="2,498">
              <v:shape style="position:absolute;left:5704;top:-4073;width:2;height:498" coordorigin="5704,-4073" coordsize="0,498" path="m5704,-4073l5704,-3574e" filled="f" stroked="t" strokeweight=".120898pt" strokecolor="#FFCF00">
                <v:path arrowok="t"/>
              </v:shape>
            </v:group>
            <v:group style="position:absolute;left:5709;top:-3893;width:10;height:2" coordorigin="5709,-3893" coordsize="10,2">
              <v:shape style="position:absolute;left:5709;top:-3893;width:10;height:2" coordorigin="5709,-3893" coordsize="10,0" path="m5709,-3893l5719,-3893e" filled="f" stroked="t" strokeweight=".577778pt" strokecolor="#FFCF00">
                <v:path arrowok="t"/>
              </v:shape>
            </v:group>
            <v:group style="position:absolute;left:5709;top:-3731;width:10;height:2" coordorigin="5709,-3731" coordsize="10,2">
              <v:shape style="position:absolute;left:5709;top:-3731;width:10;height:2" coordorigin="5709,-3731" coordsize="10,0" path="m5709,-3731l5719,-3731e" filled="f" stroked="t" strokeweight=".577778pt" strokecolor="#FFCF00">
                <v:path arrowok="t"/>
              </v:shape>
            </v:group>
            <v:group style="position:absolute;left:5709;top:-3569;width:10;height:2" coordorigin="5709,-3569" coordsize="10,2">
              <v:shape style="position:absolute;left:5709;top:-3569;width:10;height:2" coordorigin="5709,-3569" coordsize="10,0" path="m5709,-3569l5719,-3569e" filled="f" stroked="t" strokeweight=".577778pt" strokecolor="#FFCF00">
                <v:path arrowok="t"/>
              </v:shape>
            </v:group>
            <v:group style="position:absolute;left:5704;top:-3574;width:21;height:162" coordorigin="5704,-3574" coordsize="21,162">
              <v:shape style="position:absolute;left:5704;top:-3574;width:21;height:162" coordorigin="5704,-3574" coordsize="21,162" path="m5704,-3574l5725,-3413e" filled="f" stroked="t" strokeweight=".121157pt" strokecolor="#FFCF00">
                <v:path arrowok="t"/>
              </v:shape>
            </v:group>
            <v:group style="position:absolute;left:5730;top:-3407;width:10;height:2" coordorigin="5730,-3407" coordsize="10,2">
              <v:shape style="position:absolute;left:5730;top:-3407;width:10;height:2" coordorigin="5730,-3407" coordsize="10,0" path="m5730,-3407l5740,-3407e" filled="f" stroked="t" strokeweight=".577778pt" strokecolor="#FFCF00">
                <v:path arrowok="t"/>
              </v:shape>
            </v:group>
            <v:group style="position:absolute;left:5725;top:-3413;width:2;height:498" coordorigin="5725,-3413" coordsize="2,498">
              <v:shape style="position:absolute;left:5725;top:-3413;width:2;height:498" coordorigin="5725,-3413" coordsize="0,498" path="m5725,-3413l5725,-2914e" filled="f" stroked="t" strokeweight=".120898pt" strokecolor="#FFCF00">
                <v:path arrowok="t"/>
              </v:shape>
            </v:group>
            <v:group style="position:absolute;left:5730;top:-3233;width:10;height:2" coordorigin="5730,-3233" coordsize="10,2">
              <v:shape style="position:absolute;left:5730;top:-3233;width:10;height:2" coordorigin="5730,-3233" coordsize="10,0" path="m5730,-3233l5740,-3233e" filled="f" stroked="t" strokeweight=".577778pt" strokecolor="#FFCF00">
                <v:path arrowok="t"/>
              </v:shape>
            </v:group>
            <v:group style="position:absolute;left:5730;top:-3071;width:10;height:2" coordorigin="5730,-3071" coordsize="10,2">
              <v:shape style="position:absolute;left:5730;top:-3071;width:10;height:2" coordorigin="5730,-3071" coordsize="10,0" path="m5730,-3071l5740,-3071e" filled="f" stroked="t" strokeweight=".577778pt" strokecolor="#FFCF00">
                <v:path arrowok="t"/>
              </v:shape>
            </v:group>
            <v:group style="position:absolute;left:5730;top:-2909;width:10;height:2" coordorigin="5730,-2909" coordsize="10,2">
              <v:shape style="position:absolute;left:5730;top:-2909;width:10;height:2" coordorigin="5730,-2909" coordsize="10,0" path="m5730,-2909l5740,-2909e" filled="f" stroked="t" strokeweight=".577778pt" strokecolor="#FFCF00">
                <v:path arrowok="t"/>
              </v:shape>
            </v:group>
            <v:group style="position:absolute;left:5725;top:-2914;width:71;height:162" coordorigin="5725,-2914" coordsize="71,162">
              <v:shape style="position:absolute;left:5725;top:-2914;width:71;height:162" coordorigin="5725,-2914" coordsize="71,162" path="m5725,-2914l5796,-2752e" filled="f" stroked="t" strokeweight=".123559pt" strokecolor="#FFCF00">
                <v:path arrowok="t"/>
              </v:shape>
            </v:group>
            <v:group style="position:absolute;left:5801;top:-2746;width:11;height:2" coordorigin="5801,-2746" coordsize="11,2">
              <v:shape style="position:absolute;left:5801;top:-2746;width:11;height:2" coordorigin="5801,-2746" coordsize="11,0" path="m5801,-2746l5812,-2746e" filled="f" stroked="t" strokeweight=".577778pt" strokecolor="#FFCF00">
                <v:path arrowok="t"/>
              </v:shape>
            </v:group>
            <v:group style="position:absolute;left:5796;top:-2752;width:2;height:498" coordorigin="5796,-2752" coordsize="2,498">
              <v:shape style="position:absolute;left:5796;top:-2752;width:2;height:498" coordorigin="5796,-2752" coordsize="0,498" path="m5796,-2752l5796,-2254e" filled="f" stroked="t" strokeweight=".120898pt" strokecolor="#FFCF00">
                <v:path arrowok="t"/>
              </v:shape>
            </v:group>
            <v:group style="position:absolute;left:5801;top:-2573;width:11;height:2" coordorigin="5801,-2573" coordsize="11,2">
              <v:shape style="position:absolute;left:5801;top:-2573;width:11;height:2" coordorigin="5801,-2573" coordsize="11,0" path="m5801,-2573l5812,-2573e" filled="f" stroked="t" strokeweight=".577778pt" strokecolor="#FFCF00">
                <v:path arrowok="t"/>
              </v:shape>
            </v:group>
            <v:group style="position:absolute;left:5801;top:-2411;width:11;height:2" coordorigin="5801,-2411" coordsize="11,2">
              <v:shape style="position:absolute;left:5801;top:-2411;width:11;height:2" coordorigin="5801,-2411" coordsize="11,0" path="m5801,-2411l5812,-2411e" filled="f" stroked="t" strokeweight=".577778pt" strokecolor="#FFCF00">
                <v:path arrowok="t"/>
              </v:shape>
            </v:group>
            <v:group style="position:absolute;left:5801;top:-2248;width:11;height:2" coordorigin="5801,-2248" coordsize="11,2">
              <v:shape style="position:absolute;left:5801;top:-2248;width:11;height:2" coordorigin="5801,-2248" coordsize="11,0" path="m5801,-2248l5812,-2248e" filled="f" stroked="t" strokeweight=".577778pt" strokecolor="#FFCF00">
                <v:path arrowok="t"/>
              </v:shape>
            </v:group>
            <v:group style="position:absolute;left:5684;top:-2254;width:112;height:46" coordorigin="5684,-2254" coordsize="112,46">
              <v:shape style="position:absolute;left:5684;top:-2254;width:112;height:46" coordorigin="5684,-2254" coordsize="112,46" path="m5796,-2254l5684,-2208e" filled="f" stroked="t" strokeweight=".134947pt" strokecolor="#FFCF00">
                <v:path arrowok="t"/>
              </v:shape>
            </v:group>
            <v:group style="position:absolute;left:5689;top:-2202;width:10;height:2" coordorigin="5689,-2202" coordsize="10,2">
              <v:shape style="position:absolute;left:5689;top:-2202;width:10;height:2" coordorigin="5689,-2202" coordsize="10,0" path="m5689,-2202l5699,-2202e" filled="f" stroked="t" strokeweight=".577778pt" strokecolor="#FFCF00">
                <v:path arrowok="t"/>
              </v:shape>
            </v:group>
            <v:group style="position:absolute;left:5132;top:-2208;width:552;height:2" coordorigin="5132,-2208" coordsize="552,2">
              <v:shape style="position:absolute;left:5132;top:-2208;width:552;height:2" coordorigin="5132,-2208" coordsize="552,0" path="m5132,-2208l5684,-2208e" filled="f" stroked="t" strokeweight=".137341pt" strokecolor="#FFCF00">
                <v:path arrowok="t"/>
              </v:shape>
            </v:group>
            <v:group style="position:absolute;left:5505;top:-2202;width:10;height:2" coordorigin="5505,-2202" coordsize="10,2">
              <v:shape style="position:absolute;left:5505;top:-2202;width:10;height:2" coordorigin="5505,-2202" coordsize="10,0" path="m5505,-2202l5515,-2202e" filled="f" stroked="t" strokeweight=".577778pt" strokecolor="#FFCF00">
                <v:path arrowok="t"/>
              </v:shape>
            </v:group>
            <v:group style="position:absolute;left:5321;top:-2202;width:10;height:2" coordorigin="5321,-2202" coordsize="10,2">
              <v:shape style="position:absolute;left:5321;top:-2202;width:10;height:2" coordorigin="5321,-2202" coordsize="10,0" path="m5321,-2202l5331,-2202e" filled="f" stroked="t" strokeweight=".577778pt" strokecolor="#FFCF00">
                <v:path arrowok="t"/>
              </v:shape>
            </v:group>
            <v:group style="position:absolute;left:5137;top:-2202;width:10;height:2" coordorigin="5137,-2202" coordsize="10,2">
              <v:shape style="position:absolute;left:5137;top:-2202;width:10;height:2" coordorigin="5137,-2202" coordsize="10,0" path="m5137,-2202l5147,-2202e" filled="f" stroked="t" strokeweight=".577778pt" strokecolor="#FFCF00">
                <v:path arrowok="t"/>
              </v:shape>
            </v:group>
            <v:group style="position:absolute;left:5040;top:-2254;width:92;height:46" coordorigin="5040,-2254" coordsize="92,46">
              <v:shape style="position:absolute;left:5040;top:-2254;width:92;height:46" coordorigin="5040,-2254" coordsize="92,46" path="m5132,-2208l5040,-2254e" filled="f" stroked="t" strokeweight=".134028pt" strokecolor="#FFCF00">
                <v:path arrowok="t"/>
              </v:shape>
            </v:group>
            <v:group style="position:absolute;left:5045;top:-2248;width:10;height:2" coordorigin="5045,-2248" coordsize="10,2">
              <v:shape style="position:absolute;left:5045;top:-2248;width:10;height:2" coordorigin="5045,-2248" coordsize="10,0" path="m5045,-2248l5055,-2248e" filled="f" stroked="t" strokeweight=".577778pt" strokecolor="#FFCF00">
                <v:path arrowok="t"/>
              </v:shape>
            </v:group>
            <v:group style="position:absolute;left:5040;top:-2752;width:2;height:498" coordorigin="5040,-2752" coordsize="2,498">
              <v:shape style="position:absolute;left:5040;top:-2752;width:2;height:498" coordorigin="5040,-2752" coordsize="0,498" path="m5040,-2752l5040,-2254e" filled="f" stroked="t" strokeweight=".120898pt" strokecolor="#FFCF00">
                <v:path arrowok="t"/>
              </v:shape>
            </v:group>
            <v:group style="position:absolute;left:5045;top:-2411;width:10;height:2" coordorigin="5045,-2411" coordsize="10,2">
              <v:shape style="position:absolute;left:5045;top:-2411;width:10;height:2" coordorigin="5045,-2411" coordsize="10,0" path="m5045,-2411l5055,-2411e" filled="f" stroked="t" strokeweight=".577778pt" strokecolor="#FFCF00">
                <v:path arrowok="t"/>
              </v:shape>
            </v:group>
            <v:group style="position:absolute;left:5045;top:-2573;width:10;height:2" coordorigin="5045,-2573" coordsize="10,2">
              <v:shape style="position:absolute;left:5045;top:-2573;width:10;height:2" coordorigin="5045,-2573" coordsize="10,0" path="m5045,-2573l5055,-2573e" filled="f" stroked="t" strokeweight=".577778pt" strokecolor="#FFCF00">
                <v:path arrowok="t"/>
              </v:shape>
            </v:group>
            <v:group style="position:absolute;left:5045;top:-2746;width:10;height:2" coordorigin="5045,-2746" coordsize="10,2">
              <v:shape style="position:absolute;left:5045;top:-2746;width:10;height:2" coordorigin="5045,-2746" coordsize="10,0" path="m5045,-2746l5055,-2746e" filled="f" stroked="t" strokeweight=".577778pt" strokecolor="#FFCF00">
                <v:path arrowok="t"/>
              </v:shape>
            </v:group>
            <v:group style="position:absolute;left:4948;top:-2810;width:92;height:58" coordorigin="4948,-2810" coordsize="92,58">
              <v:shape style="position:absolute;left:4948;top:-2810;width:92;height:58" coordorigin="4948,-2810" coordsize="92,58" path="m5040,-2752l4948,-2810e" filled="f" stroked="t" strokeweight=".132609pt" strokecolor="#FFCF00">
                <v:path arrowok="t"/>
              </v:shape>
            </v:group>
            <v:group style="position:absolute;left:4953;top:-2805;width:10;height:2" coordorigin="4953,-2805" coordsize="10,2">
              <v:shape style="position:absolute;left:4953;top:-2805;width:10;height:2" coordorigin="4953,-2805" coordsize="10,0" path="m4953,-2805l4963,-2805e" filled="f" stroked="t" strokeweight=".577778pt" strokecolor="#FFCF00">
                <v:path arrowok="t"/>
              </v:shape>
            </v:group>
            <v:group style="position:absolute;left:4386;top:-2810;width:562;height:2" coordorigin="4386,-2810" coordsize="562,2">
              <v:shape style="position:absolute;left:4386;top:-2810;width:562;height:2" coordorigin="4386,-2810" coordsize="562,0" path="m4386,-2810l4948,-2810e" filled="f" stroked="t" strokeweight=".137341pt" strokecolor="#FFCF00">
                <v:path arrowok="t"/>
              </v:shape>
            </v:group>
            <v:group style="position:absolute;left:4769;top:-2805;width:10;height:2" coordorigin="4769,-2805" coordsize="10,2">
              <v:shape style="position:absolute;left:4769;top:-2805;width:10;height:2" coordorigin="4769,-2805" coordsize="10,0" path="m4769,-2805l4779,-2805e" filled="f" stroked="t" strokeweight=".577778pt" strokecolor="#FFCF00">
                <v:path arrowok="t"/>
              </v:shape>
            </v:group>
            <v:group style="position:absolute;left:4575;top:-2805;width:10;height:2" coordorigin="4575,-2805" coordsize="10,2">
              <v:shape style="position:absolute;left:4575;top:-2805;width:10;height:2" coordorigin="4575,-2805" coordsize="10,0" path="m4575,-2805l4585,-2805e" filled="f" stroked="t" strokeweight=".577778pt" strokecolor="#FFCF00">
                <v:path arrowok="t"/>
              </v:shape>
            </v:group>
            <v:group style="position:absolute;left:4391;top:-2805;width:10;height:2" coordorigin="4391,-2805" coordsize="10,2">
              <v:shape style="position:absolute;left:4391;top:-2805;width:10;height:2" coordorigin="4391,-2805" coordsize="10,0" path="m4391,-2805l4402,-2805e" filled="f" stroked="t" strokeweight=".577778pt" strokecolor="#FFCF00">
                <v:path arrowok="t"/>
              </v:shape>
            </v:group>
            <v:group style="position:absolute;left:4304;top:-2914;width:82;height:104" coordorigin="4304,-2914" coordsize="82,104">
              <v:shape style="position:absolute;left:4304;top:-2914;width:82;height:104" coordorigin="4304,-2914" coordsize="82,104" path="m4386,-2810l4304,-2914e" filled="f" stroked="t" strokeweight=".127203pt" strokecolor="#FFCF00">
                <v:path arrowok="t"/>
              </v:shape>
            </v:group>
            <v:group style="position:absolute;left:4309;top:-2909;width:10;height:2" coordorigin="4309,-2909" coordsize="10,2">
              <v:shape style="position:absolute;left:4309;top:-2909;width:10;height:2" coordorigin="4309,-2909" coordsize="10,0" path="m4309,-2909l4320,-2909e" filled="f" stroked="t" strokeweight=".577778pt" strokecolor="#FFCF00">
                <v:path arrowok="t"/>
              </v:shape>
            </v:group>
            <v:group style="position:absolute;left:4304;top:-3413;width:2;height:498" coordorigin="4304,-3413" coordsize="2,498">
              <v:shape style="position:absolute;left:4304;top:-3413;width:2;height:498" coordorigin="4304,-3413" coordsize="0,498" path="m4304,-3413l4304,-2914e" filled="f" stroked="t" strokeweight=".120898pt" strokecolor="#FFCF00">
                <v:path arrowok="t"/>
              </v:shape>
            </v:group>
            <v:group style="position:absolute;left:4309;top:-3071;width:10;height:2" coordorigin="4309,-3071" coordsize="10,2">
              <v:shape style="position:absolute;left:4309;top:-3071;width:10;height:2" coordorigin="4309,-3071" coordsize="10,0" path="m4309,-3071l4320,-3071e" filled="f" stroked="t" strokeweight=".577778pt" strokecolor="#FFCF00">
                <v:path arrowok="t"/>
              </v:shape>
            </v:group>
            <v:group style="position:absolute;left:4309;top:-3233;width:10;height:2" coordorigin="4309,-3233" coordsize="10,2">
              <v:shape style="position:absolute;left:4309;top:-3233;width:10;height:2" coordorigin="4309,-3233" coordsize="10,0" path="m4309,-3233l4320,-3233e" filled="f" stroked="t" strokeweight=".577778pt" strokecolor="#FFCF00">
                <v:path arrowok="t"/>
              </v:shape>
            </v:group>
            <v:group style="position:absolute;left:4309;top:-3407;width:10;height:2" coordorigin="4309,-3407" coordsize="10,2">
              <v:shape style="position:absolute;left:4309;top:-3407;width:10;height:2" coordorigin="4309,-3407" coordsize="10,0" path="m4309,-3407l4320,-3407e" filled="f" stroked="t" strokeweight=".577778pt" strokecolor="#FFCF00">
                <v:path arrowok="t"/>
              </v:shape>
            </v:group>
            <v:group style="position:absolute;left:4202;top:-3563;width:102;height:150" coordorigin="4202,-3563" coordsize="102,150">
              <v:shape style="position:absolute;left:4202;top:-3563;width:102;height:150" coordorigin="4202,-3563" coordsize="102,150" path="m4304,-3413l4202,-3563e" filled="f" stroked="t" strokeweight=".126074pt" strokecolor="#FFCF00">
                <v:path arrowok="t"/>
              </v:shape>
            </v:group>
            <v:group style="position:absolute;left:4207;top:-3557;width:10;height:2" coordorigin="4207,-3557" coordsize="10,2">
              <v:shape style="position:absolute;left:4207;top:-3557;width:10;height:2" coordorigin="4207,-3557" coordsize="10,0" path="m4207,-3557l4218,-3557e" filled="f" stroked="t" strokeweight=".577778pt" strokecolor="#FFCF00">
                <v:path arrowok="t"/>
              </v:shape>
            </v:group>
            <v:group style="position:absolute;left:3651;top:-3563;width:552;height:2" coordorigin="3651,-3563" coordsize="552,2">
              <v:shape style="position:absolute;left:3651;top:-3563;width:552;height:2" coordorigin="3651,-3563" coordsize="552,0" path="m3651,-3563l4202,-3563e" filled="f" stroked="t" strokeweight=".137341pt" strokecolor="#FFCF00">
                <v:path arrowok="t"/>
              </v:shape>
            </v:group>
            <v:group style="position:absolute;left:4023;top:-3557;width:10;height:2" coordorigin="4023,-3557" coordsize="10,2">
              <v:shape style="position:absolute;left:4023;top:-3557;width:10;height:2" coordorigin="4023,-3557" coordsize="10,0" path="m4023,-3557l4034,-3557e" filled="f" stroked="t" strokeweight=".577778pt" strokecolor="#FFCF00">
                <v:path arrowok="t"/>
              </v:shape>
            </v:group>
            <v:group style="position:absolute;left:3839;top:-3557;width:10;height:2" coordorigin="3839,-3557" coordsize="10,2">
              <v:shape style="position:absolute;left:3839;top:-3557;width:10;height:2" coordorigin="3839,-3557" coordsize="10,0" path="m3839,-3557l3850,-3557e" filled="f" stroked="t" strokeweight=".577778pt" strokecolor="#FFCF00">
                <v:path arrowok="t"/>
              </v:shape>
            </v:group>
            <v:group style="position:absolute;left:3656;top:-3557;width:10;height:2" coordorigin="3656,-3557" coordsize="10,2">
              <v:shape style="position:absolute;left:3656;top:-3557;width:10;height:2" coordorigin="3656,-3557" coordsize="10,0" path="m3656,-3557l3666,-3557e" filled="f" stroked="t" strokeweight=".577778pt" strokecolor="#FFCF00">
                <v:path arrowok="t"/>
              </v:shape>
            </v:group>
            <v:group style="position:absolute;left:3641;top:-3574;width:10;height:12" coordorigin="3641,-3574" coordsize="10,12">
              <v:shape style="position:absolute;left:3641;top:-3574;width:10;height:12" coordorigin="3641,-3574" coordsize="10,12" path="m3651,-3563l3641,-3574e" filled="f" stroked="t" strokeweight=".128074pt" strokecolor="#FFCF00">
                <v:path arrowok="t"/>
              </v:shape>
            </v:group>
            <v:group style="position:absolute;left:3646;top:-3569;width:10;height:2" coordorigin="3646,-3569" coordsize="10,2">
              <v:shape style="position:absolute;left:3646;top:-3569;width:10;height:2" coordorigin="3646,-3569" coordsize="10,0" path="m3646,-3569l3656,-3569e" filled="f" stroked="t" strokeweight=".577778pt" strokecolor="#FFCF00">
                <v:path arrowok="t"/>
              </v:shape>
            </v:group>
            <v:group style="position:absolute;left:3641;top:-4073;width:2;height:498" coordorigin="3641,-4073" coordsize="2,498">
              <v:shape style="position:absolute;left:3641;top:-4073;width:2;height:498" coordorigin="3641,-4073" coordsize="0,498" path="m3641,-4073l3641,-3574e" filled="f" stroked="t" strokeweight=".120898pt" strokecolor="#FFCF00">
                <v:path arrowok="t"/>
              </v:shape>
            </v:group>
            <v:group style="position:absolute;left:3646;top:-3731;width:10;height:2" coordorigin="3646,-3731" coordsize="10,2">
              <v:shape style="position:absolute;left:3646;top:-3731;width:10;height:2" coordorigin="3646,-3731" coordsize="10,0" path="m3646,-3731l3656,-3731e" filled="f" stroked="t" strokeweight=".577778pt" strokecolor="#FFCF00">
                <v:path arrowok="t"/>
              </v:shape>
            </v:group>
            <v:group style="position:absolute;left:3646;top:-3893;width:10;height:2" coordorigin="3646,-3893" coordsize="10,2">
              <v:shape style="position:absolute;left:3646;top:-3893;width:10;height:2" coordorigin="3646,-3893" coordsize="10,0" path="m3646,-3893l3656,-3893e" filled="f" stroked="t" strokeweight=".577778pt" strokecolor="#FFCF00">
                <v:path arrowok="t"/>
              </v:shape>
            </v:group>
            <v:group style="position:absolute;left:3646;top:-4067;width:10;height:2" coordorigin="3646,-4067" coordsize="10,2">
              <v:shape style="position:absolute;left:3646;top:-4067;width:10;height:2" coordorigin="3646,-4067" coordsize="10,0" path="m3646,-4067l3656,-4067e" filled="f" stroked="t" strokeweight=".577778pt" strokecolor="#FFCF00">
                <v:path arrowok="t"/>
              </v:shape>
            </v:group>
            <v:group style="position:absolute;left:3656;top:-4067;width:10;height:2" coordorigin="3656,-4067" coordsize="10,2">
              <v:shape style="position:absolute;left:3656;top:-4067;width:10;height:2" coordorigin="3656,-4067" coordsize="10,0" path="m3656,-4067l3666,-4067e" filled="f" stroked="t" strokeweight=".577778pt" strokecolor="#FFCF00">
                <v:path arrowok="t"/>
              </v:shape>
            </v:group>
            <v:group style="position:absolute;left:4386;top:-4154;width:562;height:2" coordorigin="4386,-4154" coordsize="562,2">
              <v:shape style="position:absolute;left:4386;top:-4154;width:562;height:2" coordorigin="4386,-4154" coordsize="562,0" path="m4386,-4154l4948,-4154e" filled="f" stroked="t" strokeweight=".137341pt" strokecolor="#FF5F00">
                <v:path arrowok="t"/>
              </v:shape>
            </v:group>
            <v:group style="position:absolute;left:4575;top:-4148;width:10;height:2" coordorigin="4575,-4148" coordsize="10,2">
              <v:shape style="position:absolute;left:4575;top:-4148;width:10;height:2" coordorigin="4575,-4148" coordsize="10,0" path="m4575,-4148l4585,-4148e" filled="f" stroked="t" strokeweight=".577778pt" strokecolor="#FF5F00">
                <v:path arrowok="t"/>
              </v:shape>
            </v:group>
            <v:group style="position:absolute;left:4769;top:-4148;width:10;height:2" coordorigin="4769,-4148" coordsize="10,2">
              <v:shape style="position:absolute;left:4769;top:-4148;width:10;height:2" coordorigin="4769,-4148" coordsize="10,0" path="m4769,-4148l4779,-4148e" filled="f" stroked="t" strokeweight=".577778pt" strokecolor="#FF5F00">
                <v:path arrowok="t"/>
              </v:shape>
            </v:group>
            <v:group style="position:absolute;left:4953;top:-4148;width:10;height:2" coordorigin="4953,-4148" coordsize="10,2">
              <v:shape style="position:absolute;left:4953;top:-4148;width:10;height:2" coordorigin="4953,-4148" coordsize="10,0" path="m4953,-4148l4963,-4148e" filled="f" stroked="t" strokeweight=".577778pt" strokecolor="#FF5F00">
                <v:path arrowok="t"/>
              </v:shape>
            </v:group>
            <v:group style="position:absolute;left:4948;top:-4154;width:143;height:81" coordorigin="4948,-4154" coordsize="143,81">
              <v:shape style="position:absolute;left:4948;top:-4154;width:143;height:81" coordorigin="4948,-4154" coordsize="143,81" path="m4948,-4154l5091,-4073e" filled="f" stroked="t" strokeweight=".133363pt" strokecolor="#FF5F00">
                <v:path arrowok="t"/>
              </v:shape>
            </v:group>
            <v:group style="position:absolute;left:5096;top:-4067;width:10;height:2" coordorigin="5096,-4067" coordsize="10,2">
              <v:shape style="position:absolute;left:5096;top:-4067;width:10;height:2" coordorigin="5096,-4067" coordsize="10,0" path="m5096,-4067l5107,-4067e" filled="f" stroked="t" strokeweight=".577778pt" strokecolor="#FF5F00">
                <v:path arrowok="t"/>
              </v:shape>
            </v:group>
            <v:group style="position:absolute;left:5091;top:-4073;width:2;height:498" coordorigin="5091,-4073" coordsize="2,498">
              <v:shape style="position:absolute;left:5091;top:-4073;width:2;height:498" coordorigin="5091,-4073" coordsize="0,498" path="m5091,-4073l5091,-3574e" filled="f" stroked="t" strokeweight=".120898pt" strokecolor="#FF5F00">
                <v:path arrowok="t"/>
              </v:shape>
            </v:group>
            <v:group style="position:absolute;left:5096;top:-3893;width:10;height:2" coordorigin="5096,-3893" coordsize="10,2">
              <v:shape style="position:absolute;left:5096;top:-3893;width:10;height:2" coordorigin="5096,-3893" coordsize="10,0" path="m5096,-3893l5107,-3893e" filled="f" stroked="t" strokeweight=".577778pt" strokecolor="#FF5F00">
                <v:path arrowok="t"/>
              </v:shape>
            </v:group>
            <v:group style="position:absolute;left:5096;top:-3731;width:10;height:2" coordorigin="5096,-3731" coordsize="10,2">
              <v:shape style="position:absolute;left:5096;top:-3731;width:10;height:2" coordorigin="5096,-3731" coordsize="10,0" path="m5096,-3731l5107,-3731e" filled="f" stroked="t" strokeweight=".577778pt" strokecolor="#FF5F00">
                <v:path arrowok="t"/>
              </v:shape>
            </v:group>
            <v:group style="position:absolute;left:5096;top:-3569;width:10;height:2" coordorigin="5096,-3569" coordsize="10,2">
              <v:shape style="position:absolute;left:5096;top:-3569;width:10;height:2" coordorigin="5096,-3569" coordsize="10,0" path="m5096,-3569l5107,-3569e" filled="f" stroked="t" strokeweight=".577778pt" strokecolor="#FF5F00">
                <v:path arrowok="t"/>
              </v:shape>
            </v:group>
            <v:group style="position:absolute;left:5050;top:-3574;width:41;height:162" coordorigin="5050,-3574" coordsize="41,162">
              <v:shape style="position:absolute;left:5050;top:-3574;width:41;height:162" coordorigin="5050,-3574" coordsize="41,162" path="m5091,-3574l5050,-3413e" filled="f" stroked="t" strokeweight=".121892pt" strokecolor="#FF5F00">
                <v:path arrowok="t"/>
              </v:shape>
            </v:group>
            <v:group style="position:absolute;left:5055;top:-3407;width:10;height:2" coordorigin="5055,-3407" coordsize="10,2">
              <v:shape style="position:absolute;left:5055;top:-3407;width:10;height:2" coordorigin="5055,-3407" coordsize="10,0" path="m5055,-3407l5065,-3407e" filled="f" stroked="t" strokeweight=".577778pt" strokecolor="#FF5F00">
                <v:path arrowok="t"/>
              </v:shape>
            </v:group>
            <v:group style="position:absolute;left:5050;top:-3413;width:2;height:498" coordorigin="5050,-3413" coordsize="2,498">
              <v:shape style="position:absolute;left:5050;top:-3413;width:2;height:498" coordorigin="5050,-3413" coordsize="0,498" path="m5050,-3413l5050,-2914e" filled="f" stroked="t" strokeweight=".120898pt" strokecolor="#FF5F00">
                <v:path arrowok="t"/>
              </v:shape>
            </v:group>
            <v:group style="position:absolute;left:5055;top:-3233;width:10;height:2" coordorigin="5055,-3233" coordsize="10,2">
              <v:shape style="position:absolute;left:5055;top:-3233;width:10;height:2" coordorigin="5055,-3233" coordsize="10,0" path="m5055,-3233l5065,-3233e" filled="f" stroked="t" strokeweight=".577778pt" strokecolor="#FF5F00">
                <v:path arrowok="t"/>
              </v:shape>
            </v:group>
            <v:group style="position:absolute;left:5055;top:-3071;width:10;height:2" coordorigin="5055,-3071" coordsize="10,2">
              <v:shape style="position:absolute;left:5055;top:-3071;width:10;height:2" coordorigin="5055,-3071" coordsize="10,0" path="m5055,-3071l5065,-3071e" filled="f" stroked="t" strokeweight=".577778pt" strokecolor="#FF5F00">
                <v:path arrowok="t"/>
              </v:shape>
            </v:group>
            <v:group style="position:absolute;left:5055;top:-2909;width:10;height:2" coordorigin="5055,-2909" coordsize="10,2">
              <v:shape style="position:absolute;left:5055;top:-2909;width:10;height:2" coordorigin="5055,-2909" coordsize="10,0" path="m5055,-2909l5065,-2909e" filled="f" stroked="t" strokeweight=".577778pt" strokecolor="#FF5F00">
                <v:path arrowok="t"/>
              </v:shape>
            </v:group>
            <v:group style="position:absolute;left:4948;top:-2914;width:102;height:46" coordorigin="4948,-2914" coordsize="102,46">
              <v:shape style="position:absolute;left:4948;top:-2914;width:102;height:46" coordorigin="4948,-2914" coordsize="102,46" path="m5050,-2914l4948,-2868e" filled="f" stroked="t" strokeweight=".134551pt" strokecolor="#FF5F00">
                <v:path arrowok="t"/>
              </v:shape>
            </v:group>
            <v:group style="position:absolute;left:4953;top:-2862;width:10;height:2" coordorigin="4953,-2862" coordsize="10,2">
              <v:shape style="position:absolute;left:4953;top:-2862;width:10;height:2" coordorigin="4953,-2862" coordsize="10,0" path="m4953,-2862l4963,-2862e" filled="f" stroked="t" strokeweight=".577778pt" strokecolor="#FF5F00">
                <v:path arrowok="t"/>
              </v:shape>
            </v:group>
            <v:group style="position:absolute;left:4386;top:-2868;width:562;height:2" coordorigin="4386,-2868" coordsize="562,2">
              <v:shape style="position:absolute;left:4386;top:-2868;width:562;height:2" coordorigin="4386,-2868" coordsize="562,0" path="m4386,-2868l4948,-2868e" filled="f" stroked="t" strokeweight=".137341pt" strokecolor="#FF5F00">
                <v:path arrowok="t"/>
              </v:shape>
            </v:group>
            <v:group style="position:absolute;left:4769;top:-2862;width:10;height:2" coordorigin="4769,-2862" coordsize="10,2">
              <v:shape style="position:absolute;left:4769;top:-2862;width:10;height:2" coordorigin="4769,-2862" coordsize="10,0" path="m4769,-2862l4779,-2862e" filled="f" stroked="t" strokeweight=".577778pt" strokecolor="#FF5F00">
                <v:path arrowok="t"/>
              </v:shape>
            </v:group>
            <v:group style="position:absolute;left:4575;top:-2862;width:10;height:2" coordorigin="4575,-2862" coordsize="10,2">
              <v:shape style="position:absolute;left:4575;top:-2862;width:10;height:2" coordorigin="4575,-2862" coordsize="10,0" path="m4575,-2862l4585,-2862e" filled="f" stroked="t" strokeweight=".577778pt" strokecolor="#FF5F00">
                <v:path arrowok="t"/>
              </v:shape>
            </v:group>
            <v:group style="position:absolute;left:4391;top:-2862;width:10;height:2" coordorigin="4391,-2862" coordsize="10,2">
              <v:shape style="position:absolute;left:4391;top:-2862;width:10;height:2" coordorigin="4391,-2862" coordsize="10,0" path="m4391,-2862l4402,-2862e" filled="f" stroked="t" strokeweight=".577778pt" strokecolor="#FF5F00">
                <v:path arrowok="t"/>
              </v:shape>
            </v:group>
            <v:group style="position:absolute;left:4356;top:-2914;width:31;height:46" coordorigin="4356,-2914" coordsize="31,46">
              <v:shape style="position:absolute;left:4356;top:-2914;width:31;height:46" coordorigin="4356,-2914" coordsize="31,46" path="m4386,-2868l4356,-2914e" filled="f" stroked="t" strokeweight=".125917pt" strokecolor="#FF5F00">
                <v:path arrowok="t"/>
              </v:shape>
            </v:group>
            <v:group style="position:absolute;left:4361;top:-2909;width:10;height:2" coordorigin="4361,-2909" coordsize="10,2">
              <v:shape style="position:absolute;left:4361;top:-2909;width:10;height:2" coordorigin="4361,-2909" coordsize="10,0" path="m4361,-2909l4371,-2909e" filled="f" stroked="t" strokeweight=".577778pt" strokecolor="#FF5F00">
                <v:path arrowok="t"/>
              </v:shape>
            </v:group>
            <v:group style="position:absolute;left:4356;top:-3413;width:2;height:498" coordorigin="4356,-3413" coordsize="2,498">
              <v:shape style="position:absolute;left:4356;top:-3413;width:2;height:498" coordorigin="4356,-3413" coordsize="0,498" path="m4356,-3413l4356,-2914e" filled="f" stroked="t" strokeweight=".120898pt" strokecolor="#FF5F00">
                <v:path arrowok="t"/>
              </v:shape>
            </v:group>
            <v:group style="position:absolute;left:4361;top:-3071;width:10;height:2" coordorigin="4361,-3071" coordsize="10,2">
              <v:shape style="position:absolute;left:4361;top:-3071;width:10;height:2" coordorigin="4361,-3071" coordsize="10,0" path="m4361,-3071l4371,-3071e" filled="f" stroked="t" strokeweight=".577778pt" strokecolor="#FF5F00">
                <v:path arrowok="t"/>
              </v:shape>
            </v:group>
            <v:group style="position:absolute;left:4361;top:-3233;width:10;height:2" coordorigin="4361,-3233" coordsize="10,2">
              <v:shape style="position:absolute;left:4361;top:-3233;width:10;height:2" coordorigin="4361,-3233" coordsize="10,0" path="m4361,-3233l4371,-3233e" filled="f" stroked="t" strokeweight=".577778pt" strokecolor="#FF5F00">
                <v:path arrowok="t"/>
              </v:shape>
            </v:group>
            <v:group style="position:absolute;left:4361;top:-3407;width:10;height:2" coordorigin="4361,-3407" coordsize="10,2">
              <v:shape style="position:absolute;left:4361;top:-3407;width:10;height:2" coordorigin="4361,-3407" coordsize="10,0" path="m4361,-3407l4371,-3407e" filled="f" stroked="t" strokeweight=".577778pt" strokecolor="#FF5F00">
                <v:path arrowok="t"/>
              </v:shape>
            </v:group>
            <v:group style="position:absolute;left:4253;top:-3574;width:102;height:162" coordorigin="4253,-3574" coordsize="102,162">
              <v:shape style="position:absolute;left:4253;top:-3574;width:102;height:162" coordorigin="4253,-3574" coordsize="102,162" path="m4356,-3413l4253,-3574e" filled="f" stroked="t" strokeweight=".125597pt" strokecolor="#FF5F00">
                <v:path arrowok="t"/>
              </v:shape>
            </v:group>
            <v:group style="position:absolute;left:4258;top:-3569;width:10;height:2" coordorigin="4258,-3569" coordsize="10,2">
              <v:shape style="position:absolute;left:4258;top:-3569;width:10;height:2" coordorigin="4258,-3569" coordsize="10,0" path="m4258,-3569l4269,-3569e" filled="f" stroked="t" strokeweight=".577778pt" strokecolor="#FF5F00">
                <v:path arrowok="t"/>
              </v:shape>
            </v:group>
            <v:group style="position:absolute;left:4253;top:-4073;width:2;height:498" coordorigin="4253,-4073" coordsize="2,498">
              <v:shape style="position:absolute;left:4253;top:-4073;width:2;height:498" coordorigin="4253,-4073" coordsize="0,498" path="m4253,-4073l4253,-3574e" filled="f" stroked="t" strokeweight=".120898pt" strokecolor="#FF5F00">
                <v:path arrowok="t"/>
              </v:shape>
            </v:group>
            <v:group style="position:absolute;left:4258;top:-3731;width:10;height:2" coordorigin="4258,-3731" coordsize="10,2">
              <v:shape style="position:absolute;left:4258;top:-3731;width:10;height:2" coordorigin="4258,-3731" coordsize="10,0" path="m4258,-3731l4269,-3731e" filled="f" stroked="t" strokeweight=".577778pt" strokecolor="#FF5F00">
                <v:path arrowok="t"/>
              </v:shape>
            </v:group>
            <v:group style="position:absolute;left:4258;top:-3893;width:10;height:2" coordorigin="4258,-3893" coordsize="10,2">
              <v:shape style="position:absolute;left:4258;top:-3893;width:10;height:2" coordorigin="4258,-3893" coordsize="10,0" path="m4258,-3893l4269,-3893e" filled="f" stroked="t" strokeweight=".577778pt" strokecolor="#FF5F00">
                <v:path arrowok="t"/>
              </v:shape>
            </v:group>
            <v:group style="position:absolute;left:4258;top:-4067;width:10;height:2" coordorigin="4258,-4067" coordsize="10,2">
              <v:shape style="position:absolute;left:4258;top:-4067;width:10;height:2" coordorigin="4258,-4067" coordsize="10,0" path="m4258,-4067l4269,-4067e" filled="f" stroked="t" strokeweight=".577778pt" strokecolor="#FF5F00">
                <v:path arrowok="t"/>
              </v:shape>
            </v:group>
            <v:group style="position:absolute;left:4253;top:-4154;width:133;height:81" coordorigin="4253,-4154" coordsize="133,81">
              <v:shape style="position:absolute;left:4253;top:-4154;width:133;height:81" coordorigin="4253,-4154" coordsize="133,81" path="m4253,-4073l4386,-4154e" filled="f" stroked="t" strokeweight=".132902pt" strokecolor="#FF5F00">
                <v:path arrowok="t"/>
              </v:shape>
            </v:group>
            <v:group style="position:absolute;left:4391;top:-4148;width:10;height:2" coordorigin="4391,-4148" coordsize="10,2">
              <v:shape style="position:absolute;left:4391;top:-4148;width:10;height:2" coordorigin="4391,-4148" coordsize="10,0" path="m4391,-4148l4402,-4148e" filled="f" stroked="t" strokeweight=".577778pt" strokecolor="#FF5F00">
                <v:path arrowok="t"/>
              </v:shape>
            </v:group>
            <v:group style="position:absolute;left:4386;top:-4130;width:562;height:2" coordorigin="4386,-4130" coordsize="562,2">
              <v:shape style="position:absolute;left:4386;top:-4130;width:562;height:2" coordorigin="4386,-4130" coordsize="562,0" path="m4386,-4130l4948,-4130e" filled="f" stroked="t" strokeweight=".137341pt" strokecolor="#EE0000">
                <v:path arrowok="t"/>
              </v:shape>
            </v:group>
            <v:group style="position:absolute;left:4575;top:-4125;width:10;height:2" coordorigin="4575,-4125" coordsize="10,2">
              <v:shape style="position:absolute;left:4575;top:-4125;width:10;height:2" coordorigin="4575,-4125" coordsize="10,0" path="m4575,-4125l4585,-4125e" filled="f" stroked="t" strokeweight=".577778pt" strokecolor="#EE0000">
                <v:path arrowok="t"/>
              </v:shape>
            </v:group>
            <v:group style="position:absolute;left:4769;top:-4125;width:10;height:2" coordorigin="4769,-4125" coordsize="10,2">
              <v:shape style="position:absolute;left:4769;top:-4125;width:10;height:2" coordorigin="4769,-4125" coordsize="10,0" path="m4769,-4125l4779,-4125e" filled="f" stroked="t" strokeweight=".577778pt" strokecolor="#EE0000">
                <v:path arrowok="t"/>
              </v:shape>
            </v:group>
            <v:group style="position:absolute;left:4953;top:-4125;width:10;height:2" coordorigin="4953,-4125" coordsize="10,2">
              <v:shape style="position:absolute;left:4953;top:-4125;width:10;height:2" coordorigin="4953,-4125" coordsize="10,0" path="m4953,-4125l4963,-4125e" filled="f" stroked="t" strokeweight=".577778pt" strokecolor="#EE0000">
                <v:path arrowok="t"/>
              </v:shape>
            </v:group>
            <v:group style="position:absolute;left:4948;top:-4130;width:92;height:58" coordorigin="4948,-4130" coordsize="92,58">
              <v:shape style="position:absolute;left:4948;top:-4130;width:92;height:58" coordorigin="4948,-4130" coordsize="92,58" path="m4948,-4130l5040,-4073e" filled="f" stroked="t" strokeweight=".132677pt" strokecolor="#EE0000">
                <v:path arrowok="t"/>
              </v:shape>
            </v:group>
            <v:group style="position:absolute;left:5045;top:-4067;width:10;height:2" coordorigin="5045,-4067" coordsize="10,2">
              <v:shape style="position:absolute;left:5045;top:-4067;width:10;height:2" coordorigin="5045,-4067" coordsize="10,0" path="m5045,-4067l5055,-4067e" filled="f" stroked="t" strokeweight=".577778pt" strokecolor="#EE0000">
                <v:path arrowok="t"/>
              </v:shape>
            </v:group>
            <v:group style="position:absolute;left:5040;top:-4073;width:2;height:498" coordorigin="5040,-4073" coordsize="2,498">
              <v:shape style="position:absolute;left:5040;top:-4073;width:2;height:498" coordorigin="5040,-4073" coordsize="0,498" path="m5040,-4073l5040,-3574e" filled="f" stroked="t" strokeweight=".120898pt" strokecolor="#EE0000">
                <v:path arrowok="t"/>
              </v:shape>
            </v:group>
            <v:group style="position:absolute;left:5045;top:-3893;width:10;height:2" coordorigin="5045,-3893" coordsize="10,2">
              <v:shape style="position:absolute;left:5045;top:-3893;width:10;height:2" coordorigin="5045,-3893" coordsize="10,0" path="m5045,-3893l5055,-3893e" filled="f" stroked="t" strokeweight=".577778pt" strokecolor="#EE0000">
                <v:path arrowok="t"/>
              </v:shape>
            </v:group>
            <v:group style="position:absolute;left:5045;top:-3731;width:10;height:2" coordorigin="5045,-3731" coordsize="10,2">
              <v:shape style="position:absolute;left:5045;top:-3731;width:10;height:2" coordorigin="5045,-3731" coordsize="10,0" path="m5045,-3731l5055,-3731e" filled="f" stroked="t" strokeweight=".577778pt" strokecolor="#EE0000">
                <v:path arrowok="t"/>
              </v:shape>
            </v:group>
            <v:group style="position:absolute;left:5045;top:-3569;width:10;height:2" coordorigin="5045,-3569" coordsize="10,2">
              <v:shape style="position:absolute;left:5045;top:-3569;width:10;height:2" coordorigin="5045,-3569" coordsize="10,0" path="m5045,-3569l5055,-3569e" filled="f" stroked="t" strokeweight=".577778pt" strokecolor="#EE0000">
                <v:path arrowok="t"/>
              </v:shape>
            </v:group>
            <v:group style="position:absolute;left:4948;top:-3574;width:92;height:139" coordorigin="4948,-3574" coordsize="92,139">
              <v:shape style="position:absolute;left:4948;top:-3574;width:92;height:139" coordorigin="4948,-3574" coordsize="92,139" path="m5040,-3574l4948,-3436e" filled="f" stroked="t" strokeweight=".125897pt" strokecolor="#EE0000">
                <v:path arrowok="t"/>
              </v:shape>
            </v:group>
            <v:group style="position:absolute;left:4953;top:-3430;width:10;height:2" coordorigin="4953,-3430" coordsize="10,2">
              <v:shape style="position:absolute;left:4953;top:-3430;width:10;height:2" coordorigin="4953,-3430" coordsize="10,0" path="m4953,-3430l4963,-3430e" filled="f" stroked="t" strokeweight=".577778pt" strokecolor="#EE0000">
                <v:path arrowok="t"/>
              </v:shape>
            </v:group>
            <v:group style="position:absolute;left:4386;top:-3436;width:562;height:2" coordorigin="4386,-3436" coordsize="562,2">
              <v:shape style="position:absolute;left:4386;top:-3436;width:562;height:2" coordorigin="4386,-3436" coordsize="562,0" path="m4386,-3436l4948,-3436e" filled="f" stroked="t" strokeweight=".137341pt" strokecolor="#EE0000">
                <v:path arrowok="t"/>
              </v:shape>
            </v:group>
            <v:group style="position:absolute;left:4769;top:-3430;width:10;height:2" coordorigin="4769,-3430" coordsize="10,2">
              <v:shape style="position:absolute;left:4769;top:-3430;width:10;height:2" coordorigin="4769,-3430" coordsize="10,0" path="m4769,-3430l4779,-3430e" filled="f" stroked="t" strokeweight=".577778pt" strokecolor="#EE0000">
                <v:path arrowok="t"/>
              </v:shape>
            </v:group>
            <v:group style="position:absolute;left:4575;top:-3430;width:10;height:2" coordorigin="4575,-3430" coordsize="10,2">
              <v:shape style="position:absolute;left:4575;top:-3430;width:10;height:2" coordorigin="4575,-3430" coordsize="10,0" path="m4575,-3430l4585,-3430e" filled="f" stroked="t" strokeweight=".577778pt" strokecolor="#EE0000">
                <v:path arrowok="t"/>
              </v:shape>
            </v:group>
            <v:group style="position:absolute;left:4391;top:-3430;width:10;height:2" coordorigin="4391,-3430" coordsize="10,2">
              <v:shape style="position:absolute;left:4391;top:-3430;width:10;height:2" coordorigin="4391,-3430" coordsize="10,0" path="m4391,-3430l4402,-3430e" filled="f" stroked="t" strokeweight=".577778pt" strokecolor="#EE0000">
                <v:path arrowok="t"/>
              </v:shape>
            </v:group>
            <v:group style="position:absolute;left:4294;top:-3574;width:92;height:139" coordorigin="4294,-3574" coordsize="92,139">
              <v:shape style="position:absolute;left:4294;top:-3574;width:92;height:139" coordorigin="4294,-3574" coordsize="92,139" path="m4386,-3436l4294,-3574e" filled="f" stroked="t" strokeweight=".125936pt" strokecolor="#EE0000">
                <v:path arrowok="t"/>
              </v:shape>
            </v:group>
            <v:group style="position:absolute;left:4299;top:-3569;width:10;height:2" coordorigin="4299,-3569" coordsize="10,2">
              <v:shape style="position:absolute;left:4299;top:-3569;width:10;height:2" coordorigin="4299,-3569" coordsize="10,0" path="m4299,-3569l4309,-3569e" filled="f" stroked="t" strokeweight=".577778pt" strokecolor="#EE0000">
                <v:path arrowok="t"/>
              </v:shape>
            </v:group>
            <v:group style="position:absolute;left:4294;top:-4073;width:2;height:498" coordorigin="4294,-4073" coordsize="2,498">
              <v:shape style="position:absolute;left:4294;top:-4073;width:2;height:498" coordorigin="4294,-4073" coordsize="0,498" path="m4294,-4073l4294,-3574e" filled="f" stroked="t" strokeweight=".120898pt" strokecolor="#EE0000">
                <v:path arrowok="t"/>
              </v:shape>
            </v:group>
            <v:group style="position:absolute;left:4299;top:-3731;width:10;height:2" coordorigin="4299,-3731" coordsize="10,2">
              <v:shape style="position:absolute;left:4299;top:-3731;width:10;height:2" coordorigin="4299,-3731" coordsize="10,0" path="m4299,-3731l4309,-3731e" filled="f" stroked="t" strokeweight=".577778pt" strokecolor="#EE0000">
                <v:path arrowok="t"/>
              </v:shape>
            </v:group>
            <v:group style="position:absolute;left:4299;top:-3893;width:10;height:2" coordorigin="4299,-3893" coordsize="10,2">
              <v:shape style="position:absolute;left:4299;top:-3893;width:10;height:2" coordorigin="4299,-3893" coordsize="10,0" path="m4299,-3893l4309,-3893e" filled="f" stroked="t" strokeweight=".577778pt" strokecolor="#EE0000">
                <v:path arrowok="t"/>
              </v:shape>
            </v:group>
            <v:group style="position:absolute;left:4299;top:-4067;width:10;height:2" coordorigin="4299,-4067" coordsize="10,2">
              <v:shape style="position:absolute;left:4299;top:-4067;width:10;height:2" coordorigin="4299,-4067" coordsize="10,0" path="m4299,-4067l4309,-4067e" filled="f" stroked="t" strokeweight=".577778pt" strokecolor="#EE0000">
                <v:path arrowok="t"/>
              </v:shape>
            </v:group>
            <v:group style="position:absolute;left:4294;top:-4130;width:92;height:58" coordorigin="4294,-4130" coordsize="92,58">
              <v:shape style="position:absolute;left:4294;top:-4130;width:92;height:58" coordorigin="4294,-4130" coordsize="92,58" path="m4294,-4073l4386,-4130e" filled="f" stroked="t" strokeweight=".132714pt" strokecolor="#EE0000">
                <v:path arrowok="t"/>
              </v:shape>
            </v:group>
            <v:group style="position:absolute;left:4391;top:-4125;width:10;height:2" coordorigin="4391,-4125" coordsize="10,2">
              <v:shape style="position:absolute;left:4391;top:-4125;width:10;height:2" coordorigin="4391,-4125" coordsize="10,0" path="m4391,-4125l4402,-4125e" filled="f" stroked="t" strokeweight=".577778pt" strokecolor="#EE0000">
                <v:path arrowok="t"/>
              </v:shape>
            </v:group>
            <v:group style="position:absolute;left:4386;top:-4096;width:562;height:2" coordorigin="4386,-4096" coordsize="562,2">
              <v:shape style="position:absolute;left:4386;top:-4096;width:562;height:2" coordorigin="4386,-4096" coordsize="562,0" path="m4386,-4096l4948,-4096e" filled="f" stroked="t" strokeweight=".137341pt" strokecolor="#7E0000">
                <v:path arrowok="t"/>
              </v:shape>
            </v:group>
            <v:group style="position:absolute;left:4575;top:-4090;width:10;height:2" coordorigin="4575,-4090" coordsize="10,2">
              <v:shape style="position:absolute;left:4575;top:-4090;width:10;height:2" coordorigin="4575,-4090" coordsize="10,0" path="m4575,-4090l4585,-4090e" filled="f" stroked="t" strokeweight=".577778pt" strokecolor="#800000">
                <v:path arrowok="t"/>
              </v:shape>
            </v:group>
            <v:group style="position:absolute;left:4769;top:-4090;width:10;height:2" coordorigin="4769,-4090" coordsize="10,2">
              <v:shape style="position:absolute;left:4769;top:-4090;width:10;height:2" coordorigin="4769,-4090" coordsize="10,0" path="m4769,-4090l4779,-4090e" filled="f" stroked="t" strokeweight=".577778pt" strokecolor="#800000">
                <v:path arrowok="t"/>
              </v:shape>
            </v:group>
            <v:group style="position:absolute;left:4953;top:-4090;width:10;height:2" coordorigin="4953,-4090" coordsize="10,2">
              <v:shape style="position:absolute;left:4953;top:-4090;width:10;height:2" coordorigin="4953,-4090" coordsize="10,0" path="m4953,-4090l4963,-4090e" filled="f" stroked="t" strokeweight=".577778pt" strokecolor="#800000">
                <v:path arrowok="t"/>
              </v:shape>
            </v:group>
            <v:group style="position:absolute;left:4948;top:-4096;width:41;height:23" coordorigin="4948,-4096" coordsize="41,23">
              <v:shape style="position:absolute;left:4948;top:-4096;width:41;height:23" coordorigin="4948,-4096" coordsize="41,23" path="m4948,-4096l4989,-4073e" filled="f" stroked="t" strokeweight=".133378pt" strokecolor="#7E0000">
                <v:path arrowok="t"/>
              </v:shape>
            </v:group>
            <v:group style="position:absolute;left:4994;top:-4067;width:10;height:2" coordorigin="4994,-4067" coordsize="10,2">
              <v:shape style="position:absolute;left:4994;top:-4067;width:10;height:2" coordorigin="4994,-4067" coordsize="10,0" path="m4994,-4067l5004,-4067e" filled="f" stroked="t" strokeweight=".577778pt" strokecolor="#800000">
                <v:path arrowok="t"/>
              </v:shape>
            </v:group>
            <v:group style="position:absolute;left:4989;top:-4073;width:2;height:498" coordorigin="4989,-4073" coordsize="2,498">
              <v:shape style="position:absolute;left:4989;top:-4073;width:2;height:498" coordorigin="4989,-4073" coordsize="0,498" path="m4989,-4073l4989,-3574e" filled="f" stroked="t" strokeweight=".120898pt" strokecolor="#7E0000">
                <v:path arrowok="t"/>
              </v:shape>
            </v:group>
            <v:group style="position:absolute;left:4994;top:-3893;width:10;height:2" coordorigin="4994,-3893" coordsize="10,2">
              <v:shape style="position:absolute;left:4994;top:-3893;width:10;height:2" coordorigin="4994,-3893" coordsize="10,0" path="m4994,-3893l5004,-3893e" filled="f" stroked="t" strokeweight=".577778pt" strokecolor="#800000">
                <v:path arrowok="t"/>
              </v:shape>
            </v:group>
            <v:group style="position:absolute;left:4994;top:-3731;width:10;height:2" coordorigin="4994,-3731" coordsize="10,2">
              <v:shape style="position:absolute;left:4994;top:-3731;width:10;height:2" coordorigin="4994,-3731" coordsize="10,0" path="m4994,-3731l5004,-3731e" filled="f" stroked="t" strokeweight=".577778pt" strokecolor="#800000">
                <v:path arrowok="t"/>
              </v:shape>
            </v:group>
            <v:group style="position:absolute;left:4994;top:-3569;width:10;height:2" coordorigin="4994,-3569" coordsize="10,2">
              <v:shape style="position:absolute;left:4994;top:-3569;width:10;height:2" coordorigin="4994,-3569" coordsize="10,0" path="m4994,-3569l5004,-3569e" filled="f" stroked="t" strokeweight=".577778pt" strokecolor="#800000">
                <v:path arrowok="t"/>
              </v:shape>
            </v:group>
            <v:group style="position:absolute;left:4948;top:-3574;width:41;height:69" coordorigin="4948,-3574" coordsize="41,69">
              <v:shape style="position:absolute;left:4948;top:-3574;width:41;height:69" coordorigin="4948,-3574" coordsize="41,69" path="m4989,-3574l4948,-3505e" filled="f" stroked="t" strokeweight=".125108pt" strokecolor="#7E0000">
                <v:path arrowok="t"/>
              </v:shape>
            </v:group>
            <v:group style="position:absolute;left:4953;top:-3499;width:10;height:2" coordorigin="4953,-3499" coordsize="10,2">
              <v:shape style="position:absolute;left:4953;top:-3499;width:10;height:2" coordorigin="4953,-3499" coordsize="10,0" path="m4953,-3499l4963,-3499e" filled="f" stroked="t" strokeweight=".577778pt" strokecolor="#800000">
                <v:path arrowok="t"/>
              </v:shape>
            </v:group>
            <v:group style="position:absolute;left:4386;top:-3505;width:562;height:2" coordorigin="4386,-3505" coordsize="562,2">
              <v:shape style="position:absolute;left:4386;top:-3505;width:562;height:2" coordorigin="4386,-3505" coordsize="562,0" path="m4386,-3505l4948,-3505e" filled="f" stroked="t" strokeweight=".137341pt" strokecolor="#7E0000">
                <v:path arrowok="t"/>
              </v:shape>
            </v:group>
            <v:group style="position:absolute;left:4769;top:-3499;width:10;height:2" coordorigin="4769,-3499" coordsize="10,2">
              <v:shape style="position:absolute;left:4769;top:-3499;width:10;height:2" coordorigin="4769,-3499" coordsize="10,0" path="m4769,-3499l4779,-3499e" filled="f" stroked="t" strokeweight=".577778pt" strokecolor="#800000">
                <v:path arrowok="t"/>
              </v:shape>
            </v:group>
            <v:group style="position:absolute;left:4575;top:-3499;width:10;height:2" coordorigin="4575,-3499" coordsize="10,2">
              <v:shape style="position:absolute;left:4575;top:-3499;width:10;height:2" coordorigin="4575,-3499" coordsize="10,0" path="m4575,-3499l4585,-3499e" filled="f" stroked="t" strokeweight=".577778pt" strokecolor="#800000">
                <v:path arrowok="t"/>
              </v:shape>
            </v:group>
            <v:group style="position:absolute;left:4391;top:-3499;width:10;height:2" coordorigin="4391,-3499" coordsize="10,2">
              <v:shape style="position:absolute;left:4391;top:-3499;width:10;height:2" coordorigin="4391,-3499" coordsize="10,0" path="m4391,-3499l4402,-3499e" filled="f" stroked="t" strokeweight=".577778pt" strokecolor="#800000">
                <v:path arrowok="t"/>
              </v:shape>
            </v:group>
            <v:group style="position:absolute;left:4346;top:-3574;width:41;height:69" coordorigin="4346,-3574" coordsize="41,69">
              <v:shape style="position:absolute;left:4346;top:-3574;width:41;height:69" coordorigin="4346,-3574" coordsize="41,69" path="m4386,-3505l4346,-3574e" filled="f" stroked="t" strokeweight=".125108pt" strokecolor="#7E0000">
                <v:path arrowok="t"/>
              </v:shape>
            </v:group>
            <v:group style="position:absolute;left:4351;top:-3569;width:10;height:2" coordorigin="4351,-3569" coordsize="10,2">
              <v:shape style="position:absolute;left:4351;top:-3569;width:10;height:2" coordorigin="4351,-3569" coordsize="10,0" path="m4351,-3569l4361,-3569e" filled="f" stroked="t" strokeweight=".577778pt" strokecolor="#800000">
                <v:path arrowok="t"/>
              </v:shape>
            </v:group>
            <v:group style="position:absolute;left:4346;top:-4073;width:2;height:498" coordorigin="4346,-4073" coordsize="2,498">
              <v:shape style="position:absolute;left:4346;top:-4073;width:2;height:498" coordorigin="4346,-4073" coordsize="0,498" path="m4346,-4073l4346,-3574e" filled="f" stroked="t" strokeweight=".120898pt" strokecolor="#7E0000">
                <v:path arrowok="t"/>
              </v:shape>
            </v:group>
            <v:group style="position:absolute;left:4351;top:-3731;width:10;height:2" coordorigin="4351,-3731" coordsize="10,2">
              <v:shape style="position:absolute;left:4351;top:-3731;width:10;height:2" coordorigin="4351,-3731" coordsize="10,0" path="m4351,-3731l4361,-3731e" filled="f" stroked="t" strokeweight=".577778pt" strokecolor="#800000">
                <v:path arrowok="t"/>
              </v:shape>
            </v:group>
            <v:group style="position:absolute;left:4351;top:-3893;width:10;height:2" coordorigin="4351,-3893" coordsize="10,2">
              <v:shape style="position:absolute;left:4351;top:-3893;width:10;height:2" coordorigin="4351,-3893" coordsize="10,0" path="m4351,-3893l4361,-3893e" filled="f" stroked="t" strokeweight=".577778pt" strokecolor="#800000">
                <v:path arrowok="t"/>
              </v:shape>
            </v:group>
            <v:group style="position:absolute;left:4351;top:-4067;width:10;height:2" coordorigin="4351,-4067" coordsize="10,2">
              <v:shape style="position:absolute;left:4351;top:-4067;width:10;height:2" coordorigin="4351,-4067" coordsize="10,0" path="m4351,-4067l4361,-4067e" filled="f" stroked="t" strokeweight=".577778pt" strokecolor="#800000">
                <v:path arrowok="t"/>
              </v:shape>
            </v:group>
            <v:group style="position:absolute;left:4346;top:-4096;width:41;height:23" coordorigin="4346,-4096" coordsize="41,23">
              <v:shape style="position:absolute;left:4346;top:-4096;width:41;height:23" coordorigin="4346,-4096" coordsize="41,23" path="m4346,-4073l4386,-4096e" filled="f" stroked="t" strokeweight=".133378pt" strokecolor="#7E0000">
                <v:path arrowok="t"/>
              </v:shape>
            </v:group>
            <v:group style="position:absolute;left:4391;top:-4090;width:10;height:2" coordorigin="4391,-4090" coordsize="10,2">
              <v:shape style="position:absolute;left:4391;top:-4090;width:10;height:2" coordorigin="4391,-4090" coordsize="10,0" path="m4391,-4090l4402,-4090e" filled="f" stroked="t" strokeweight=".577778pt" strokecolor="#800000">
                <v:path arrowok="t"/>
              </v:shape>
            </v:group>
            <v:group style="position:absolute;left:2547;top:-4559;width:4434;height:2" coordorigin="2547,-4559" coordsize="4434,2">
              <v:shape style="position:absolute;left:2547;top:-4559;width:4434;height:2" coordorigin="2547,-4559" coordsize="4434,0" path="m2547,-4559l6981,-4559e" filled="f" stroked="t" strokeweight=".137345pt" strokecolor="#000000">
                <v:path arrowok="t"/>
              </v:shape>
            </v:group>
            <v:group style="position:absolute;left:6986;top:-4553;width:10;height:2" coordorigin="6986,-4553" coordsize="10,2">
              <v:shape style="position:absolute;left:6986;top:-4553;width:10;height:2" coordorigin="6986,-4553" coordsize="10,0" path="m6986,-4553l6996,-4553e" filled="f" stroked="t" strokeweight=".577778pt" strokecolor="#000000">
                <v:path arrowok="t"/>
              </v:shape>
            </v:group>
            <v:group style="position:absolute;left:2547;top:-598;width:4434;height:2" coordorigin="2547,-598" coordsize="4434,2">
              <v:shape style="position:absolute;left:2547;top:-598;width:4434;height:2" coordorigin="2547,-598" coordsize="4434,0" path="m2547,-598l6981,-598e" filled="f" stroked="t" strokeweight=".137348pt" strokecolor="#000000">
                <v:path arrowok="t"/>
              </v:shape>
            </v:group>
            <v:group style="position:absolute;left:6986;top:-592;width:10;height:2" coordorigin="6986,-592" coordsize="10,2">
              <v:shape style="position:absolute;left:6986;top:-592;width:10;height:2" coordorigin="6986,-592" coordsize="10,0" path="m6986,-592l6996,-592e" filled="f" stroked="t" strokeweight=".577778pt" strokecolor="#000000">
                <v:path arrowok="t"/>
              </v:shape>
            </v:group>
            <v:group style="position:absolute;left:6981;top:-4559;width:2;height:3961" coordorigin="6981,-4559" coordsize="2,3961">
              <v:shape style="position:absolute;left:6981;top:-4559;width:2;height:3961" coordorigin="6981,-4559" coordsize="0,3961" path="m6981,-4559l6981,-598e" filled="f" stroked="t" strokeweight=".120901pt" strokecolor="#000000">
                <v:path arrowok="t"/>
              </v:shape>
            </v:group>
            <v:group style="position:absolute;left:6986;top:-4553;width:10;height:2" coordorigin="6986,-4553" coordsize="10,2">
              <v:shape style="position:absolute;left:6986;top:-4553;width:10;height:2" coordorigin="6986,-4553" coordsize="10,0" path="m6986,-4553l6996,-4553e" filled="f" stroked="t" strokeweight=".577778pt" strokecolor="#000000">
                <v:path arrowok="t"/>
              </v:shape>
            </v:group>
            <v:group style="position:absolute;left:2547;top:-4559;width:2;height:3961" coordorigin="2547,-4559" coordsize="2,3961">
              <v:shape style="position:absolute;left:2547;top:-4559;width:2;height:3961" coordorigin="2547,-4559" coordsize="0,3961" path="m2547,-4559l2547,-598e" filled="f" stroked="t" strokeweight=".120903pt" strokecolor="#000000">
                <v:path arrowok="t"/>
              </v:shape>
            </v:group>
            <v:group style="position:absolute;left:2552;top:-4553;width:10;height:2" coordorigin="2552,-4553" coordsize="10,2">
              <v:shape style="position:absolute;left:2552;top:-4553;width:10;height:2" coordorigin="2552,-4553" coordsize="10,0" path="m2552,-4553l2562,-4553e" filled="f" stroked="t" strokeweight=".577778pt" strokecolor="#000000">
                <v:path arrowok="t"/>
              </v:shape>
            </v:group>
            <v:group style="position:absolute;left:6986;top:-592;width:10;height:2" coordorigin="6986,-592" coordsize="10,2">
              <v:shape style="position:absolute;left:6986;top:-592;width:10;height:2" coordorigin="6986,-592" coordsize="10,0" path="m6986,-592l6996,-592e" filled="f" stroked="t" strokeweight=".577778pt" strokecolor="#000000">
                <v:path arrowok="t"/>
              </v:shape>
            </v:group>
            <v:group style="position:absolute;left:2552;top:-4553;width:10;height:2" coordorigin="2552,-4553" coordsize="10,2">
              <v:shape style="position:absolute;left:2552;top:-4553;width:10;height:2" coordorigin="2552,-4553" coordsize="10,0" path="m2552,-4553l2562,-4553e" filled="f" stroked="t" strokeweight=".577778pt" strokecolor="#000000">
                <v:path arrowok="t"/>
              </v:shape>
            </v:group>
            <v:group style="position:absolute;left:2552;top:-650;width:10;height:2" coordorigin="2552,-650" coordsize="10,2">
              <v:shape style="position:absolute;left:2552;top:-650;width:10;height:2" coordorigin="2552,-650" coordsize="10,0" path="m2552,-650l2562,-650e" filled="f" stroked="t" strokeweight=".577778pt" strokecolor="#000000">
                <v:path arrowok="t"/>
              </v:shape>
            </v:group>
            <v:group style="position:absolute;left:2552;top:-4507;width:10;height:2" coordorigin="2552,-4507" coordsize="10,2">
              <v:shape style="position:absolute;left:2552;top:-4507;width:10;height:2" coordorigin="2552,-4507" coordsize="10,0" path="m2552,-4507l2562,-4507e" filled="f" stroked="t" strokeweight=".577778pt" strokecolor="#000000">
                <v:path arrowok="t"/>
              </v:shape>
            </v:group>
            <v:group style="position:absolute;left:3283;top:-656;width:2;height:58" coordorigin="3283,-656" coordsize="2,58">
              <v:shape style="position:absolute;left:3283;top:-656;width:2;height:58" coordorigin="3283,-656" coordsize="0,58" path="m3283,-598l3283,-656e" filled="f" stroked="t" strokeweight=".120896pt" strokecolor="#000000">
                <v:path arrowok="t"/>
              </v:shape>
            </v:group>
            <v:group style="position:absolute;left:3288;top:-650;width:10;height:2" coordorigin="3288,-650" coordsize="10,2">
              <v:shape style="position:absolute;left:3288;top:-650;width:10;height:2" coordorigin="3288,-650" coordsize="10,0" path="m3288,-650l3298,-650e" filled="f" stroked="t" strokeweight=".577778pt" strokecolor="#000000">
                <v:path arrowok="t"/>
              </v:shape>
            </v:group>
            <v:group style="position:absolute;left:3283;top:-4559;width:2;height:46" coordorigin="3283,-4559" coordsize="2,46">
              <v:shape style="position:absolute;left:3283;top:-4559;width:2;height:46" coordorigin="3283,-4559" coordsize="0,46" path="m3283,-4559l3283,-4513e" filled="f" stroked="t" strokeweight=".120896pt" strokecolor="#000000">
                <v:path arrowok="t"/>
              </v:shape>
            </v:group>
            <v:group style="position:absolute;left:3288;top:-4507;width:10;height:2" coordorigin="3288,-4507" coordsize="10,2">
              <v:shape style="position:absolute;left:3288;top:-4507;width:10;height:2" coordorigin="3288,-4507" coordsize="10,0" path="m3288,-4507l3298,-4507e" filled="f" stroked="t" strokeweight=".577778pt" strokecolor="#000000">
                <v:path arrowok="t"/>
              </v:shape>
            </v:group>
            <v:group style="position:absolute;left:4018;top:-656;width:2;height:58" coordorigin="4018,-656" coordsize="2,58">
              <v:shape style="position:absolute;left:4018;top:-656;width:2;height:58" coordorigin="4018,-656" coordsize="0,58" path="m4018,-598l4018,-656e" filled="f" stroked="t" strokeweight=".120896pt" strokecolor="#000000">
                <v:path arrowok="t"/>
              </v:shape>
            </v:group>
            <v:group style="position:absolute;left:4023;top:-650;width:10;height:2" coordorigin="4023,-650" coordsize="10,2">
              <v:shape style="position:absolute;left:4023;top:-650;width:10;height:2" coordorigin="4023,-650" coordsize="10,0" path="m4023,-650l4034,-650e" filled="f" stroked="t" strokeweight=".577778pt" strokecolor="#000000">
                <v:path arrowok="t"/>
              </v:shape>
            </v:group>
            <v:group style="position:absolute;left:4018;top:-4559;width:2;height:46" coordorigin="4018,-4559" coordsize="2,46">
              <v:shape style="position:absolute;left:4018;top:-4559;width:2;height:46" coordorigin="4018,-4559" coordsize="0,46" path="m4018,-4559l4018,-4513e" filled="f" stroked="t" strokeweight=".120896pt" strokecolor="#000000">
                <v:path arrowok="t"/>
              </v:shape>
            </v:group>
            <v:group style="position:absolute;left:4023;top:-4507;width:10;height:2" coordorigin="4023,-4507" coordsize="10,2">
              <v:shape style="position:absolute;left:4023;top:-4507;width:10;height:2" coordorigin="4023,-4507" coordsize="10,0" path="m4023,-4507l4034,-4507e" filled="f" stroked="t" strokeweight=".577778pt" strokecolor="#000000">
                <v:path arrowok="t"/>
              </v:shape>
            </v:group>
            <v:group style="position:absolute;left:4764;top:-656;width:2;height:58" coordorigin="4764,-656" coordsize="2,58">
              <v:shape style="position:absolute;left:4764;top:-656;width:2;height:58" coordorigin="4764,-656" coordsize="0,58" path="m4764,-598l4764,-656e" filled="f" stroked="t" strokeweight=".120896pt" strokecolor="#000000">
                <v:path arrowok="t"/>
              </v:shape>
            </v:group>
            <v:group style="position:absolute;left:4769;top:-650;width:10;height:2" coordorigin="4769,-650" coordsize="10,2">
              <v:shape style="position:absolute;left:4769;top:-650;width:10;height:2" coordorigin="4769,-650" coordsize="10,0" path="m4769,-650l4779,-650e" filled="f" stroked="t" strokeweight=".577778pt" strokecolor="#000000">
                <v:path arrowok="t"/>
              </v:shape>
            </v:group>
            <v:group style="position:absolute;left:4764;top:-4559;width:2;height:46" coordorigin="4764,-4559" coordsize="2,46">
              <v:shape style="position:absolute;left:4764;top:-4559;width:2;height:46" coordorigin="4764,-4559" coordsize="0,46" path="m4764,-4559l4764,-4513e" filled="f" stroked="t" strokeweight=".120896pt" strokecolor="#000000">
                <v:path arrowok="t"/>
              </v:shape>
            </v:group>
            <v:group style="position:absolute;left:4769;top:-4507;width:10;height:2" coordorigin="4769,-4507" coordsize="10,2">
              <v:shape style="position:absolute;left:4769;top:-4507;width:10;height:2" coordorigin="4769,-4507" coordsize="10,0" path="m4769,-4507l4779,-4507e" filled="f" stroked="t" strokeweight=".577778pt" strokecolor="#000000">
                <v:path arrowok="t"/>
              </v:shape>
            </v:group>
            <v:group style="position:absolute;left:5500;top:-656;width:2;height:58" coordorigin="5500,-656" coordsize="2,58">
              <v:shape style="position:absolute;left:5500;top:-656;width:2;height:58" coordorigin="5500,-656" coordsize="0,58" path="m5500,-598l5500,-656e" filled="f" stroked="t" strokeweight=".120896pt" strokecolor="#000000">
                <v:path arrowok="t"/>
              </v:shape>
            </v:group>
            <v:group style="position:absolute;left:5505;top:-650;width:10;height:2" coordorigin="5505,-650" coordsize="10,2">
              <v:shape style="position:absolute;left:5505;top:-650;width:10;height:2" coordorigin="5505,-650" coordsize="10,0" path="m5505,-650l5515,-650e" filled="f" stroked="t" strokeweight=".577778pt" strokecolor="#000000">
                <v:path arrowok="t"/>
              </v:shape>
            </v:group>
            <v:group style="position:absolute;left:5500;top:-4559;width:2;height:46" coordorigin="5500,-4559" coordsize="2,46">
              <v:shape style="position:absolute;left:5500;top:-4559;width:2;height:46" coordorigin="5500,-4559" coordsize="0,46" path="m5500,-4559l5500,-4513e" filled="f" stroked="t" strokeweight=".120896pt" strokecolor="#000000">
                <v:path arrowok="t"/>
              </v:shape>
            </v:group>
            <v:group style="position:absolute;left:5505;top:-4507;width:10;height:2" coordorigin="5505,-4507" coordsize="10,2">
              <v:shape style="position:absolute;left:5505;top:-4507;width:10;height:2" coordorigin="5505,-4507" coordsize="10,0" path="m5505,-4507l5515,-4507e" filled="f" stroked="t" strokeweight=".577778pt" strokecolor="#000000">
                <v:path arrowok="t"/>
              </v:shape>
            </v:group>
            <v:group style="position:absolute;left:6235;top:-656;width:2;height:58" coordorigin="6235,-656" coordsize="2,58">
              <v:shape style="position:absolute;left:6235;top:-656;width:2;height:58" coordorigin="6235,-656" coordsize="0,58" path="m6235,-598l6235,-656e" filled="f" stroked="t" strokeweight=".120896pt" strokecolor="#000000">
                <v:path arrowok="t"/>
              </v:shape>
            </v:group>
            <v:group style="position:absolute;left:6241;top:-650;width:10;height:2" coordorigin="6241,-650" coordsize="10,2">
              <v:shape style="position:absolute;left:6241;top:-650;width:10;height:2" coordorigin="6241,-650" coordsize="10,0" path="m6241,-650l6251,-650e" filled="f" stroked="t" strokeweight=".577778pt" strokecolor="#000000">
                <v:path arrowok="t"/>
              </v:shape>
            </v:group>
            <v:group style="position:absolute;left:6235;top:-4559;width:2;height:46" coordorigin="6235,-4559" coordsize="2,46">
              <v:shape style="position:absolute;left:6235;top:-4559;width:2;height:46" coordorigin="6235,-4559" coordsize="0,46" path="m6235,-4559l6235,-4513e" filled="f" stroked="t" strokeweight=".120896pt" strokecolor="#000000">
                <v:path arrowok="t"/>
              </v:shape>
            </v:group>
            <v:group style="position:absolute;left:6241;top:-4507;width:10;height:2" coordorigin="6241,-4507" coordsize="10,2">
              <v:shape style="position:absolute;left:6241;top:-4507;width:10;height:2" coordorigin="6241,-4507" coordsize="10,0" path="m6241,-4507l6251,-4507e" filled="f" stroked="t" strokeweight=".577778pt" strokecolor="#000000">
                <v:path arrowok="t"/>
              </v:shape>
            </v:group>
            <v:group style="position:absolute;left:6986;top:-650;width:10;height:2" coordorigin="6986,-650" coordsize="10,2">
              <v:shape style="position:absolute;left:6986;top:-650;width:10;height:2" coordorigin="6986,-650" coordsize="10,0" path="m6986,-650l6996,-650e" filled="f" stroked="t" strokeweight=".577778pt" strokecolor="#000000">
                <v:path arrowok="t"/>
              </v:shape>
            </v:group>
            <v:group style="position:absolute;left:6986;top:-4507;width:10;height:2" coordorigin="6986,-4507" coordsize="10,2">
              <v:shape style="position:absolute;left:6986;top:-4507;width:10;height:2" coordorigin="6986,-4507" coordsize="10,0" path="m6986,-4507l6996,-4507e" filled="f" stroked="t" strokeweight=".577778pt" strokecolor="#000000">
                <v:path arrowok="t"/>
              </v:shape>
            </v:group>
            <v:group style="position:absolute;left:2593;top:-592;width:10;height:2" coordorigin="2593,-592" coordsize="10,2">
              <v:shape style="position:absolute;left:2593;top:-592;width:10;height:2" coordorigin="2593,-592" coordsize="10,0" path="m2593,-592l2603,-592e" filled="f" stroked="t" strokeweight=".577778pt" strokecolor="#000000">
                <v:path arrowok="t"/>
              </v:shape>
            </v:group>
            <v:group style="position:absolute;left:6935;top:-592;width:10;height:2" coordorigin="6935,-592" coordsize="10,2">
              <v:shape style="position:absolute;left:6935;top:-592;width:10;height:2" coordorigin="6935,-592" coordsize="10,0" path="m6935,-592l6945,-592e" filled="f" stroked="t" strokeweight=".577778pt" strokecolor="#000000">
                <v:path arrowok="t"/>
              </v:shape>
            </v:group>
            <v:group style="position:absolute;left:2547;top:-1258;width:41;height:2" coordorigin="2547,-1258" coordsize="41,2">
              <v:shape style="position:absolute;left:2547;top:-1258;width:41;height:2" coordorigin="2547,-1258" coordsize="41,0" path="m2547,-1258l2588,-1258e" filled="f" stroked="t" strokeweight=".137337pt" strokecolor="#000000">
                <v:path arrowok="t"/>
              </v:shape>
            </v:group>
            <v:group style="position:absolute;left:2593;top:-1252;width:10;height:2" coordorigin="2593,-1252" coordsize="10,2">
              <v:shape style="position:absolute;left:2593;top:-1252;width:10;height:2" coordorigin="2593,-1252" coordsize="10,0" path="m2593,-1252l2603,-1252e" filled="f" stroked="t" strokeweight=".577778pt" strokecolor="#000000">
                <v:path arrowok="t"/>
              </v:shape>
            </v:group>
            <v:group style="position:absolute;left:6930;top:-1258;width:51;height:2" coordorigin="6930,-1258" coordsize="51,2">
              <v:shape style="position:absolute;left:6930;top:-1258;width:51;height:2" coordorigin="6930,-1258" coordsize="51,0" path="m6981,-1258l6930,-1258e" filled="f" stroked="t" strokeweight=".137337pt" strokecolor="#000000">
                <v:path arrowok="t"/>
              </v:shape>
            </v:group>
            <v:group style="position:absolute;left:6935;top:-1252;width:10;height:2" coordorigin="6935,-1252" coordsize="10,2">
              <v:shape style="position:absolute;left:6935;top:-1252;width:10;height:2" coordorigin="6935,-1252" coordsize="10,0" path="m6935,-1252l6945,-1252e" filled="f" stroked="t" strokeweight=".577778pt" strokecolor="#000000">
                <v:path arrowok="t"/>
              </v:shape>
            </v:group>
            <v:group style="position:absolute;left:2547;top:-1918;width:41;height:2" coordorigin="2547,-1918" coordsize="41,2">
              <v:shape style="position:absolute;left:2547;top:-1918;width:41;height:2" coordorigin="2547,-1918" coordsize="41,0" path="m2547,-1918l2588,-1918e" filled="f" stroked="t" strokeweight=".137337pt" strokecolor="#000000">
                <v:path arrowok="t"/>
              </v:shape>
            </v:group>
            <v:group style="position:absolute;left:2593;top:-1912;width:10;height:2" coordorigin="2593,-1912" coordsize="10,2">
              <v:shape style="position:absolute;left:2593;top:-1912;width:10;height:2" coordorigin="2593,-1912" coordsize="10,0" path="m2593,-1912l2603,-1912e" filled="f" stroked="t" strokeweight=".577778pt" strokecolor="#000000">
                <v:path arrowok="t"/>
              </v:shape>
            </v:group>
            <v:group style="position:absolute;left:6930;top:-1918;width:51;height:2" coordorigin="6930,-1918" coordsize="51,2">
              <v:shape style="position:absolute;left:6930;top:-1918;width:51;height:2" coordorigin="6930,-1918" coordsize="51,0" path="m6981,-1918l6930,-1918e" filled="f" stroked="t" strokeweight=".137337pt" strokecolor="#000000">
                <v:path arrowok="t"/>
              </v:shape>
            </v:group>
            <v:group style="position:absolute;left:6935;top:-1912;width:10;height:2" coordorigin="6935,-1912" coordsize="10,2">
              <v:shape style="position:absolute;left:6935;top:-1912;width:10;height:2" coordorigin="6935,-1912" coordsize="10,0" path="m6935,-1912l6945,-1912e" filled="f" stroked="t" strokeweight=".577778pt" strokecolor="#000000">
                <v:path arrowok="t"/>
              </v:shape>
            </v:group>
            <v:group style="position:absolute;left:2547;top:-2579;width:41;height:2" coordorigin="2547,-2579" coordsize="41,2">
              <v:shape style="position:absolute;left:2547;top:-2579;width:41;height:2" coordorigin="2547,-2579" coordsize="41,0" path="m2547,-2579l2588,-2579e" filled="f" stroked="t" strokeweight=".137337pt" strokecolor="#000000">
                <v:path arrowok="t"/>
              </v:shape>
            </v:group>
            <v:group style="position:absolute;left:2593;top:-2573;width:10;height:2" coordorigin="2593,-2573" coordsize="10,2">
              <v:shape style="position:absolute;left:2593;top:-2573;width:10;height:2" coordorigin="2593,-2573" coordsize="10,0" path="m2593,-2573l2603,-2573e" filled="f" stroked="t" strokeweight=".577778pt" strokecolor="#000000">
                <v:path arrowok="t"/>
              </v:shape>
            </v:group>
            <v:group style="position:absolute;left:6930;top:-2579;width:51;height:2" coordorigin="6930,-2579" coordsize="51,2">
              <v:shape style="position:absolute;left:6930;top:-2579;width:51;height:2" coordorigin="6930,-2579" coordsize="51,0" path="m6981,-2579l6930,-2579e" filled="f" stroked="t" strokeweight=".137337pt" strokecolor="#000000">
                <v:path arrowok="t"/>
              </v:shape>
            </v:group>
            <v:group style="position:absolute;left:6935;top:-2573;width:10;height:2" coordorigin="6935,-2573" coordsize="10,2">
              <v:shape style="position:absolute;left:6935;top:-2573;width:10;height:2" coordorigin="6935,-2573" coordsize="10,0" path="m6935,-2573l6945,-2573e" filled="f" stroked="t" strokeweight=".577778pt" strokecolor="#000000">
                <v:path arrowok="t"/>
              </v:shape>
            </v:group>
            <v:group style="position:absolute;left:2547;top:-3239;width:41;height:2" coordorigin="2547,-3239" coordsize="41,2">
              <v:shape style="position:absolute;left:2547;top:-3239;width:41;height:2" coordorigin="2547,-3239" coordsize="41,0" path="m2547,-3239l2588,-3239e" filled="f" stroked="t" strokeweight=".137337pt" strokecolor="#000000">
                <v:path arrowok="t"/>
              </v:shape>
            </v:group>
            <v:group style="position:absolute;left:2593;top:-3233;width:10;height:2" coordorigin="2593,-3233" coordsize="10,2">
              <v:shape style="position:absolute;left:2593;top:-3233;width:10;height:2" coordorigin="2593,-3233" coordsize="10,0" path="m2593,-3233l2603,-3233e" filled="f" stroked="t" strokeweight=".577778pt" strokecolor="#000000">
                <v:path arrowok="t"/>
              </v:shape>
            </v:group>
            <v:group style="position:absolute;left:6930;top:-3239;width:51;height:2" coordorigin="6930,-3239" coordsize="51,2">
              <v:shape style="position:absolute;left:6930;top:-3239;width:51;height:2" coordorigin="6930,-3239" coordsize="51,0" path="m6981,-3239l6930,-3239e" filled="f" stroked="t" strokeweight=".137337pt" strokecolor="#000000">
                <v:path arrowok="t"/>
              </v:shape>
            </v:group>
            <v:group style="position:absolute;left:6935;top:-3233;width:10;height:2" coordorigin="6935,-3233" coordsize="10,2">
              <v:shape style="position:absolute;left:6935;top:-3233;width:10;height:2" coordorigin="6935,-3233" coordsize="10,0" path="m6935,-3233l6945,-3233e" filled="f" stroked="t" strokeweight=".577778pt" strokecolor="#000000">
                <v:path arrowok="t"/>
              </v:shape>
            </v:group>
            <v:group style="position:absolute;left:2547;top:-3899;width:41;height:2" coordorigin="2547,-3899" coordsize="41,2">
              <v:shape style="position:absolute;left:2547;top:-3899;width:41;height:2" coordorigin="2547,-3899" coordsize="41,0" path="m2547,-3899l2588,-3899e" filled="f" stroked="t" strokeweight=".137337pt" strokecolor="#000000">
                <v:path arrowok="t"/>
              </v:shape>
            </v:group>
            <v:group style="position:absolute;left:2593;top:-3893;width:10;height:2" coordorigin="2593,-3893" coordsize="10,2">
              <v:shape style="position:absolute;left:2593;top:-3893;width:10;height:2" coordorigin="2593,-3893" coordsize="10,0" path="m2593,-3893l2603,-3893e" filled="f" stroked="t" strokeweight=".577778pt" strokecolor="#000000">
                <v:path arrowok="t"/>
              </v:shape>
            </v:group>
            <v:group style="position:absolute;left:6930;top:-3899;width:51;height:2" coordorigin="6930,-3899" coordsize="51,2">
              <v:shape style="position:absolute;left:6930;top:-3899;width:51;height:2" coordorigin="6930,-3899" coordsize="51,0" path="m6981,-3899l6930,-3899e" filled="f" stroked="t" strokeweight=".137337pt" strokecolor="#000000">
                <v:path arrowok="t"/>
              </v:shape>
            </v:group>
            <v:group style="position:absolute;left:6935;top:-3893;width:10;height:2" coordorigin="6935,-3893" coordsize="10,2">
              <v:shape style="position:absolute;left:6935;top:-3893;width:10;height:2" coordorigin="6935,-3893" coordsize="10,0" path="m6935,-3893l6945,-3893e" filled="f" stroked="t" strokeweight=".577778pt" strokecolor="#000000">
                <v:path arrowok="t"/>
              </v:shape>
            </v:group>
            <v:group style="position:absolute;left:2593;top:-4553;width:10;height:2" coordorigin="2593,-4553" coordsize="10,2">
              <v:shape style="position:absolute;left:2593;top:-4553;width:10;height:2" coordorigin="2593,-4553" coordsize="10,0" path="m2593,-4553l2603,-4553e" filled="f" stroked="t" strokeweight=".577778pt" strokecolor="#000000">
                <v:path arrowok="t"/>
              </v:shape>
            </v:group>
            <v:group style="position:absolute;left:6935;top:-4553;width:10;height:2" coordorigin="6935,-4553" coordsize="10,2">
              <v:shape style="position:absolute;left:6935;top:-4553;width:10;height:2" coordorigin="6935,-4553" coordsize="10,0" path="m6935,-4553l6945,-4553e" filled="f" stroked="t" strokeweight=".577778pt" strokecolor="#000000">
                <v:path arrowok="t"/>
              </v:shape>
            </v:group>
            <v:group style="position:absolute;left:6986;top:-4553;width:10;height:2" coordorigin="6986,-4553" coordsize="10,2">
              <v:shape style="position:absolute;left:6986;top:-4553;width:10;height:2" coordorigin="6986,-4553" coordsize="10,0" path="m6986,-4553l6996,-4553e" filled="f" stroked="t" strokeweight=".577778pt" strokecolor="#000000">
                <v:path arrowok="t"/>
              </v:shape>
            </v:group>
            <v:group style="position:absolute;left:6986;top:-592;width:10;height:2" coordorigin="6986,-592" coordsize="10,2">
              <v:shape style="position:absolute;left:6986;top:-592;width:10;height:2" coordorigin="6986,-592" coordsize="10,0" path="m6986,-592l6996,-592e" filled="f" stroked="t" strokeweight=".577778pt" strokecolor="#000000">
                <v:path arrowok="t"/>
              </v:shape>
            </v:group>
            <v:group style="position:absolute;left:6986;top:-4553;width:10;height:2" coordorigin="6986,-4553" coordsize="10,2">
              <v:shape style="position:absolute;left:6986;top:-4553;width:10;height:2" coordorigin="6986,-4553" coordsize="10,0" path="m6986,-4553l6996,-4553e" filled="f" stroked="t" strokeweight=".577778pt" strokecolor="#000000">
                <v:path arrowok="t"/>
              </v:shape>
            </v:group>
            <v:group style="position:absolute;left:2552;top:-4553;width:10;height:2" coordorigin="2552,-4553" coordsize="10,2">
              <v:shape style="position:absolute;left:2552;top:-4553;width:10;height:2" coordorigin="2552,-4553" coordsize="10,0" path="m2552,-4553l2562,-4553e" filled="f" stroked="t" strokeweight=".577778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89.593132pt;margin-top:19.245192pt;width:287.53494pt;height:242.80086pt;mso-position-horizontal-relative:page;mso-position-vertical-relative:paragraph;z-index:-5473" coordorigin="1792,385" coordsize="5751,4856">
            <v:group style="position:absolute;left:1801;top:394;width:5732;height:4837" coordorigin="1801,394" coordsize="5732,4837">
              <v:shape style="position:absolute;left:1801;top:394;width:5732;height:4837" coordorigin="1801,394" coordsize="5732,4837" path="m1801,5232l7533,5232,7533,394,1801,394,1801,5232xe" filled="t" fillcolor="#DADADA" stroked="f">
                <v:path arrowok="t"/>
                <v:fill/>
              </v:shape>
            </v:group>
            <v:group style="position:absolute;left:2547;top:762;width:4434;height:3929" coordorigin="2547,762" coordsize="4434,3929">
              <v:shape style="position:absolute;left:2547;top:762;width:4434;height:3929" coordorigin="2547,762" coordsize="4434,3929" path="m2547,4691l6981,4691,6981,762,2547,762,2547,4691xe" filled="t" fillcolor="#FFFFFF" stroked="f">
                <v:path arrowok="t"/>
                <v:fill/>
              </v:shape>
            </v:group>
            <v:group style="position:absolute;left:4764;top:3910;width:184;height:104" coordorigin="4764,3910" coordsize="184,104">
              <v:shape style="position:absolute;left:4764;top:3910;width:184;height:104" coordorigin="4764,3910" coordsize="184,104" path="m4948,4014l4764,3910e" filled="f" stroked="t" strokeweight=".132538pt" strokecolor="#00008F">
                <v:path arrowok="t"/>
              </v:shape>
            </v:group>
            <v:group style="position:absolute;left:4769;top:3916;width:10;height:2" coordorigin="4769,3916" coordsize="10,2">
              <v:shape style="position:absolute;left:4769;top:3916;width:10;height:2" coordorigin="4769,3916" coordsize="10,0" path="m4769,3916l4779,3916e" filled="f" stroked="t" strokeweight=".573144pt" strokecolor="#00008F">
                <v:path arrowok="t"/>
              </v:shape>
            </v:group>
            <v:group style="position:absolute;left:4621;top:3910;width:143;height:127" coordorigin="4621,3910" coordsize="143,127">
              <v:shape style="position:absolute;left:4621;top:3910;width:143;height:127" coordorigin="4621,3910" coordsize="143,127" path="m4764,3910l4621,4037e" filled="f" stroked="t" strokeweight=".129488pt" strokecolor="#00008F">
                <v:path arrowok="t"/>
              </v:shape>
            </v:group>
            <v:group style="position:absolute;left:4626;top:4042;width:10;height:2" coordorigin="4626,4042" coordsize="10,2">
              <v:shape style="position:absolute;left:4626;top:4042;width:10;height:2" coordorigin="4626,4042" coordsize="10,0" path="m4626,4042l4637,4042e" filled="f" stroked="t" strokeweight=".573144pt" strokecolor="#00008F">
                <v:path arrowok="t"/>
              </v:shape>
            </v:group>
            <v:group style="position:absolute;left:4621;top:4037;width:143;height:103" coordorigin="4621,4037" coordsize="143,103">
              <v:shape style="position:absolute;left:4621;top:4037;width:143;height:103" coordorigin="4621,4037" coordsize="143,103" path="m4621,4037l4764,4140e" filled="f" stroked="t" strokeweight=".130976pt" strokecolor="#00008F">
                <v:path arrowok="t"/>
              </v:shape>
            </v:group>
            <v:group style="position:absolute;left:4769;top:4145;width:10;height:2" coordorigin="4769,4145" coordsize="10,2">
              <v:shape style="position:absolute;left:4769;top:4145;width:10;height:2" coordorigin="4769,4145" coordsize="10,0" path="m4769,4145l4779,4145e" filled="f" stroked="t" strokeweight=".573144pt" strokecolor="#00008F">
                <v:path arrowok="t"/>
              </v:shape>
            </v:group>
            <v:group style="position:absolute;left:4764;top:4048;width:184;height:92" coordorigin="4764,4048" coordsize="184,92">
              <v:shape style="position:absolute;left:4764;top:4048;width:184;height:92" coordorigin="4764,4048" coordsize="184,92" path="m4764,4140l4948,4048e" filled="f" stroked="t" strokeweight=".133182pt" strokecolor="#00008F">
                <v:path arrowok="t"/>
              </v:shape>
            </v:group>
            <v:group style="position:absolute;left:4953;top:4054;width:10;height:2" coordorigin="4953,4054" coordsize="10,2">
              <v:shape style="position:absolute;left:4953;top:4054;width:10;height:2" coordorigin="4953,4054" coordsize="10,0" path="m4953,4054l4963,4054e" filled="f" stroked="t" strokeweight=".573144pt" strokecolor="#00008F">
                <v:path arrowok="t"/>
              </v:shape>
            </v:group>
            <v:group style="position:absolute;left:4948;top:4037;width:20;height:11" coordorigin="4948,4037" coordsize="20,11">
              <v:shape style="position:absolute;left:4948;top:4037;width:20;height:11" coordorigin="4948,4037" coordsize="20,11" path="m4948,4048l4969,4037e" filled="f" stroked="t" strokeweight=".132549pt" strokecolor="#00008F">
                <v:path arrowok="t"/>
              </v:shape>
            </v:group>
            <v:group style="position:absolute;left:4974;top:4042;width:10;height:2" coordorigin="4974,4042" coordsize="10,2">
              <v:shape style="position:absolute;left:4974;top:4042;width:10;height:2" coordorigin="4974,4042" coordsize="10,0" path="m4974,4042l4984,4042e" filled="f" stroked="t" strokeweight=".573144pt" strokecolor="#00008F">
                <v:path arrowok="t"/>
              </v:shape>
            </v:group>
            <v:group style="position:absolute;left:4948;top:4014;width:20;height:23" coordorigin="4948,4014" coordsize="20,23">
              <v:shape style="position:absolute;left:4948;top:4014;width:20;height:23" coordorigin="4948,4014" coordsize="20,23" path="m4969,4037l4948,4014e" filled="f" stroked="t" strokeweight=".127667pt" strokecolor="#00008F">
                <v:path arrowok="t"/>
              </v:shape>
            </v:group>
            <v:group style="position:absolute;left:4953;top:4019;width:10;height:2" coordorigin="4953,4019" coordsize="10,2">
              <v:shape style="position:absolute;left:4953;top:4019;width:10;height:2" coordorigin="4953,4019" coordsize="10,0" path="m4953,4019l4963,4019e" filled="f" stroked="t" strokeweight=".573144pt" strokecolor="#00008F">
                <v:path arrowok="t"/>
              </v:shape>
            </v:group>
            <v:group style="position:absolute;left:5019;top:3864;width:113;height:69" coordorigin="5019,3864" coordsize="113,69">
              <v:shape style="position:absolute;left:5019;top:3864;width:113;height:69" coordorigin="5019,3864" coordsize="113,69" path="m5132,3933l5019,3864e" filled="f" stroked="t" strokeweight=".13207pt" strokecolor="#0000FF">
                <v:path arrowok="t"/>
              </v:shape>
            </v:group>
            <v:group style="position:absolute;left:5025;top:3870;width:10;height:2" coordorigin="5025,3870" coordsize="10,2">
              <v:shape style="position:absolute;left:5025;top:3870;width:10;height:2" coordorigin="5025,3870" coordsize="10,0" path="m5025,3870l5035,3870e" filled="f" stroked="t" strokeweight=".573144pt" strokecolor="#0000FF">
                <v:path arrowok="t"/>
              </v:shape>
            </v:group>
            <v:group style="position:absolute;left:4948;top:3830;width:71;height:34" coordorigin="4948,3830" coordsize="71,34">
              <v:shape style="position:absolute;left:4948;top:3830;width:71;height:34" coordorigin="4948,3830" coordsize="71,34" path="m5019,3864l4948,3830e" filled="f" stroked="t" strokeweight=".133343pt" strokecolor="#0000FF">
                <v:path arrowok="t"/>
              </v:shape>
            </v:group>
            <v:group style="position:absolute;left:4953;top:3836;width:10;height:2" coordorigin="4953,3836" coordsize="10,2">
              <v:shape style="position:absolute;left:4953;top:3836;width:10;height:2" coordorigin="4953,3836" coordsize="10,0" path="m4953,3836l4963,3836e" filled="f" stroked="t" strokeweight=".573144pt" strokecolor="#0000FF">
                <v:path arrowok="t"/>
              </v:shape>
            </v:group>
            <v:group style="position:absolute;left:4764;top:3749;width:184;height:81" coordorigin="4764,3749" coordsize="184,81">
              <v:shape style="position:absolute;left:4764;top:3749;width:184;height:81" coordorigin="4764,3749" coordsize="184,81" path="m4948,3830l4764,3749e" filled="f" stroked="t" strokeweight=".133758pt" strokecolor="#0000FF">
                <v:path arrowok="t"/>
              </v:shape>
            </v:group>
            <v:group style="position:absolute;left:4769;top:3755;width:10;height:2" coordorigin="4769,3755" coordsize="10,2">
              <v:shape style="position:absolute;left:4769;top:3755;width:10;height:2" coordorigin="4769,3755" coordsize="10,0" path="m4769,3755l4779,3755e" filled="f" stroked="t" strokeweight=".573144pt" strokecolor="#0000FF">
                <v:path arrowok="t"/>
              </v:shape>
            </v:group>
            <v:group style="position:absolute;left:4611;top:3749;width:153;height:115" coordorigin="4611,3749" coordsize="153,115">
              <v:shape style="position:absolute;left:4611;top:3749;width:153;height:115" coordorigin="4611,3749" coordsize="153,115" path="m4764,3749l4611,3864e" filled="f" stroked="t" strokeweight=".130692pt" strokecolor="#0000FF">
                <v:path arrowok="t"/>
              </v:shape>
            </v:group>
            <v:group style="position:absolute;left:4616;top:3870;width:10;height:2" coordorigin="4616,3870" coordsize="10,2">
              <v:shape style="position:absolute;left:4616;top:3870;width:10;height:2" coordorigin="4616,3870" coordsize="10,0" path="m4616,3870l4626,3870e" filled="f" stroked="t" strokeweight=".573144pt" strokecolor="#0000FF">
                <v:path arrowok="t"/>
              </v:shape>
            </v:group>
            <v:group style="position:absolute;left:4570;top:3864;width:41;height:34" coordorigin="4570,3864" coordsize="41,34">
              <v:shape style="position:absolute;left:4570;top:3864;width:41;height:34" coordorigin="4570,3864" coordsize="41,34" path="m4611,3864l4570,3899e" filled="f" stroked="t" strokeweight=".129951pt" strokecolor="#0000FF">
                <v:path arrowok="t"/>
              </v:shape>
            </v:group>
            <v:group style="position:absolute;left:4575;top:3904;width:10;height:2" coordorigin="4575,3904" coordsize="10,2">
              <v:shape style="position:absolute;left:4575;top:3904;width:10;height:2" coordorigin="4575,3904" coordsize="10,0" path="m4575,3904l4585,3904e" filled="f" stroked="t" strokeweight=".573144pt" strokecolor="#0000FF">
                <v:path arrowok="t"/>
              </v:shape>
            </v:group>
            <v:group style="position:absolute;left:4447;top:3899;width:122;height:138" coordorigin="4447,3899" coordsize="122,138">
              <v:shape style="position:absolute;left:4447;top:3899;width:122;height:138" coordorigin="4447,3899" coordsize="122,138" path="m4570,3899l4447,4037e" filled="f" stroked="t" strokeweight=".127652pt" strokecolor="#0000FF">
                <v:path arrowok="t"/>
              </v:shape>
            </v:group>
            <v:group style="position:absolute;left:4453;top:4042;width:10;height:2" coordorigin="4453,4042" coordsize="10,2">
              <v:shape style="position:absolute;left:4453;top:4042;width:10;height:2" coordorigin="4453,4042" coordsize="10,0" path="m4453,4042l4463,4042e" filled="f" stroked="t" strokeweight=".573144pt" strokecolor="#0000FF">
                <v:path arrowok="t"/>
              </v:shape>
            </v:group>
            <v:group style="position:absolute;left:4447;top:4037;width:122;height:126" coordorigin="4447,4037" coordsize="122,126">
              <v:shape style="position:absolute;left:4447;top:4037;width:122;height:126" coordorigin="4447,4037" coordsize="122,126" path="m4447,4037l4570,4163e" filled="f" stroked="t" strokeweight=".128341pt" strokecolor="#0000FF">
                <v:path arrowok="t"/>
              </v:shape>
            </v:group>
            <v:group style="position:absolute;left:4575;top:4168;width:10;height:2" coordorigin="4575,4168" coordsize="10,2">
              <v:shape style="position:absolute;left:4575;top:4168;width:10;height:2" coordorigin="4575,4168" coordsize="10,0" path="m4575,4168l4585,4168e" filled="f" stroked="t" strokeweight=".573144pt" strokecolor="#0000FF">
                <v:path arrowok="t"/>
              </v:shape>
            </v:group>
            <v:group style="position:absolute;left:4570;top:4163;width:41;height:35" coordorigin="4570,4163" coordsize="41,35">
              <v:shape style="position:absolute;left:4570;top:4163;width:41;height:35" coordorigin="4570,4163" coordsize="41,35" path="m4570,4163l4611,4198e" filled="f" stroked="t" strokeweight=".12985pt" strokecolor="#0000FF">
                <v:path arrowok="t"/>
              </v:shape>
            </v:group>
            <v:group style="position:absolute;left:4616;top:4203;width:10;height:2" coordorigin="4616,4203" coordsize="10,2">
              <v:shape style="position:absolute;left:4616;top:4203;width:10;height:2" coordorigin="4616,4203" coordsize="10,0" path="m4616,4203l4626,4203e" filled="f" stroked="t" strokeweight=".573144pt" strokecolor="#0000FF">
                <v:path arrowok="t"/>
              </v:shape>
            </v:group>
            <v:group style="position:absolute;left:4611;top:4198;width:153;height:92" coordorigin="4611,4198" coordsize="153,92">
              <v:shape style="position:absolute;left:4611;top:4198;width:153;height:92" coordorigin="4611,4198" coordsize="153,92" path="m4611,4198l4764,4289e" filled="f" stroked="t" strokeweight=".132182pt" strokecolor="#0000FF">
                <v:path arrowok="t"/>
              </v:shape>
            </v:group>
            <v:group style="position:absolute;left:4769;top:4295;width:10;height:2" coordorigin="4769,4295" coordsize="10,2">
              <v:shape style="position:absolute;left:4769;top:4295;width:10;height:2" coordorigin="4769,4295" coordsize="10,0" path="m4769,4295l4779,4295e" filled="f" stroked="t" strokeweight=".573144pt" strokecolor="#0000FF">
                <v:path arrowok="t"/>
              </v:shape>
            </v:group>
            <v:group style="position:absolute;left:4764;top:4220;width:184;height:69" coordorigin="4764,4220" coordsize="184,69">
              <v:shape style="position:absolute;left:4764;top:4220;width:184;height:69" coordorigin="4764,4220" coordsize="184,69" path="m4764,4289l4948,4220e" filled="f" stroked="t" strokeweight=".134354pt" strokecolor="#0000FF">
                <v:path arrowok="t"/>
              </v:shape>
            </v:group>
            <v:group style="position:absolute;left:4953;top:4226;width:10;height:2" coordorigin="4953,4226" coordsize="10,2">
              <v:shape style="position:absolute;left:4953;top:4226;width:10;height:2" coordorigin="4953,4226" coordsize="10,0" path="m4953,4226l4963,4226e" filled="f" stroked="t" strokeweight=".573144pt" strokecolor="#0000FF">
                <v:path arrowok="t"/>
              </v:shape>
            </v:group>
            <v:group style="position:absolute;left:4948;top:4198;width:41;height:23" coordorigin="4948,4198" coordsize="41,23">
              <v:shape style="position:absolute;left:4948;top:4198;width:41;height:23" coordorigin="4948,4198" coordsize="41,23" path="m4948,4220l4989,4198e" filled="f" stroked="t" strokeweight=".132549pt" strokecolor="#0000FF">
                <v:path arrowok="t"/>
              </v:shape>
            </v:group>
            <v:group style="position:absolute;left:4994;top:4203;width:10;height:2" coordorigin="4994,4203" coordsize="10,2">
              <v:shape style="position:absolute;left:4994;top:4203;width:10;height:2" coordorigin="4994,4203" coordsize="10,0" path="m4994,4203l5004,4203e" filled="f" stroked="t" strokeweight=".573144pt" strokecolor="#0000FF">
                <v:path arrowok="t"/>
              </v:shape>
            </v:group>
            <v:group style="position:absolute;left:4989;top:4117;width:143;height:81" coordorigin="4989,4117" coordsize="143,81">
              <v:shape style="position:absolute;left:4989;top:4117;width:143;height:81" coordorigin="4989,4117" coordsize="143,81" path="m4989,4198l5132,4117e" filled="f" stroked="t" strokeweight=".132537pt" strokecolor="#0000FF">
                <v:path arrowok="t"/>
              </v:shape>
            </v:group>
            <v:group style="position:absolute;left:5137;top:4123;width:10;height:2" coordorigin="5137,4123" coordsize="10,2">
              <v:shape style="position:absolute;left:5137;top:4123;width:10;height:2" coordorigin="5137,4123" coordsize="10,0" path="m5137,4123l5147,4123e" filled="f" stroked="t" strokeweight=".573144pt" strokecolor="#0000FF">
                <v:path arrowok="t"/>
              </v:shape>
            </v:group>
            <v:group style="position:absolute;left:5132;top:4037;width:112;height:80" coordorigin="5132,4037" coordsize="112,80">
              <v:shape style="position:absolute;left:5132;top:4037;width:112;height:80" coordorigin="5132,4037" coordsize="112,80" path="m5132,4117l5244,4037e" filled="f" stroked="t" strokeweight=".131049pt" strokecolor="#0000FF">
                <v:path arrowok="t"/>
              </v:shape>
            </v:group>
            <v:group style="position:absolute;left:5249;top:4042;width:10;height:2" coordorigin="5249,4042" coordsize="10,2">
              <v:shape style="position:absolute;left:5249;top:4042;width:10;height:2" coordorigin="5249,4042" coordsize="10,0" path="m5249,4042l5260,4042e" filled="f" stroked="t" strokeweight=".573144pt" strokecolor="#0000FF">
                <v:path arrowok="t"/>
              </v:shape>
            </v:group>
            <v:group style="position:absolute;left:5132;top:3933;width:112;height:104" coordorigin="5132,3933" coordsize="112,104">
              <v:shape style="position:absolute;left:5132;top:3933;width:112;height:104" coordorigin="5132,3933" coordsize="112,104" path="m5244,4037l5132,3933e" filled="f" stroked="t" strokeweight=".129176pt" strokecolor="#0000FF">
                <v:path arrowok="t"/>
              </v:shape>
            </v:group>
            <v:group style="position:absolute;left:5137;top:3939;width:10;height:2" coordorigin="5137,3939" coordsize="10,2">
              <v:shape style="position:absolute;left:5137;top:3939;width:10;height:2" coordorigin="5137,3939" coordsize="10,0" path="m5137,3939l5147,3939e" filled="f" stroked="t" strokeweight=".573144pt" strokecolor="#0000FF">
                <v:path arrowok="t"/>
              </v:shape>
            </v:group>
            <v:group style="position:absolute;left:5377;top:3864;width:122;height:127" coordorigin="5377,3864" coordsize="122,127">
              <v:shape style="position:absolute;left:5377;top:3864;width:122;height:127" coordorigin="5377,3864" coordsize="122,127" path="m5500,3991l5377,3864e" filled="f" stroked="t" strokeweight=".128313pt" strokecolor="#006EFF">
                <v:path arrowok="t"/>
              </v:shape>
            </v:group>
            <v:group style="position:absolute;left:5382;top:3870;width:10;height:2" coordorigin="5382,3870" coordsize="10,2">
              <v:shape style="position:absolute;left:5382;top:3870;width:10;height:2" coordorigin="5382,3870" coordsize="10,0" path="m5382,3870l5393,3870e" filled="f" stroked="t" strokeweight=".573144pt" strokecolor="#006FFF">
                <v:path arrowok="t"/>
              </v:shape>
            </v:group>
            <v:group style="position:absolute;left:5316;top:3818;width:61;height:46" coordorigin="5316,3818" coordsize="61,46">
              <v:shape style="position:absolute;left:5316;top:3818;width:61;height:46" coordorigin="5316,3818" coordsize="61,46" path="m5377,3864l5316,3818e" filled="f" stroked="t" strokeweight=".130714pt" strokecolor="#006EFF">
                <v:path arrowok="t"/>
              </v:shape>
            </v:group>
            <v:group style="position:absolute;left:5321;top:3824;width:10;height:2" coordorigin="5321,3824" coordsize="10,2">
              <v:shape style="position:absolute;left:5321;top:3824;width:10;height:2" coordorigin="5321,3824" coordsize="10,0" path="m5321,3824l5331,3824e" filled="f" stroked="t" strokeweight=".573144pt" strokecolor="#006FFF">
                <v:path arrowok="t"/>
              </v:shape>
            </v:group>
            <v:group style="position:absolute;left:5132;top:3715;width:184;height:104" coordorigin="5132,3715" coordsize="184,104">
              <v:shape style="position:absolute;left:5132;top:3715;width:184;height:104" coordorigin="5132,3715" coordsize="184,104" path="m5316,3818l5132,3715e" filled="f" stroked="t" strokeweight=".132544pt" strokecolor="#006EFF">
                <v:path arrowok="t"/>
              </v:shape>
            </v:group>
            <v:group style="position:absolute;left:5137;top:3720;width:10;height:2" coordorigin="5137,3720" coordsize="10,2">
              <v:shape style="position:absolute;left:5137;top:3720;width:10;height:2" coordorigin="5137,3720" coordsize="10,0" path="m5137,3720l5147,3720e" filled="f" stroked="t" strokeweight=".573144pt" strokecolor="#006FFF">
                <v:path arrowok="t"/>
              </v:shape>
            </v:group>
            <v:group style="position:absolute;left:5112;top:3703;width:20;height:11" coordorigin="5112,3703" coordsize="20,11">
              <v:shape style="position:absolute;left:5112;top:3703;width:20;height:11" coordorigin="5112,3703" coordsize="20,11" path="m5132,3715l5112,3703e" filled="f" stroked="t" strokeweight=".132549pt" strokecolor="#006EFF">
                <v:path arrowok="t"/>
              </v:shape>
            </v:group>
            <v:group style="position:absolute;left:5117;top:3709;width:10;height:2" coordorigin="5117,3709" coordsize="10,2">
              <v:shape style="position:absolute;left:5117;top:3709;width:10;height:2" coordorigin="5117,3709" coordsize="10,0" path="m5117,3709l5127,3709e" filled="f" stroked="t" strokeweight=".573144pt" strokecolor="#006FFF">
                <v:path arrowok="t"/>
              </v:shape>
            </v:group>
            <v:group style="position:absolute;left:4948;top:3634;width:164;height:69" coordorigin="4948,3634" coordsize="164,69">
              <v:shape style="position:absolute;left:4948;top:3634;width:164;height:69" coordorigin="4948,3634" coordsize="164,69" path="m5112,3703l4948,3634e" filled="f" stroked="t" strokeweight=".133932pt" strokecolor="#006EFF">
                <v:path arrowok="t"/>
              </v:shape>
            </v:group>
            <v:group style="position:absolute;left:4953;top:3640;width:10;height:2" coordorigin="4953,3640" coordsize="10,2">
              <v:shape style="position:absolute;left:4953;top:3640;width:10;height:2" coordorigin="4953,3640" coordsize="10,0" path="m4953,3640l4963,3640e" filled="f" stroked="t" strokeweight=".573144pt" strokecolor="#006FFF">
                <v:path arrowok="t"/>
              </v:shape>
            </v:group>
            <v:group style="position:absolute;left:4764;top:3589;width:184;height:46" coordorigin="4764,3589" coordsize="184,46">
              <v:shape style="position:absolute;left:4764;top:3589;width:184;height:46" coordorigin="4764,3589" coordsize="184,46" path="m4948,3634l4764,3589e" filled="f" stroked="t" strokeweight=".135338pt" strokecolor="#006EFF">
                <v:path arrowok="t"/>
              </v:shape>
            </v:group>
            <v:group style="position:absolute;left:4769;top:3594;width:10;height:2" coordorigin="4769,3594" coordsize="10,2">
              <v:shape style="position:absolute;left:4769;top:3594;width:10;height:2" coordorigin="4769,3594" coordsize="10,0" path="m4769,3594l4779,3594e" filled="f" stroked="t" strokeweight=".573144pt" strokecolor="#006FFF">
                <v:path arrowok="t"/>
              </v:shape>
            </v:group>
            <v:group style="position:absolute;left:4601;top:3589;width:163;height:115" coordorigin="4601,3589" coordsize="163,115">
              <v:shape style="position:absolute;left:4601;top:3589;width:163;height:115" coordorigin="4601,3589" coordsize="163,115" path="m4764,3589l4601,3703e" filled="f" stroked="t" strokeweight=".131169pt" strokecolor="#006EFF">
                <v:path arrowok="t"/>
              </v:shape>
            </v:group>
            <v:group style="position:absolute;left:4606;top:3709;width:10;height:2" coordorigin="4606,3709" coordsize="10,2">
              <v:shape style="position:absolute;left:4606;top:3709;width:10;height:2" coordorigin="4606,3709" coordsize="10,0" path="m4606,3709l4616,3709e" filled="f" stroked="t" strokeweight=".573144pt" strokecolor="#006FFF">
                <v:path arrowok="t"/>
              </v:shape>
            </v:group>
            <v:group style="position:absolute;left:4570;top:3703;width:31;height:23" coordorigin="4570,3703" coordsize="31,23">
              <v:shape style="position:absolute;left:4570;top:3703;width:31;height:23" coordorigin="4570,3703" coordsize="31,23" path="m4601,3703l4570,3726e" filled="f" stroked="t" strokeweight=".130832pt" strokecolor="#006EFF">
                <v:path arrowok="t"/>
              </v:shape>
            </v:group>
            <v:group style="position:absolute;left:4575;top:3732;width:10;height:2" coordorigin="4575,3732" coordsize="10,2">
              <v:shape style="position:absolute;left:4575;top:3732;width:10;height:2" coordorigin="4575,3732" coordsize="10,0" path="m4575,3732l4585,3732e" filled="f" stroked="t" strokeweight=".573144pt" strokecolor="#006FFF">
                <v:path arrowok="t"/>
              </v:shape>
            </v:group>
            <v:group style="position:absolute;left:4417;top:3726;width:153;height:138" coordorigin="4417,3726" coordsize="153,138">
              <v:shape style="position:absolute;left:4417;top:3726;width:153;height:138" coordorigin="4417,3726" coordsize="153,138" path="m4570,3726l4417,3864e" filled="f" stroked="t" strokeweight=".129353pt" strokecolor="#006EFF">
                <v:path arrowok="t"/>
              </v:shape>
            </v:group>
            <v:group style="position:absolute;left:4422;top:3870;width:10;height:2" coordorigin="4422,3870" coordsize="10,2">
              <v:shape style="position:absolute;left:4422;top:3870;width:10;height:2" coordorigin="4422,3870" coordsize="10,0" path="m4422,3870l4432,3870e" filled="f" stroked="t" strokeweight=".573144pt" strokecolor="#006FFF">
                <v:path arrowok="t"/>
              </v:shape>
            </v:group>
            <v:group style="position:absolute;left:4386;top:3864;width:31;height:34" coordorigin="4386,3864" coordsize="31,34">
              <v:shape style="position:absolute;left:4386;top:3864;width:31;height:34" coordorigin="4386,3864" coordsize="31,34" path="m4417,3864l4386,3899e" filled="f" stroked="t" strokeweight=".127667pt" strokecolor="#006EFF">
                <v:path arrowok="t"/>
              </v:shape>
            </v:group>
            <v:group style="position:absolute;left:4391;top:3904;width:10;height:2" coordorigin="4391,3904" coordsize="10,2">
              <v:shape style="position:absolute;left:4391;top:3904;width:10;height:2" coordorigin="4391,3904" coordsize="10,0" path="m4391,3904l4402,3904e" filled="f" stroked="t" strokeweight=".573144pt" strokecolor="#006FFF">
                <v:path arrowok="t"/>
              </v:shape>
            </v:group>
            <v:group style="position:absolute;left:4274;top:3899;width:113;height:138" coordorigin="4274,3899" coordsize="113,138">
              <v:shape style="position:absolute;left:4274;top:3899;width:113;height:138" coordorigin="4274,3899" coordsize="113,138" path="m4386,3899l4274,4037e" filled="f" stroked="t" strokeweight=".127026pt" strokecolor="#006EFF">
                <v:path arrowok="t"/>
              </v:shape>
            </v:group>
            <v:group style="position:absolute;left:4279;top:4042;width:10;height:2" coordorigin="4279,4042" coordsize="10,2">
              <v:shape style="position:absolute;left:4279;top:4042;width:10;height:2" coordorigin="4279,4042" coordsize="10,0" path="m4279,4042l4289,4042e" filled="f" stroked="t" strokeweight=".573144pt" strokecolor="#006FFF">
                <v:path arrowok="t"/>
              </v:shape>
            </v:group>
            <v:group style="position:absolute;left:4274;top:4037;width:102;height:161" coordorigin="4274,4037" coordsize="102,161">
              <v:shape style="position:absolute;left:4274;top:4037;width:102;height:161" coordorigin="4274,4037" coordsize="102,161" path="m4274,4037l4376,4198e" filled="f" stroked="t" strokeweight=".125317pt" strokecolor="#006EFF">
                <v:path arrowok="t"/>
              </v:shape>
            </v:group>
            <v:group style="position:absolute;left:4381;top:4203;width:10;height:2" coordorigin="4381,4203" coordsize="10,2">
              <v:shape style="position:absolute;left:4381;top:4203;width:10;height:2" coordorigin="4381,4203" coordsize="10,0" path="m4381,4203l4391,4203e" filled="f" stroked="t" strokeweight=".573144pt" strokecolor="#006FFF">
                <v:path arrowok="t"/>
              </v:shape>
            </v:group>
            <v:group style="position:absolute;left:4376;top:4198;width:10;height:11" coordorigin="4376,4198" coordsize="10,11">
              <v:shape style="position:absolute;left:4376;top:4198;width:10;height:11" coordorigin="4376,4198" coordsize="10,11" path="m4376,4198l4386,4209e" filled="f" stroked="t" strokeweight=".127667pt" strokecolor="#006EFF">
                <v:path arrowok="t"/>
              </v:shape>
            </v:group>
            <v:group style="position:absolute;left:4391;top:4215;width:10;height:2" coordorigin="4391,4215" coordsize="10,2">
              <v:shape style="position:absolute;left:4391;top:4215;width:10;height:2" coordorigin="4391,4215" coordsize="10,0" path="m4391,4215l4402,4215e" filled="f" stroked="t" strokeweight=".573144pt" strokecolor="#006FFF">
                <v:path arrowok="t"/>
              </v:shape>
            </v:group>
            <v:group style="position:absolute;left:4386;top:4209;width:184;height:138" coordorigin="4386,4209" coordsize="184,138">
              <v:shape style="position:absolute;left:4386;top:4209;width:184;height:138" coordorigin="4386,4209" coordsize="184,138" path="m4386,4209l4570,4347e" filled="f" stroked="t" strokeweight=".13072pt" strokecolor="#006EFF">
                <v:path arrowok="t"/>
              </v:shape>
            </v:group>
            <v:group style="position:absolute;left:4575;top:4352;width:10;height:2" coordorigin="4575,4352" coordsize="10,2">
              <v:shape style="position:absolute;left:4575;top:4352;width:10;height:2" coordorigin="4575,4352" coordsize="10,0" path="m4575,4352l4585,4352e" filled="f" stroked="t" strokeweight=".573144pt" strokecolor="#006FFF">
                <v:path arrowok="t"/>
              </v:shape>
            </v:group>
            <v:group style="position:absolute;left:4570;top:4347;width:21;height:11" coordorigin="4570,4347" coordsize="21,11">
              <v:shape style="position:absolute;left:4570;top:4347;width:21;height:11" coordorigin="4570,4347" coordsize="21,11" path="m4570,4347l4591,4358e" filled="f" stroked="t" strokeweight=".132688pt" strokecolor="#006EFF">
                <v:path arrowok="t"/>
              </v:shape>
            </v:group>
            <v:group style="position:absolute;left:4596;top:4364;width:10;height:2" coordorigin="4596,4364" coordsize="10,2">
              <v:shape style="position:absolute;left:4596;top:4364;width:10;height:2" coordorigin="4596,4364" coordsize="10,0" path="m4596,4364l4606,4364e" filled="f" stroked="t" strokeweight=".573144pt" strokecolor="#006FFF">
                <v:path arrowok="t"/>
              </v:shape>
            </v:group>
            <v:group style="position:absolute;left:4591;top:4358;width:173;height:69" coordorigin="4591,4358" coordsize="173,69">
              <v:shape style="position:absolute;left:4591;top:4358;width:173;height:69" coordorigin="4591,4358" coordsize="173,69" path="m4591,4358l4764,4427e" filled="f" stroked="t" strokeweight=".134126pt" strokecolor="#006EFF">
                <v:path arrowok="t"/>
              </v:shape>
            </v:group>
            <v:group style="position:absolute;left:4769;top:4433;width:10;height:2" coordorigin="4769,4433" coordsize="10,2">
              <v:shape style="position:absolute;left:4769;top:4433;width:10;height:2" coordorigin="4769,4433" coordsize="10,0" path="m4769,4433l4779,4433e" filled="f" stroked="t" strokeweight=".573144pt" strokecolor="#006FFF">
                <v:path arrowok="t"/>
              </v:shape>
            </v:group>
            <v:group style="position:absolute;left:4764;top:4381;width:184;height:46" coordorigin="4764,4381" coordsize="184,46">
              <v:shape style="position:absolute;left:4764;top:4381;width:184;height:46" coordorigin="4764,4381" coordsize="184,46" path="m4764,4427l4948,4381e" filled="f" stroked="t" strokeweight=".135338pt" strokecolor="#006EFF">
                <v:path arrowok="t"/>
              </v:shape>
            </v:group>
            <v:group style="position:absolute;left:4953;top:4387;width:10;height:2" coordorigin="4953,4387" coordsize="10,2">
              <v:shape style="position:absolute;left:4953;top:4387;width:10;height:2" coordorigin="4953,4387" coordsize="10,0" path="m4953,4387l4963,4387e" filled="f" stroked="t" strokeweight=".573144pt" strokecolor="#006FFF">
                <v:path arrowok="t"/>
              </v:shape>
            </v:group>
            <v:group style="position:absolute;left:4948;top:4358;width:82;height:23" coordorigin="4948,4358" coordsize="82,23">
              <v:shape style="position:absolute;left:4948;top:4358;width:82;height:23" coordorigin="4948,4358" coordsize="82,23" path="m4948,4381l5030,4358e" filled="f" stroked="t" strokeweight=".135069pt" strokecolor="#006EFF">
                <v:path arrowok="t"/>
              </v:shape>
            </v:group>
            <v:group style="position:absolute;left:5035;top:4364;width:10;height:2" coordorigin="5035,4364" coordsize="10,2">
              <v:shape style="position:absolute;left:5035;top:4364;width:10;height:2" coordorigin="5035,4364" coordsize="10,0" path="m5035,4364l5045,4364e" filled="f" stroked="t" strokeweight=".573144pt" strokecolor="#006FFF">
                <v:path arrowok="t"/>
              </v:shape>
            </v:group>
            <v:group style="position:absolute;left:5030;top:4324;width:102;height:34" coordorigin="5030,4324" coordsize="102,34">
              <v:shape style="position:absolute;left:5030;top:4324;width:102;height:34" coordorigin="5030,4324" coordsize="102,34" path="m5030,4358l5132,4324e" filled="f" stroked="t" strokeweight=".134681pt" strokecolor="#006EFF">
                <v:path arrowok="t"/>
              </v:shape>
            </v:group>
            <v:group style="position:absolute;left:5137;top:4329;width:10;height:2" coordorigin="5137,4329" coordsize="10,2">
              <v:shape style="position:absolute;left:5137;top:4329;width:10;height:2" coordorigin="5137,4329" coordsize="10,0" path="m5137,4329l5147,4329e" filled="f" stroked="t" strokeweight=".573144pt" strokecolor="#006FFF">
                <v:path arrowok="t"/>
              </v:shape>
            </v:group>
            <v:group style="position:absolute;left:5132;top:4220;width:184;height:103" coordorigin="5132,4220" coordsize="184,103">
              <v:shape style="position:absolute;left:5132;top:4220;width:184;height:103" coordorigin="5132,4220" coordsize="184,103" path="m5132,4324l5316,4220e" filled="f" stroked="t" strokeweight=".13257pt" strokecolor="#006EFF">
                <v:path arrowok="t"/>
              </v:shape>
            </v:group>
            <v:group style="position:absolute;left:5321;top:4226;width:10;height:2" coordorigin="5321,4226" coordsize="10,2">
              <v:shape style="position:absolute;left:5321;top:4226;width:10;height:2" coordorigin="5321,4226" coordsize="10,0" path="m5321,4226l5331,4226e" filled="f" stroked="t" strokeweight=".573144pt" strokecolor="#006FFF">
                <v:path arrowok="t"/>
              </v:shape>
            </v:group>
            <v:group style="position:absolute;left:5316;top:4198;width:41;height:23" coordorigin="5316,4198" coordsize="41,23">
              <v:shape style="position:absolute;left:5316;top:4198;width:41;height:23" coordorigin="5316,4198" coordsize="41,23" path="m5316,4220l5357,4198e" filled="f" stroked="t" strokeweight=".132549pt" strokecolor="#006EFF">
                <v:path arrowok="t"/>
              </v:shape>
            </v:group>
            <v:group style="position:absolute;left:5362;top:4203;width:10;height:2" coordorigin="5362,4203" coordsize="10,2">
              <v:shape style="position:absolute;left:5362;top:4203;width:10;height:2" coordorigin="5362,4203" coordsize="10,0" path="m5362,4203l5372,4203e" filled="f" stroked="t" strokeweight=".573144pt" strokecolor="#006FFF">
                <v:path arrowok="t"/>
              </v:shape>
            </v:group>
            <v:group style="position:absolute;left:5357;top:4060;width:143;height:138" coordorigin="5357,4060" coordsize="143,138">
              <v:shape style="position:absolute;left:5357;top:4060;width:143;height:138" coordorigin="5357,4060" coordsize="143,138" path="m5357,4198l5500,4060e" filled="f" stroked="t" strokeweight=".128828pt" strokecolor="#006EFF">
                <v:path arrowok="t"/>
              </v:shape>
            </v:group>
            <v:group style="position:absolute;left:5505;top:4065;width:10;height:2" coordorigin="5505,4065" coordsize="10,2">
              <v:shape style="position:absolute;left:5505;top:4065;width:10;height:2" coordorigin="5505,4065" coordsize="10,0" path="m5505,4065l5515,4065e" filled="f" stroked="t" strokeweight=".573144pt" strokecolor="#006FFF">
                <v:path arrowok="t"/>
              </v:shape>
            </v:group>
            <v:group style="position:absolute;left:5500;top:4037;width:31;height:23" coordorigin="5500,4037" coordsize="31,23">
              <v:shape style="position:absolute;left:5500;top:4037;width:31;height:23" coordorigin="5500,4037" coordsize="31,23" path="m5500,4060l5530,4037e" filled="f" stroked="t" strokeweight=".130714pt" strokecolor="#006EFF">
                <v:path arrowok="t"/>
              </v:shape>
            </v:group>
            <v:group style="position:absolute;left:5536;top:4042;width:10;height:2" coordorigin="5536,4042" coordsize="10,2">
              <v:shape style="position:absolute;left:5536;top:4042;width:10;height:2" coordorigin="5536,4042" coordsize="10,0" path="m5536,4042l5546,4042e" filled="f" stroked="t" strokeweight=".573144pt" strokecolor="#006FFF">
                <v:path arrowok="t"/>
              </v:shape>
            </v:group>
            <v:group style="position:absolute;left:5500;top:3991;width:31;height:46" coordorigin="5500,3991" coordsize="31,46">
              <v:shape style="position:absolute;left:5500;top:3991;width:31;height:46" coordorigin="5500,3991" coordsize="31,46" path="m5530,4037l5500,3991e" filled="f" stroked="t" strokeweight=".125616pt" strokecolor="#006EFF">
                <v:path arrowok="t"/>
              </v:shape>
            </v:group>
            <v:group style="position:absolute;left:5505;top:3996;width:10;height:2" coordorigin="5505,3996" coordsize="10,2">
              <v:shape style="position:absolute;left:5505;top:3996;width:10;height:2" coordorigin="5505,3996" coordsize="10,0" path="m5505,3996l5515,3996e" filled="f" stroked="t" strokeweight=".573144pt" strokecolor="#006FFF">
                <v:path arrowok="t"/>
              </v:shape>
            </v:group>
            <v:group style="position:absolute;left:3088;top:2715;width:10;height:11" coordorigin="3088,2715" coordsize="10,11">
              <v:shape style="position:absolute;left:3088;top:2715;width:10;height:11" coordorigin="3088,2715" coordsize="10,11" path="m3099,2715l3088,2726e" filled="f" stroked="t" strokeweight=".127667pt" strokecolor="#00DFFF">
                <v:path arrowok="t"/>
              </v:shape>
            </v:group>
            <v:group style="position:absolute;left:3094;top:2732;width:10;height:2" coordorigin="3094,2732" coordsize="10,2">
              <v:shape style="position:absolute;left:3094;top:2732;width:10;height:2" coordorigin="3094,2732" coordsize="10,0" path="m3094,2732l3104,2732e" filled="f" stroked="t" strokeweight=".573144pt" strokecolor="#00DFFF">
                <v:path arrowok="t"/>
              </v:shape>
            </v:group>
            <v:group style="position:absolute;left:3088;top:2726;width:10;height:2" coordorigin="3088,2726" coordsize="10,2">
              <v:shape style="position:absolute;left:3088;top:2726;width:10;height:2" coordorigin="3088,2726" coordsize="10,0" path="m3088,2726l3099,2726e" filled="f" stroked="t" strokeweight=".136236pt" strokecolor="#00DFFF">
                <v:path arrowok="t"/>
              </v:shape>
            </v:group>
            <v:group style="position:absolute;left:3104;top:2732;width:10;height:2" coordorigin="3104,2732" coordsize="10,2">
              <v:shape style="position:absolute;left:3104;top:2732;width:10;height:2" coordorigin="3104,2732" coordsize="10,0" path="m3104,2732l3114,2732e" filled="f" stroked="t" strokeweight=".573144pt" strokecolor="#00DFFF">
                <v:path arrowok="t"/>
              </v:shape>
            </v:group>
            <v:group style="position:absolute;left:3099;top:2726;width:164;height:161" coordorigin="3099,2726" coordsize="164,161">
              <v:shape style="position:absolute;left:3099;top:2726;width:164;height:161" coordorigin="3099,2726" coordsize="164,161" path="m3099,2726l3262,2887e" filled="f" stroked="t" strokeweight=".128691pt" strokecolor="#00DFFF">
                <v:path arrowok="t"/>
              </v:shape>
            </v:group>
            <v:group style="position:absolute;left:3267;top:2893;width:10;height:2" coordorigin="3267,2893" coordsize="10,2">
              <v:shape style="position:absolute;left:3267;top:2893;width:10;height:2" coordorigin="3267,2893" coordsize="10,0" path="m3267,2893l3278,2893e" filled="f" stroked="t" strokeweight=".573144pt" strokecolor="#00DFFF">
                <v:path arrowok="t"/>
              </v:shape>
            </v:group>
            <v:group style="position:absolute;left:3262;top:2887;width:20;height:11" coordorigin="3262,2887" coordsize="20,11">
              <v:shape style="position:absolute;left:3262;top:2887;width:20;height:11" coordorigin="3262,2887" coordsize="20,11" path="m3262,2887l3283,2899e" filled="f" stroked="t" strokeweight=".132549pt" strokecolor="#00DFFF">
                <v:path arrowok="t"/>
              </v:shape>
            </v:group>
            <v:group style="position:absolute;left:3288;top:2905;width:10;height:2" coordorigin="3288,2905" coordsize="10,2">
              <v:shape style="position:absolute;left:3288;top:2905;width:10;height:2" coordorigin="3288,2905" coordsize="10,0" path="m3288,2905l3298,2905e" filled="f" stroked="t" strokeweight=".573144pt" strokecolor="#00DFFF">
                <v:path arrowok="t"/>
              </v:shape>
            </v:group>
            <v:group style="position:absolute;left:3283;top:2887;width:92;height:11" coordorigin="3283,2887" coordsize="92,11">
              <v:shape style="position:absolute;left:3283;top:2887;width:92;height:11" coordorigin="3283,2887" coordsize="92,11" path="m3283,2899l3374,2887e" filled="f" stroked="t" strokeweight=".135999pt" strokecolor="#00DFFF">
                <v:path arrowok="t"/>
              </v:shape>
            </v:group>
            <v:group style="position:absolute;left:3380;top:2893;width:11;height:2" coordorigin="3380,2893" coordsize="11,2">
              <v:shape style="position:absolute;left:3380;top:2893;width:11;height:2" coordorigin="3380,2893" coordsize="11,0" path="m3380,2893l3390,2893e" filled="f" stroked="t" strokeweight=".573144pt" strokecolor="#00DFFF">
                <v:path arrowok="t"/>
              </v:shape>
            </v:group>
            <v:group style="position:absolute;left:3374;top:2876;width:92;height:11" coordorigin="3374,2876" coordsize="92,11">
              <v:shape style="position:absolute;left:3374;top:2876;width:92;height:11" coordorigin="3374,2876" coordsize="92,11" path="m3374,2887l3467,2876e" filled="f" stroked="t" strokeweight=".136002pt" strokecolor="#00DFFF">
                <v:path arrowok="t"/>
              </v:shape>
            </v:group>
            <v:group style="position:absolute;left:3472;top:2882;width:10;height:2" coordorigin="3472,2882" coordsize="10,2">
              <v:shape style="position:absolute;left:3472;top:2882;width:10;height:2" coordorigin="3472,2882" coordsize="10,0" path="m3472,2882l3482,2882e" filled="f" stroked="t" strokeweight=".573144pt" strokecolor="#00DFFF">
                <v:path arrowok="t"/>
              </v:shape>
            </v:group>
            <v:group style="position:absolute;left:3467;top:2853;width:184;height:23" coordorigin="3467,2853" coordsize="184,23">
              <v:shape style="position:absolute;left:3467;top:2853;width:184;height:23" coordorigin="3467,2853" coordsize="184,23" path="m3467,2876l3651,2853e" filled="f" stroked="t" strokeweight=".136005pt" strokecolor="#00DFFF">
                <v:path arrowok="t"/>
              </v:shape>
            </v:group>
            <v:group style="position:absolute;left:3656;top:2859;width:10;height:2" coordorigin="3656,2859" coordsize="10,2">
              <v:shape style="position:absolute;left:3656;top:2859;width:10;height:2" coordorigin="3656,2859" coordsize="10,0" path="m3656,2859l3666,2859e" filled="f" stroked="t" strokeweight=".573144pt" strokecolor="#00DFFF">
                <v:path arrowok="t"/>
              </v:shape>
            </v:group>
            <v:group style="position:absolute;left:3651;top:2853;width:184;height:2" coordorigin="3651,2853" coordsize="184,2">
              <v:shape style="position:absolute;left:3651;top:2853;width:184;height:2" coordorigin="3651,2853" coordsize="184,0" path="m3651,2853l3834,2853e" filled="f" stroked="t" strokeweight=".136236pt" strokecolor="#00DFFF">
                <v:path arrowok="t"/>
              </v:shape>
            </v:group>
            <v:group style="position:absolute;left:3839;top:2859;width:10;height:2" coordorigin="3839,2859" coordsize="10,2">
              <v:shape style="position:absolute;left:3839;top:2859;width:10;height:2" coordorigin="3839,2859" coordsize="10,0" path="m3839,2859l3850,2859e" filled="f" stroked="t" strokeweight=".573144pt" strokecolor="#00DFFF">
                <v:path arrowok="t"/>
              </v:shape>
            </v:group>
            <v:group style="position:absolute;left:3834;top:2842;width:184;height:11" coordorigin="3834,2842" coordsize="184,11">
              <v:shape style="position:absolute;left:3834;top:2842;width:184;height:11" coordorigin="3834,2842" coordsize="184,11" path="m3834,2853l4018,2842e" filled="f" stroked="t" strokeweight=".136176pt" strokecolor="#00DFFF">
                <v:path arrowok="t"/>
              </v:shape>
            </v:group>
            <v:group style="position:absolute;left:4023;top:2847;width:10;height:2" coordorigin="4023,2847" coordsize="10,2">
              <v:shape style="position:absolute;left:4023;top:2847;width:10;height:2" coordorigin="4023,2847" coordsize="10,0" path="m4023,2847l4034,2847e" filled="f" stroked="t" strokeweight=".573144pt" strokecolor="#00DFFF">
                <v:path arrowok="t"/>
              </v:shape>
            </v:group>
            <v:group style="position:absolute;left:4018;top:2726;width:184;height:115" coordorigin="4018,2726" coordsize="184,115">
              <v:shape style="position:absolute;left:4018;top:2726;width:184;height:115" coordorigin="4018,2726" coordsize="184,115" path="m4018,2842l4202,2726e" filled="f" stroked="t" strokeweight=".131919pt" strokecolor="#00DFFF">
                <v:path arrowok="t"/>
              </v:shape>
            </v:group>
            <v:group style="position:absolute;left:4207;top:2732;width:10;height:2" coordorigin="4207,2732" coordsize="10,2">
              <v:shape style="position:absolute;left:4207;top:2732;width:10;height:2" coordorigin="4207,2732" coordsize="10,0" path="m4207,2732l4218,2732e" filled="f" stroked="t" strokeweight=".573144pt" strokecolor="#00DFFF">
                <v:path arrowok="t"/>
              </v:shape>
            </v:group>
            <v:group style="position:absolute;left:4069;top:2555;width:133;height:172" coordorigin="4069,2555" coordsize="133,172">
              <v:shape style="position:absolute;left:4069;top:2555;width:133;height:172" coordorigin="4069,2555" coordsize="133,172" path="m4202,2726l4069,2555e" filled="f" stroked="t" strokeweight=".126651pt" strokecolor="#00DFFF">
                <v:path arrowok="t"/>
              </v:shape>
            </v:group>
            <v:group style="position:absolute;left:4074;top:2560;width:10;height:2" coordorigin="4074,2560" coordsize="10,2">
              <v:shape style="position:absolute;left:4074;top:2560;width:10;height:2" coordorigin="4074,2560" coordsize="10,0" path="m4074,2560l4085,2560e" filled="f" stroked="t" strokeweight=".573144pt" strokecolor="#00DFFF">
                <v:path arrowok="t"/>
              </v:shape>
            </v:group>
            <v:group style="position:absolute;left:4018;top:2497;width:51;height:58" coordorigin="4018,2497" coordsize="51,58">
              <v:shape style="position:absolute;left:4018;top:2497;width:51;height:58" coordorigin="4018,2497" coordsize="51,58" path="m4069,2555l4018,2497e" filled="f" stroked="t" strokeweight=".127603pt" strokecolor="#00DFFF">
                <v:path arrowok="t"/>
              </v:shape>
            </v:group>
            <v:group style="position:absolute;left:4023;top:2502;width:10;height:2" coordorigin="4023,2502" coordsize="10,2">
              <v:shape style="position:absolute;left:4023;top:2502;width:10;height:2" coordorigin="4023,2502" coordsize="10,0" path="m4023,2502l4034,2502e" filled="f" stroked="t" strokeweight=".573144pt" strokecolor="#00DFFF">
                <v:path arrowok="t"/>
              </v:shape>
            </v:group>
            <v:group style="position:absolute;left:3834;top:2485;width:184;height:11" coordorigin="3834,2485" coordsize="184,11">
              <v:shape style="position:absolute;left:3834;top:2485;width:184;height:11" coordorigin="3834,2485" coordsize="184,11" path="m4018,2497l3834,2485e" filled="f" stroked="t" strokeweight=".136176pt" strokecolor="#00DFFF">
                <v:path arrowok="t"/>
              </v:shape>
            </v:group>
            <v:group style="position:absolute;left:3839;top:2491;width:10;height:2" coordorigin="3839,2491" coordsize="10,2">
              <v:shape style="position:absolute;left:3839;top:2491;width:10;height:2" coordorigin="3839,2491" coordsize="10,0" path="m3839,2491l3850,2491e" filled="f" stroked="t" strokeweight=".573144pt" strokecolor="#00DFFF">
                <v:path arrowok="t"/>
              </v:shape>
            </v:group>
            <v:group style="position:absolute;left:3651;top:2485;width:184;height:2" coordorigin="3651,2485" coordsize="184,2">
              <v:shape style="position:absolute;left:3651;top:2485;width:184;height:2" coordorigin="3651,2485" coordsize="184,0" path="m3834,2485l3651,2485e" filled="f" stroked="t" strokeweight=".136236pt" strokecolor="#00DFFF">
                <v:path arrowok="t"/>
              </v:shape>
            </v:group>
            <v:group style="position:absolute;left:3656;top:2491;width:10;height:2" coordorigin="3656,2491" coordsize="10,2">
              <v:shape style="position:absolute;left:3656;top:2491;width:10;height:2" coordorigin="3656,2491" coordsize="10,0" path="m3656,2491l3666,2491e" filled="f" stroked="t" strokeweight=".573144pt" strokecolor="#00DFFF">
                <v:path arrowok="t"/>
              </v:shape>
            </v:group>
            <v:group style="position:absolute;left:3467;top:2474;width:184;height:11" coordorigin="3467,2474" coordsize="184,11">
              <v:shape style="position:absolute;left:3467;top:2474;width:184;height:11" coordorigin="3467,2474" coordsize="184,11" path="m3651,2485l3467,2474e" filled="f" stroked="t" strokeweight=".136176pt" strokecolor="#00DFFF">
                <v:path arrowok="t"/>
              </v:shape>
            </v:group>
            <v:group style="position:absolute;left:3472;top:2480;width:10;height:2" coordorigin="3472,2480" coordsize="10,2">
              <v:shape style="position:absolute;left:3472;top:2480;width:10;height:2" coordorigin="3472,2480" coordsize="10,0" path="m3472,2480l3482,2480e" filled="f" stroked="t" strokeweight=".573144pt" strokecolor="#00DFFF">
                <v:path arrowok="t"/>
              </v:shape>
            </v:group>
            <v:group style="position:absolute;left:3283;top:2462;width:184;height:11" coordorigin="3283,2462" coordsize="184,11">
              <v:shape style="position:absolute;left:3283;top:2462;width:184;height:11" coordorigin="3283,2462" coordsize="184,11" path="m3467,2474l3283,2462e" filled="f" stroked="t" strokeweight=".136176pt" strokecolor="#00DFFF">
                <v:path arrowok="t"/>
              </v:shape>
            </v:group>
            <v:group style="position:absolute;left:3288;top:2468;width:10;height:2" coordorigin="3288,2468" coordsize="10,2">
              <v:shape style="position:absolute;left:3288;top:2468;width:10;height:2" coordorigin="3288,2468" coordsize="10,0" path="m3288,2468l3298,2468e" filled="f" stroked="t" strokeweight=".573144pt" strokecolor="#00DFFF">
                <v:path arrowok="t"/>
              </v:shape>
            </v:group>
            <v:group style="position:absolute;left:3201;top:2462;width:82;height:92" coordorigin="3201,2462" coordsize="82,92">
              <v:shape style="position:absolute;left:3201;top:2462;width:82;height:92" coordorigin="3201,2462" coordsize="82,92" path="m3283,2462l3201,2555e" filled="f" stroked="t" strokeweight=".12763pt" strokecolor="#00DFFF">
                <v:path arrowok="t"/>
              </v:shape>
            </v:group>
            <v:group style="position:absolute;left:3206;top:2560;width:10;height:2" coordorigin="3206,2560" coordsize="10,2">
              <v:shape style="position:absolute;left:3206;top:2560;width:10;height:2" coordorigin="3206,2560" coordsize="10,0" path="m3206,2560l3216,2560e" filled="f" stroked="t" strokeweight=".573144pt" strokecolor="#00DFFF">
                <v:path arrowok="t"/>
              </v:shape>
            </v:group>
            <v:group style="position:absolute;left:3099;top:2555;width:102;height:160" coordorigin="3099,2555" coordsize="102,160">
              <v:shape style="position:absolute;left:3099;top:2555;width:102;height:160" coordorigin="3099,2555" coordsize="102,160" path="m3201,2555l3099,2715e" filled="f" stroked="t" strokeweight=".12534pt" strokecolor="#00DFFF">
                <v:path arrowok="t"/>
              </v:shape>
            </v:group>
            <v:group style="position:absolute;left:3104;top:2721;width:10;height:2" coordorigin="3104,2721" coordsize="10,2">
              <v:shape style="position:absolute;left:3104;top:2721;width:10;height:2" coordorigin="3104,2721" coordsize="10,0" path="m3104,2721l3114,2721e" filled="f" stroked="t" strokeweight=".573144pt" strokecolor="#00DFFF">
                <v:path arrowok="t"/>
              </v:shape>
            </v:group>
            <v:group style="position:absolute;left:5776;top:3864;width:92;height:127" coordorigin="5776,3864" coordsize="92,127">
              <v:shape style="position:absolute;left:5776;top:3864;width:92;height:127" coordorigin="5776,3864" coordsize="92,127" path="m5868,3991l5776,3864e" filled="f" stroked="t" strokeweight=".126216pt" strokecolor="#00DFFF">
                <v:path arrowok="t"/>
              </v:shape>
            </v:group>
            <v:group style="position:absolute;left:5781;top:3870;width:10;height:2" coordorigin="5781,3870" coordsize="10,2">
              <v:shape style="position:absolute;left:5781;top:3870;width:10;height:2" coordorigin="5781,3870" coordsize="10,0" path="m5781,3870l5791,3870e" filled="f" stroked="t" strokeweight=".573144pt" strokecolor="#00DFFF">
                <v:path arrowok="t"/>
              </v:shape>
            </v:group>
            <v:group style="position:absolute;left:5684;top:3772;width:92;height:92" coordorigin="5684,3772" coordsize="92,92">
              <v:shape style="position:absolute;left:5684;top:3772;width:92;height:92" coordorigin="5684,3772" coordsize="92,92" path="m5776,3864l5684,3772e" filled="f" stroked="t" strokeweight=".12858pt" strokecolor="#00DFFF">
                <v:path arrowok="t"/>
              </v:shape>
            </v:group>
            <v:group style="position:absolute;left:5689;top:3778;width:10;height:2" coordorigin="5689,3778" coordsize="10,2">
              <v:shape style="position:absolute;left:5689;top:3778;width:10;height:2" coordorigin="5689,3778" coordsize="10,0" path="m5689,3778l5699,3778e" filled="f" stroked="t" strokeweight=".573144pt" strokecolor="#00DFFF">
                <v:path arrowok="t"/>
              </v:shape>
            </v:group>
            <v:group style="position:absolute;left:5592;top:3703;width:92;height:69" coordorigin="5592,3703" coordsize="92,69">
              <v:shape style="position:absolute;left:5592;top:3703;width:92;height:69" coordorigin="5592,3703" coordsize="92,69" path="m5684,3772l5592,3703e" filled="f" stroked="t" strokeweight=".130664pt" strokecolor="#00DFFF">
                <v:path arrowok="t"/>
              </v:shape>
            </v:group>
            <v:group style="position:absolute;left:5597;top:3709;width:10;height:2" coordorigin="5597,3709" coordsize="10,2">
              <v:shape style="position:absolute;left:5597;top:3709;width:10;height:2" coordorigin="5597,3709" coordsize="10,0" path="m5597,3709l5607,3709e" filled="f" stroked="t" strokeweight=".573144pt" strokecolor="#00DFFF">
                <v:path arrowok="t"/>
              </v:shape>
            </v:group>
            <v:group style="position:absolute;left:5500;top:3634;width:92;height:69" coordorigin="5500,3634" coordsize="92,69">
              <v:shape style="position:absolute;left:5500;top:3634;width:92;height:69" coordorigin="5500,3634" coordsize="92,69" path="m5592,3703l5500,3634e" filled="f" stroked="t" strokeweight=".130755pt" strokecolor="#00DFFF">
                <v:path arrowok="t"/>
              </v:shape>
            </v:group>
            <v:group style="position:absolute;left:5505;top:3640;width:10;height:2" coordorigin="5505,3640" coordsize="10,2">
              <v:shape style="position:absolute;left:5505;top:3640;width:10;height:2" coordorigin="5505,3640" coordsize="10,0" path="m5505,3640l5515,3640e" filled="f" stroked="t" strokeweight=".573144pt" strokecolor="#00DFFF">
                <v:path arrowok="t"/>
              </v:shape>
            </v:group>
            <v:group style="position:absolute;left:5316;top:3542;width:184;height:92" coordorigin="5316,3542" coordsize="184,92">
              <v:shape style="position:absolute;left:5316;top:3542;width:184;height:92" coordorigin="5316,3542" coordsize="184,92" path="m5500,3634l5316,3542e" filled="f" stroked="t" strokeweight=".133147pt" strokecolor="#00DFFF">
                <v:path arrowok="t"/>
              </v:shape>
            </v:group>
            <v:group style="position:absolute;left:5321;top:3548;width:10;height:2" coordorigin="5321,3548" coordsize="10,2">
              <v:shape style="position:absolute;left:5321;top:3548;width:10;height:2" coordorigin="5321,3548" coordsize="10,0" path="m5321,3548l5331,3548e" filled="f" stroked="t" strokeweight=".573144pt" strokecolor="#00DFFF">
                <v:path arrowok="t"/>
              </v:shape>
            </v:group>
            <v:group style="position:absolute;left:5295;top:3542;width:21;height:2" coordorigin="5295,3542" coordsize="21,2">
              <v:shape style="position:absolute;left:5295;top:3542;width:21;height:2" coordorigin="5295,3542" coordsize="21,0" path="m5316,3542l5295,3542e" filled="f" stroked="t" strokeweight=".136236pt" strokecolor="#00DFFF">
                <v:path arrowok="t"/>
              </v:shape>
            </v:group>
            <v:group style="position:absolute;left:5300;top:3548;width:10;height:2" coordorigin="5300,3548" coordsize="10,2">
              <v:shape style="position:absolute;left:5300;top:3548;width:10;height:2" coordorigin="5300,3548" coordsize="10,0" path="m5300,3548l5311,3548e" filled="f" stroked="t" strokeweight=".573144pt" strokecolor="#00DFFF">
                <v:path arrowok="t"/>
              </v:shape>
            </v:group>
            <v:group style="position:absolute;left:5132;top:3485;width:163;height:57" coordorigin="5132,3485" coordsize="163,57">
              <v:shape style="position:absolute;left:5132;top:3485;width:163;height:57" coordorigin="5132,3485" coordsize="163,57" path="m5295,3542l5132,3485e" filled="f" stroked="t" strokeweight=".134552pt" strokecolor="#00DFFF">
                <v:path arrowok="t"/>
              </v:shape>
            </v:group>
            <v:group style="position:absolute;left:5137;top:3491;width:10;height:2" coordorigin="5137,3491" coordsize="10,2">
              <v:shape style="position:absolute;left:5137;top:3491;width:10;height:2" coordorigin="5137,3491" coordsize="10,0" path="m5137,3491l5147,3491e" filled="f" stroked="t" strokeweight=".573144pt" strokecolor="#00DFFF">
                <v:path arrowok="t"/>
              </v:shape>
            </v:group>
            <v:group style="position:absolute;left:4948;top:3451;width:184;height:34" coordorigin="4948,3451" coordsize="184,34">
              <v:shape style="position:absolute;left:4948;top:3451;width:184;height:34" coordorigin="4948,3451" coordsize="184,34" path="m5132,3485l4948,3451e" filled="f" stroked="t" strokeweight=".135718pt" strokecolor="#00DFFF">
                <v:path arrowok="t"/>
              </v:shape>
            </v:group>
            <v:group style="position:absolute;left:4953;top:3456;width:10;height:2" coordorigin="4953,3456" coordsize="10,2">
              <v:shape style="position:absolute;left:4953;top:3456;width:10;height:2" coordorigin="4953,3456" coordsize="10,0" path="m4953,3456l4963,3456e" filled="f" stroked="t" strokeweight=".573144pt" strokecolor="#00DFFF">
                <v:path arrowok="t"/>
              </v:shape>
            </v:group>
            <v:group style="position:absolute;left:4764;top:3416;width:184;height:34" coordorigin="4764,3416" coordsize="184,34">
              <v:shape style="position:absolute;left:4764;top:3416;width:184;height:34" coordorigin="4764,3416" coordsize="184,34" path="m4948,3451l4764,3416e" filled="f" stroked="t" strokeweight=".135718pt" strokecolor="#00DFFF">
                <v:path arrowok="t"/>
              </v:shape>
            </v:group>
            <v:group style="position:absolute;left:4769;top:3422;width:10;height:2" coordorigin="4769,3422" coordsize="10,2">
              <v:shape style="position:absolute;left:4769;top:3422;width:10;height:2" coordorigin="4769,3422" coordsize="10,0" path="m4769,3422l4779,3422e" filled="f" stroked="t" strokeweight=".573144pt" strokecolor="#00DFFF">
                <v:path arrowok="t"/>
              </v:shape>
            </v:group>
            <v:group style="position:absolute;left:4580;top:3416;width:184;height:126" coordorigin="4580,3416" coordsize="184,126">
              <v:shape style="position:absolute;left:4580;top:3416;width:184;height:126" coordorigin="4580,3416" coordsize="184,126" path="m4764,3416l4580,3542e" filled="f" stroked="t" strokeweight=".131338pt" strokecolor="#00DFFF">
                <v:path arrowok="t"/>
              </v:shape>
            </v:group>
            <v:group style="position:absolute;left:4585;top:3548;width:11;height:2" coordorigin="4585,3548" coordsize="11,2">
              <v:shape style="position:absolute;left:4585;top:3548;width:11;height:2" coordorigin="4585,3548" coordsize="11,0" path="m4585,3548l4596,3548e" filled="f" stroked="t" strokeweight=".573144pt" strokecolor="#00DFFF">
                <v:path arrowok="t"/>
              </v:shape>
            </v:group>
            <v:group style="position:absolute;left:4570;top:3542;width:10;height:2" coordorigin="4570,3542" coordsize="10,2">
              <v:shape style="position:absolute;left:4570;top:3542;width:10;height:2" coordorigin="4570,3542" coordsize="10,0" path="m4580,3542l4570,3542e" filled="f" stroked="t" strokeweight=".136236pt" strokecolor="#00DFFF">
                <v:path arrowok="t"/>
              </v:shape>
            </v:group>
            <v:group style="position:absolute;left:4575;top:3548;width:10;height:2" coordorigin="4575,3548" coordsize="10,2">
              <v:shape style="position:absolute;left:4575;top:3548;width:10;height:2" coordorigin="4575,3548" coordsize="10,0" path="m4575,3548l4585,3548e" filled="f" stroked="t" strokeweight=".573144pt" strokecolor="#00DFFF">
                <v:path arrowok="t"/>
              </v:shape>
            </v:group>
            <v:group style="position:absolute;left:4386;top:3542;width:184;height:149" coordorigin="4386,3542" coordsize="184,149">
              <v:shape style="position:absolute;left:4386;top:3542;width:184;height:149" coordorigin="4386,3542" coordsize="184,149" path="m4570,3542l4386,3692e" filled="f" stroked="t" strokeweight=".130120pt" strokecolor="#00DFFF">
                <v:path arrowok="t"/>
              </v:shape>
            </v:group>
            <v:group style="position:absolute;left:4391;top:3697;width:10;height:2" coordorigin="4391,3697" coordsize="10,2">
              <v:shape style="position:absolute;left:4391;top:3697;width:10;height:2" coordorigin="4391,3697" coordsize="10,0" path="m4391,3697l4402,3697e" filled="f" stroked="t" strokeweight=".573144pt" strokecolor="#00DFFF">
                <v:path arrowok="t"/>
              </v:shape>
            </v:group>
            <v:group style="position:absolute;left:4376;top:3692;width:10;height:11" coordorigin="4376,3692" coordsize="10,11">
              <v:shape style="position:absolute;left:4376;top:3692;width:10;height:11" coordorigin="4376,3692" coordsize="10,11" path="m4386,3692l4376,3703e" filled="f" stroked="t" strokeweight=".127667pt" strokecolor="#00DFFF">
                <v:path arrowok="t"/>
              </v:shape>
            </v:group>
            <v:group style="position:absolute;left:4381;top:3709;width:10;height:2" coordorigin="4381,3709" coordsize="10,2">
              <v:shape style="position:absolute;left:4381;top:3709;width:10;height:2" coordorigin="4381,3709" coordsize="10,0" path="m4381,3709l4391,3709e" filled="f" stroked="t" strokeweight=".573144pt" strokecolor="#00DFFF">
                <v:path arrowok="t"/>
              </v:shape>
            </v:group>
            <v:group style="position:absolute;left:4223;top:3703;width:153;height:161" coordorigin="4223,3703" coordsize="153,161">
              <v:shape style="position:absolute;left:4223;top:3703;width:153;height:161" coordorigin="4223,3703" coordsize="153,161" path="m4376,3703l4223,3864e" filled="f" stroked="t" strokeweight=".128195pt" strokecolor="#00DFFF">
                <v:path arrowok="t"/>
              </v:shape>
            </v:group>
            <v:group style="position:absolute;left:4228;top:3870;width:10;height:2" coordorigin="4228,3870" coordsize="10,2">
              <v:shape style="position:absolute;left:4228;top:3870;width:10;height:2" coordorigin="4228,3870" coordsize="10,0" path="m4228,3870l4238,3870e" filled="f" stroked="t" strokeweight=".573144pt" strokecolor="#00DFFF">
                <v:path arrowok="t"/>
              </v:shape>
            </v:group>
            <v:group style="position:absolute;left:4202;top:3864;width:20;height:23" coordorigin="4202,3864" coordsize="20,23">
              <v:shape style="position:absolute;left:4202;top:3864;width:20;height:23" coordorigin="4202,3864" coordsize="20,23" path="m4223,3864l4202,3887e" filled="f" stroked="t" strokeweight=".127667pt" strokecolor="#00DFFF">
                <v:path arrowok="t"/>
              </v:shape>
            </v:group>
            <v:group style="position:absolute;left:4207;top:3893;width:10;height:2" coordorigin="4207,3893" coordsize="10,2">
              <v:shape style="position:absolute;left:4207;top:3893;width:10;height:2" coordorigin="4207,3893" coordsize="10,0" path="m4207,3893l4218,3893e" filled="f" stroked="t" strokeweight=".573144pt" strokecolor="#00DFFF">
                <v:path arrowok="t"/>
              </v:shape>
            </v:group>
            <v:group style="position:absolute;left:4090;top:3887;width:113;height:149" coordorigin="4090,3887" coordsize="113,149">
              <v:shape style="position:absolute;left:4090;top:3887;width:113;height:149" coordorigin="4090,3887" coordsize="113,149" path="m4202,3887l4090,4037e" filled="f" stroked="t" strokeweight=".126460pt" strokecolor="#00DFFF">
                <v:path arrowok="t"/>
              </v:shape>
            </v:group>
            <v:group style="position:absolute;left:4095;top:4042;width:10;height:2" coordorigin="4095,4042" coordsize="10,2">
              <v:shape style="position:absolute;left:4095;top:4042;width:10;height:2" coordorigin="4095,4042" coordsize="10,0" path="m4095,4042l4105,4042e" filled="f" stroked="t" strokeweight=".573144pt" strokecolor="#00DFFF">
                <v:path arrowok="t"/>
              </v:shape>
            </v:group>
            <v:group style="position:absolute;left:4090;top:4037;width:62;height:161" coordorigin="4090,4037" coordsize="62,161">
              <v:shape style="position:absolute;left:4090;top:4037;width:62;height:161" coordorigin="4090,4037" coordsize="62,161" path="m4090,4037l4151,4198e" filled="f" stroked="t" strokeweight=".122859pt" strokecolor="#00DFFF">
                <v:path arrowok="t"/>
              </v:shape>
            </v:group>
            <v:group style="position:absolute;left:4156;top:4203;width:10;height:2" coordorigin="4156,4203" coordsize="10,2">
              <v:shape style="position:absolute;left:4156;top:4203;width:10;height:2" coordorigin="4156,4203" coordsize="10,0" path="m4156,4203l4167,4203e" filled="f" stroked="t" strokeweight=".573144pt" strokecolor="#00DFFF">
                <v:path arrowok="t"/>
              </v:shape>
            </v:group>
            <v:group style="position:absolute;left:4151;top:4198;width:51;height:103" coordorigin="4151,4198" coordsize="51,103">
              <v:shape style="position:absolute;left:4151;top:4198;width:51;height:103" coordorigin="4151,4198" coordsize="51,103" path="m4151,4198l4202,4301e" filled="f" stroked="t" strokeweight=".12392pt" strokecolor="#00DFFF">
                <v:path arrowok="t"/>
              </v:shape>
            </v:group>
            <v:group style="position:absolute;left:4207;top:4306;width:10;height:2" coordorigin="4207,4306" coordsize="10,2">
              <v:shape style="position:absolute;left:4207;top:4306;width:10;height:2" coordorigin="4207,4306" coordsize="10,0" path="m4207,4306l4218,4306e" filled="f" stroked="t" strokeweight=".573144pt" strokecolor="#00DFFF">
                <v:path arrowok="t"/>
              </v:shape>
            </v:group>
            <v:group style="position:absolute;left:4202;top:4301;width:51;height:57" coordorigin="4202,4301" coordsize="51,57">
              <v:shape style="position:absolute;left:4202;top:4301;width:51;height:57" coordorigin="4202,4301" coordsize="51,57" path="m4202,4301l4253,4358e" filled="f" stroked="t" strokeweight=".127667pt" strokecolor="#00DFFF">
                <v:path arrowok="t"/>
              </v:shape>
            </v:group>
            <v:group style="position:absolute;left:4258;top:4364;width:10;height:2" coordorigin="4258,4364" coordsize="10,2">
              <v:shape style="position:absolute;left:4258;top:4364;width:10;height:2" coordorigin="4258,4364" coordsize="10,0" path="m4258,4364l4269,4364e" filled="f" stroked="t" strokeweight=".573144pt" strokecolor="#00DFFF">
                <v:path arrowok="t"/>
              </v:shape>
            </v:group>
            <v:group style="position:absolute;left:4253;top:4358;width:133;height:104" coordorigin="4253,4358" coordsize="133,104">
              <v:shape style="position:absolute;left:4253;top:4358;width:133;height:104" coordorigin="4253,4358" coordsize="133,104" path="m4253,4358l4386,4462e" filled="f" stroked="t" strokeweight=".13044pt" strokecolor="#00DFFF">
                <v:path arrowok="t"/>
              </v:shape>
            </v:group>
            <v:group style="position:absolute;left:4391;top:4467;width:10;height:2" coordorigin="4391,4467" coordsize="10,2">
              <v:shape style="position:absolute;left:4391;top:4467;width:10;height:2" coordorigin="4391,4467" coordsize="10,0" path="m4391,4467l4402,4467e" filled="f" stroked="t" strokeweight=".573144pt" strokecolor="#00DFFF">
                <v:path arrowok="t"/>
              </v:shape>
            </v:group>
            <v:group style="position:absolute;left:4386;top:4462;width:143;height:57" coordorigin="4386,4462" coordsize="143,57">
              <v:shape style="position:absolute;left:4386;top:4462;width:143;height:57" coordorigin="4386,4462" coordsize="143,57" path="m4386,4462l4529,4519e" filled="f" stroked="t" strokeweight=".134108pt" strokecolor="#00DFFF">
                <v:path arrowok="t"/>
              </v:shape>
            </v:group>
            <v:group style="position:absolute;left:4534;top:4525;width:10;height:2" coordorigin="4534,4525" coordsize="10,2">
              <v:shape style="position:absolute;left:4534;top:4525;width:10;height:2" coordorigin="4534,4525" coordsize="10,0" path="m4534,4525l4544,4525e" filled="f" stroked="t" strokeweight=".573144pt" strokecolor="#00DFFF">
                <v:path arrowok="t"/>
              </v:shape>
            </v:group>
            <v:group style="position:absolute;left:4529;top:4519;width:41;height:11" coordorigin="4529,4519" coordsize="41,11">
              <v:shape style="position:absolute;left:4529;top:4519;width:41;height:11" coordorigin="4529,4519" coordsize="41,11" path="m4529,4519l4570,4530e" filled="f" stroked="t" strokeweight=".135111pt" strokecolor="#00DFFF">
                <v:path arrowok="t"/>
              </v:shape>
            </v:group>
            <v:group style="position:absolute;left:4575;top:4536;width:10;height:2" coordorigin="4575,4536" coordsize="10,2">
              <v:shape style="position:absolute;left:4575;top:4536;width:10;height:2" coordorigin="4575,4536" coordsize="10,0" path="m4575,4536l4585,4536e" filled="f" stroked="t" strokeweight=".573144pt" strokecolor="#00DFFF">
                <v:path arrowok="t"/>
              </v:shape>
            </v:group>
            <v:group style="position:absolute;left:4570;top:4530;width:194;height:46" coordorigin="4570,4530" coordsize="194,46">
              <v:shape style="position:absolute;left:4570;top:4530;width:194;height:46" coordorigin="4570,4530" coordsize="194,46" path="m4570,4530l4764,4576e" filled="f" stroked="t" strokeweight=".135426pt" strokecolor="#00DFFF">
                <v:path arrowok="t"/>
              </v:shape>
            </v:group>
            <v:group style="position:absolute;left:4769;top:4582;width:10;height:2" coordorigin="4769,4582" coordsize="10,2">
              <v:shape style="position:absolute;left:4769;top:4582;width:10;height:2" coordorigin="4769,4582" coordsize="10,0" path="m4769,4582l4779,4582e" filled="f" stroked="t" strokeweight=".573144pt" strokecolor="#00DFFF">
                <v:path arrowok="t"/>
              </v:shape>
            </v:group>
            <v:group style="position:absolute;left:4764;top:4553;width:184;height:23" coordorigin="4764,4553" coordsize="184,23">
              <v:shape style="position:absolute;left:4764;top:4553;width:184;height:23" coordorigin="4764,4553" coordsize="184,23" path="m4764,4576l4948,4553e" filled="f" stroked="t" strokeweight=".136001pt" strokecolor="#00DFFF">
                <v:path arrowok="t"/>
              </v:shape>
            </v:group>
            <v:group style="position:absolute;left:4953;top:4559;width:10;height:2" coordorigin="4953,4559" coordsize="10,2">
              <v:shape style="position:absolute;left:4953;top:4559;width:10;height:2" coordorigin="4953,4559" coordsize="10,0" path="m4953,4559l4963,4559e" filled="f" stroked="t" strokeweight=".573144pt" strokecolor="#00DFFF">
                <v:path arrowok="t"/>
              </v:shape>
            </v:group>
            <v:group style="position:absolute;left:4948;top:4519;width:174;height:34" coordorigin="4948,4519" coordsize="174,34">
              <v:shape style="position:absolute;left:4948;top:4519;width:174;height:34" coordorigin="4948,4519" coordsize="174,34" path="m4948,4553l5122,4519e" filled="f" stroked="t" strokeweight=".135657pt" strokecolor="#00DFFF">
                <v:path arrowok="t"/>
              </v:shape>
            </v:group>
            <v:group style="position:absolute;left:5127;top:4525;width:10;height:2" coordorigin="5127,4525" coordsize="10,2">
              <v:shape style="position:absolute;left:5127;top:4525;width:10;height:2" coordorigin="5127,4525" coordsize="10,0" path="m5127,4525l5137,4525e" filled="f" stroked="t" strokeweight=".573144pt" strokecolor="#00DFFF">
                <v:path arrowok="t"/>
              </v:shape>
            </v:group>
            <v:group style="position:absolute;left:5122;top:4519;width:10;height:2" coordorigin="5122,4519" coordsize="10,2">
              <v:shape style="position:absolute;left:5122;top:4519;width:10;height:2" coordorigin="5122,4519" coordsize="10,0" path="m5122,4519l5132,4519e" filled="f" stroked="t" strokeweight=".136236pt" strokecolor="#00DFFF">
                <v:path arrowok="t"/>
              </v:shape>
            </v:group>
            <v:group style="position:absolute;left:5137;top:4525;width:10;height:2" coordorigin="5137,4525" coordsize="10,2">
              <v:shape style="position:absolute;left:5137;top:4525;width:10;height:2" coordorigin="5137,4525" coordsize="10,0" path="m5137,4525l5147,4525e" filled="f" stroked="t" strokeweight=".573144pt" strokecolor="#00DFFF">
                <v:path arrowok="t"/>
              </v:shape>
            </v:group>
            <v:group style="position:absolute;left:5132;top:4473;width:184;height:46" coordorigin="5132,4473" coordsize="184,46">
              <v:shape style="position:absolute;left:5132;top:4473;width:184;height:46" coordorigin="5132,4473" coordsize="184,46" path="m5132,4519l5316,4473e" filled="f" stroked="t" strokeweight=".135340pt" strokecolor="#00DFFF">
                <v:path arrowok="t"/>
              </v:shape>
            </v:group>
            <v:group style="position:absolute;left:5321;top:4479;width:10;height:2" coordorigin="5321,4479" coordsize="10,2">
              <v:shape style="position:absolute;left:5321;top:4479;width:10;height:2" coordorigin="5321,4479" coordsize="10,0" path="m5321,4479l5331,4479e" filled="f" stroked="t" strokeweight=".573144pt" strokecolor="#00DFFF">
                <v:path arrowok="t"/>
              </v:shape>
            </v:group>
            <v:group style="position:absolute;left:5316;top:4393;width:184;height:80" coordorigin="5316,4393" coordsize="184,80">
              <v:shape style="position:absolute;left:5316;top:4393;width:184;height:80" coordorigin="5316,4393" coordsize="184,80" path="m5316,4473l5500,4393e" filled="f" stroked="t" strokeweight=".133775pt" strokecolor="#00DFFF">
                <v:path arrowok="t"/>
              </v:shape>
            </v:group>
            <v:group style="position:absolute;left:5505;top:4399;width:10;height:2" coordorigin="5505,4399" coordsize="10,2">
              <v:shape style="position:absolute;left:5505;top:4399;width:10;height:2" coordorigin="5505,4399" coordsize="10,0" path="m5505,4399l5515,4399e" filled="f" stroked="t" strokeweight=".573144pt" strokecolor="#00DFFF">
                <v:path arrowok="t"/>
              </v:shape>
            </v:group>
            <v:group style="position:absolute;left:5500;top:4358;width:72;height:35" coordorigin="5500,4358" coordsize="72,35">
              <v:shape style="position:absolute;left:5500;top:4358;width:72;height:35" coordorigin="5500,4358" coordsize="72,35" path="m5500,4393l5572,4358e" filled="f" stroked="t" strokeweight=".133313pt" strokecolor="#00DFFF">
                <v:path arrowok="t"/>
              </v:shape>
            </v:group>
            <v:group style="position:absolute;left:5577;top:4364;width:10;height:2" coordorigin="5577,4364" coordsize="10,2">
              <v:shape style="position:absolute;left:5577;top:4364;width:10;height:2" coordorigin="5577,4364" coordsize="10,0" path="m5577,4364l5587,4364e" filled="f" stroked="t" strokeweight=".573144pt" strokecolor="#00DFFF">
                <v:path arrowok="t"/>
              </v:shape>
            </v:group>
            <v:group style="position:absolute;left:5572;top:4289;width:112;height:69" coordorigin="5572,4289" coordsize="112,69">
              <v:shape style="position:absolute;left:5572;top:4289;width:112;height:69" coordorigin="5572,4289" coordsize="112,69" path="m5572,4358l5684,4289e" filled="f" stroked="t" strokeweight=".132040pt" strokecolor="#00DFFF">
                <v:path arrowok="t"/>
              </v:shape>
            </v:group>
            <v:group style="position:absolute;left:5689;top:4295;width:10;height:2" coordorigin="5689,4295" coordsize="10,2">
              <v:shape style="position:absolute;left:5689;top:4295;width:10;height:2" coordorigin="5689,4295" coordsize="10,0" path="m5689,4295l5699,4295e" filled="f" stroked="t" strokeweight=".573144pt" strokecolor="#00DFFF">
                <v:path arrowok="t"/>
              </v:shape>
            </v:group>
            <v:group style="position:absolute;left:5684;top:4198;width:102;height:92" coordorigin="5684,4198" coordsize="102,92">
              <v:shape style="position:absolute;left:5684;top:4198;width:102;height:92" coordorigin="5684,4198" coordsize="102,92" path="m5684,4289l5786,4198e" filled="f" stroked="t" strokeweight=".129384pt" strokecolor="#00DFFF">
                <v:path arrowok="t"/>
              </v:shape>
            </v:group>
            <v:group style="position:absolute;left:5791;top:4203;width:10;height:2" coordorigin="5791,4203" coordsize="10,2">
              <v:shape style="position:absolute;left:5791;top:4203;width:10;height:2" coordorigin="5791,4203" coordsize="10,0" path="m5791,4203l5801,4203e" filled="f" stroked="t" strokeweight=".573144pt" strokecolor="#00DFFF">
                <v:path arrowok="t"/>
              </v:shape>
            </v:group>
            <v:group style="position:absolute;left:5786;top:4082;width:82;height:115" coordorigin="5786,4082" coordsize="82,115">
              <v:shape style="position:absolute;left:5786;top:4082;width:82;height:115" coordorigin="5786,4082" coordsize="82,115" path="m5786,4198l5868,4082e" filled="f" stroked="t" strokeweight=".126064pt" strokecolor="#00DFFF">
                <v:path arrowok="t"/>
              </v:shape>
            </v:group>
            <v:group style="position:absolute;left:5873;top:4088;width:10;height:2" coordorigin="5873,4088" coordsize="10,2">
              <v:shape style="position:absolute;left:5873;top:4088;width:10;height:2" coordorigin="5873,4088" coordsize="10,0" path="m5873,4088l5883,4088e" filled="f" stroked="t" strokeweight=".573144pt" strokecolor="#00DFFF">
                <v:path arrowok="t"/>
              </v:shape>
            </v:group>
            <v:group style="position:absolute;left:5868;top:4037;width:31;height:46" coordorigin="5868,4037" coordsize="31,46">
              <v:shape style="position:absolute;left:5868;top:4037;width:31;height:46" coordorigin="5868,4037" coordsize="31,46" path="m5868,4082l5898,4037e" filled="f" stroked="t" strokeweight=".125616pt" strokecolor="#00DFFF">
                <v:path arrowok="t"/>
              </v:shape>
            </v:group>
            <v:group style="position:absolute;left:5903;top:4042;width:10;height:2" coordorigin="5903,4042" coordsize="10,2">
              <v:shape style="position:absolute;left:5903;top:4042;width:10;height:2" coordorigin="5903,4042" coordsize="10,0" path="m5903,4042l5914,4042e" filled="f" stroked="t" strokeweight=".573144pt" strokecolor="#00DFFF">
                <v:path arrowok="t"/>
              </v:shape>
            </v:group>
            <v:group style="position:absolute;left:5868;top:3991;width:31;height:46" coordorigin="5868,3991" coordsize="31,46">
              <v:shape style="position:absolute;left:5868;top:3991;width:31;height:46" coordorigin="5868,3991" coordsize="31,46" path="m5898,4037l5868,3991e" filled="f" stroked="t" strokeweight=".125616pt" strokecolor="#00DFFF">
                <v:path arrowok="t"/>
              </v:shape>
            </v:group>
            <v:group style="position:absolute;left:5873;top:3996;width:10;height:2" coordorigin="5873,3996" coordsize="10,2">
              <v:shape style="position:absolute;left:5873;top:3996;width:10;height:2" coordorigin="5873,3996" coordsize="10,0" path="m5873,3996l5883,3996e" filled="f" stroked="t" strokeweight=".573144pt" strokecolor="#00DFFF">
                <v:path arrowok="t"/>
              </v:shape>
            </v:group>
            <v:group style="position:absolute;left:3334;top:4519;width:20;height:172" coordorigin="3334,4519" coordsize="20,172">
              <v:shape style="position:absolute;left:3334;top:4519;width:20;height:172" coordorigin="3334,4519" coordsize="20,172" path="m3354,4691l3334,4519e" filled="f" stroked="t" strokeweight=".121108pt" strokecolor="#4FFFAE">
                <v:path arrowok="t"/>
              </v:shape>
            </v:group>
            <v:group style="position:absolute;left:3339;top:4525;width:10;height:2" coordorigin="3339,4525" coordsize="10,2">
              <v:shape style="position:absolute;left:3339;top:4525;width:10;height:2" coordorigin="3339,4525" coordsize="10,0" path="m3339,4525l3349,4525e" filled="f" stroked="t" strokeweight=".573144pt" strokecolor="#50FFAE">
                <v:path arrowok="t"/>
              </v:shape>
            </v:group>
            <v:group style="position:absolute;left:3334;top:4037;width:2;height:482" coordorigin="3334,4037" coordsize="2,482">
              <v:shape style="position:absolute;left:3334;top:4037;width:2;height:482" coordorigin="3334,4037" coordsize="0,482" path="m3334,4037l3334,4519e" filled="f" stroked="t" strokeweight=".120898pt" strokecolor="#4FFFAE">
                <v:path arrowok="t"/>
              </v:shape>
            </v:group>
            <v:group style="position:absolute;left:3339;top:4364;width:10;height:2" coordorigin="3339,4364" coordsize="10,2">
              <v:shape style="position:absolute;left:3339;top:4364;width:10;height:2" coordorigin="3339,4364" coordsize="10,0" path="m3339,4364l3349,4364e" filled="f" stroked="t" strokeweight=".573144pt" strokecolor="#50FFAE">
                <v:path arrowok="t"/>
              </v:shape>
            </v:group>
            <v:group style="position:absolute;left:3339;top:4203;width:10;height:2" coordorigin="3339,4203" coordsize="10,2">
              <v:shape style="position:absolute;left:3339;top:4203;width:10;height:2" coordorigin="3339,4203" coordsize="10,0" path="m3339,4203l3349,4203e" filled="f" stroked="t" strokeweight=".573144pt" strokecolor="#50FFAE">
                <v:path arrowok="t"/>
              </v:shape>
            </v:group>
            <v:group style="position:absolute;left:3339;top:4042;width:10;height:2" coordorigin="3339,4042" coordsize="10,2">
              <v:shape style="position:absolute;left:3339;top:4042;width:10;height:2" coordorigin="3339,4042" coordsize="10,0" path="m3339,4042l3349,4042e" filled="f" stroked="t" strokeweight=".573144pt" strokecolor="#50FFAE">
                <v:path arrowok="t"/>
              </v:shape>
            </v:group>
            <v:group style="position:absolute;left:3334;top:3876;width:133;height:161" coordorigin="3334,3876" coordsize="133,161">
              <v:shape style="position:absolute;left:3334;top:3876;width:133;height:161" coordorigin="3334,3876" coordsize="133,161" path="m3334,4037l3467,3876e" filled="f" stroked="t" strokeweight=".127121pt" strokecolor="#4FFFAE">
                <v:path arrowok="t"/>
              </v:shape>
            </v:group>
            <v:group style="position:absolute;left:3472;top:3881;width:10;height:2" coordorigin="3472,3881" coordsize="10,2">
              <v:shape style="position:absolute;left:3472;top:3881;width:10;height:2" coordorigin="3472,3881" coordsize="10,0" path="m3472,3881l3482,3881e" filled="f" stroked="t" strokeweight=".573144pt" strokecolor="#50FFAE">
                <v:path arrowok="t"/>
              </v:shape>
            </v:group>
            <v:group style="position:absolute;left:3467;top:3876;width:552;height:2" coordorigin="3467,3876" coordsize="552,2">
              <v:shape style="position:absolute;left:3467;top:3876;width:552;height:2" coordorigin="3467,3876" coordsize="552,0" path="m3467,3876l4018,3876e" filled="f" stroked="t" strokeweight=".136239pt" strokecolor="#4FFFAE">
                <v:path arrowok="t"/>
              </v:shape>
            </v:group>
            <v:group style="position:absolute;left:3656;top:3881;width:10;height:2" coordorigin="3656,3881" coordsize="10,2">
              <v:shape style="position:absolute;left:3656;top:3881;width:10;height:2" coordorigin="3656,3881" coordsize="10,0" path="m3656,3881l3666,3881e" filled="f" stroked="t" strokeweight=".573144pt" strokecolor="#50FFAE">
                <v:path arrowok="t"/>
              </v:shape>
            </v:group>
            <v:group style="position:absolute;left:3839;top:3881;width:10;height:2" coordorigin="3839,3881" coordsize="10,2">
              <v:shape style="position:absolute;left:3839;top:3881;width:10;height:2" coordorigin="3839,3881" coordsize="10,0" path="m3839,3881l3850,3881e" filled="f" stroked="t" strokeweight=".573144pt" strokecolor="#50FFAE">
                <v:path arrowok="t"/>
              </v:shape>
            </v:group>
            <v:group style="position:absolute;left:4023;top:3881;width:10;height:2" coordorigin="4023,3881" coordsize="10,2">
              <v:shape style="position:absolute;left:4023;top:3881;width:10;height:2" coordorigin="4023,3881" coordsize="10,0" path="m4023,3881l4034,3881e" filled="f" stroked="t" strokeweight=".573144pt" strokecolor="#50FFAE">
                <v:path arrowok="t"/>
              </v:shape>
            </v:group>
            <v:group style="position:absolute;left:4018;top:3864;width:10;height:11" coordorigin="4018,3864" coordsize="10,11">
              <v:shape style="position:absolute;left:4018;top:3864;width:10;height:11" coordorigin="4018,3864" coordsize="10,11" path="m4018,3876l4028,3864e" filled="f" stroked="t" strokeweight=".127667pt" strokecolor="#4FFFAE">
                <v:path arrowok="t"/>
              </v:shape>
            </v:group>
            <v:group style="position:absolute;left:4034;top:3870;width:10;height:2" coordorigin="4034,3870" coordsize="10,2">
              <v:shape style="position:absolute;left:4034;top:3870;width:10;height:2" coordorigin="4034,3870" coordsize="10,0" path="m4034,3870l4044,3870e" filled="f" stroked="t" strokeweight=".573144pt" strokecolor="#50FFAE">
                <v:path arrowok="t"/>
              </v:shape>
            </v:group>
            <v:group style="position:absolute;left:4028;top:3703;width:133;height:161" coordorigin="4028,3703" coordsize="133,161">
              <v:shape style="position:absolute;left:4028;top:3703;width:133;height:161" coordorigin="4028,3703" coordsize="133,161" path="m4028,3864l4161,3703e" filled="f" stroked="t" strokeweight=".127119pt" strokecolor="#4FFFAE">
                <v:path arrowok="t"/>
              </v:shape>
            </v:group>
            <v:group style="position:absolute;left:4167;top:3709;width:10;height:2" coordorigin="4167,3709" coordsize="10,2">
              <v:shape style="position:absolute;left:4167;top:3709;width:10;height:2" coordorigin="4167,3709" coordsize="10,0" path="m4167,3709l4177,3709e" filled="f" stroked="t" strokeweight=".573144pt" strokecolor="#50FFAE">
                <v:path arrowok="t"/>
              </v:shape>
            </v:group>
            <v:group style="position:absolute;left:4161;top:3657;width:41;height:46" coordorigin="4161,3657" coordsize="41,46">
              <v:shape style="position:absolute;left:4161;top:3657;width:41;height:46" coordorigin="4161,3657" coordsize="41,46" path="m4161,3703l4202,3657e" filled="f" stroked="t" strokeweight=".127699pt" strokecolor="#4FFFAE">
                <v:path arrowok="t"/>
              </v:shape>
            </v:group>
            <v:group style="position:absolute;left:4207;top:3663;width:10;height:2" coordorigin="4207,3663" coordsize="10,2">
              <v:shape style="position:absolute;left:4207;top:3663;width:10;height:2" coordorigin="4207,3663" coordsize="10,0" path="m4207,3663l4218,3663e" filled="f" stroked="t" strokeweight=".573144pt" strokecolor="#50FFAE">
                <v:path arrowok="t"/>
              </v:shape>
            </v:group>
            <v:group style="position:absolute;left:4202;top:3542;width:122;height:115" coordorigin="4202,3542" coordsize="122,115">
              <v:shape style="position:absolute;left:4202;top:3542;width:122;height:115" coordorigin="4202,3542" coordsize="122,115" path="m4202,3657l4325,3542e" filled="f" stroked="t" strokeweight=".129029pt" strokecolor="#4FFFAE">
                <v:path arrowok="t"/>
              </v:shape>
            </v:group>
            <v:group style="position:absolute;left:4330;top:3548;width:10;height:2" coordorigin="4330,3548" coordsize="10,2">
              <v:shape style="position:absolute;left:4330;top:3548;width:10;height:2" coordorigin="4330,3548" coordsize="10,0" path="m4330,3548l4340,3548e" filled="f" stroked="t" strokeweight=".573144pt" strokecolor="#50FFAE">
                <v:path arrowok="t"/>
              </v:shape>
            </v:group>
            <v:group style="position:absolute;left:4325;top:3485;width:62;height:57" coordorigin="4325,3485" coordsize="62,57">
              <v:shape style="position:absolute;left:4325;top:3485;width:62;height:57" coordorigin="4325,3485" coordsize="62,57" path="m4325,3542l4386,3485e" filled="f" stroked="t" strokeweight=".129125pt" strokecolor="#4FFFAE">
                <v:path arrowok="t"/>
              </v:shape>
            </v:group>
            <v:group style="position:absolute;left:4391;top:3491;width:10;height:2" coordorigin="4391,3491" coordsize="10,2">
              <v:shape style="position:absolute;left:4391;top:3491;width:10;height:2" coordorigin="4391,3491" coordsize="10,0" path="m4391,3491l4402,3491e" filled="f" stroked="t" strokeweight=".573144pt" strokecolor="#50FFAE">
                <v:path arrowok="t"/>
              </v:shape>
            </v:group>
            <v:group style="position:absolute;left:4386;top:3382;width:163;height:103" coordorigin="4386,3382" coordsize="163,103">
              <v:shape style="position:absolute;left:4386;top:3382;width:163;height:103" coordorigin="4386,3382" coordsize="163,103" path="m4386,3485l4550,3382e" filled="f" stroked="t" strokeweight=".131856pt" strokecolor="#4FFFAE">
                <v:path arrowok="t"/>
              </v:shape>
            </v:group>
            <v:group style="position:absolute;left:4555;top:3388;width:10;height:2" coordorigin="4555,3388" coordsize="10,2">
              <v:shape style="position:absolute;left:4555;top:3388;width:10;height:2" coordorigin="4555,3388" coordsize="10,0" path="m4555,3388l4565,3388e" filled="f" stroked="t" strokeweight=".573144pt" strokecolor="#50FFAE">
                <v:path arrowok="t"/>
              </v:shape>
            </v:group>
            <v:group style="position:absolute;left:4550;top:3244;width:20;height:138" coordorigin="4550,3244" coordsize="20,138">
              <v:shape style="position:absolute;left:4550;top:3244;width:20;height:138" coordorigin="4550,3244" coordsize="20,138" path="m4550,3382l4570,3244e" filled="f" stroked="t" strokeweight=".121223pt" strokecolor="#4FFFAE">
                <v:path arrowok="t"/>
              </v:shape>
            </v:group>
            <v:group style="position:absolute;left:4575;top:3250;width:10;height:2" coordorigin="4575,3250" coordsize="10,2">
              <v:shape style="position:absolute;left:4575;top:3250;width:10;height:2" coordorigin="4575,3250" coordsize="10,0" path="m4575,3250l4585,3250e" filled="f" stroked="t" strokeweight=".573144pt" strokecolor="#50FFAE">
                <v:path arrowok="t"/>
              </v:shape>
            </v:group>
            <v:group style="position:absolute;left:4570;top:3209;width:21;height:34" coordorigin="4570,3209" coordsize="21,34">
              <v:shape style="position:absolute;left:4570;top:3209;width:21;height:34" coordorigin="4570,3209" coordsize="21,34" path="m4570,3244l4591,3209e" filled="f" stroked="t" strokeweight=".125023pt" strokecolor="#4FFFAE">
                <v:path arrowok="t"/>
              </v:shape>
            </v:group>
            <v:group style="position:absolute;left:4596;top:3215;width:10;height:2" coordorigin="4596,3215" coordsize="10,2">
              <v:shape style="position:absolute;left:4596;top:3215;width:10;height:2" coordorigin="4596,3215" coordsize="10,0" path="m4596,3215l4606,3215e" filled="f" stroked="t" strokeweight=".573144pt" strokecolor="#50FFAE">
                <v:path arrowok="t"/>
              </v:shape>
            </v:group>
            <v:group style="position:absolute;left:4591;top:3094;width:173;height:115" coordorigin="4591,3094" coordsize="173,115">
              <v:shape style="position:absolute;left:4591;top:3094;width:173;height:115" coordorigin="4591,3094" coordsize="173,115" path="m4591,3209l4764,3094e" filled="f" stroked="t" strokeweight=".131549pt" strokecolor="#4FFFAE">
                <v:path arrowok="t"/>
              </v:shape>
            </v:group>
            <v:group style="position:absolute;left:4769;top:3100;width:10;height:2" coordorigin="4769,3100" coordsize="10,2">
              <v:shape style="position:absolute;left:4769;top:3100;width:10;height:2" coordorigin="4769,3100" coordsize="10,0" path="m4769,3100l4779,3100e" filled="f" stroked="t" strokeweight=".573144pt" strokecolor="#50FFAE">
                <v:path arrowok="t"/>
              </v:shape>
            </v:group>
            <v:group style="position:absolute;left:4764;top:3094;width:184;height:92" coordorigin="4764,3094" coordsize="184,92">
              <v:shape style="position:absolute;left:4764;top:3094;width:184;height:92" coordorigin="4764,3094" coordsize="184,92" path="m4764,3094l4948,3186e" filled="f" stroked="t" strokeweight=".133153pt" strokecolor="#4FFFAE">
                <v:path arrowok="t"/>
              </v:shape>
            </v:group>
            <v:group style="position:absolute;left:4953;top:3192;width:10;height:2" coordorigin="4953,3192" coordsize="10,2">
              <v:shape style="position:absolute;left:4953;top:3192;width:10;height:2" coordorigin="4953,3192" coordsize="10,0" path="m4953,3192l4963,3192e" filled="f" stroked="t" strokeweight=".573144pt" strokecolor="#50FFAE">
                <v:path arrowok="t"/>
              </v:shape>
            </v:group>
            <v:group style="position:absolute;left:4948;top:3186;width:82;height:23" coordorigin="4948,3186" coordsize="82,23">
              <v:shape style="position:absolute;left:4948;top:3186;width:82;height:23" coordorigin="4948,3186" coordsize="82,23" path="m4948,3186l5030,3209e" filled="f" stroked="t" strokeweight=".135125pt" strokecolor="#4FFFAE">
                <v:path arrowok="t"/>
              </v:shape>
            </v:group>
            <v:group style="position:absolute;left:5035;top:3215;width:10;height:2" coordorigin="5035,3215" coordsize="10,2">
              <v:shape style="position:absolute;left:5035;top:3215;width:10;height:2" coordorigin="5035,3215" coordsize="10,0" path="m5035,3215l5045,3215e" filled="f" stroked="t" strokeweight=".573144pt" strokecolor="#50FFAE">
                <v:path arrowok="t"/>
              </v:shape>
            </v:group>
            <v:group style="position:absolute;left:5030;top:3209;width:102;height:34" coordorigin="5030,3209" coordsize="102,34">
              <v:shape style="position:absolute;left:5030;top:3209;width:102;height:34" coordorigin="5030,3209" coordsize="102,34" path="m5030,3209l5132,3244e" filled="f" stroked="t" strokeweight=".134677pt" strokecolor="#4FFFAE">
                <v:path arrowok="t"/>
              </v:shape>
            </v:group>
            <v:group style="position:absolute;left:5137;top:3250;width:10;height:2" coordorigin="5137,3250" coordsize="10,2">
              <v:shape style="position:absolute;left:5137;top:3250;width:10;height:2" coordorigin="5137,3250" coordsize="10,0" path="m5137,3250l5147,3250e" filled="f" stroked="t" strokeweight=".573144pt" strokecolor="#50FFAE">
                <v:path arrowok="t"/>
              </v:shape>
            </v:group>
            <v:group style="position:absolute;left:5132;top:3244;width:184;height:46" coordorigin="5132,3244" coordsize="184,46">
              <v:shape style="position:absolute;left:5132;top:3244;width:184;height:46" coordorigin="5132,3244" coordsize="184,46" path="m5132,3244l5316,3290e" filled="f" stroked="t" strokeweight=".135339pt" strokecolor="#4FFFAE">
                <v:path arrowok="t"/>
              </v:shape>
            </v:group>
            <v:group style="position:absolute;left:5321;top:3295;width:10;height:2" coordorigin="5321,3295" coordsize="10,2">
              <v:shape style="position:absolute;left:5321;top:3295;width:10;height:2" coordorigin="5321,3295" coordsize="10,0" path="m5321,3295l5331,3295e" filled="f" stroked="t" strokeweight=".573144pt" strokecolor="#50FFAE">
                <v:path arrowok="t"/>
              </v:shape>
            </v:group>
            <v:group style="position:absolute;left:5316;top:3290;width:184;height:34" coordorigin="5316,3290" coordsize="184,34">
              <v:shape style="position:absolute;left:5316;top:3290;width:184;height:34" coordorigin="5316,3290" coordsize="184,34" path="m5316,3290l5500,3324e" filled="f" stroked="t" strokeweight=".135716pt" strokecolor="#4FFFAE">
                <v:path arrowok="t"/>
              </v:shape>
            </v:group>
            <v:group style="position:absolute;left:5505;top:3330;width:10;height:2" coordorigin="5505,3330" coordsize="10,2">
              <v:shape style="position:absolute;left:5505;top:3330;width:10;height:2" coordorigin="5505,3330" coordsize="10,0" path="m5505,3330l5515,3330e" filled="f" stroked="t" strokeweight=".573144pt" strokecolor="#50FFAE">
                <v:path arrowok="t"/>
              </v:shape>
            </v:group>
            <v:group style="position:absolute;left:5500;top:3324;width:184;height:35" coordorigin="5500,3324" coordsize="184,35">
              <v:shape style="position:absolute;left:5500;top:3324;width:184;height:35" coordorigin="5500,3324" coordsize="184,35" path="m5500,3324l5684,3359e" filled="f" stroked="t" strokeweight=".135703pt" strokecolor="#4FFFAE">
                <v:path arrowok="t"/>
              </v:shape>
            </v:group>
            <v:group style="position:absolute;left:5689;top:3365;width:10;height:2" coordorigin="5689,3365" coordsize="10,2">
              <v:shape style="position:absolute;left:5689;top:3365;width:10;height:2" coordorigin="5689,3365" coordsize="10,0" path="m5689,3365l5699,3365e" filled="f" stroked="t" strokeweight=".573144pt" strokecolor="#50FFAE">
                <v:path arrowok="t"/>
              </v:shape>
            </v:group>
            <v:group style="position:absolute;left:5684;top:3359;width:72;height:23" coordorigin="5684,3359" coordsize="72,23">
              <v:shape style="position:absolute;left:5684;top:3359;width:72;height:23" coordorigin="5684,3359" coordsize="72,23" path="m5684,3359l5755,3382e" filled="f" stroked="t" strokeweight=".134808pt" strokecolor="#4FFFAE">
                <v:path arrowok="t"/>
              </v:shape>
            </v:group>
            <v:group style="position:absolute;left:5760;top:3388;width:10;height:2" coordorigin="5760,3388" coordsize="10,2">
              <v:shape style="position:absolute;left:5760;top:3388;width:10;height:2" coordorigin="5760,3388" coordsize="10,0" path="m5760,3388l5770,3388e" filled="f" stroked="t" strokeweight=".573144pt" strokecolor="#50FFAE">
                <v:path arrowok="t"/>
              </v:shape>
            </v:group>
            <v:group style="position:absolute;left:5755;top:3382;width:113;height:57" coordorigin="5755,3382" coordsize="113,57">
              <v:shape style="position:absolute;left:5755;top:3382;width:113;height:57" coordorigin="5755,3382" coordsize="113,57" path="m5755,3382l5868,3439e" filled="f" stroked="t" strokeweight=".133079pt" strokecolor="#4FFFAE">
                <v:path arrowok="t"/>
              </v:shape>
            </v:group>
            <v:group style="position:absolute;left:5873;top:3445;width:10;height:2" coordorigin="5873,3445" coordsize="10,2">
              <v:shape style="position:absolute;left:5873;top:3445;width:10;height:2" coordorigin="5873,3445" coordsize="10,0" path="m5873,3445l5883,3445e" filled="f" stroked="t" strokeweight=".573144pt" strokecolor="#50FFAE">
                <v:path arrowok="t"/>
              </v:shape>
            </v:group>
            <v:group style="position:absolute;left:5868;top:3439;width:122;height:103" coordorigin="5868,3439" coordsize="122,103">
              <v:shape style="position:absolute;left:5868;top:3439;width:122;height:103" coordorigin="5868,3439" coordsize="122,103" path="m5868,3439l5990,3542e" filled="f" stroked="t" strokeweight=".129857pt" strokecolor="#4FFFAE">
                <v:path arrowok="t"/>
              </v:shape>
            </v:group>
            <v:group style="position:absolute;left:5995;top:3548;width:10;height:2" coordorigin="5995,3548" coordsize="10,2">
              <v:shape style="position:absolute;left:5995;top:3548;width:10;height:2" coordorigin="5995,3548" coordsize="10,0" path="m5995,3548l6005,3548e" filled="f" stroked="t" strokeweight=".573144pt" strokecolor="#50FFAE">
                <v:path arrowok="t"/>
              </v:shape>
            </v:group>
            <v:group style="position:absolute;left:5990;top:3542;width:62;height:58" coordorigin="5990,3542" coordsize="62,58">
              <v:shape style="position:absolute;left:5990;top:3542;width:62;height:58" coordorigin="5990,3542" coordsize="62,58" path="m5990,3542l6052,3600e" filled="f" stroked="t" strokeweight=".12906pt" strokecolor="#4FFFAE">
                <v:path arrowok="t"/>
              </v:shape>
            </v:group>
            <v:group style="position:absolute;left:6057;top:3606;width:10;height:2" coordorigin="6057,3606" coordsize="10,2">
              <v:shape style="position:absolute;left:6057;top:3606;width:10;height:2" coordorigin="6057,3606" coordsize="10,0" path="m6057,3606l6067,3606e" filled="f" stroked="t" strokeweight=".573144pt" strokecolor="#50FFAE">
                <v:path arrowok="t"/>
              </v:shape>
            </v:group>
            <v:group style="position:absolute;left:6052;top:3600;width:72;height:103" coordorigin="6052,3600" coordsize="72,103">
              <v:shape style="position:absolute;left:6052;top:3600;width:72;height:103" coordorigin="6052,3600" coordsize="72,103" path="m6052,3600l6123,3703e" filled="f" stroked="t" strokeweight=".125875pt" strokecolor="#4FFFAE">
                <v:path arrowok="t"/>
              </v:shape>
            </v:group>
            <v:group style="position:absolute;left:6128;top:3709;width:10;height:2" coordorigin="6128,3709" coordsize="10,2">
              <v:shape style="position:absolute;left:6128;top:3709;width:10;height:2" coordorigin="6128,3709" coordsize="10,0" path="m6128,3709l6138,3709e" filled="f" stroked="t" strokeweight=".573144pt" strokecolor="#50FFAE">
                <v:path arrowok="t"/>
              </v:shape>
            </v:group>
            <v:group style="position:absolute;left:6123;top:3703;width:82;height:161" coordorigin="6123,3703" coordsize="82,161">
              <v:shape style="position:absolute;left:6123;top:3703;width:82;height:161" coordorigin="6123,3703" coordsize="82,161" path="m6123,3703l6205,3864e" filled="f" stroked="t" strokeweight=".124027pt" strokecolor="#4FFFAE">
                <v:path arrowok="t"/>
              </v:shape>
            </v:group>
            <v:group style="position:absolute;left:6210;top:3870;width:10;height:2" coordorigin="6210,3870" coordsize="10,2">
              <v:shape style="position:absolute;left:6210;top:3870;width:10;height:2" coordorigin="6210,3870" coordsize="10,0" path="m6210,3870l6220,3870e" filled="f" stroked="t" strokeweight=".573144pt" strokecolor="#50FFAE">
                <v:path arrowok="t"/>
              </v:shape>
            </v:group>
            <v:group style="position:absolute;left:6205;top:3864;width:31;height:92" coordorigin="6205,3864" coordsize="31,92">
              <v:shape style="position:absolute;left:6205;top:3864;width:31;height:92" coordorigin="6205,3864" coordsize="31,92" path="m6205,3864l6235,3956e" filled="f" stroked="t" strokeweight=".122431pt" strokecolor="#4FFFAE">
                <v:path arrowok="t"/>
              </v:shape>
            </v:group>
            <v:group style="position:absolute;left:6241;top:3962;width:10;height:2" coordorigin="6241,3962" coordsize="10,2">
              <v:shape style="position:absolute;left:6241;top:3962;width:10;height:2" coordorigin="6241,3962" coordsize="10,0" path="m6241,3962l6251,3962e" filled="f" stroked="t" strokeweight=".573144pt" strokecolor="#50FFAE">
                <v:path arrowok="t"/>
              </v:shape>
            </v:group>
            <v:group style="position:absolute;left:6235;top:3956;width:368;height:2" coordorigin="6235,3956" coordsize="368,2">
              <v:shape style="position:absolute;left:6235;top:3956;width:368;height:2" coordorigin="6235,3956" coordsize="368,0" path="m6235,3956l6603,3956e" filled="f" stroked="t" strokeweight=".136236pt" strokecolor="#4FFFAE">
                <v:path arrowok="t"/>
              </v:shape>
            </v:group>
            <v:group style="position:absolute;left:6424;top:3962;width:10;height:2" coordorigin="6424,3962" coordsize="10,2">
              <v:shape style="position:absolute;left:6424;top:3962;width:10;height:2" coordorigin="6424,3962" coordsize="10,0" path="m6424,3962l6435,3962e" filled="f" stroked="t" strokeweight=".573144pt" strokecolor="#50FFAE">
                <v:path arrowok="t"/>
              </v:shape>
            </v:group>
            <v:group style="position:absolute;left:6609;top:3962;width:10;height:2" coordorigin="6609,3962" coordsize="10,2">
              <v:shape style="position:absolute;left:6609;top:3962;width:10;height:2" coordorigin="6609,3962" coordsize="10,0" path="m6609,3962l6619,3962e" filled="f" stroked="t" strokeweight=".573144pt" strokecolor="#50FFAE">
                <v:path arrowok="t"/>
              </v:shape>
            </v:group>
            <v:group style="position:absolute;left:6603;top:3956;width:184;height:11" coordorigin="6603,3956" coordsize="184,11">
              <v:shape style="position:absolute;left:6603;top:3956;width:184;height:11" coordorigin="6603,3956" coordsize="184,11" path="m6603,3956l6787,3967e" filled="f" stroked="t" strokeweight=".136177pt" strokecolor="#4FFFAE">
                <v:path arrowok="t"/>
              </v:shape>
            </v:group>
            <v:group style="position:absolute;left:6792;top:3973;width:10;height:2" coordorigin="6792,3973" coordsize="10,2">
              <v:shape style="position:absolute;left:6792;top:3973;width:10;height:2" coordorigin="6792,3973" coordsize="10,0" path="m6792,3973l6803,3973e" filled="f" stroked="t" strokeweight=".573144pt" strokecolor="#50FFAE">
                <v:path arrowok="t"/>
              </v:shape>
            </v:group>
            <v:group style="position:absolute;left:6787;top:3967;width:184;height:69" coordorigin="6787,3967" coordsize="184,69">
              <v:shape style="position:absolute;left:6787;top:3967;width:184;height:69" coordorigin="6787,3967" coordsize="184,69" path="m6787,3967l6971,4037e" filled="f" stroked="t" strokeweight=".134324pt" strokecolor="#4FFFAE">
                <v:path arrowok="t"/>
              </v:shape>
            </v:group>
            <v:group style="position:absolute;left:6976;top:4042;width:6;height:2" coordorigin="6976,4042" coordsize="6,2">
              <v:shape style="position:absolute;left:6976;top:4042;width:6;height:2" coordorigin="6976,4042" coordsize="6,0" path="m6976,4042l6982,4042e" filled="f" stroked="t" strokeweight=".573144pt" strokecolor="#50FFAE">
                <v:path arrowok="t"/>
              </v:shape>
            </v:group>
            <v:group style="position:absolute;left:6971;top:4037;width:2;height:482" coordorigin="6971,4037" coordsize="2,482">
              <v:shape style="position:absolute;left:6971;top:4037;width:2;height:482" coordorigin="6971,4037" coordsize="0,482" path="m6971,4037l6971,4519e" filled="f" stroked="t" strokeweight=".120898pt" strokecolor="#4FFFAE">
                <v:path arrowok="t"/>
              </v:shape>
            </v:group>
            <v:group style="position:absolute;left:6976;top:4203;width:6;height:2" coordorigin="6976,4203" coordsize="6,2">
              <v:shape style="position:absolute;left:6976;top:4203;width:6;height:2" coordorigin="6976,4203" coordsize="6,0" path="m6976,4203l6982,4203e" filled="f" stroked="t" strokeweight=".573144pt" strokecolor="#50FFAE">
                <v:path arrowok="t"/>
              </v:shape>
            </v:group>
            <v:group style="position:absolute;left:6976;top:4364;width:6;height:2" coordorigin="6976,4364" coordsize="6,2">
              <v:shape style="position:absolute;left:6976;top:4364;width:6;height:2" coordorigin="6976,4364" coordsize="6,0" path="m6976,4364l6982,4364e" filled="f" stroked="t" strokeweight=".573144pt" strokecolor="#50FFAE">
                <v:path arrowok="t"/>
              </v:shape>
            </v:group>
            <v:group style="position:absolute;left:6976;top:4525;width:6;height:2" coordorigin="6976,4525" coordsize="6,2">
              <v:shape style="position:absolute;left:6976;top:4525;width:6;height:2" coordorigin="6976,4525" coordsize="6,0" path="m6976,4525l6982,4525e" filled="f" stroked="t" strokeweight=".573144pt" strokecolor="#50FFAE">
                <v:path arrowok="t"/>
              </v:shape>
            </v:group>
            <v:group style="position:absolute;left:6971;top:4519;width:10;height:161" coordorigin="6971,4519" coordsize="10,161">
              <v:shape style="position:absolute;left:6971;top:4519;width:10;height:161" coordorigin="6971,4519" coordsize="10,161" path="m6971,4519l6981,4680e" filled="f" stroked="t" strokeweight=".120957pt" strokecolor="#4FFFAE">
                <v:path arrowok="t"/>
              </v:shape>
            </v:group>
            <v:group style="position:absolute;left:2547;top:1417;width:184;height:80" coordorigin="2547,1417" coordsize="184,80">
              <v:shape style="position:absolute;left:2547;top:1417;width:184;height:80" coordorigin="2547,1417" coordsize="184,80" path="m2547,1417l2731,1497e" filled="f" stroked="t" strokeweight=".133778pt" strokecolor="#4FFFAE">
                <v:path arrowok="t"/>
              </v:shape>
            </v:group>
            <v:group style="position:absolute;left:2736;top:1503;width:10;height:2" coordorigin="2736,1503" coordsize="10,2">
              <v:shape style="position:absolute;left:2736;top:1503;width:10;height:2" coordorigin="2736,1503" coordsize="10,0" path="m2736,1503l2746,1503e" filled="f" stroked="t" strokeweight=".573144pt" strokecolor="#50FFAE">
                <v:path arrowok="t"/>
              </v:shape>
            </v:group>
            <v:group style="position:absolute;left:2731;top:1497;width:184;height:2" coordorigin="2731,1497" coordsize="184,2">
              <v:shape style="position:absolute;left:2731;top:1497;width:184;height:2" coordorigin="2731,1497" coordsize="184,0" path="m2731,1497l2915,1497e" filled="f" stroked="t" strokeweight=".136236pt" strokecolor="#4FFFAE">
                <v:path arrowok="t"/>
              </v:shape>
            </v:group>
            <v:group style="position:absolute;left:2920;top:1503;width:10;height:2" coordorigin="2920,1503" coordsize="10,2">
              <v:shape style="position:absolute;left:2920;top:1503;width:10;height:2" coordorigin="2920,1503" coordsize="10,0" path="m2920,1503l2930,1503e" filled="f" stroked="t" strokeweight=".573144pt" strokecolor="#50FFAE">
                <v:path arrowok="t"/>
              </v:shape>
            </v:group>
            <v:group style="position:absolute;left:2915;top:1497;width:184;height:11" coordorigin="2915,1497" coordsize="184,11">
              <v:shape style="position:absolute;left:2915;top:1497;width:184;height:11" coordorigin="2915,1497" coordsize="184,11" path="m2915,1497l3099,1508e" filled="f" stroked="t" strokeweight=".136178pt" strokecolor="#4FFFAE">
                <v:path arrowok="t"/>
              </v:shape>
            </v:group>
            <v:group style="position:absolute;left:3104;top:1514;width:10;height:2" coordorigin="3104,1514" coordsize="10,2">
              <v:shape style="position:absolute;left:3104;top:1514;width:10;height:2" coordorigin="3104,1514" coordsize="10,0" path="m3104,1514l3114,1514e" filled="f" stroked="t" strokeweight=".573144pt" strokecolor="#50FFAE">
                <v:path arrowok="t"/>
              </v:shape>
            </v:group>
            <v:group style="position:absolute;left:3099;top:1508;width:184;height:2" coordorigin="3099,1508" coordsize="184,2">
              <v:shape style="position:absolute;left:3099;top:1508;width:184;height:2" coordorigin="3099,1508" coordsize="184,0" path="m3099,1508l3283,1508e" filled="f" stroked="t" strokeweight=".136236pt" strokecolor="#4FFFAE">
                <v:path arrowok="t"/>
              </v:shape>
            </v:group>
            <v:group style="position:absolute;left:3288;top:1514;width:10;height:2" coordorigin="3288,1514" coordsize="10,2">
              <v:shape style="position:absolute;left:3288;top:1514;width:10;height:2" coordorigin="3288,1514" coordsize="10,0" path="m3288,1514l3298,1514e" filled="f" stroked="t" strokeweight=".573144pt" strokecolor="#50FFAE">
                <v:path arrowok="t"/>
              </v:shape>
            </v:group>
            <v:group style="position:absolute;left:3283;top:1508;width:20;height:69" coordorigin="3283,1508" coordsize="20,69">
              <v:shape style="position:absolute;left:3283;top:1508;width:20;height:69" coordorigin="3283,1508" coordsize="20,69" path="m3283,1508l3303,1578e" filled="f" stroked="t" strokeweight=".122119pt" strokecolor="#4FFFAE">
                <v:path arrowok="t"/>
              </v:shape>
            </v:group>
            <v:group style="position:absolute;left:3308;top:1584;width:10;height:2" coordorigin="3308,1584" coordsize="10,2">
              <v:shape style="position:absolute;left:3308;top:1584;width:10;height:2" coordorigin="3308,1584" coordsize="10,0" path="m3308,1584l3318,1584e" filled="f" stroked="t" strokeweight=".573144pt" strokecolor="#50FFAE">
                <v:path arrowok="t"/>
              </v:shape>
            </v:group>
            <v:group style="position:absolute;left:3303;top:1578;width:82;height:161" coordorigin="3303,1578" coordsize="82,161">
              <v:shape style="position:absolute;left:3303;top:1578;width:82;height:161" coordorigin="3303,1578" coordsize="82,161" path="m3303,1578l3385,1739e" filled="f" stroked="t" strokeweight=".124058pt" strokecolor="#4FFFAE">
                <v:path arrowok="t"/>
              </v:shape>
            </v:group>
            <v:group style="position:absolute;left:3390;top:1745;width:10;height:2" coordorigin="3390,1745" coordsize="10,2">
              <v:shape style="position:absolute;left:3390;top:1745;width:10;height:2" coordorigin="3390,1745" coordsize="10,0" path="m3390,1745l3400,1745e" filled="f" stroked="t" strokeweight=".573144pt" strokecolor="#50FFAE">
                <v:path arrowok="t"/>
              </v:shape>
            </v:group>
            <v:group style="position:absolute;left:3385;top:1739;width:82;height:103" coordorigin="3385,1739" coordsize="82,103">
              <v:shape style="position:absolute;left:3385;top:1739;width:82;height:103" coordorigin="3385,1739" coordsize="82,103" path="m3385,1739l3467,1842e" filled="f" stroked="t" strokeweight=".126799pt" strokecolor="#4FFFAE">
                <v:path arrowok="t"/>
              </v:shape>
            </v:group>
            <v:group style="position:absolute;left:3472;top:1848;width:10;height:2" coordorigin="3472,1848" coordsize="10,2">
              <v:shape style="position:absolute;left:3472;top:1848;width:10;height:2" coordorigin="3472,1848" coordsize="10,0" path="m3472,1848l3482,1848e" filled="f" stroked="t" strokeweight=".573144pt" strokecolor="#50FFAE">
                <v:path arrowok="t"/>
              </v:shape>
            </v:group>
            <v:group style="position:absolute;left:3467;top:1842;width:61;height:57" coordorigin="3467,1842" coordsize="61,57">
              <v:shape style="position:absolute;left:3467;top:1842;width:61;height:57" coordorigin="3467,1842" coordsize="61,57" path="m3467,1842l3528,1899e" filled="f" stroked="t" strokeweight=".129054pt" strokecolor="#4FFFAE">
                <v:path arrowok="t"/>
              </v:shape>
            </v:group>
            <v:group style="position:absolute;left:3533;top:1905;width:10;height:2" coordorigin="3533,1905" coordsize="10,2">
              <v:shape style="position:absolute;left:3533;top:1905;width:10;height:2" coordorigin="3533,1905" coordsize="10,0" path="m3533,1905l3543,1905e" filled="f" stroked="t" strokeweight=".573144pt" strokecolor="#50FFAE">
                <v:path arrowok="t"/>
              </v:shape>
            </v:group>
            <v:group style="position:absolute;left:3528;top:1899;width:123;height:104" coordorigin="3528,1899" coordsize="123,104">
              <v:shape style="position:absolute;left:3528;top:1899;width:123;height:104" coordorigin="3528,1899" coordsize="123,104" path="m3528,1899l3651,2003e" filled="f" stroked="t" strokeweight=".129867pt" strokecolor="#4FFFAE">
                <v:path arrowok="t"/>
              </v:shape>
            </v:group>
            <v:group style="position:absolute;left:3656;top:2009;width:10;height:2" coordorigin="3656,2009" coordsize="10,2">
              <v:shape style="position:absolute;left:3656;top:2009;width:10;height:2" coordorigin="3656,2009" coordsize="10,0" path="m3656,2009l3666,2009e" filled="f" stroked="t" strokeweight=".573144pt" strokecolor="#50FFAE">
                <v:path arrowok="t"/>
              </v:shape>
            </v:group>
            <v:group style="position:absolute;left:3651;top:2003;width:132;height:69" coordorigin="3651,2003" coordsize="132,69">
              <v:shape style="position:absolute;left:3651;top:2003;width:132;height:69" coordorigin="3651,2003" coordsize="132,69" path="m3651,2003l3783,2072e" filled="f" stroked="t" strokeweight=".13297pt" strokecolor="#4FFFAE">
                <v:path arrowok="t"/>
              </v:shape>
            </v:group>
            <v:group style="position:absolute;left:3788;top:2077;width:10;height:2" coordorigin="3788,2077" coordsize="10,2">
              <v:shape style="position:absolute;left:3788;top:2077;width:10;height:2" coordorigin="3788,2077" coordsize="10,0" path="m3788,2077l3799,2077e" filled="f" stroked="t" strokeweight=".573144pt" strokecolor="#50FFAE">
                <v:path arrowok="t"/>
              </v:shape>
            </v:group>
            <v:group style="position:absolute;left:3783;top:2072;width:51;height:11" coordorigin="3783,2072" coordsize="51,11">
              <v:shape style="position:absolute;left:3783;top:2072;width:51;height:11" coordorigin="3783,2072" coordsize="51,11" path="m3783,2072l3834,2083e" filled="f" stroked="t" strokeweight=".135499pt" strokecolor="#4FFFAE">
                <v:path arrowok="t"/>
              </v:shape>
            </v:group>
            <v:group style="position:absolute;left:3839;top:2089;width:10;height:2" coordorigin="3839,2089" coordsize="10,2">
              <v:shape style="position:absolute;left:3839;top:2089;width:10;height:2" coordorigin="3839,2089" coordsize="10,0" path="m3839,2089l3850,2089e" filled="f" stroked="t" strokeweight=".573144pt" strokecolor="#50FFAE">
                <v:path arrowok="t"/>
              </v:shape>
            </v:group>
            <v:group style="position:absolute;left:3834;top:2083;width:184;height:58" coordorigin="3834,2083" coordsize="184,58">
              <v:shape style="position:absolute;left:3834;top:2083;width:184;height:58" coordorigin="3834,2083" coordsize="184,58" path="m3834,2083l4018,2141e" filled="f" stroked="t" strokeweight=".134857pt" strokecolor="#4FFFAE">
                <v:path arrowok="t"/>
              </v:shape>
            </v:group>
            <v:group style="position:absolute;left:4023;top:2147;width:10;height:2" coordorigin="4023,2147" coordsize="10,2">
              <v:shape style="position:absolute;left:4023;top:2147;width:10;height:2" coordorigin="4023,2147" coordsize="10,0" path="m4023,2147l4034,2147e" filled="f" stroked="t" strokeweight=".573144pt" strokecolor="#50FFAE">
                <v:path arrowok="t"/>
              </v:shape>
            </v:group>
            <v:group style="position:absolute;left:4018;top:2141;width:61;height:92" coordorigin="4018,2141" coordsize="61,92">
              <v:shape style="position:absolute;left:4018;top:2141;width:61;height:92" coordorigin="4018,2141" coordsize="61,92" path="m4018,2141l4079,2233e" filled="f" stroked="t" strokeweight=".125619pt" strokecolor="#4FFFAE">
                <v:path arrowok="t"/>
              </v:shape>
            </v:group>
            <v:group style="position:absolute;left:4085;top:2238;width:10;height:2" coordorigin="4085,2238" coordsize="10,2">
              <v:shape style="position:absolute;left:4085;top:2238;width:10;height:2" coordorigin="4085,2238" coordsize="10,0" path="m4085,2238l4095,2238e" filled="f" stroked="t" strokeweight=".573144pt" strokecolor="#50FFAE">
                <v:path arrowok="t"/>
              </v:shape>
            </v:group>
            <v:group style="position:absolute;left:4079;top:2233;width:113;height:161" coordorigin="4079,2233" coordsize="113,161">
              <v:shape style="position:absolute;left:4079;top:2233;width:113;height:161" coordorigin="4079,2233" coordsize="113,161" path="m4079,2233l4192,2394e" filled="f" stroked="t" strokeweight=".125947pt" strokecolor="#4FFFAE">
                <v:path arrowok="t"/>
              </v:shape>
            </v:group>
            <v:group style="position:absolute;left:4197;top:2399;width:10;height:2" coordorigin="4197,2399" coordsize="10,2">
              <v:shape style="position:absolute;left:4197;top:2399;width:10;height:2" coordorigin="4197,2399" coordsize="10,0" path="m4197,2399l4207,2399e" filled="f" stroked="t" strokeweight=".573144pt" strokecolor="#50FFAE">
                <v:path arrowok="t"/>
              </v:shape>
            </v:group>
            <v:group style="position:absolute;left:4192;top:2394;width:10;height:11" coordorigin="4192,2394" coordsize="10,11">
              <v:shape style="position:absolute;left:4192;top:2394;width:10;height:11" coordorigin="4192,2394" coordsize="10,11" path="m4192,2394l4202,2405e" filled="f" stroked="t" strokeweight=".127654pt" strokecolor="#4FFFAE">
                <v:path arrowok="t"/>
              </v:shape>
            </v:group>
            <v:group style="position:absolute;left:4207;top:2411;width:10;height:2" coordorigin="4207,2411" coordsize="10,2">
              <v:shape style="position:absolute;left:4207;top:2411;width:10;height:2" coordorigin="4207,2411" coordsize="10,0" path="m4207,2411l4218,2411e" filled="f" stroked="t" strokeweight=".573144pt" strokecolor="#50FFAE">
                <v:path arrowok="t"/>
              </v:shape>
            </v:group>
            <v:group style="position:absolute;left:4202;top:2405;width:122;height:149" coordorigin="4202,2405" coordsize="122,149">
              <v:shape style="position:absolute;left:4202;top:2405;width:122;height:149" coordorigin="4202,2405" coordsize="122,149" path="m4202,2405l4325,2555e" filled="f" stroked="t" strokeweight=".127046pt" strokecolor="#4FFFAE">
                <v:path arrowok="t"/>
              </v:shape>
            </v:group>
            <v:group style="position:absolute;left:4330;top:2560;width:10;height:2" coordorigin="4330,2560" coordsize="10,2">
              <v:shape style="position:absolute;left:4330;top:2560;width:10;height:2" coordorigin="4330,2560" coordsize="10,0" path="m4330,2560l4340,2560e" filled="f" stroked="t" strokeweight=".573144pt" strokecolor="#50FFAE">
                <v:path arrowok="t"/>
              </v:shape>
            </v:group>
            <v:group style="position:absolute;left:4325;top:2555;width:62;height:69" coordorigin="4325,2555" coordsize="62,69">
              <v:shape style="position:absolute;left:4325;top:2555;width:62;height:69" coordorigin="4325,2555" coordsize="62,69" path="m4325,2555l4386,2623e" filled="f" stroked="t" strokeweight=".127739pt" strokecolor="#4FFFAE">
                <v:path arrowok="t"/>
              </v:shape>
            </v:group>
            <v:group style="position:absolute;left:4391;top:2629;width:10;height:2" coordorigin="4391,2629" coordsize="10,2">
              <v:shape style="position:absolute;left:4391;top:2629;width:10;height:2" coordorigin="4391,2629" coordsize="10,0" path="m4391,2629l4402,2629e" filled="f" stroked="t" strokeweight=".573144pt" strokecolor="#50FFAE">
                <v:path arrowok="t"/>
              </v:shape>
            </v:group>
            <v:group style="position:absolute;left:4386;top:2623;width:102;height:103" coordorigin="4386,2623" coordsize="102,103">
              <v:shape style="position:absolute;left:4386;top:2623;width:102;height:103" coordorigin="4386,2623" coordsize="102,103" path="m4386,2623l4488,2726e" filled="f" stroked="t" strokeweight=".128485pt" strokecolor="#4FFFAE">
                <v:path arrowok="t"/>
              </v:shape>
            </v:group>
            <v:group style="position:absolute;left:4493;top:2732;width:10;height:2" coordorigin="4493,2732" coordsize="10,2">
              <v:shape style="position:absolute;left:4493;top:2732;width:10;height:2" coordorigin="4493,2732" coordsize="10,0" path="m4493,2732l4504,2732e" filled="f" stroked="t" strokeweight=".573144pt" strokecolor="#50FFAE">
                <v:path arrowok="t"/>
              </v:shape>
            </v:group>
            <v:group style="position:absolute;left:4447;top:2726;width:41;height:161" coordorigin="4447,2726" coordsize="41,161">
              <v:shape style="position:absolute;left:4447;top:2726;width:41;height:161" coordorigin="4447,2726" coordsize="41,161" path="m4488,2726l4447,2887e" filled="f" stroked="t" strokeweight=".121828pt" strokecolor="#4FFFAE">
                <v:path arrowok="t"/>
              </v:shape>
            </v:group>
            <v:group style="position:absolute;left:4453;top:2893;width:10;height:2" coordorigin="4453,2893" coordsize="10,2">
              <v:shape style="position:absolute;left:4453;top:2893;width:10;height:2" coordorigin="4453,2893" coordsize="10,0" path="m4453,2893l4463,2893e" filled="f" stroked="t" strokeweight=".573144pt" strokecolor="#50FFAE">
                <v:path arrowok="t"/>
              </v:shape>
            </v:group>
            <v:group style="position:absolute;left:4386;top:2887;width:61;height:81" coordorigin="4386,2887" coordsize="61,81">
              <v:shape style="position:absolute;left:4386;top:2887;width:61;height:81" coordorigin="4386,2887" coordsize="61,81" path="m4447,2887l4386,2968e" filled="f" stroked="t" strokeweight=".126484pt" strokecolor="#4FFFAE">
                <v:path arrowok="t"/>
              </v:shape>
            </v:group>
            <v:group style="position:absolute;left:4391;top:2974;width:10;height:2" coordorigin="4391,2974" coordsize="10,2">
              <v:shape style="position:absolute;left:4391;top:2974;width:10;height:2" coordorigin="4391,2974" coordsize="10,0" path="m4391,2974l4402,2974e" filled="f" stroked="t" strokeweight=".573144pt" strokecolor="#50FFAE">
                <v:path arrowok="t"/>
              </v:shape>
            </v:group>
            <v:group style="position:absolute;left:4202;top:2968;width:184;height:46" coordorigin="4202,2968" coordsize="184,46">
              <v:shape style="position:absolute;left:4202;top:2968;width:184;height:46" coordorigin="4202,2968" coordsize="184,46" path="m4386,2968l4202,3014e" filled="f" stroked="t" strokeweight=".135335pt" strokecolor="#4FFFAE">
                <v:path arrowok="t"/>
              </v:shape>
            </v:group>
            <v:group style="position:absolute;left:4207;top:3020;width:10;height:2" coordorigin="4207,3020" coordsize="10,2">
              <v:shape style="position:absolute;left:4207;top:3020;width:10;height:2" coordorigin="4207,3020" coordsize="10,0" path="m4207,3020l4218,3020e" filled="f" stroked="t" strokeweight=".573144pt" strokecolor="#50FFAE">
                <v:path arrowok="t"/>
              </v:shape>
            </v:group>
            <v:group style="position:absolute;left:4018;top:3014;width:184;height:11" coordorigin="4018,3014" coordsize="184,11">
              <v:shape style="position:absolute;left:4018;top:3014;width:184;height:11" coordorigin="4018,3014" coordsize="184,11" path="m4202,3014l4018,3026e" filled="f" stroked="t" strokeweight=".136176pt" strokecolor="#4FFFAE">
                <v:path arrowok="t"/>
              </v:shape>
            </v:group>
            <v:group style="position:absolute;left:4023;top:3031;width:10;height:2" coordorigin="4023,3031" coordsize="10,2">
              <v:shape style="position:absolute;left:4023;top:3031;width:10;height:2" coordorigin="4023,3031" coordsize="10,0" path="m4023,3031l4034,3031e" filled="f" stroked="t" strokeweight=".573144pt" strokecolor="#50FFAE">
                <v:path arrowok="t"/>
              </v:shape>
            </v:group>
            <v:group style="position:absolute;left:3927;top:3026;width:92;height:23" coordorigin="3927,3026" coordsize="92,23">
              <v:shape style="position:absolute;left:3927;top:3026;width:92;height:23" coordorigin="3927,3026" coordsize="92,23" path="m4018,3026l3927,3048e" filled="f" stroked="t" strokeweight=".135345pt" strokecolor="#4FFFAE">
                <v:path arrowok="t"/>
              </v:shape>
            </v:group>
            <v:group style="position:absolute;left:3932;top:3054;width:10;height:2" coordorigin="3932,3054" coordsize="10,2">
              <v:shape style="position:absolute;left:3932;top:3054;width:10;height:2" coordorigin="3932,3054" coordsize="10,0" path="m3932,3054l3942,3054e" filled="f" stroked="t" strokeweight=".573144pt" strokecolor="#50FFAE">
                <v:path arrowok="t"/>
              </v:shape>
            </v:group>
            <v:group style="position:absolute;left:3834;top:3048;width:92;height:23" coordorigin="3834,3048" coordsize="92,23">
              <v:shape style="position:absolute;left:3834;top:3048;width:92;height:23" coordorigin="3834,3048" coordsize="92,23" path="m3927,3048l3834,3071e" filled="f" stroked="t" strokeweight=".135340pt" strokecolor="#4FFFAE">
                <v:path arrowok="t"/>
              </v:shape>
            </v:group>
            <v:group style="position:absolute;left:3839;top:3077;width:10;height:2" coordorigin="3839,3077" coordsize="10,2">
              <v:shape style="position:absolute;left:3839;top:3077;width:10;height:2" coordorigin="3839,3077" coordsize="10,0" path="m3839,3077l3850,3077e" filled="f" stroked="t" strokeweight=".573144pt" strokecolor="#50FFAE">
                <v:path arrowok="t"/>
              </v:shape>
            </v:group>
            <v:group style="position:absolute;left:3651;top:3071;width:184;height:69" coordorigin="3651,3071" coordsize="184,69">
              <v:shape style="position:absolute;left:3651;top:3071;width:184;height:69" coordorigin="3651,3071" coordsize="184,69" path="m3834,3071l3651,3140e" filled="f" stroked="t" strokeweight=".134342pt" strokecolor="#4FFFAE">
                <v:path arrowok="t"/>
              </v:shape>
            </v:group>
            <v:group style="position:absolute;left:3656;top:3146;width:10;height:2" coordorigin="3656,3146" coordsize="10,2">
              <v:shape style="position:absolute;left:3656;top:3146;width:10;height:2" coordorigin="3656,3146" coordsize="10,0" path="m3656,3146l3666,3146e" filled="f" stroked="t" strokeweight=".573144pt" strokecolor="#50FFAE">
                <v:path arrowok="t"/>
              </v:shape>
            </v:group>
            <v:group style="position:absolute;left:3507;top:3140;width:143;height:69" coordorigin="3507,3140" coordsize="143,69">
              <v:shape style="position:absolute;left:3507;top:3140;width:143;height:69" coordorigin="3507,3140" coordsize="143,69" path="m3651,3140l3507,3209e" filled="f" stroked="t" strokeweight=".133342pt" strokecolor="#4FFFAE">
                <v:path arrowok="t"/>
              </v:shape>
            </v:group>
            <v:group style="position:absolute;left:3513;top:3215;width:10;height:2" coordorigin="3513,3215" coordsize="10,2">
              <v:shape style="position:absolute;left:3513;top:3215;width:10;height:2" coordorigin="3513,3215" coordsize="10,0" path="m3513,3215l3523,3215e" filled="f" stroked="t" strokeweight=".573144pt" strokecolor="#50FFAE">
                <v:path arrowok="t"/>
              </v:shape>
            </v:group>
            <v:group style="position:absolute;left:3467;top:3209;width:41;height:34" coordorigin="3467,3209" coordsize="41,34">
              <v:shape style="position:absolute;left:3467;top:3209;width:41;height:34" coordorigin="3467,3209" coordsize="41,34" path="m3507,3209l3467,3244e" filled="f" stroked="t" strokeweight=".12985pt" strokecolor="#4FFFAE">
                <v:path arrowok="t"/>
              </v:shape>
            </v:group>
            <v:group style="position:absolute;left:3472;top:3250;width:10;height:2" coordorigin="3472,3250" coordsize="10,2">
              <v:shape style="position:absolute;left:3472;top:3250;width:10;height:2" coordorigin="3472,3250" coordsize="10,0" path="m3472,3250l3482,3250e" filled="f" stroked="t" strokeweight=".573144pt" strokecolor="#50FFAE">
                <v:path arrowok="t"/>
              </v:shape>
            </v:group>
            <v:group style="position:absolute;left:3334;top:3244;width:133;height:138" coordorigin="3334,3244" coordsize="133,138">
              <v:shape style="position:absolute;left:3334;top:3244;width:133;height:138" coordorigin="3334,3244" coordsize="133,138" path="m3467,3244l3334,3382e" filled="f" stroked="t" strokeweight=".128282pt" strokecolor="#4FFFAE">
                <v:path arrowok="t"/>
              </v:shape>
            </v:group>
            <v:group style="position:absolute;left:3339;top:3388;width:10;height:2" coordorigin="3339,3388" coordsize="10,2">
              <v:shape style="position:absolute;left:3339;top:3388;width:10;height:2" coordorigin="3339,3388" coordsize="10,0" path="m3339,3388l3349,3388e" filled="f" stroked="t" strokeweight=".573144pt" strokecolor="#50FFAE">
                <v:path arrowok="t"/>
              </v:shape>
            </v:group>
            <v:group style="position:absolute;left:3334;top:3382;width:2;height:160" coordorigin="3334,3382" coordsize="2,160">
              <v:shape style="position:absolute;left:3334;top:3382;width:2;height:160" coordorigin="3334,3382" coordsize="0,160" path="m3334,3382l3334,3542e" filled="f" stroked="t" strokeweight=".120896pt" strokecolor="#4FFFAE">
                <v:path arrowok="t"/>
              </v:shape>
            </v:group>
            <v:group style="position:absolute;left:3339;top:3548;width:10;height:2" coordorigin="3339,3548" coordsize="10,2">
              <v:shape style="position:absolute;left:3339;top:3548;width:10;height:2" coordorigin="3339,3548" coordsize="10,0" path="m3339,3548l3349,3548e" filled="f" stroked="t" strokeweight=".573144pt" strokecolor="#50FFAE">
                <v:path arrowok="t"/>
              </v:shape>
            </v:group>
            <v:group style="position:absolute;left:3323;top:3542;width:10;height:161" coordorigin="3323,3542" coordsize="10,161">
              <v:shape style="position:absolute;left:3323;top:3542;width:10;height:161" coordorigin="3323,3542" coordsize="10,161" path="m3334,3542l3323,3703e" filled="f" stroked="t" strokeweight=".120957pt" strokecolor="#4FFFAE">
                <v:path arrowok="t"/>
              </v:shape>
            </v:group>
            <v:group style="position:absolute;left:3329;top:3709;width:10;height:2" coordorigin="3329,3709" coordsize="10,2">
              <v:shape style="position:absolute;left:3329;top:3709;width:10;height:2" coordorigin="3329,3709" coordsize="10,0" path="m3329,3709l3339,3709e" filled="f" stroked="t" strokeweight=".573144pt" strokecolor="#50FFAE">
                <v:path arrowok="t"/>
              </v:shape>
            </v:group>
            <v:group style="position:absolute;left:3283;top:3703;width:41;height:150" coordorigin="3283,3703" coordsize="41,150">
              <v:shape style="position:absolute;left:3283;top:3703;width:41;height:150" coordorigin="3283,3703" coordsize="41,150" path="m3323,3703l3283,3853e" filled="f" stroked="t" strokeweight=".121959pt" strokecolor="#4FFFAE">
                <v:path arrowok="t"/>
              </v:shape>
            </v:group>
            <v:group style="position:absolute;left:3288;top:3858;width:10;height:2" coordorigin="3288,3858" coordsize="10,2">
              <v:shape style="position:absolute;left:3288;top:3858;width:10;height:2" coordorigin="3288,3858" coordsize="10,0" path="m3288,3858l3298,3858e" filled="f" stroked="t" strokeweight=".573144pt" strokecolor="#50FFAE">
                <v:path arrowok="t"/>
              </v:shape>
            </v:group>
            <v:group style="position:absolute;left:3099;top:3853;width:184;height:11" coordorigin="3099,3853" coordsize="184,11">
              <v:shape style="position:absolute;left:3099;top:3853;width:184;height:11" coordorigin="3099,3853" coordsize="184,11" path="m3283,3853l3099,3864e" filled="f" stroked="t" strokeweight=".136176pt" strokecolor="#4FFFAE">
                <v:path arrowok="t"/>
              </v:shape>
            </v:group>
            <v:group style="position:absolute;left:3104;top:3870;width:10;height:2" coordorigin="3104,3870" coordsize="10,2">
              <v:shape style="position:absolute;left:3104;top:3870;width:10;height:2" coordorigin="3104,3870" coordsize="10,0" path="m3104,3870l3114,3870e" filled="f" stroked="t" strokeweight=".573144pt" strokecolor="#50FFAE">
                <v:path arrowok="t"/>
              </v:shape>
            </v:group>
            <v:group style="position:absolute;left:2823;top:3864;width:276;height:2" coordorigin="2823,3864" coordsize="276,2">
              <v:shape style="position:absolute;left:2823;top:3864;width:276;height:2" coordorigin="2823,3864" coordsize="276,0" path="m2823,3864l3099,3864e" filled="f" stroked="t" strokeweight=".136236pt" strokecolor="#4FFFAE">
                <v:path arrowok="t"/>
              </v:shape>
            </v:group>
            <v:group style="position:absolute;left:2920;top:3870;width:10;height:2" coordorigin="2920,3870" coordsize="10,2">
              <v:shape style="position:absolute;left:2920;top:3870;width:10;height:2" coordorigin="2920,3870" coordsize="10,0" path="m2920,3870l2930,3870e" filled="f" stroked="t" strokeweight=".573144pt" strokecolor="#50FFAE">
                <v:path arrowok="t"/>
              </v:shape>
            </v:group>
            <v:group style="position:absolute;left:2828;top:3870;width:10;height:2" coordorigin="2828,3870" coordsize="10,2">
              <v:shape style="position:absolute;left:2828;top:3870;width:10;height:2" coordorigin="2828,3870" coordsize="10,0" path="m2828,3870l2838,3870e" filled="f" stroked="t" strokeweight=".573144pt" strokecolor="#50FFAE">
                <v:path arrowok="t"/>
              </v:shape>
            </v:group>
            <v:group style="position:absolute;left:2731;top:3864;width:92;height:11" coordorigin="2731,3864" coordsize="92,11">
              <v:shape style="position:absolute;left:2731;top:3864;width:92;height:11" coordorigin="2731,3864" coordsize="92,11" path="m2823,3864l2731,3876e" filled="f" stroked="t" strokeweight=".136pt" strokecolor="#4FFFAE">
                <v:path arrowok="t"/>
              </v:shape>
            </v:group>
            <v:group style="position:absolute;left:2736;top:3881;width:10;height:2" coordorigin="2736,3881" coordsize="10,2">
              <v:shape style="position:absolute;left:2736;top:3881;width:10;height:2" coordorigin="2736,3881" coordsize="10,0" path="m2736,3881l2746,3881e" filled="f" stroked="t" strokeweight=".573144pt" strokecolor="#50FFAE">
                <v:path arrowok="t"/>
              </v:shape>
            </v:group>
            <v:group style="position:absolute;left:2547;top:3876;width:184;height:104" coordorigin="2547,3876" coordsize="184,104">
              <v:shape style="position:absolute;left:2547;top:3876;width:184;height:104" coordorigin="2547,3876" coordsize="184,104" path="m2731,3876l2547,3979e" filled="f" stroked="t" strokeweight=".132542pt" strokecolor="#4FFFAE">
                <v:path arrowok="t"/>
              </v:shape>
            </v:group>
            <v:group style="position:absolute;left:2552;top:3985;width:10;height:2" coordorigin="2552,3985" coordsize="10,2">
              <v:shape style="position:absolute;left:2552;top:3985;width:10;height:2" coordorigin="2552,3985" coordsize="10,0" path="m2552,3985l2562,3985e" filled="f" stroked="t" strokeweight=".573144pt" strokecolor="#50FFAE">
                <v:path arrowok="t"/>
              </v:shape>
            </v:group>
            <v:group style="position:absolute;left:6419;top:2646;width:41;height:80" coordorigin="6419,2646" coordsize="41,80">
              <v:shape style="position:absolute;left:6419;top:2646;width:41;height:80" coordorigin="6419,2646" coordsize="41,80" path="m6419,2646l6460,2726e" filled="f" stroked="t" strokeweight=".124046pt" strokecolor="#BEFF3E">
                <v:path arrowok="t"/>
              </v:shape>
            </v:group>
            <v:group style="position:absolute;left:6465;top:2732;width:10;height:2" coordorigin="6465,2732" coordsize="10,2">
              <v:shape style="position:absolute;left:6465;top:2732;width:10;height:2" coordorigin="6465,2732" coordsize="10,0" path="m6465,2732l6475,2732e" filled="f" stroked="t" strokeweight=".573144pt" strokecolor="#BEFF40">
                <v:path arrowok="t"/>
              </v:shape>
            </v:group>
            <v:group style="position:absolute;left:6419;top:2726;width:41;height:58" coordorigin="6419,2726" coordsize="41,58">
              <v:shape style="position:absolute;left:6419;top:2726;width:41;height:58" coordorigin="6419,2726" coordsize="41,58" path="m6460,2726l6419,2784e" filled="f" stroked="t" strokeweight=".125990pt" strokecolor="#BEFF3E">
                <v:path arrowok="t"/>
              </v:shape>
            </v:group>
            <v:group style="position:absolute;left:6424;top:2790;width:10;height:2" coordorigin="6424,2790" coordsize="10,2">
              <v:shape style="position:absolute;left:6424;top:2790;width:10;height:2" coordorigin="6424,2790" coordsize="10,0" path="m6424,2790l6435,2790e" filled="f" stroked="t" strokeweight=".573144pt" strokecolor="#BEFF40">
                <v:path arrowok="t"/>
              </v:shape>
            </v:group>
            <v:group style="position:absolute;left:6358;top:2784;width:61;height:103" coordorigin="6358,2784" coordsize="61,103">
              <v:shape style="position:absolute;left:6358;top:2784;width:61;height:103" coordorigin="6358,2784" coordsize="61,103" path="m6419,2784l6358,2887e" filled="f" stroked="t" strokeweight=".124901pt" strokecolor="#BEFF3E">
                <v:path arrowok="t"/>
              </v:shape>
            </v:group>
            <v:group style="position:absolute;left:6363;top:2893;width:10;height:2" coordorigin="6363,2893" coordsize="10,2">
              <v:shape style="position:absolute;left:6363;top:2893;width:10;height:2" coordorigin="6363,2893" coordsize="10,0" path="m6363,2893l6373,2893e" filled="f" stroked="t" strokeweight=".573144pt" strokecolor="#BEFF40">
                <v:path arrowok="t"/>
              </v:shape>
            </v:group>
            <v:group style="position:absolute;left:6235;top:2887;width:123;height:127" coordorigin="6235,2887" coordsize="123,127">
              <v:shape style="position:absolute;left:6235;top:2887;width:123;height:127" coordorigin="6235,2887" coordsize="123,127" path="m6358,2887l6235,3014e" filled="f" stroked="t" strokeweight=".128326pt" strokecolor="#BEFF3E">
                <v:path arrowok="t"/>
              </v:shape>
            </v:group>
            <v:group style="position:absolute;left:6241;top:3020;width:10;height:2" coordorigin="6241,3020" coordsize="10,2">
              <v:shape style="position:absolute;left:6241;top:3020;width:10;height:2" coordorigin="6241,3020" coordsize="10,0" path="m6241,3020l6251,3020e" filled="f" stroked="t" strokeweight=".573144pt" strokecolor="#BEFF40">
                <v:path arrowok="t"/>
              </v:shape>
            </v:group>
            <v:group style="position:absolute;left:6154;top:3014;width:82;height:34" coordorigin="6154,3014" coordsize="82,34">
              <v:shape style="position:absolute;left:6154;top:3014;width:82;height:34" coordorigin="6154,3014" coordsize="82,34" path="m6235,3014l6154,3048e" filled="f" stroked="t" strokeweight=".133934pt" strokecolor="#BEFF3E">
                <v:path arrowok="t"/>
              </v:shape>
            </v:group>
            <v:group style="position:absolute;left:6159;top:3054;width:10;height:2" coordorigin="6159,3054" coordsize="10,2">
              <v:shape style="position:absolute;left:6159;top:3054;width:10;height:2" coordorigin="6159,3054" coordsize="10,0" path="m6159,3054l6169,3054e" filled="f" stroked="t" strokeweight=".573144pt" strokecolor="#BEFF40">
                <v:path arrowok="t"/>
              </v:shape>
            </v:group>
            <v:group style="position:absolute;left:6052;top:3048;width:102;height:23" coordorigin="6052,3048" coordsize="102,23">
              <v:shape style="position:absolute;left:6052;top:3048;width:102;height:23" coordorigin="6052,3048" coordsize="102,23" path="m6154,3048l6052,3071e" filled="f" stroked="t" strokeweight=".135497pt" strokecolor="#BEFF3E">
                <v:path arrowok="t"/>
              </v:shape>
            </v:group>
            <v:group style="position:absolute;left:6057;top:3077;width:10;height:2" coordorigin="6057,3077" coordsize="10,2">
              <v:shape style="position:absolute;left:6057;top:3077;width:10;height:2" coordorigin="6057,3077" coordsize="10,0" path="m6057,3077l6067,3077e" filled="f" stroked="t" strokeweight=".573144pt" strokecolor="#BEFF40">
                <v:path arrowok="t"/>
              </v:shape>
            </v:group>
            <v:group style="position:absolute;left:5868;top:3071;width:184;height:23" coordorigin="5868,3071" coordsize="184,23">
              <v:shape style="position:absolute;left:5868;top:3071;width:184;height:23" coordorigin="5868,3071" coordsize="184,23" path="m6052,3071l5868,3094e" filled="f" stroked="t" strokeweight=".136pt" strokecolor="#BEFF3E">
                <v:path arrowok="t"/>
              </v:shape>
            </v:group>
            <v:group style="position:absolute;left:5873;top:3100;width:10;height:2" coordorigin="5873,3100" coordsize="10,2">
              <v:shape style="position:absolute;left:5873;top:3100;width:10;height:2" coordorigin="5873,3100" coordsize="10,0" path="m5873,3100l5883,3100e" filled="f" stroked="t" strokeweight=".573144pt" strokecolor="#BEFF40">
                <v:path arrowok="t"/>
              </v:shape>
            </v:group>
            <v:group style="position:absolute;left:5684;top:3094;width:184;height:11" coordorigin="5684,3094" coordsize="184,11">
              <v:shape style="position:absolute;left:5684;top:3094;width:184;height:11" coordorigin="5684,3094" coordsize="184,11" path="m5868,3094l5684,3106e" filled="f" stroked="t" strokeweight=".136176pt" strokecolor="#BEFF3E">
                <v:path arrowok="t"/>
              </v:shape>
            </v:group>
            <v:group style="position:absolute;left:5689;top:3111;width:10;height:2" coordorigin="5689,3111" coordsize="10,2">
              <v:shape style="position:absolute;left:5689;top:3111;width:10;height:2" coordorigin="5689,3111" coordsize="10,0" path="m5689,3111l5699,3111e" filled="f" stroked="t" strokeweight=".573144pt" strokecolor="#BEFF40">
                <v:path arrowok="t"/>
              </v:shape>
            </v:group>
            <v:group style="position:absolute;left:5500;top:3106;width:184;height:11" coordorigin="5500,3106" coordsize="184,11">
              <v:shape style="position:absolute;left:5500;top:3106;width:184;height:11" coordorigin="5500,3106" coordsize="184,11" path="m5684,3106l5500,3117e" filled="f" stroked="t" strokeweight=".136176pt" strokecolor="#BEFF3E">
                <v:path arrowok="t"/>
              </v:shape>
            </v:group>
            <v:group style="position:absolute;left:5505;top:3123;width:10;height:2" coordorigin="5505,3123" coordsize="10,2">
              <v:shape style="position:absolute;left:5505;top:3123;width:10;height:2" coordorigin="5505,3123" coordsize="10,0" path="m5505,3123l5515,3123e" filled="f" stroked="t" strokeweight=".573144pt" strokecolor="#BEFF40">
                <v:path arrowok="t"/>
              </v:shape>
            </v:group>
            <v:group style="position:absolute;left:5316;top:3060;width:184;height:57" coordorigin="5316,3060" coordsize="184,57">
              <v:shape style="position:absolute;left:5316;top:3060;width:184;height:57" coordorigin="5316,3060" coordsize="184,57" path="m5500,3117l5316,3060e" filled="f" stroked="t" strokeweight=".134869pt" strokecolor="#BEFF3E">
                <v:path arrowok="t"/>
              </v:shape>
            </v:group>
            <v:group style="position:absolute;left:5321;top:3066;width:10;height:2" coordorigin="5321,3066" coordsize="10,2">
              <v:shape style="position:absolute;left:5321;top:3066;width:10;height:2" coordorigin="5321,3066" coordsize="10,0" path="m5321,3066l5331,3066e" filled="f" stroked="t" strokeweight=".573144pt" strokecolor="#BEFF40">
                <v:path arrowok="t"/>
              </v:shape>
            </v:group>
            <v:group style="position:absolute;left:5295;top:3048;width:21;height:11" coordorigin="5295,3048" coordsize="21,11">
              <v:shape style="position:absolute;left:5295;top:3048;width:21;height:11" coordorigin="5295,3048" coordsize="21,11" path="m5316,3060l5295,3048e" filled="f" stroked="t" strokeweight=".132678pt" strokecolor="#BEFF3E">
                <v:path arrowok="t"/>
              </v:shape>
            </v:group>
            <v:group style="position:absolute;left:5300;top:3054;width:10;height:2" coordorigin="5300,3054" coordsize="10,2">
              <v:shape style="position:absolute;left:5300;top:3054;width:10;height:2" coordorigin="5300,3054" coordsize="10,0" path="m5300,3054l5311,3054e" filled="f" stroked="t" strokeweight=".573144pt" strokecolor="#BEFF40">
                <v:path arrowok="t"/>
              </v:shape>
            </v:group>
            <v:group style="position:absolute;left:5132;top:2980;width:163;height:69" coordorigin="5132,2980" coordsize="163,69">
              <v:shape style="position:absolute;left:5132;top:2980;width:163;height:69" coordorigin="5132,2980" coordsize="163,69" path="m5295,3048l5132,2980e" filled="f" stroked="t" strokeweight=".133927pt" strokecolor="#BEFF3E">
                <v:path arrowok="t"/>
              </v:shape>
            </v:group>
            <v:group style="position:absolute;left:5137;top:2985;width:10;height:2" coordorigin="5137,2985" coordsize="10,2">
              <v:shape style="position:absolute;left:5137;top:2985;width:10;height:2" coordorigin="5137,2985" coordsize="10,0" path="m5137,2985l5147,2985e" filled="f" stroked="t" strokeweight=".573144pt" strokecolor="#BEFF40">
                <v:path arrowok="t"/>
              </v:shape>
            </v:group>
            <v:group style="position:absolute;left:4969;top:2887;width:164;height:92" coordorigin="4969,2887" coordsize="164,92">
              <v:shape style="position:absolute;left:4969;top:2887;width:164;height:92" coordorigin="4969,2887" coordsize="164,92" path="m5132,2980l4969,2887e" filled="f" stroked="t" strokeweight=".132533pt" strokecolor="#BEFF3E">
                <v:path arrowok="t"/>
              </v:shape>
            </v:group>
            <v:group style="position:absolute;left:4974;top:2893;width:10;height:2" coordorigin="4974,2893" coordsize="10,2">
              <v:shape style="position:absolute;left:4974;top:2893;width:10;height:2" coordorigin="4974,2893" coordsize="10,0" path="m4974,2893l4984,2893e" filled="f" stroked="t" strokeweight=".573144pt" strokecolor="#BEFF40">
                <v:path arrowok="t"/>
              </v:shape>
            </v:group>
            <v:group style="position:absolute;left:4948;top:2865;width:20;height:23" coordorigin="4948,2865" coordsize="20,23">
              <v:shape style="position:absolute;left:4948;top:2865;width:20;height:23" coordorigin="4948,2865" coordsize="20,23" path="m4969,2887l4948,2865e" filled="f" stroked="t" strokeweight=".127718pt" strokecolor="#BEFF3E">
                <v:path arrowok="t"/>
              </v:shape>
            </v:group>
            <v:group style="position:absolute;left:4953;top:2870;width:10;height:2" coordorigin="4953,2870" coordsize="10,2">
              <v:shape style="position:absolute;left:4953;top:2870;width:10;height:2" coordorigin="4953,2870" coordsize="10,0" path="m4953,2870l4963,2870e" filled="f" stroked="t" strokeweight=".573144pt" strokecolor="#BEFF40">
                <v:path arrowok="t"/>
              </v:shape>
            </v:group>
            <v:group style="position:absolute;left:4764;top:2726;width:184;height:138" coordorigin="4764,2726" coordsize="184,138">
              <v:shape style="position:absolute;left:4764;top:2726;width:184;height:138" coordorigin="4764,2726" coordsize="184,138" path="m4948,2865l4764,2726e" filled="f" stroked="t" strokeweight=".130702pt" strokecolor="#BEFF3E">
                <v:path arrowok="t"/>
              </v:shape>
            </v:group>
            <v:group style="position:absolute;left:4769;top:2732;width:10;height:2" coordorigin="4769,2732" coordsize="10,2">
              <v:shape style="position:absolute;left:4769;top:2732;width:10;height:2" coordorigin="4769,2732" coordsize="10,0" path="m4769,2732l4779,2732e" filled="f" stroked="t" strokeweight=".573144pt" strokecolor="#BEFF40">
                <v:path arrowok="t"/>
              </v:shape>
            </v:group>
            <v:group style="position:absolute;left:4764;top:2715;width:2;height:11" coordorigin="4764,2715" coordsize="2,11">
              <v:shape style="position:absolute;left:4764;top:2715;width:2;height:11" coordorigin="4764,2715" coordsize="0,11" path="m4764,2726l4764,2715e" filled="f" stroked="t" strokeweight=".120896pt" strokecolor="#BEFF3E">
                <v:path arrowok="t"/>
              </v:shape>
            </v:group>
            <v:group style="position:absolute;left:4769;top:2721;width:10;height:2" coordorigin="4769,2721" coordsize="10,2">
              <v:shape style="position:absolute;left:4769;top:2721;width:10;height:2" coordorigin="4769,2721" coordsize="10,0" path="m4769,2721l4779,2721e" filled="f" stroked="t" strokeweight=".573144pt" strokecolor="#BEFF40">
                <v:path arrowok="t"/>
              </v:shape>
            </v:group>
            <v:group style="position:absolute;left:4591;top:2555;width:173;height:160" coordorigin="4591,2555" coordsize="173,160">
              <v:shape style="position:absolute;left:4591;top:2555;width:173;height:160" coordorigin="4591,2555" coordsize="173,160" path="m4764,2715l4591,2555e" filled="f" stroked="t" strokeweight=".129164pt" strokecolor="#BEFF3E">
                <v:path arrowok="t"/>
              </v:shape>
            </v:group>
            <v:group style="position:absolute;left:4596;top:2560;width:10;height:2" coordorigin="4596,2560" coordsize="10,2">
              <v:shape style="position:absolute;left:4596;top:2560;width:10;height:2" coordorigin="4596,2560" coordsize="10,0" path="m4596,2560l4606,2560e" filled="f" stroked="t" strokeweight=".573144pt" strokecolor="#BEFF40">
                <v:path arrowok="t"/>
              </v:shape>
            </v:group>
            <v:group style="position:absolute;left:4570;top:2543;width:21;height:11" coordorigin="4570,2543" coordsize="21,11">
              <v:shape style="position:absolute;left:4570;top:2543;width:21;height:11" coordorigin="4570,2543" coordsize="21,11" path="m4591,2555l4570,2543e" filled="f" stroked="t" strokeweight=".132678pt" strokecolor="#BEFF3E">
                <v:path arrowok="t"/>
              </v:shape>
            </v:group>
            <v:group style="position:absolute;left:4575;top:2549;width:10;height:2" coordorigin="4575,2549" coordsize="10,2">
              <v:shape style="position:absolute;left:4575;top:2549;width:10;height:2" coordorigin="4575,2549" coordsize="10,0" path="m4575,2549l4585,2549e" filled="f" stroked="t" strokeweight=".573144pt" strokecolor="#BEFF40">
                <v:path arrowok="t"/>
              </v:shape>
            </v:group>
            <v:group style="position:absolute;left:4437;top:2394;width:133;height:149" coordorigin="4437,2394" coordsize="133,149">
              <v:shape style="position:absolute;left:4437;top:2394;width:133;height:149" coordorigin="4437,2394" coordsize="133,149" path="m4570,2543l4437,2394e" filled="f" stroked="t" strokeweight=".127654pt" strokecolor="#BEFF3E">
                <v:path arrowok="t"/>
              </v:shape>
            </v:group>
            <v:group style="position:absolute;left:4442;top:2399;width:10;height:2" coordorigin="4442,2399" coordsize="10,2">
              <v:shape style="position:absolute;left:4442;top:2399;width:10;height:2" coordorigin="4442,2399" coordsize="10,0" path="m4442,2399l4453,2399e" filled="f" stroked="t" strokeweight=".573144pt" strokecolor="#BEFF40">
                <v:path arrowok="t"/>
              </v:shape>
            </v:group>
            <v:group style="position:absolute;left:4386;top:2336;width:51;height:57" coordorigin="4386,2336" coordsize="51,57">
              <v:shape style="position:absolute;left:4386;top:2336;width:51;height:57" coordorigin="4386,2336" coordsize="51,57" path="m4437,2394l4386,2336e" filled="f" stroked="t" strokeweight=".127654pt" strokecolor="#BEFF3E">
                <v:path arrowok="t"/>
              </v:shape>
            </v:group>
            <v:group style="position:absolute;left:4391;top:2342;width:10;height:2" coordorigin="4391,2342" coordsize="10,2">
              <v:shape style="position:absolute;left:4391;top:2342;width:10;height:2" coordorigin="4391,2342" coordsize="10,0" path="m4391,2342l4402,2342e" filled="f" stroked="t" strokeweight=".573144pt" strokecolor="#BEFF40">
                <v:path arrowok="t"/>
              </v:shape>
            </v:group>
            <v:group style="position:absolute;left:4304;top:2233;width:82;height:104" coordorigin="4304,2233" coordsize="82,104">
              <v:shape style="position:absolute;left:4304;top:2233;width:82;height:104" coordorigin="4304,2233" coordsize="82,104" path="m4386,2336l4304,2233e" filled="f" stroked="t" strokeweight=".126812pt" strokecolor="#BEFF3E">
                <v:path arrowok="t"/>
              </v:shape>
            </v:group>
            <v:group style="position:absolute;left:4309;top:2238;width:10;height:2" coordorigin="4309,2238" coordsize="10,2">
              <v:shape style="position:absolute;left:4309;top:2238;width:10;height:2" coordorigin="4309,2238" coordsize="10,0" path="m4309,2238l4320,2238e" filled="f" stroked="t" strokeweight=".573144pt" strokecolor="#BEFF40">
                <v:path arrowok="t"/>
              </v:shape>
            </v:group>
            <v:group style="position:absolute;left:4202;top:2095;width:102;height:138" coordorigin="4202,2095" coordsize="102,138">
              <v:shape style="position:absolute;left:4202;top:2095;width:102;height:138" coordorigin="4202,2095" coordsize="102,138" path="m4304,2233l4202,2095e" filled="f" stroked="t" strokeweight=".126309pt" strokecolor="#BEFF3E">
                <v:path arrowok="t"/>
              </v:shape>
            </v:group>
            <v:group style="position:absolute;left:4207;top:2100;width:10;height:2" coordorigin="4207,2100" coordsize="10,2">
              <v:shape style="position:absolute;left:4207;top:2100;width:10;height:2" coordorigin="4207,2100" coordsize="10,0" path="m4207,2100l4218,2100e" filled="f" stroked="t" strokeweight=".573144pt" strokecolor="#BEFF40">
                <v:path arrowok="t"/>
              </v:shape>
            </v:group>
            <v:group style="position:absolute;left:4182;top:2072;width:21;height:23" coordorigin="4182,2072" coordsize="21,23">
              <v:shape style="position:absolute;left:4182;top:2072;width:21;height:23" coordorigin="4182,2072" coordsize="21,23" path="m4202,2095l4182,2072e" filled="f" stroked="t" strokeweight=".127718pt" strokecolor="#BEFF3E">
                <v:path arrowok="t"/>
              </v:shape>
            </v:group>
            <v:group style="position:absolute;left:4187;top:2077;width:10;height:2" coordorigin="4187,2077" coordsize="10,2">
              <v:shape style="position:absolute;left:4187;top:2077;width:10;height:2" coordorigin="4187,2077" coordsize="10,0" path="m4187,2077l4197,2077e" filled="f" stroked="t" strokeweight=".573144pt" strokecolor="#BEFF40">
                <v:path arrowok="t"/>
              </v:shape>
            </v:group>
            <v:group style="position:absolute;left:4079;top:1899;width:102;height:172" coordorigin="4079,1899" coordsize="102,172">
              <v:shape style="position:absolute;left:4079;top:1899;width:102;height:172" coordorigin="4079,1899" coordsize="102,172" path="m4182,2072l4079,1899e" filled="f" stroked="t" strokeweight=".124896pt" strokecolor="#BEFF3E">
                <v:path arrowok="t"/>
              </v:shape>
            </v:group>
            <v:group style="position:absolute;left:4085;top:1905;width:10;height:2" coordorigin="4085,1905" coordsize="10,2">
              <v:shape style="position:absolute;left:4085;top:1905;width:10;height:2" coordorigin="4085,1905" coordsize="10,0" path="m4085,1905l4095,1905e" filled="f" stroked="t" strokeweight=".573144pt" strokecolor="#BEFF40">
                <v:path arrowok="t"/>
              </v:shape>
            </v:group>
            <v:group style="position:absolute;left:4018;top:1796;width:61;height:103" coordorigin="4018,1796" coordsize="61,103">
              <v:shape style="position:absolute;left:4018;top:1796;width:61;height:103" coordorigin="4018,1796" coordsize="61,103" path="m4079,1899l4018,1796e" filled="f" stroked="t" strokeweight=".124884pt" strokecolor="#BEFF3E">
                <v:path arrowok="t"/>
              </v:shape>
            </v:group>
            <v:group style="position:absolute;left:4023;top:1802;width:10;height:2" coordorigin="4023,1802" coordsize="10,2">
              <v:shape style="position:absolute;left:4023;top:1802;width:10;height:2" coordorigin="4023,1802" coordsize="10,0" path="m4023,1802l4034,1802e" filled="f" stroked="t" strokeweight=".573144pt" strokecolor="#BEFF40">
                <v:path arrowok="t"/>
              </v:shape>
            </v:group>
            <v:group style="position:absolute;left:3937;top:1739;width:82;height:57" coordorigin="3937,1739" coordsize="82,57">
              <v:shape style="position:absolute;left:3937;top:1739;width:82;height:57" coordorigin="3937,1739" coordsize="82,57" path="m4018,1796l3937,1739e" filled="f" stroked="t" strokeweight=".131150pt" strokecolor="#BEFF3E">
                <v:path arrowok="t"/>
              </v:shape>
            </v:group>
            <v:group style="position:absolute;left:3942;top:1745;width:10;height:2" coordorigin="3942,1745" coordsize="10,2">
              <v:shape style="position:absolute;left:3942;top:1745;width:10;height:2" coordorigin="3942,1745" coordsize="10,0" path="m3942,1745l3952,1745e" filled="f" stroked="t" strokeweight=".573144pt" strokecolor="#BEFF40">
                <v:path arrowok="t"/>
              </v:shape>
            </v:group>
            <v:group style="position:absolute;left:3834;top:1658;width:102;height:81" coordorigin="3834,1658" coordsize="102,81">
              <v:shape style="position:absolute;left:3834;top:1658;width:102;height:81" coordorigin="3834,1658" coordsize="102,81" path="m3937,1739l3834,1658e" filled="f" stroked="t" strokeweight=".130371pt" strokecolor="#BEFF3E">
                <v:path arrowok="t"/>
              </v:shape>
            </v:group>
            <v:group style="position:absolute;left:3839;top:1664;width:10;height:2" coordorigin="3839,1664" coordsize="10,2">
              <v:shape style="position:absolute;left:3839;top:1664;width:10;height:2" coordorigin="3839,1664" coordsize="10,0" path="m3839,1664l3850,1664e" filled="f" stroked="t" strokeweight=".573144pt" strokecolor="#BEFF40">
                <v:path arrowok="t"/>
              </v:shape>
            </v:group>
            <v:group style="position:absolute;left:3742;top:1578;width:92;height:80" coordorigin="3742,1578" coordsize="92,80">
              <v:shape style="position:absolute;left:3742;top:1578;width:92;height:80" coordorigin="3742,1578" coordsize="92,80" path="m3834,1658l3742,1578e" filled="f" stroked="t" strokeweight=".129586pt" strokecolor="#BEFF3E">
                <v:path arrowok="t"/>
              </v:shape>
            </v:group>
            <v:group style="position:absolute;left:3748;top:1584;width:10;height:2" coordorigin="3748,1584" coordsize="10,2">
              <v:shape style="position:absolute;left:3748;top:1584;width:10;height:2" coordorigin="3748,1584" coordsize="10,0" path="m3748,1584l3758,1584e" filled="f" stroked="t" strokeweight=".573144pt" strokecolor="#BEFF40">
                <v:path arrowok="t"/>
              </v:shape>
            </v:group>
            <v:group style="position:absolute;left:3651;top:1463;width:92;height:115" coordorigin="3651,1463" coordsize="92,115">
              <v:shape style="position:absolute;left:3651;top:1463;width:92;height:115" coordorigin="3651,1463" coordsize="92,115" path="m3742,1578l3651,1463e" filled="f" stroked="t" strokeweight=".126858pt" strokecolor="#BEFF3E">
                <v:path arrowok="t"/>
              </v:shape>
            </v:group>
            <v:group style="position:absolute;left:3656;top:1468;width:10;height:2" coordorigin="3656,1468" coordsize="10,2">
              <v:shape style="position:absolute;left:3656;top:1468;width:10;height:2" coordorigin="3656,1468" coordsize="10,0" path="m3656,1468l3666,1468e" filled="f" stroked="t" strokeweight=".573144pt" strokecolor="#BEFF40">
                <v:path arrowok="t"/>
              </v:shape>
            </v:group>
            <v:group style="position:absolute;left:3620;top:1417;width:31;height:46" coordorigin="3620,1417" coordsize="31,46">
              <v:shape style="position:absolute;left:3620;top:1417;width:31;height:46" coordorigin="3620,1417" coordsize="31,46" path="m3651,1463l3620,1417e" filled="f" stroked="t" strokeweight=".125642pt" strokecolor="#BEFF3E">
                <v:path arrowok="t"/>
              </v:shape>
            </v:group>
            <v:group style="position:absolute;left:3625;top:1423;width:10;height:2" coordorigin="3625,1423" coordsize="10,2">
              <v:shape style="position:absolute;left:3625;top:1423;width:10;height:2" coordorigin="3625,1423" coordsize="10,0" path="m3625,1423l3635,1423e" filled="f" stroked="t" strokeweight=".573144pt" strokecolor="#BEFF40">
                <v:path arrowok="t"/>
              </v:shape>
            </v:group>
            <v:group style="position:absolute;left:3620;top:1360;width:31;height:57" coordorigin="3620,1360" coordsize="31,57">
              <v:shape style="position:absolute;left:3620;top:1360;width:31;height:57" coordorigin="3620,1360" coordsize="31,57" path="m3620,1417l3651,1360e" filled="f" stroked="t" strokeweight=".124332pt" strokecolor="#BEFF3E">
                <v:path arrowok="t"/>
              </v:shape>
            </v:group>
            <v:group style="position:absolute;left:3656;top:1365;width:10;height:2" coordorigin="3656,1365" coordsize="10,2">
              <v:shape style="position:absolute;left:3656;top:1365;width:10;height:2" coordorigin="3656,1365" coordsize="10,0" path="m3656,1365l3666,1365e" filled="f" stroked="t" strokeweight=".573144pt" strokecolor="#BEFF40">
                <v:path arrowok="t"/>
              </v:shape>
            </v:group>
            <v:group style="position:absolute;left:3651;top:1244;width:82;height:115" coordorigin="3651,1244" coordsize="82,115">
              <v:shape style="position:absolute;left:3651;top:1244;width:82;height:115" coordorigin="3651,1244" coordsize="82,115" path="m3651,1360l3732,1244e" filled="f" stroked="t" strokeweight=".126013pt" strokecolor="#BEFF3E">
                <v:path arrowok="t"/>
              </v:shape>
            </v:group>
            <v:group style="position:absolute;left:3737;top:1250;width:10;height:2" coordorigin="3737,1250" coordsize="10,2">
              <v:shape style="position:absolute;left:3737;top:1250;width:10;height:2" coordorigin="3737,1250" coordsize="10,0" path="m3737,1250l3748,1250e" filled="f" stroked="t" strokeweight=".573144pt" strokecolor="#BEFF40">
                <v:path arrowok="t"/>
              </v:shape>
            </v:group>
            <v:group style="position:absolute;left:3732;top:1153;width:102;height:92" coordorigin="3732,1153" coordsize="102,92">
              <v:shape style="position:absolute;left:3732;top:1153;width:102;height:92" coordorigin="3732,1153" coordsize="102,92" path="m3732,1244l3834,1153e" filled="f" stroked="t" strokeweight=".129387pt" strokecolor="#BEFF3E">
                <v:path arrowok="t"/>
              </v:shape>
            </v:group>
            <v:group style="position:absolute;left:3839;top:1159;width:10;height:2" coordorigin="3839,1159" coordsize="10,2">
              <v:shape style="position:absolute;left:3839;top:1159;width:10;height:2" coordorigin="3839,1159" coordsize="10,0" path="m3839,1159l3850,1159e" filled="f" stroked="t" strokeweight=".573144pt" strokecolor="#BEFF40">
                <v:path arrowok="t"/>
              </v:shape>
            </v:group>
            <v:group style="position:absolute;left:3834;top:1083;width:113;height:69" coordorigin="3834,1083" coordsize="113,69">
              <v:shape style="position:absolute;left:3834;top:1083;width:113;height:69" coordorigin="3834,1083" coordsize="113,69" path="m3834,1153l3947,1083e" filled="f" stroked="t" strokeweight=".132023pt" strokecolor="#BEFF3E">
                <v:path arrowok="t"/>
              </v:shape>
            </v:group>
            <v:group style="position:absolute;left:3952;top:1089;width:10;height:2" coordorigin="3952,1089" coordsize="10,2">
              <v:shape style="position:absolute;left:3952;top:1089;width:10;height:2" coordorigin="3952,1089" coordsize="10,0" path="m3952,1089l3962,1089e" filled="f" stroked="t" strokeweight=".573144pt" strokecolor="#BEFF40">
                <v:path arrowok="t"/>
              </v:shape>
            </v:group>
            <v:group style="position:absolute;left:3947;top:1049;width:71;height:34" coordorigin="3947,1049" coordsize="71,34">
              <v:shape style="position:absolute;left:3947;top:1049;width:71;height:34" coordorigin="3947,1049" coordsize="71,34" path="m3947,1083l4018,1049e" filled="f" stroked="t" strokeweight=".133361pt" strokecolor="#BEFF3E">
                <v:path arrowok="t"/>
              </v:shape>
            </v:group>
            <v:group style="position:absolute;left:4023;top:1055;width:10;height:2" coordorigin="4023,1055" coordsize="10,2">
              <v:shape style="position:absolute;left:4023;top:1055;width:10;height:2" coordorigin="4023,1055" coordsize="10,0" path="m4023,1055l4034,1055e" filled="f" stroked="t" strokeweight=".573144pt" strokecolor="#BEFF40">
                <v:path arrowok="t"/>
              </v:shape>
            </v:group>
            <v:group style="position:absolute;left:4018;top:946;width:184;height:103" coordorigin="4018,946" coordsize="184,103">
              <v:shape style="position:absolute;left:4018;top:946;width:184;height:103" coordorigin="4018,946" coordsize="184,103" path="m4018,1049l4202,946e" filled="f" stroked="t" strokeweight=".132571pt" strokecolor="#BEFF3E">
                <v:path arrowok="t"/>
              </v:shape>
            </v:group>
            <v:group style="position:absolute;left:4207;top:952;width:10;height:2" coordorigin="4207,952" coordsize="10,2">
              <v:shape style="position:absolute;left:4207;top:952;width:10;height:2" coordorigin="4207,952" coordsize="10,0" path="m4207,952l4218,952e" filled="f" stroked="t" strokeweight=".573144pt" strokecolor="#BEFF40">
                <v:path arrowok="t"/>
              </v:shape>
            </v:group>
            <v:group style="position:absolute;left:4202;top:923;width:82;height:23" coordorigin="4202,923" coordsize="82,23">
              <v:shape style="position:absolute;left:4202;top:923;width:82;height:23" coordorigin="4202,923" coordsize="82,23" path="m4202,946l4284,923e" filled="f" stroked="t" strokeweight=".135108pt" strokecolor="#BEFF3E">
                <v:path arrowok="t"/>
              </v:shape>
            </v:group>
            <v:group style="position:absolute;left:4289;top:929;width:10;height:2" coordorigin="4289,929" coordsize="10,2">
              <v:shape style="position:absolute;left:4289;top:929;width:10;height:2" coordorigin="4289,929" coordsize="10,0" path="m4289,929l4299,929e" filled="f" stroked="t" strokeweight=".573144pt" strokecolor="#BEFF40">
                <v:path arrowok="t"/>
              </v:shape>
            </v:group>
            <v:group style="position:absolute;left:4284;top:900;width:102;height:23" coordorigin="4284,900" coordsize="102,23">
              <v:shape style="position:absolute;left:4284;top:900;width:102;height:23" coordorigin="4284,900" coordsize="102,23" path="m4284,923l4386,900e" filled="f" stroked="t" strokeweight=".135478pt" strokecolor="#BEFF3E">
                <v:path arrowok="t"/>
              </v:shape>
            </v:group>
            <v:group style="position:absolute;left:4391;top:905;width:10;height:2" coordorigin="4391,905" coordsize="10,2">
              <v:shape style="position:absolute;left:4391;top:905;width:10;height:2" coordorigin="4391,905" coordsize="10,0" path="m4391,905l4402,905e" filled="f" stroked="t" strokeweight=".573144pt" strokecolor="#BEFF40">
                <v:path arrowok="t"/>
              </v:shape>
            </v:group>
            <v:group style="position:absolute;left:4386;top:865;width:184;height:34" coordorigin="4386,865" coordsize="184,34">
              <v:shape style="position:absolute;left:4386;top:865;width:184;height:34" coordorigin="4386,865" coordsize="184,34" path="m4386,900l4570,865e" filled="f" stroked="t" strokeweight=".135714pt" strokecolor="#BEFF3E">
                <v:path arrowok="t"/>
              </v:shape>
            </v:group>
            <v:group style="position:absolute;left:4575;top:871;width:10;height:2" coordorigin="4575,871" coordsize="10,2">
              <v:shape style="position:absolute;left:4575;top:871;width:10;height:2" coordorigin="4575,871" coordsize="10,0" path="m4575,871l4585,871e" filled="f" stroked="t" strokeweight=".573144pt" strokecolor="#BEFF40">
                <v:path arrowok="t"/>
              </v:shape>
            </v:group>
            <v:group style="position:absolute;left:4570;top:842;width:194;height:23" coordorigin="4570,842" coordsize="194,23">
              <v:shape style="position:absolute;left:4570;top:842;width:194;height:23" coordorigin="4570,842" coordsize="194,23" path="m4570,865l4764,842e" filled="f" stroked="t" strokeweight=".136024pt" strokecolor="#BEFF3E">
                <v:path arrowok="t"/>
              </v:shape>
            </v:group>
            <v:group style="position:absolute;left:4769;top:848;width:10;height:2" coordorigin="4769,848" coordsize="10,2">
              <v:shape style="position:absolute;left:4769;top:848;width:10;height:2" coordorigin="4769,848" coordsize="10,0" path="m4769,848l4779,848e" filled="f" stroked="t" strokeweight=".573144pt" strokecolor="#BEFF40">
                <v:path arrowok="t"/>
              </v:shape>
            </v:group>
            <v:group style="position:absolute;left:4764;top:842;width:184;height:23" coordorigin="4764,842" coordsize="184,23">
              <v:shape style="position:absolute;left:4764;top:842;width:184;height:23" coordorigin="4764,842" coordsize="184,23" path="m4764,842l4948,865e" filled="f" stroked="t" strokeweight=".136pt" strokecolor="#BEFF3E">
                <v:path arrowok="t"/>
              </v:shape>
            </v:group>
            <v:group style="position:absolute;left:4953;top:871;width:10;height:2" coordorigin="4953,871" coordsize="10,2">
              <v:shape style="position:absolute;left:4953;top:871;width:10;height:2" coordorigin="4953,871" coordsize="10,0" path="m4953,871l4963,871e" filled="f" stroked="t" strokeweight=".573144pt" strokecolor="#BEFF40">
                <v:path arrowok="t"/>
              </v:shape>
            </v:group>
            <v:group style="position:absolute;left:4948;top:865;width:184;height:23" coordorigin="4948,865" coordsize="184,23">
              <v:shape style="position:absolute;left:4948;top:865;width:184;height:23" coordorigin="4948,865" coordsize="184,23" path="m4948,865l5132,888e" filled="f" stroked="t" strokeweight=".136pt" strokecolor="#BEFF3E">
                <v:path arrowok="t"/>
              </v:shape>
            </v:group>
            <v:group style="position:absolute;left:5137;top:894;width:10;height:2" coordorigin="5137,894" coordsize="10,2">
              <v:shape style="position:absolute;left:5137;top:894;width:10;height:2" coordorigin="5137,894" coordsize="10,0" path="m5137,894l5147,894e" filled="f" stroked="t" strokeweight=".573144pt" strokecolor="#BEFF40">
                <v:path arrowok="t"/>
              </v:shape>
            </v:group>
            <v:group style="position:absolute;left:5132;top:888;width:112;height:35" coordorigin="5132,888" coordsize="112,35">
              <v:shape style="position:absolute;left:5132;top:888;width:112;height:35" coordorigin="5132,888" coordsize="112,35" path="m5132,888l5244,923e" filled="f" stroked="t" strokeweight=".134888pt" strokecolor="#BEFF3E">
                <v:path arrowok="t"/>
              </v:shape>
            </v:group>
            <v:group style="position:absolute;left:5249;top:929;width:10;height:2" coordorigin="5249,929" coordsize="10,2">
              <v:shape style="position:absolute;left:5249;top:929;width:10;height:2" coordorigin="5249,929" coordsize="10,0" path="m5249,929l5260,929e" filled="f" stroked="t" strokeweight=".573144pt" strokecolor="#BEFF40">
                <v:path arrowok="t"/>
              </v:shape>
            </v:group>
            <v:group style="position:absolute;left:5244;top:923;width:72;height:23" coordorigin="5244,923" coordsize="72,23">
              <v:shape style="position:absolute;left:5244;top:923;width:72;height:23" coordorigin="5244,923" coordsize="72,23" path="m5244,923l5316,946e" filled="f" stroked="t" strokeweight=".134814pt" strokecolor="#BEFF3E">
                <v:path arrowok="t"/>
              </v:shape>
            </v:group>
            <v:group style="position:absolute;left:5321;top:952;width:10;height:2" coordorigin="5321,952" coordsize="10,2">
              <v:shape style="position:absolute;left:5321;top:952;width:10;height:2" coordorigin="5321,952" coordsize="10,0" path="m5321,952l5331,952e" filled="f" stroked="t" strokeweight=".573144pt" strokecolor="#BEFF40">
                <v:path arrowok="t"/>
              </v:shape>
            </v:group>
            <v:group style="position:absolute;left:5316;top:946;width:184;height:92" coordorigin="5316,946" coordsize="184,92">
              <v:shape style="position:absolute;left:5316;top:946;width:184;height:92" coordorigin="5316,946" coordsize="184,92" path="m5316,946l5500,1038e" filled="f" stroked="t" strokeweight=".133175pt" strokecolor="#BEFF3E">
                <v:path arrowok="t"/>
              </v:shape>
            </v:group>
            <v:group style="position:absolute;left:5505;top:1043;width:10;height:2" coordorigin="5505,1043" coordsize="10,2">
              <v:shape style="position:absolute;left:5505;top:1043;width:10;height:2" coordorigin="5505,1043" coordsize="10,0" path="m5505,1043l5515,1043e" filled="f" stroked="t" strokeweight=".573144pt" strokecolor="#BEFF40">
                <v:path arrowok="t"/>
              </v:shape>
            </v:group>
            <v:group style="position:absolute;left:5500;top:1038;width:102;height:46" coordorigin="5500,1038" coordsize="102,46">
              <v:shape style="position:absolute;left:5500;top:1038;width:102;height:46" coordorigin="5500,1038" coordsize="102,46" path="m5500,1038l5602,1083e" filled="f" stroked="t" strokeweight=".133685pt" strokecolor="#BEFF3E">
                <v:path arrowok="t"/>
              </v:shape>
            </v:group>
            <v:group style="position:absolute;left:5607;top:1089;width:10;height:2" coordorigin="5607,1089" coordsize="10,2">
              <v:shape style="position:absolute;left:5607;top:1089;width:10;height:2" coordorigin="5607,1089" coordsize="10,0" path="m5607,1089l5617,1089e" filled="f" stroked="t" strokeweight=".573144pt" strokecolor="#BEFF40">
                <v:path arrowok="t"/>
              </v:shape>
            </v:group>
            <v:group style="position:absolute;left:5602;top:1083;width:82;height:46" coordorigin="5602,1083" coordsize="82,46">
              <v:shape style="position:absolute;left:5602;top:1083;width:82;height:46" coordorigin="5602,1083" coordsize="82,46" path="m5602,1083l5684,1130e" filled="f" stroked="t" strokeweight=".132492pt" strokecolor="#BEFF3E">
                <v:path arrowok="t"/>
              </v:shape>
            </v:group>
            <v:group style="position:absolute;left:5689;top:1136;width:10;height:2" coordorigin="5689,1136" coordsize="10,2">
              <v:shape style="position:absolute;left:5689;top:1136;width:10;height:2" coordorigin="5689,1136" coordsize="10,0" path="m5689,1136l5699,1136e" filled="f" stroked="t" strokeweight=".573144pt" strokecolor="#BEFF40">
                <v:path arrowok="t"/>
              </v:shape>
            </v:group>
            <v:group style="position:absolute;left:5684;top:1130;width:133;height:115" coordorigin="5684,1130" coordsize="133,115">
              <v:shape style="position:absolute;left:5684;top:1130;width:133;height:115" coordorigin="5684,1130" coordsize="133,115" path="m5684,1130l5817,1244e" filled="f" stroked="t" strokeweight=".129697pt" strokecolor="#BEFF3E">
                <v:path arrowok="t"/>
              </v:shape>
            </v:group>
            <v:group style="position:absolute;left:5822;top:1250;width:10;height:2" coordorigin="5822,1250" coordsize="10,2">
              <v:shape style="position:absolute;left:5822;top:1250;width:10;height:2" coordorigin="5822,1250" coordsize="10,0" path="m5822,1250l5832,1250e" filled="f" stroked="t" strokeweight=".573144pt" strokecolor="#BEFF40">
                <v:path arrowok="t"/>
              </v:shape>
            </v:group>
            <v:group style="position:absolute;left:5817;top:1244;width:51;height:69" coordorigin="5817,1244" coordsize="51,69">
              <v:shape style="position:absolute;left:5817;top:1244;width:51;height:69" coordorigin="5817,1244" coordsize="51,69" path="m5817,1244l5868,1313e" filled="f" stroked="t" strokeweight=".126343pt" strokecolor="#BEFF3E">
                <v:path arrowok="t"/>
              </v:shape>
            </v:group>
            <v:group style="position:absolute;left:5873;top:1319;width:10;height:2" coordorigin="5873,1319" coordsize="10,2">
              <v:shape style="position:absolute;left:5873;top:1319;width:10;height:2" coordorigin="5873,1319" coordsize="10,0" path="m5873,1319l5883,1319e" filled="f" stroked="t" strokeweight=".573144pt" strokecolor="#BEFF40">
                <v:path arrowok="t"/>
              </v:shape>
            </v:group>
            <v:group style="position:absolute;left:5868;top:1313;width:61;height:104" coordorigin="5868,1313" coordsize="61,104">
              <v:shape style="position:absolute;left:5868;top:1313;width:61;height:104" coordorigin="5868,1313" coordsize="61,104" path="m5868,1313l5929,1417e" filled="f" stroked="t" strokeweight=".124862pt" strokecolor="#BEFF3E">
                <v:path arrowok="t"/>
              </v:shape>
            </v:group>
            <v:group style="position:absolute;left:5934;top:1423;width:10;height:2" coordorigin="5934,1423" coordsize="10,2">
              <v:shape style="position:absolute;left:5934;top:1423;width:10;height:2" coordorigin="5934,1423" coordsize="10,0" path="m5934,1423l5944,1423e" filled="f" stroked="t" strokeweight=".573144pt" strokecolor="#BEFF40">
                <v:path arrowok="t"/>
              </v:shape>
            </v:group>
            <v:group style="position:absolute;left:5929;top:1417;width:31;height:161" coordorigin="5929,1417" coordsize="31,161">
              <v:shape style="position:absolute;left:5929;top:1417;width:31;height:161" coordorigin="5929,1417" coordsize="31,161" path="m5929,1417l5960,1578e" filled="f" stroked="t" strokeweight=".12143pt" strokecolor="#BEFF3E">
                <v:path arrowok="t"/>
              </v:shape>
            </v:group>
            <v:group style="position:absolute;left:5965;top:1584;width:10;height:2" coordorigin="5965,1584" coordsize="10,2">
              <v:shape style="position:absolute;left:5965;top:1584;width:10;height:2" coordorigin="5965,1584" coordsize="10,0" path="m5965,1584l5975,1584e" filled="f" stroked="t" strokeweight=".573144pt" strokecolor="#BEFF40">
                <v:path arrowok="t"/>
              </v:shape>
            </v:group>
            <v:group style="position:absolute;left:5960;top:1578;width:31;height:161" coordorigin="5960,1578" coordsize="31,161">
              <v:shape style="position:absolute;left:5960;top:1578;width:31;height:161" coordorigin="5960,1578" coordsize="31,161" path="m5960,1578l5990,1739e" filled="f" stroked="t" strokeweight=".12143pt" strokecolor="#BEFF3E">
                <v:path arrowok="t"/>
              </v:shape>
            </v:group>
            <v:group style="position:absolute;left:5995;top:1745;width:10;height:2" coordorigin="5995,1745" coordsize="10,2">
              <v:shape style="position:absolute;left:5995;top:1745;width:10;height:2" coordorigin="5995,1745" coordsize="10,0" path="m5995,1745l6005,1745e" filled="f" stroked="t" strokeweight=".573144pt" strokecolor="#BEFF40">
                <v:path arrowok="t"/>
              </v:shape>
            </v:group>
            <v:group style="position:absolute;left:5990;top:1739;width:41;height:161" coordorigin="5990,1739" coordsize="41,161">
              <v:shape style="position:absolute;left:5990;top:1739;width:41;height:161" coordorigin="5990,1739" coordsize="41,161" path="m5990,1739l6031,1899e" filled="f" stroked="t" strokeweight=".121832pt" strokecolor="#BEFF3E">
                <v:path arrowok="t"/>
              </v:shape>
            </v:group>
            <v:group style="position:absolute;left:6036;top:1905;width:11;height:2" coordorigin="6036,1905" coordsize="11,2">
              <v:shape style="position:absolute;left:6036;top:1905;width:11;height:2" coordorigin="6036,1905" coordsize="11,0" path="m6036,1905l6047,1905e" filled="f" stroked="t" strokeweight=".573144pt" strokecolor="#BEFF40">
                <v:path arrowok="t"/>
              </v:shape>
            </v:group>
            <v:group style="position:absolute;left:6031;top:1899;width:21;height:92" coordorigin="6031,1899" coordsize="21,92">
              <v:shape style="position:absolute;left:6031;top:1899;width:21;height:92" coordorigin="6031,1899" coordsize="21,92" path="m6031,1899l6052,1992e" filled="f" stroked="t" strokeweight=".121633pt" strokecolor="#BEFF3E">
                <v:path arrowok="t"/>
              </v:shape>
            </v:group>
            <v:group style="position:absolute;left:6057;top:1997;width:10;height:2" coordorigin="6057,1997" coordsize="10,2">
              <v:shape style="position:absolute;left:6057;top:1997;width:10;height:2" coordorigin="6057,1997" coordsize="10,0" path="m6057,1997l6067,1997e" filled="f" stroked="t" strokeweight=".573144pt" strokecolor="#BEFF40">
                <v:path arrowok="t"/>
              </v:shape>
            </v:group>
            <v:group style="position:absolute;left:6052;top:1992;width:20;height:80" coordorigin="6052,1992" coordsize="20,80">
              <v:shape style="position:absolute;left:6052;top:1992;width:20;height:80" coordorigin="6052,1992" coordsize="20,80" path="m6052,1992l6072,2072e" filled="f" stroked="t" strokeweight=".121827pt" strokecolor="#BEFF3E">
                <v:path arrowok="t"/>
              </v:shape>
            </v:group>
            <v:group style="position:absolute;left:6077;top:2077;width:10;height:2" coordorigin="6077,2077" coordsize="10,2">
              <v:shape style="position:absolute;left:6077;top:2077;width:10;height:2" coordorigin="6077,2077" coordsize="10,0" path="m6077,2077l6087,2077e" filled="f" stroked="t" strokeweight=".573144pt" strokecolor="#BEFF40">
                <v:path arrowok="t"/>
              </v:shape>
            </v:group>
            <v:group style="position:absolute;left:6072;top:2072;width:82;height:161" coordorigin="6072,2072" coordsize="82,161">
              <v:shape style="position:absolute;left:6072;top:2072;width:82;height:161" coordorigin="6072,2072" coordsize="82,161" path="m6072,2072l6154,2233e" filled="f" stroked="t" strokeweight=".124038pt" strokecolor="#BEFF3E">
                <v:path arrowok="t"/>
              </v:shape>
            </v:group>
            <v:group style="position:absolute;left:6159;top:2238;width:10;height:2" coordorigin="6159,2238" coordsize="10,2">
              <v:shape style="position:absolute;left:6159;top:2238;width:10;height:2" coordorigin="6159,2238" coordsize="10,0" path="m6159,2238l6169,2238e" filled="f" stroked="t" strokeweight=".573144pt" strokecolor="#BEFF40">
                <v:path arrowok="t"/>
              </v:shape>
            </v:group>
            <v:group style="position:absolute;left:6154;top:2233;width:82;height:161" coordorigin="6154,2233" coordsize="82,161">
              <v:shape style="position:absolute;left:6154;top:2233;width:82;height:161" coordorigin="6154,2233" coordsize="82,161" path="m6154,2233l6235,2394e" filled="f" stroked="t" strokeweight=".124028pt" strokecolor="#BEFF3E">
                <v:path arrowok="t"/>
              </v:shape>
            </v:group>
            <v:group style="position:absolute;left:6241;top:2399;width:10;height:2" coordorigin="6241,2399" coordsize="10,2">
              <v:shape style="position:absolute;left:6241;top:2399;width:10;height:2" coordorigin="6241,2399" coordsize="10,0" path="m6241,2399l6251,2399e" filled="f" stroked="t" strokeweight=".573144pt" strokecolor="#BEFF40">
                <v:path arrowok="t"/>
              </v:shape>
            </v:group>
            <v:group style="position:absolute;left:6241;top:2399;width:10;height:2" coordorigin="6241,2399" coordsize="10,2">
              <v:shape style="position:absolute;left:6241;top:2399;width:10;height:2" coordorigin="6241,2399" coordsize="10,0" path="m6241,2399l6251,2399e" filled="f" stroked="t" strokeweight=".573144pt" strokecolor="#BEFF40">
                <v:path arrowok="t"/>
              </v:shape>
            </v:group>
            <v:group style="position:absolute;left:6235;top:2394;width:133;height:161" coordorigin="6235,2394" coordsize="133,161">
              <v:shape style="position:absolute;left:6235;top:2394;width:133;height:161" coordorigin="6235,2394" coordsize="133,161" path="m6235,2394l6368,2555e" filled="f" stroked="t" strokeweight=".127119pt" strokecolor="#BEFF3E">
                <v:path arrowok="t"/>
              </v:shape>
            </v:group>
            <v:group style="position:absolute;left:6373;top:2560;width:10;height:2" coordorigin="6373,2560" coordsize="10,2">
              <v:shape style="position:absolute;left:6373;top:2560;width:10;height:2" coordorigin="6373,2560" coordsize="10,0" path="m6373,2560l6384,2560e" filled="f" stroked="t" strokeweight=".573144pt" strokecolor="#BEFF40">
                <v:path arrowok="t"/>
              </v:shape>
            </v:group>
            <v:group style="position:absolute;left:6368;top:2555;width:51;height:92" coordorigin="6368,2555" coordsize="51,92">
              <v:shape style="position:absolute;left:6368;top:2555;width:51;height:92" coordorigin="6368,2555" coordsize="51,92" path="m6368,2555l6419,2646e" filled="f" stroked="t" strokeweight=".124535pt" strokecolor="#BEFF3E">
                <v:path arrowok="t"/>
              </v:shape>
            </v:group>
            <v:group style="position:absolute;left:6424;top:2652;width:10;height:2" coordorigin="6424,2652" coordsize="10,2">
              <v:shape style="position:absolute;left:6424;top:2652;width:10;height:2" coordorigin="6424,2652" coordsize="10,0" path="m6424,2652l6435,2652e" filled="f" stroked="t" strokeweight=".573144pt" strokecolor="#BEFF40">
                <v:path arrowok="t"/>
              </v:shape>
            </v:group>
            <v:group style="position:absolute;left:3834;top:3221;width:184;height:80" coordorigin="3834,3221" coordsize="184,80">
              <v:shape style="position:absolute;left:3834;top:3221;width:184;height:80" coordorigin="3834,3221" coordsize="184,80" path="m3834,3301l4018,3221e" filled="f" stroked="t" strokeweight=".133780pt" strokecolor="#BEFF3E">
                <v:path arrowok="t"/>
              </v:shape>
            </v:group>
            <v:group style="position:absolute;left:4023;top:3227;width:10;height:2" coordorigin="4023,3227" coordsize="10,2">
              <v:shape style="position:absolute;left:4023;top:3227;width:10;height:2" coordorigin="4023,3227" coordsize="10,0" path="m4023,3227l4034,3227e" filled="f" stroked="t" strokeweight=".573144pt" strokecolor="#BEFF40">
                <v:path arrowok="t"/>
              </v:shape>
            </v:group>
            <v:group style="position:absolute;left:4018;top:3221;width:184;height:92" coordorigin="4018,3221" coordsize="184,92">
              <v:shape style="position:absolute;left:4018;top:3221;width:184;height:92" coordorigin="4018,3221" coordsize="184,92" path="m4018,3221l4202,3313e" filled="f" stroked="t" strokeweight=".133183pt" strokecolor="#BEFF3E">
                <v:path arrowok="t"/>
              </v:shape>
            </v:group>
            <v:group style="position:absolute;left:4207;top:3318;width:10;height:2" coordorigin="4207,3318" coordsize="10,2">
              <v:shape style="position:absolute;left:4207;top:3318;width:10;height:2" coordorigin="4207,3318" coordsize="10,0" path="m4207,3318l4218,3318e" filled="f" stroked="t" strokeweight=".573144pt" strokecolor="#BEFF40">
                <v:path arrowok="t"/>
              </v:shape>
            </v:group>
            <v:group style="position:absolute;left:4202;top:3313;width:61;height:69" coordorigin="4202,3313" coordsize="61,69">
              <v:shape style="position:absolute;left:4202;top:3313;width:61;height:69" coordorigin="4202,3313" coordsize="61,69" path="m4202,3313l4264,3382e" filled="f" stroked="t" strokeweight=".127616pt" strokecolor="#BEFF3E">
                <v:path arrowok="t"/>
              </v:shape>
            </v:group>
            <v:group style="position:absolute;left:4269;top:3388;width:10;height:2" coordorigin="4269,3388" coordsize="10,2">
              <v:shape style="position:absolute;left:4269;top:3388;width:10;height:2" coordorigin="4269,3388" coordsize="10,0" path="m4269,3388l4279,3388e" filled="f" stroked="t" strokeweight=".573144pt" strokecolor="#BEFF40">
                <v:path arrowok="t"/>
              </v:shape>
            </v:group>
            <v:group style="position:absolute;left:4202;top:3382;width:61;height:46" coordorigin="4202,3382" coordsize="61,46">
              <v:shape style="position:absolute;left:4202;top:3382;width:61;height:46" coordorigin="4202,3382" coordsize="61,46" path="m4264,3382l4202,3428e" filled="f" stroked="t" strokeweight=".130714pt" strokecolor="#BEFF3E">
                <v:path arrowok="t"/>
              </v:shape>
            </v:group>
            <v:group style="position:absolute;left:4207;top:3433;width:10;height:2" coordorigin="4207,3433" coordsize="10,2">
              <v:shape style="position:absolute;left:4207;top:3433;width:10;height:2" coordorigin="4207,3433" coordsize="10,0" path="m4207,3433l4218,3433e" filled="f" stroked="t" strokeweight=".573144pt" strokecolor="#BEFF40">
                <v:path arrowok="t"/>
              </v:shape>
            </v:group>
            <v:group style="position:absolute;left:4079;top:3428;width:123;height:115" coordorigin="4079,3428" coordsize="123,115">
              <v:shape style="position:absolute;left:4079;top:3428;width:123;height:115" coordorigin="4079,3428" coordsize="123,115" path="m4202,3428l4079,3542e" filled="f" stroked="t" strokeweight=".129103pt" strokecolor="#BEFF3E">
                <v:path arrowok="t"/>
              </v:shape>
            </v:group>
            <v:group style="position:absolute;left:4085;top:3548;width:10;height:2" coordorigin="4085,3548" coordsize="10,2">
              <v:shape style="position:absolute;left:4085;top:3548;width:10;height:2" coordorigin="4085,3548" coordsize="10,0" path="m4085,3548l4095,3548e" filled="f" stroked="t" strokeweight=".573144pt" strokecolor="#BEFF40">
                <v:path arrowok="t"/>
              </v:shape>
            </v:group>
            <v:group style="position:absolute;left:4018;top:3542;width:61;height:58" coordorigin="4018,3542" coordsize="61,58">
              <v:shape style="position:absolute;left:4018;top:3542;width:61;height:58" coordorigin="4018,3542" coordsize="61,58" path="m4079,3542l4018,3600e" filled="f" stroked="t" strokeweight=".128996pt" strokecolor="#BEFF3E">
                <v:path arrowok="t"/>
              </v:shape>
            </v:group>
            <v:group style="position:absolute;left:4023;top:3606;width:10;height:2" coordorigin="4023,3606" coordsize="10,2">
              <v:shape style="position:absolute;left:4023;top:3606;width:10;height:2" coordorigin="4023,3606" coordsize="10,0" path="m4023,3606l4034,3606e" filled="f" stroked="t" strokeweight=".573144pt" strokecolor="#BEFF40">
                <v:path arrowok="t"/>
              </v:shape>
            </v:group>
            <v:group style="position:absolute;left:3886;top:3542;width:133;height:58" coordorigin="3886,3542" coordsize="133,58">
              <v:shape style="position:absolute;left:3886;top:3542;width:133;height:58" coordorigin="3886,3542" coordsize="133,58" path="m4018,3600l3886,3542e" filled="f" stroked="t" strokeweight=".133788pt" strokecolor="#BEFF3E">
                <v:path arrowok="t"/>
              </v:shape>
            </v:group>
            <v:group style="position:absolute;left:3891;top:3548;width:10;height:2" coordorigin="3891,3548" coordsize="10,2">
              <v:shape style="position:absolute;left:3891;top:3548;width:10;height:2" coordorigin="3891,3548" coordsize="10,0" path="m3891,3548l3901,3548e" filled="f" stroked="t" strokeweight=".573144pt" strokecolor="#BEFF40">
                <v:path arrowok="t"/>
              </v:shape>
            </v:group>
            <v:group style="position:absolute;left:3834;top:3508;width:51;height:34" coordorigin="3834,3508" coordsize="51,34">
              <v:shape style="position:absolute;left:3834;top:3508;width:51;height:34" coordorigin="3834,3508" coordsize="51,34" path="m3886,3542l3834,3508e" filled="f" stroked="t" strokeweight=".131479pt" strokecolor="#BEFF3E">
                <v:path arrowok="t"/>
              </v:shape>
            </v:group>
            <v:group style="position:absolute;left:3839;top:3514;width:10;height:2" coordorigin="3839,3514" coordsize="10,2">
              <v:shape style="position:absolute;left:3839;top:3514;width:10;height:2" coordorigin="3839,3514" coordsize="10,0" path="m3839,3514l3850,3514e" filled="f" stroked="t" strokeweight=".573144pt" strokecolor="#BEFF40">
                <v:path arrowok="t"/>
              </v:shape>
            </v:group>
            <v:group style="position:absolute;left:3702;top:3382;width:133;height:126" coordorigin="3702,3382" coordsize="133,126">
              <v:shape style="position:absolute;left:3702;top:3382;width:133;height:126" coordorigin="3702,3382" coordsize="133,126" path="m3834,3508l3702,3382e" filled="f" stroked="t" strokeweight=".128954pt" strokecolor="#BEFF3E">
                <v:path arrowok="t"/>
              </v:shape>
            </v:group>
            <v:group style="position:absolute;left:3707;top:3388;width:10;height:2" coordorigin="3707,3388" coordsize="10,2">
              <v:shape style="position:absolute;left:3707;top:3388;width:10;height:2" coordorigin="3707,3388" coordsize="10,0" path="m3707,3388l3717,3388e" filled="f" stroked="t" strokeweight=".573144pt" strokecolor="#BEFF40">
                <v:path arrowok="t"/>
              </v:shape>
            </v:group>
            <v:group style="position:absolute;left:3702;top:3301;width:133;height:81" coordorigin="3702,3301" coordsize="133,81">
              <v:shape style="position:absolute;left:3702;top:3301;width:133;height:81" coordorigin="3702,3301" coordsize="133,81" path="m3702,3382l3834,3301e" filled="f" stroked="t" strokeweight=".132091pt" strokecolor="#BEFF3E">
                <v:path arrowok="t"/>
              </v:shape>
            </v:group>
            <v:group style="position:absolute;left:3839;top:3307;width:10;height:2" coordorigin="3839,3307" coordsize="10,2">
              <v:shape style="position:absolute;left:3839;top:3307;width:10;height:2" coordorigin="3839,3307" coordsize="10,0" path="m3839,3307l3850,3307e" filled="f" stroked="t" strokeweight=".573144pt" strokecolor="#BEFF40">
                <v:path arrowok="t"/>
              </v:shape>
            </v:group>
            <v:group style="position:absolute;left:5873;top:2560;width:10;height:2" coordorigin="5873,2560" coordsize="10,2">
              <v:shape style="position:absolute;left:5873;top:2560;width:10;height:2" coordorigin="5873,2560" coordsize="10,0" path="m5873,2560l5883,2560e" filled="f" stroked="t" strokeweight=".573144pt" strokecolor="#FFCF00">
                <v:path arrowok="t"/>
              </v:shape>
            </v:group>
            <v:group style="position:absolute;left:5868;top:2555;width:82;height:172" coordorigin="5868,2555" coordsize="82,172">
              <v:shape style="position:absolute;left:5868;top:2555;width:82;height:172" coordorigin="5868,2555" coordsize="82,172" path="m5868,2555l5949,2726e" filled="f" stroked="t" strokeweight=".123714pt" strokecolor="#FFCF00">
                <v:path arrowok="t"/>
              </v:shape>
            </v:group>
            <v:group style="position:absolute;left:5954;top:2732;width:10;height:2" coordorigin="5954,2732" coordsize="10,2">
              <v:shape style="position:absolute;left:5954;top:2732;width:10;height:2" coordorigin="5954,2732" coordsize="10,0" path="m5954,2732l5965,2732e" filled="f" stroked="t" strokeweight=".573144pt" strokecolor="#FFCF00">
                <v:path arrowok="t"/>
              </v:shape>
            </v:group>
            <v:group style="position:absolute;left:5868;top:2726;width:82;height:46" coordorigin="5868,2726" coordsize="82,46">
              <v:shape style="position:absolute;left:5868;top:2726;width:82;height:46" coordorigin="5868,2726" coordsize="82,46" path="m5949,2726l5868,2773e" filled="f" stroked="t" strokeweight=".132492pt" strokecolor="#FFCF00">
                <v:path arrowok="t"/>
              </v:shape>
            </v:group>
            <v:group style="position:absolute;left:5873;top:2779;width:10;height:2" coordorigin="5873,2779" coordsize="10,2">
              <v:shape style="position:absolute;left:5873;top:2779;width:10;height:2" coordorigin="5873,2779" coordsize="10,0" path="m5873,2779l5883,2779e" filled="f" stroked="t" strokeweight=".573144pt" strokecolor="#FFCF00">
                <v:path arrowok="t"/>
              </v:shape>
            </v:group>
            <v:group style="position:absolute;left:5684;top:2773;width:184;height:92" coordorigin="5684,2773" coordsize="184,92">
              <v:shape style="position:absolute;left:5684;top:2773;width:184;height:92" coordorigin="5684,2773" coordsize="184,92" path="m5868,2773l5684,2865e" filled="f" stroked="t" strokeweight=".133178pt" strokecolor="#FFCF00">
                <v:path arrowok="t"/>
              </v:shape>
            </v:group>
            <v:group style="position:absolute;left:5689;top:2870;width:10;height:2" coordorigin="5689,2870" coordsize="10,2">
              <v:shape style="position:absolute;left:5689;top:2870;width:10;height:2" coordorigin="5689,2870" coordsize="10,0" path="m5689,2870l5699,2870e" filled="f" stroked="t" strokeweight=".573144pt" strokecolor="#FFCF00">
                <v:path arrowok="t"/>
              </v:shape>
            </v:group>
            <v:group style="position:absolute;left:5602;top:2865;width:82;height:23" coordorigin="5602,2865" coordsize="82,23">
              <v:shape style="position:absolute;left:5602;top:2865;width:82;height:23" coordorigin="5602,2865" coordsize="82,23" path="m5684,2865l5602,2887e" filled="f" stroked="t" strokeweight=".135125pt" strokecolor="#FFCF00">
                <v:path arrowok="t"/>
              </v:shape>
            </v:group>
            <v:group style="position:absolute;left:5607;top:2893;width:10;height:2" coordorigin="5607,2893" coordsize="10,2">
              <v:shape style="position:absolute;left:5607;top:2893;width:10;height:2" coordorigin="5607,2893" coordsize="10,0" path="m5607,2893l5617,2893e" filled="f" stroked="t" strokeweight=".573144pt" strokecolor="#FFCF00">
                <v:path arrowok="t"/>
              </v:shape>
            </v:group>
            <v:group style="position:absolute;left:5500;top:2887;width:102;height:23" coordorigin="5500,2887" coordsize="102,23">
              <v:shape style="position:absolute;left:5500;top:2887;width:102;height:23" coordorigin="5500,2887" coordsize="102,23" path="m5602,2887l5500,2910e" filled="f" stroked="t" strokeweight=".135501pt" strokecolor="#FFCF00">
                <v:path arrowok="t"/>
              </v:shape>
            </v:group>
            <v:group style="position:absolute;left:5505;top:2916;width:10;height:2" coordorigin="5505,2916" coordsize="10,2">
              <v:shape style="position:absolute;left:5505;top:2916;width:10;height:2" coordorigin="5505,2916" coordsize="10,0" path="m5505,2916l5515,2916e" filled="f" stroked="t" strokeweight=".573144pt" strokecolor="#FFCF00">
                <v:path arrowok="t"/>
              </v:shape>
            </v:group>
            <v:group style="position:absolute;left:5439;top:2887;width:61;height:23" coordorigin="5439,2887" coordsize="61,23">
              <v:shape style="position:absolute;left:5439;top:2887;width:61;height:23" coordorigin="5439,2887" coordsize="61,23" path="m5500,2910l5439,2887e" filled="f" stroked="t" strokeweight=".134339pt" strokecolor="#FFCF00">
                <v:path arrowok="t"/>
              </v:shape>
            </v:group>
            <v:group style="position:absolute;left:5444;top:2893;width:10;height:2" coordorigin="5444,2893" coordsize="10,2">
              <v:shape style="position:absolute;left:5444;top:2893;width:10;height:2" coordorigin="5444,2893" coordsize="10,0" path="m5444,2893l5454,2893e" filled="f" stroked="t" strokeweight=".573144pt" strokecolor="#FFCF00">
                <v:path arrowok="t"/>
              </v:shape>
            </v:group>
            <v:group style="position:absolute;left:5316;top:2830;width:122;height:57" coordorigin="5316,2830" coordsize="122,57">
              <v:shape style="position:absolute;left:5316;top:2830;width:122;height:57" coordorigin="5316,2830" coordsize="122,57" path="m5439,2887l5316,2830e" filled="f" stroked="t" strokeweight=".133487pt" strokecolor="#FFCF00">
                <v:path arrowok="t"/>
              </v:shape>
            </v:group>
            <v:group style="position:absolute;left:5321;top:2836;width:10;height:2" coordorigin="5321,2836" coordsize="10,2">
              <v:shape style="position:absolute;left:5321;top:2836;width:10;height:2" coordorigin="5321,2836" coordsize="10,0" path="m5321,2836l5331,2836e" filled="f" stroked="t" strokeweight=".573144pt" strokecolor="#FFCF00">
                <v:path arrowok="t"/>
              </v:shape>
            </v:group>
            <v:group style="position:absolute;left:5142;top:2726;width:174;height:104" coordorigin="5142,2726" coordsize="174,104">
              <v:shape style="position:absolute;left:5142;top:2726;width:174;height:104" coordorigin="5142,2726" coordsize="174,104" path="m5316,2830l5142,2726e" filled="f" stroked="t" strokeweight=".132211pt" strokecolor="#FFCF00">
                <v:path arrowok="t"/>
              </v:shape>
            </v:group>
            <v:group style="position:absolute;left:5147;top:2732;width:10;height:2" coordorigin="5147,2732" coordsize="10,2">
              <v:shape style="position:absolute;left:5147;top:2732;width:10;height:2" coordorigin="5147,2732" coordsize="10,0" path="m5147,2732l5158,2732e" filled="f" stroked="t" strokeweight=".573144pt" strokecolor="#FFCF00">
                <v:path arrowok="t"/>
              </v:shape>
            </v:group>
            <v:group style="position:absolute;left:5132;top:2692;width:10;height:34" coordorigin="5132,2692" coordsize="10,34">
              <v:shape style="position:absolute;left:5132;top:2692;width:10;height:34" coordorigin="5132,2692" coordsize="10,34" path="m5142,2726l5132,2692e" filled="f" stroked="t" strokeweight=".122143pt" strokecolor="#FFCF00">
                <v:path arrowok="t"/>
              </v:shape>
            </v:group>
            <v:group style="position:absolute;left:5137;top:2698;width:10;height:2" coordorigin="5137,2698" coordsize="10,2">
              <v:shape style="position:absolute;left:5137;top:2698;width:10;height:2" coordorigin="5137,2698" coordsize="10,0" path="m5137,2698l5147,2698e" filled="f" stroked="t" strokeweight=".573144pt" strokecolor="#FFCF00">
                <v:path arrowok="t"/>
              </v:shape>
            </v:group>
            <v:group style="position:absolute;left:4979;top:2555;width:153;height:138" coordorigin="4979,2555" coordsize="153,138">
              <v:shape style="position:absolute;left:4979;top:2555;width:153;height:138" coordorigin="4979,2555" coordsize="153,138" path="m5132,2692l4979,2555e" filled="f" stroked="t" strokeweight=".129395pt" strokecolor="#FFCF00">
                <v:path arrowok="t"/>
              </v:shape>
            </v:group>
            <v:group style="position:absolute;left:4984;top:2560;width:10;height:2" coordorigin="4984,2560" coordsize="10,2">
              <v:shape style="position:absolute;left:4984;top:2560;width:10;height:2" coordorigin="4984,2560" coordsize="10,0" path="m4984,2560l4994,2560e" filled="f" stroked="t" strokeweight=".573144pt" strokecolor="#FFCF00">
                <v:path arrowok="t"/>
              </v:shape>
            </v:group>
            <v:group style="position:absolute;left:4948;top:2543;width:31;height:11" coordorigin="4948,2543" coordsize="31,11">
              <v:shape style="position:absolute;left:4948;top:2543;width:31;height:11" coordorigin="4948,2543" coordsize="31,11" path="m4979,2555l4948,2543e" filled="f" stroked="t" strokeweight=".134339pt" strokecolor="#FFCF00">
                <v:path arrowok="t"/>
              </v:shape>
            </v:group>
            <v:group style="position:absolute;left:4953;top:2549;width:10;height:2" coordorigin="4953,2549" coordsize="10,2">
              <v:shape style="position:absolute;left:4953;top:2549;width:10;height:2" coordorigin="4953,2549" coordsize="10,0" path="m4953,2549l4963,2549e" filled="f" stroked="t" strokeweight=".573144pt" strokecolor="#FFCF00">
                <v:path arrowok="t"/>
              </v:shape>
            </v:group>
            <v:group style="position:absolute;left:4764;top:2474;width:184;height:69" coordorigin="4764,2474" coordsize="184,69">
              <v:shape style="position:absolute;left:4764;top:2474;width:184;height:69" coordorigin="4764,2474" coordsize="184,69" path="m4948,2543l4764,2474e" filled="f" stroked="t" strokeweight=".13433pt" strokecolor="#FFCF00">
                <v:path arrowok="t"/>
              </v:shape>
            </v:group>
            <v:group style="position:absolute;left:4769;top:2480;width:10;height:2" coordorigin="4769,2480" coordsize="10,2">
              <v:shape style="position:absolute;left:4769;top:2480;width:10;height:2" coordorigin="4769,2480" coordsize="10,0" path="m4769,2480l4779,2480e" filled="f" stroked="t" strokeweight=".573144pt" strokecolor="#FFCF00">
                <v:path arrowok="t"/>
              </v:shape>
            </v:group>
            <v:group style="position:absolute;left:4682;top:2394;width:82;height:80" coordorigin="4682,2394" coordsize="82,80">
              <v:shape style="position:absolute;left:4682;top:2394;width:82;height:80" coordorigin="4682,2394" coordsize="82,80" path="m4764,2474l4682,2394e" filled="f" stroked="t" strokeweight=".128709pt" strokecolor="#FFCF00">
                <v:path arrowok="t"/>
              </v:shape>
            </v:group>
            <v:group style="position:absolute;left:4688;top:2399;width:10;height:2" coordorigin="4688,2399" coordsize="10,2">
              <v:shape style="position:absolute;left:4688;top:2399;width:10;height:2" coordorigin="4688,2399" coordsize="10,0" path="m4688,2399l4698,2399e" filled="f" stroked="t" strokeweight=".573144pt" strokecolor="#FFCF00">
                <v:path arrowok="t"/>
              </v:shape>
            </v:group>
            <v:group style="position:absolute;left:4570;top:2278;width:113;height:115" coordorigin="4570,2278" coordsize="113,115">
              <v:shape style="position:absolute;left:4570;top:2278;width:113;height:115" coordorigin="4570,2278" coordsize="113,115" path="m4682,2394l4570,2278e" filled="f" stroked="t" strokeweight=".12839pt" strokecolor="#FFCF00">
                <v:path arrowok="t"/>
              </v:shape>
            </v:group>
            <v:group style="position:absolute;left:4575;top:2284;width:10;height:2" coordorigin="4575,2284" coordsize="10,2">
              <v:shape style="position:absolute;left:4575;top:2284;width:10;height:2" coordorigin="4575,2284" coordsize="10,0" path="m4575,2284l4585,2284e" filled="f" stroked="t" strokeweight=".573144pt" strokecolor="#FFCF00">
                <v:path arrowok="t"/>
              </v:shape>
            </v:group>
            <v:group style="position:absolute;left:4529;top:2233;width:41;height:46" coordorigin="4529,2233" coordsize="41,46">
              <v:shape style="position:absolute;left:4529;top:2233;width:41;height:46" coordorigin="4529,2233" coordsize="41,46" path="m4570,2278l4529,2233e" filled="f" stroked="t" strokeweight=".127686pt" strokecolor="#FFCF00">
                <v:path arrowok="t"/>
              </v:shape>
            </v:group>
            <v:group style="position:absolute;left:4534;top:2238;width:10;height:2" coordorigin="4534,2238" coordsize="10,2">
              <v:shape style="position:absolute;left:4534;top:2238;width:10;height:2" coordorigin="4534,2238" coordsize="10,0" path="m4534,2238l4544,2238e" filled="f" stroked="t" strokeweight=".573144pt" strokecolor="#FFCF00">
                <v:path arrowok="t"/>
              </v:shape>
            </v:group>
            <v:group style="position:absolute;left:4396;top:2072;width:133;height:161" coordorigin="4396,2072" coordsize="133,161">
              <v:shape style="position:absolute;left:4396;top:2072;width:133;height:161" coordorigin="4396,2072" coordsize="133,161" path="m4529,2233l4396,2072e" filled="f" stroked="t" strokeweight=".1271pt" strokecolor="#FFCF00">
                <v:path arrowok="t"/>
              </v:shape>
            </v:group>
            <v:group style="position:absolute;left:4402;top:2077;width:10;height:2" coordorigin="4402,2077" coordsize="10,2">
              <v:shape style="position:absolute;left:4402;top:2077;width:10;height:2" coordorigin="4402,2077" coordsize="10,0" path="m4402,2077l4412,2077e" filled="f" stroked="t" strokeweight=".573144pt" strokecolor="#FFCF00">
                <v:path arrowok="t"/>
              </v:shape>
            </v:group>
            <v:group style="position:absolute;left:4386;top:2049;width:10;height:23" coordorigin="4386,2049" coordsize="10,23">
              <v:shape style="position:absolute;left:4386;top:2049;width:10;height:23" coordorigin="4386,2049" coordsize="10,23" path="m4396,2072l4386,2049e" filled="f" stroked="t" strokeweight=".123419pt" strokecolor="#FFCF00">
                <v:path arrowok="t"/>
              </v:shape>
            </v:group>
            <v:group style="position:absolute;left:4391;top:2054;width:10;height:2" coordorigin="4391,2054" coordsize="10,2">
              <v:shape style="position:absolute;left:4391;top:2054;width:10;height:2" coordorigin="4391,2054" coordsize="10,0" path="m4391,2054l4402,2054e" filled="f" stroked="t" strokeweight=".573144pt" strokecolor="#FFCF00">
                <v:path arrowok="t"/>
              </v:shape>
            </v:group>
            <v:group style="position:absolute;left:4294;top:1899;width:92;height:149" coordorigin="4294,1899" coordsize="92,149">
              <v:shape style="position:absolute;left:4294;top:1899;width:92;height:149" coordorigin="4294,1899" coordsize="92,149" path="m4386,2049l4294,1899e" filled="f" stroked="t" strokeweight=".125126pt" strokecolor="#FFCF00">
                <v:path arrowok="t"/>
              </v:shape>
            </v:group>
            <v:group style="position:absolute;left:4299;top:1905;width:10;height:2" coordorigin="4299,1905" coordsize="10,2">
              <v:shape style="position:absolute;left:4299;top:1905;width:10;height:2" coordorigin="4299,1905" coordsize="10,0" path="m4299,1905l4309,1905e" filled="f" stroked="t" strokeweight=".573144pt" strokecolor="#FFCF00">
                <v:path arrowok="t"/>
              </v:shape>
            </v:group>
            <v:group style="position:absolute;left:4202;top:1762;width:92;height:138" coordorigin="4202,1762" coordsize="92,138">
              <v:shape style="position:absolute;left:4202;top:1762;width:92;height:138" coordorigin="4202,1762" coordsize="92,138" path="m4294,1899l4202,1762e" filled="f" stroked="t" strokeweight=".125614pt" strokecolor="#FFCF00">
                <v:path arrowok="t"/>
              </v:shape>
            </v:group>
            <v:group style="position:absolute;left:4207;top:1768;width:10;height:2" coordorigin="4207,1768" coordsize="10,2">
              <v:shape style="position:absolute;left:4207;top:1768;width:10;height:2" coordorigin="4207,1768" coordsize="10,0" path="m4207,1768l4218,1768e" filled="f" stroked="t" strokeweight=".573144pt" strokecolor="#FFCF00">
                <v:path arrowok="t"/>
              </v:shape>
            </v:group>
            <v:group style="position:absolute;left:4192;top:1739;width:10;height:23" coordorigin="4192,1739" coordsize="10,23">
              <v:shape style="position:absolute;left:4192;top:1739;width:10;height:23" coordorigin="4192,1739" coordsize="10,23" path="m4202,1762l4192,1739e" filled="f" stroked="t" strokeweight=".123419pt" strokecolor="#FFCF00">
                <v:path arrowok="t"/>
              </v:shape>
            </v:group>
            <v:group style="position:absolute;left:4197;top:1745;width:10;height:2" coordorigin="4197,1745" coordsize="10,2">
              <v:shape style="position:absolute;left:4197;top:1745;width:10;height:2" coordorigin="4197,1745" coordsize="10,0" path="m4197,1745l4207,1745e" filled="f" stroked="t" strokeweight=".573144pt" strokecolor="#FFCF00">
                <v:path arrowok="t"/>
              </v:shape>
            </v:group>
            <v:group style="position:absolute;left:4090;top:1578;width:103;height:161" coordorigin="4090,1578" coordsize="103,161">
              <v:shape style="position:absolute;left:4090;top:1578;width:103;height:161" coordorigin="4090,1578" coordsize="103,161" path="m4192,1739l4090,1578e" filled="f" stroked="t" strokeweight=".125328pt" strokecolor="#FFCF00">
                <v:path arrowok="t"/>
              </v:shape>
            </v:group>
            <v:group style="position:absolute;left:4095;top:1584;width:10;height:2" coordorigin="4095,1584" coordsize="10,2">
              <v:shape style="position:absolute;left:4095;top:1584;width:10;height:2" coordorigin="4095,1584" coordsize="10,0" path="m4095,1584l4105,1584e" filled="f" stroked="t" strokeweight=".573144pt" strokecolor="#FFCF00">
                <v:path arrowok="t"/>
              </v:shape>
            </v:group>
            <v:group style="position:absolute;left:4018;top:1440;width:71;height:138" coordorigin="4018,1440" coordsize="71,138">
              <v:shape style="position:absolute;left:4018;top:1440;width:71;height:138" coordorigin="4018,1440" coordsize="71,138" path="m4090,1578l4018,1440e" filled="f" stroked="t" strokeweight=".124131pt" strokecolor="#FFCF00">
                <v:path arrowok="t"/>
              </v:shape>
            </v:group>
            <v:group style="position:absolute;left:4023;top:1446;width:10;height:2" coordorigin="4023,1446" coordsize="10,2">
              <v:shape style="position:absolute;left:4023;top:1446;width:10;height:2" coordorigin="4023,1446" coordsize="10,0" path="m4023,1446l4034,1446e" filled="f" stroked="t" strokeweight=".573144pt" strokecolor="#FFCF00">
                <v:path arrowok="t"/>
              </v:shape>
            </v:group>
            <v:group style="position:absolute;left:3988;top:1417;width:31;height:23" coordorigin="3988,1417" coordsize="31,23">
              <v:shape style="position:absolute;left:3988;top:1417;width:31;height:23" coordorigin="3988,1417" coordsize="31,23" path="m4018,1440l3988,1417e" filled="f" stroked="t" strokeweight=".130702pt" strokecolor="#FFCF00">
                <v:path arrowok="t"/>
              </v:shape>
            </v:group>
            <v:group style="position:absolute;left:3993;top:1423;width:10;height:2" coordorigin="3993,1423" coordsize="10,2">
              <v:shape style="position:absolute;left:3993;top:1423;width:10;height:2" coordorigin="3993,1423" coordsize="10,0" path="m3993,1423l4003,1423e" filled="f" stroked="t" strokeweight=".573144pt" strokecolor="#FFCF00">
                <v:path arrowok="t"/>
              </v:shape>
            </v:group>
            <v:group style="position:absolute;left:3988;top:1383;width:31;height:34" coordorigin="3988,1383" coordsize="31,34">
              <v:shape style="position:absolute;left:3988;top:1383;width:31;height:34" coordorigin="3988,1383" coordsize="31,34" path="m3988,1417l4018,1383e" filled="f" stroked="t" strokeweight=".127697pt" strokecolor="#FFCF00">
                <v:path arrowok="t"/>
              </v:shape>
            </v:group>
            <v:group style="position:absolute;left:4023;top:1388;width:10;height:2" coordorigin="4023,1388" coordsize="10,2">
              <v:shape style="position:absolute;left:4023;top:1388;width:10;height:2" coordorigin="4023,1388" coordsize="10,0" path="m4023,1388l4034,1388e" filled="f" stroked="t" strokeweight=".573144pt" strokecolor="#FFCF00">
                <v:path arrowok="t"/>
              </v:shape>
            </v:group>
            <v:group style="position:absolute;left:4018;top:1244;width:102;height:138" coordorigin="4018,1244" coordsize="102,138">
              <v:shape style="position:absolute;left:4018;top:1244;width:102;height:138" coordorigin="4018,1244" coordsize="102,138" path="m4018,1383l4121,1244e" filled="f" stroked="t" strokeweight=".126335pt" strokecolor="#FFCF00">
                <v:path arrowok="t"/>
              </v:shape>
            </v:group>
            <v:group style="position:absolute;left:4126;top:1250;width:10;height:2" coordorigin="4126,1250" coordsize="10,2">
              <v:shape style="position:absolute;left:4126;top:1250;width:10;height:2" coordorigin="4126,1250" coordsize="10,0" path="m4126,1250l4136,1250e" filled="f" stroked="t" strokeweight=".573144pt" strokecolor="#FFCF00">
                <v:path arrowok="t"/>
              </v:shape>
            </v:group>
            <v:group style="position:absolute;left:4121;top:1176;width:82;height:69" coordorigin="4121,1176" coordsize="82,69">
              <v:shape style="position:absolute;left:4121;top:1176;width:82;height:69" coordorigin="4121,1176" coordsize="82,69" path="m4121,1244l4202,1176e" filled="f" stroked="t" strokeweight=".129881pt" strokecolor="#FFCF00">
                <v:path arrowok="t"/>
              </v:shape>
            </v:group>
            <v:group style="position:absolute;left:4207;top:1181;width:10;height:2" coordorigin="4207,1181" coordsize="10,2">
              <v:shape style="position:absolute;left:4207;top:1181;width:10;height:2" coordorigin="4207,1181" coordsize="10,0" path="m4207,1181l4218,1181e" filled="f" stroked="t" strokeweight=".573144pt" strokecolor="#FFCF00">
                <v:path arrowok="t"/>
              </v:shape>
            </v:group>
            <v:group style="position:absolute;left:4202;top:1083;width:153;height:92" coordorigin="4202,1083" coordsize="153,92">
              <v:shape style="position:absolute;left:4202;top:1083;width:153;height:92" coordorigin="4202,1083" coordsize="153,92" path="m4202,1176l4356,1083e" filled="f" stroked="t" strokeweight=".13216pt" strokecolor="#FFCF00">
                <v:path arrowok="t"/>
              </v:shape>
            </v:group>
            <v:group style="position:absolute;left:4361;top:1089;width:10;height:2" coordorigin="4361,1089" coordsize="10,2">
              <v:shape style="position:absolute;left:4361;top:1089;width:10;height:2" coordorigin="4361,1089" coordsize="10,0" path="m4361,1089l4371,1089e" filled="f" stroked="t" strokeweight=".573144pt" strokecolor="#FFCF00">
                <v:path arrowok="t"/>
              </v:shape>
            </v:group>
            <v:group style="position:absolute;left:4356;top:1072;width:31;height:11" coordorigin="4356,1072" coordsize="31,11">
              <v:shape style="position:absolute;left:4356;top:1072;width:31;height:11" coordorigin="4356,1072" coordsize="31,11" path="m4356,1083l4386,1072e" filled="f" stroked="t" strokeweight=".134339pt" strokecolor="#FFCF00">
                <v:path arrowok="t"/>
              </v:shape>
            </v:group>
            <v:group style="position:absolute;left:4391;top:1078;width:10;height:2" coordorigin="4391,1078" coordsize="10,2">
              <v:shape style="position:absolute;left:4391;top:1078;width:10;height:2" coordorigin="4391,1078" coordsize="10,0" path="m4391,1078l4402,1078e" filled="f" stroked="t" strokeweight=".573144pt" strokecolor="#FFCF00">
                <v:path arrowok="t"/>
              </v:shape>
            </v:group>
            <v:group style="position:absolute;left:4386;top:1003;width:184;height:69" coordorigin="4386,1003" coordsize="184,69">
              <v:shape style="position:absolute;left:4386;top:1003;width:184;height:69" coordorigin="4386,1003" coordsize="184,69" path="m4386,1072l4570,1003e" filled="f" stroked="t" strokeweight=".134351pt" strokecolor="#FFCF00">
                <v:path arrowok="t"/>
              </v:shape>
            </v:group>
            <v:group style="position:absolute;left:4575;top:1009;width:10;height:2" coordorigin="4575,1009" coordsize="10,2">
              <v:shape style="position:absolute;left:4575;top:1009;width:10;height:2" coordorigin="4575,1009" coordsize="10,0" path="m4575,1009l4585,1009e" filled="f" stroked="t" strokeweight=".573144pt" strokecolor="#FFCF00">
                <v:path arrowok="t"/>
              </v:shape>
            </v:group>
            <v:group style="position:absolute;left:4570;top:957;width:194;height:46" coordorigin="4570,957" coordsize="194,46">
              <v:shape style="position:absolute;left:4570;top:957;width:194;height:46" coordorigin="4570,957" coordsize="194,46" path="m4570,1003l4764,957e" filled="f" stroked="t" strokeweight=".135424pt" strokecolor="#FFCF00">
                <v:path arrowok="t"/>
              </v:shape>
            </v:group>
            <v:group style="position:absolute;left:4769;top:963;width:10;height:2" coordorigin="4769,963" coordsize="10,2">
              <v:shape style="position:absolute;left:4769;top:963;width:10;height:2" coordorigin="4769,963" coordsize="10,0" path="m4769,963l4779,963e" filled="f" stroked="t" strokeweight=".573144pt" strokecolor="#FFCF00">
                <v:path arrowok="t"/>
              </v:shape>
            </v:group>
            <v:group style="position:absolute;left:4764;top:957;width:184;height:46" coordorigin="4764,957" coordsize="184,46">
              <v:shape style="position:absolute;left:4764;top:957;width:184;height:46" coordorigin="4764,957" coordsize="184,46" path="m4764,957l4948,1003e" filled="f" stroked="t" strokeweight=".135335pt" strokecolor="#FFCF00">
                <v:path arrowok="t"/>
              </v:shape>
            </v:group>
            <v:group style="position:absolute;left:4953;top:1009;width:10;height:2" coordorigin="4953,1009" coordsize="10,2">
              <v:shape style="position:absolute;left:4953;top:1009;width:10;height:2" coordorigin="4953,1009" coordsize="10,0" path="m4953,1009l4963,1009e" filled="f" stroked="t" strokeweight=".573144pt" strokecolor="#FFCF00">
                <v:path arrowok="t"/>
              </v:shape>
            </v:group>
            <v:group style="position:absolute;left:4948;top:1003;width:184;height:57" coordorigin="4948,1003" coordsize="184,57">
              <v:shape style="position:absolute;left:4948;top:1003;width:184;height:57" coordorigin="4948,1003" coordsize="184,57" path="m4948,1003l5132,1061e" filled="f" stroked="t" strokeweight=".134874pt" strokecolor="#FFCF00">
                <v:path arrowok="t"/>
              </v:shape>
            </v:group>
            <v:group style="position:absolute;left:5137;top:1066;width:10;height:2" coordorigin="5137,1066" coordsize="10,2">
              <v:shape style="position:absolute;left:5137;top:1066;width:10;height:2" coordorigin="5137,1066" coordsize="10,0" path="m5137,1066l5147,1066e" filled="f" stroked="t" strokeweight=".573144pt" strokecolor="#FFCF00">
                <v:path arrowok="t"/>
              </v:shape>
            </v:group>
            <v:group style="position:absolute;left:5132;top:1061;width:41;height:23" coordorigin="5132,1061" coordsize="41,23">
              <v:shape style="position:absolute;left:5132;top:1061;width:41;height:23" coordorigin="5132,1061" coordsize="41,23" path="m5132,1061l5173,1083e" filled="f" stroked="t" strokeweight=".13261pt" strokecolor="#FFCF00">
                <v:path arrowok="t"/>
              </v:shape>
            </v:group>
            <v:group style="position:absolute;left:5178;top:1089;width:10;height:2" coordorigin="5178,1089" coordsize="10,2">
              <v:shape style="position:absolute;left:5178;top:1089;width:10;height:2" coordorigin="5178,1089" coordsize="10,0" path="m5178,1089l5188,1089e" filled="f" stroked="t" strokeweight=".573144pt" strokecolor="#FFCF00">
                <v:path arrowok="t"/>
              </v:shape>
            </v:group>
            <v:group style="position:absolute;left:5173;top:1083;width:143;height:81" coordorigin="5173,1083" coordsize="143,81">
              <v:shape style="position:absolute;left:5173;top:1083;width:143;height:81" coordorigin="5173,1083" coordsize="143,81" path="m5173,1083l5316,1164e" filled="f" stroked="t" strokeweight=".132533pt" strokecolor="#FFCF00">
                <v:path arrowok="t"/>
              </v:shape>
            </v:group>
            <v:group style="position:absolute;left:5321;top:1170;width:10;height:2" coordorigin="5321,1170" coordsize="10,2">
              <v:shape style="position:absolute;left:5321;top:1170;width:10;height:2" coordorigin="5321,1170" coordsize="10,0" path="m5321,1170l5331,1170e" filled="f" stroked="t" strokeweight=".573144pt" strokecolor="#FFCF00">
                <v:path arrowok="t"/>
              </v:shape>
            </v:group>
            <v:group style="position:absolute;left:5316;top:1164;width:102;height:80" coordorigin="5316,1164" coordsize="102,80">
              <v:shape style="position:absolute;left:5316;top:1164;width:102;height:80" coordorigin="5316,1164" coordsize="102,80" path="m5316,1164l5418,1244e" filled="f" stroked="t" strokeweight=".130370pt" strokecolor="#FFCF00">
                <v:path arrowok="t"/>
              </v:shape>
            </v:group>
            <v:group style="position:absolute;left:5423;top:1250;width:10;height:2" coordorigin="5423,1250" coordsize="10,2">
              <v:shape style="position:absolute;left:5423;top:1250;width:10;height:2" coordorigin="5423,1250" coordsize="10,0" path="m5423,1250l5433,1250e" filled="f" stroked="t" strokeweight=".573144pt" strokecolor="#FFCF00">
                <v:path arrowok="t"/>
              </v:shape>
            </v:group>
            <v:group style="position:absolute;left:5418;top:1244;width:82;height:104" coordorigin="5418,1244" coordsize="82,104">
              <v:shape style="position:absolute;left:5418;top:1244;width:82;height:104" coordorigin="5418,1244" coordsize="82,104" path="m5418,1244l5500,1348e" filled="f" stroked="t" strokeweight=".126768pt" strokecolor="#FFCF00">
                <v:path arrowok="t"/>
              </v:shape>
            </v:group>
            <v:group style="position:absolute;left:5505;top:1354;width:10;height:2" coordorigin="5505,1354" coordsize="10,2">
              <v:shape style="position:absolute;left:5505;top:1354;width:10;height:2" coordorigin="5505,1354" coordsize="10,0" path="m5505,1354l5515,1354e" filled="f" stroked="t" strokeweight=".573144pt" strokecolor="#FFCF00">
                <v:path arrowok="t"/>
              </v:shape>
            </v:group>
            <v:group style="position:absolute;left:5500;top:1348;width:72;height:69" coordorigin="5500,1348" coordsize="72,69">
              <v:shape style="position:absolute;left:5500;top:1348;width:72;height:69" coordorigin="5500,1348" coordsize="72,69" path="m5500,1348l5572,1417e" filled="f" stroked="t" strokeweight=".128909pt" strokecolor="#FFCF00">
                <v:path arrowok="t"/>
              </v:shape>
            </v:group>
            <v:group style="position:absolute;left:5577;top:1423;width:10;height:2" coordorigin="5577,1423" coordsize="10,2">
              <v:shape style="position:absolute;left:5577;top:1423;width:10;height:2" coordorigin="5577,1423" coordsize="10,0" path="m5577,1423l5587,1423e" filled="f" stroked="t" strokeweight=".573144pt" strokecolor="#FFCF00">
                <v:path arrowok="t"/>
              </v:shape>
            </v:group>
            <v:group style="position:absolute;left:5572;top:1417;width:20;height:161" coordorigin="5572,1417" coordsize="20,161">
              <v:shape style="position:absolute;left:5572;top:1417;width:20;height:161" coordorigin="5572,1417" coordsize="20,161" path="m5572,1417l5592,1578e" filled="f" stroked="t" strokeweight=".121138pt" strokecolor="#FFCF00">
                <v:path arrowok="t"/>
              </v:shape>
            </v:group>
            <v:group style="position:absolute;left:5597;top:1584;width:10;height:2" coordorigin="5597,1584" coordsize="10,2">
              <v:shape style="position:absolute;left:5597;top:1584;width:10;height:2" coordorigin="5597,1584" coordsize="10,0" path="m5597,1584l5607,1584e" filled="f" stroked="t" strokeweight=".573144pt" strokecolor="#FFCF00">
                <v:path arrowok="t"/>
              </v:shape>
            </v:group>
            <v:group style="position:absolute;left:5592;top:1578;width:31;height:161" coordorigin="5592,1578" coordsize="31,161">
              <v:shape style="position:absolute;left:5592;top:1578;width:31;height:161" coordorigin="5592,1578" coordsize="31,161" path="m5592,1578l5623,1739e" filled="f" stroked="t" strokeweight=".12143pt" strokecolor="#FFCF00">
                <v:path arrowok="t"/>
              </v:shape>
            </v:group>
            <v:group style="position:absolute;left:5628;top:1745;width:10;height:2" coordorigin="5628,1745" coordsize="10,2">
              <v:shape style="position:absolute;left:5628;top:1745;width:10;height:2" coordorigin="5628,1745" coordsize="10,0" path="m5628,1745l5638,1745e" filled="f" stroked="t" strokeweight=".573144pt" strokecolor="#FFCF00">
                <v:path arrowok="t"/>
              </v:shape>
            </v:group>
            <v:group style="position:absolute;left:5623;top:1739;width:20;height:161" coordorigin="5623,1739" coordsize="20,161">
              <v:shape style="position:absolute;left:5623;top:1739;width:20;height:161" coordorigin="5623,1739" coordsize="20,161" path="m5623,1739l5643,1899e" filled="f" stroked="t" strokeweight=".121139pt" strokecolor="#FFCF00">
                <v:path arrowok="t"/>
              </v:shape>
            </v:group>
            <v:group style="position:absolute;left:5648;top:1905;width:10;height:2" coordorigin="5648,1905" coordsize="10,2">
              <v:shape style="position:absolute;left:5648;top:1905;width:10;height:2" coordorigin="5648,1905" coordsize="10,0" path="m5648,1905l5658,1905e" filled="f" stroked="t" strokeweight=".573144pt" strokecolor="#FFCF00">
                <v:path arrowok="t"/>
              </v:shape>
            </v:group>
            <v:group style="position:absolute;left:5643;top:1899;width:31;height:172" coordorigin="5643,1899" coordsize="31,172">
              <v:shape style="position:absolute;left:5643;top:1899;width:31;height:172" coordorigin="5643,1899" coordsize="31,172" path="m5643,1899l5673,2072e" filled="f" stroked="t" strokeweight=".121363pt" strokecolor="#FFCF00">
                <v:path arrowok="t"/>
              </v:shape>
            </v:group>
            <v:group style="position:absolute;left:5679;top:2077;width:10;height:2" coordorigin="5679,2077" coordsize="10,2">
              <v:shape style="position:absolute;left:5679;top:2077;width:10;height:2" coordorigin="5679,2077" coordsize="10,0" path="m5679,2077l5689,2077e" filled="f" stroked="t" strokeweight=".573144pt" strokecolor="#FFCF00">
                <v:path arrowok="t"/>
              </v:shape>
            </v:group>
            <v:group style="position:absolute;left:5673;top:2072;width:10;height:23" coordorigin="5673,2072" coordsize="10,23">
              <v:shape style="position:absolute;left:5673;top:2072;width:10;height:23" coordorigin="5673,2072" coordsize="10,23" path="m5673,2072l5684,2095e" filled="f" stroked="t" strokeweight=".123419pt" strokecolor="#FFCF00">
                <v:path arrowok="t"/>
              </v:shape>
            </v:group>
            <v:group style="position:absolute;left:5689;top:2100;width:10;height:2" coordorigin="5689,2100" coordsize="10,2">
              <v:shape style="position:absolute;left:5689;top:2100;width:10;height:2" coordorigin="5689,2100" coordsize="10,0" path="m5689,2100l5699,2100e" filled="f" stroked="t" strokeweight=".573144pt" strokecolor="#FFCF00">
                <v:path arrowok="t"/>
              </v:shape>
            </v:group>
            <v:group style="position:absolute;left:5684;top:2095;width:51;height:138" coordorigin="5684,2095" coordsize="51,138">
              <v:shape style="position:absolute;left:5684;top:2095;width:51;height:138" coordorigin="5684,2095" coordsize="51,138" path="m5684,2095l5735,2233e" filled="f" stroked="t" strokeweight=".122747pt" strokecolor="#FFCF00">
                <v:path arrowok="t"/>
              </v:shape>
            </v:group>
            <v:group style="position:absolute;left:5740;top:2238;width:10;height:2" coordorigin="5740,2238" coordsize="10,2">
              <v:shape style="position:absolute;left:5740;top:2238;width:10;height:2" coordorigin="5740,2238" coordsize="10,0" path="m5740,2238l5750,2238e" filled="f" stroked="t" strokeweight=".573144pt" strokecolor="#FFCF00">
                <v:path arrowok="t"/>
              </v:shape>
            </v:group>
            <v:group style="position:absolute;left:5735;top:2233;width:61;height:161" coordorigin="5735,2233" coordsize="61,161">
              <v:shape style="position:absolute;left:5735;top:2233;width:61;height:161" coordorigin="5735,2233" coordsize="61,161" path="m5735,2233l5796,2394e" filled="f" stroked="t" strokeweight=".12283pt" strokecolor="#FFCF00">
                <v:path arrowok="t"/>
              </v:shape>
            </v:group>
            <v:group style="position:absolute;left:5801;top:2399;width:11;height:2" coordorigin="5801,2399" coordsize="11,2">
              <v:shape style="position:absolute;left:5801;top:2399;width:11;height:2" coordorigin="5801,2399" coordsize="11,0" path="m5801,2399l5812,2399e" filled="f" stroked="t" strokeweight=".573144pt" strokecolor="#FFCF00">
                <v:path arrowok="t"/>
              </v:shape>
            </v:group>
            <v:group style="position:absolute;left:5796;top:2394;width:72;height:161" coordorigin="5796,2394" coordsize="72,161">
              <v:shape style="position:absolute;left:5796;top:2394;width:72;height:161" coordorigin="5796,2394" coordsize="72,161" path="m5796,2394l5868,2555e" filled="f" stroked="t" strokeweight=".123445pt" strokecolor="#FFCF00">
                <v:path arrowok="t"/>
              </v:shape>
            </v:group>
            <v:group style="position:absolute;left:5873;top:2560;width:10;height:2" coordorigin="5873,2560" coordsize="10,2">
              <v:shape style="position:absolute;left:5873;top:2560;width:10;height:2" coordorigin="5873,2560" coordsize="10,0" path="m5873,2560l5883,2560e" filled="f" stroked="t" strokeweight=".573144pt" strokecolor="#FFCF00">
                <v:path arrowok="t"/>
              </v:shape>
            </v:group>
            <v:group style="position:absolute;left:4202;top:1244;width:174;height:161" coordorigin="4202,1244" coordsize="174,161">
              <v:shape style="position:absolute;left:4202;top:1244;width:174;height:161" coordorigin="4202,1244" coordsize="174,161" path="m4202,1405l4376,1244e" filled="f" stroked="t" strokeweight=".129151pt" strokecolor="#FF5F00">
                <v:path arrowok="t"/>
              </v:shape>
            </v:group>
            <v:group style="position:absolute;left:4381;top:1250;width:10;height:2" coordorigin="4381,1250" coordsize="10,2">
              <v:shape style="position:absolute;left:4381;top:1250;width:10;height:2" coordorigin="4381,1250" coordsize="10,0" path="m4381,1250l4391,1250e" filled="f" stroked="t" strokeweight=".573144pt" strokecolor="#FF5F00">
                <v:path arrowok="t"/>
              </v:shape>
            </v:group>
            <v:group style="position:absolute;left:4376;top:1244;width:10;height:2" coordorigin="4376,1244" coordsize="10,2">
              <v:shape style="position:absolute;left:4376;top:1244;width:10;height:2" coordorigin="4376,1244" coordsize="10,0" path="m4376,1244l4386,1244e" filled="f" stroked="t" strokeweight=".136236pt" strokecolor="#FF5F00">
                <v:path arrowok="t"/>
              </v:shape>
            </v:group>
            <v:group style="position:absolute;left:4391;top:1250;width:10;height:2" coordorigin="4391,1250" coordsize="10,2">
              <v:shape style="position:absolute;left:4391;top:1250;width:10;height:2" coordorigin="4391,1250" coordsize="10,0" path="m4391,1250l4402,1250e" filled="f" stroked="t" strokeweight=".573144pt" strokecolor="#FF5F00">
                <v:path arrowok="t"/>
              </v:shape>
            </v:group>
            <v:group style="position:absolute;left:4386;top:1141;width:184;height:103" coordorigin="4386,1141" coordsize="184,103">
              <v:shape style="position:absolute;left:4386;top:1141;width:184;height:103" coordorigin="4386,1141" coordsize="184,103" path="m4386,1244l4570,1141e" filled="f" stroked="t" strokeweight=".132555pt" strokecolor="#FF5F00">
                <v:path arrowok="t"/>
              </v:shape>
            </v:group>
            <v:group style="position:absolute;left:4575;top:1147;width:10;height:2" coordorigin="4575,1147" coordsize="10,2">
              <v:shape style="position:absolute;left:4575;top:1147;width:10;height:2" coordorigin="4575,1147" coordsize="10,0" path="m4575,1147l4585,1147e" filled="f" stroked="t" strokeweight=".573144pt" strokecolor="#FF5F00">
                <v:path arrowok="t"/>
              </v:shape>
            </v:group>
            <v:group style="position:absolute;left:4570;top:1083;width:164;height:58" coordorigin="4570,1083" coordsize="164,58">
              <v:shape style="position:absolute;left:4570;top:1083;width:164;height:58" coordorigin="4570,1083" coordsize="164,58" path="m4570,1141l4733,1083e" filled="f" stroked="t" strokeweight=".134533pt" strokecolor="#FF5F00">
                <v:path arrowok="t"/>
              </v:shape>
            </v:group>
            <v:group style="position:absolute;left:4739;top:1089;width:10;height:2" coordorigin="4739,1089" coordsize="10,2">
              <v:shape style="position:absolute;left:4739;top:1089;width:10;height:2" coordorigin="4739,1089" coordsize="10,0" path="m4739,1089l4749,1089e" filled="f" stroked="t" strokeweight=".573144pt" strokecolor="#FF5F00">
                <v:path arrowok="t"/>
              </v:shape>
            </v:group>
            <v:group style="position:absolute;left:4733;top:1072;width:31;height:11" coordorigin="4733,1072" coordsize="31,11">
              <v:shape style="position:absolute;left:4733;top:1072;width:31;height:11" coordorigin="4733,1072" coordsize="31,11" path="m4733,1083l4764,1072e" filled="f" stroked="t" strokeweight=".134358pt" strokecolor="#FF5F00">
                <v:path arrowok="t"/>
              </v:shape>
            </v:group>
            <v:group style="position:absolute;left:4769;top:1078;width:10;height:2" coordorigin="4769,1078" coordsize="10,2">
              <v:shape style="position:absolute;left:4769;top:1078;width:10;height:2" coordorigin="4769,1078" coordsize="10,0" path="m4769,1078l4779,1078e" filled="f" stroked="t" strokeweight=".573144pt" strokecolor="#FF5F00">
                <v:path arrowok="t"/>
              </v:shape>
            </v:group>
            <v:group style="position:absolute;left:4764;top:1072;width:20;height:11" coordorigin="4764,1072" coordsize="20,11">
              <v:shape style="position:absolute;left:4764;top:1072;width:20;height:11" coordorigin="4764,1072" coordsize="20,11" path="m4764,1072l4785,1083e" filled="f" stroked="t" strokeweight=".132539pt" strokecolor="#FF5F00">
                <v:path arrowok="t"/>
              </v:shape>
            </v:group>
            <v:group style="position:absolute;left:4790;top:1089;width:10;height:2" coordorigin="4790,1089" coordsize="10,2">
              <v:shape style="position:absolute;left:4790;top:1089;width:10;height:2" coordorigin="4790,1089" coordsize="10,0" path="m4790,1089l4800,1089e" filled="f" stroked="t" strokeweight=".573144pt" strokecolor="#FF5F00">
                <v:path arrowok="t"/>
              </v:shape>
            </v:group>
            <v:group style="position:absolute;left:4785;top:1083;width:164;height:58" coordorigin="4785,1083" coordsize="164,58">
              <v:shape style="position:absolute;left:4785;top:1083;width:164;height:58" coordorigin="4785,1083" coordsize="164,58" path="m4785,1083l4948,1141e" filled="f" stroked="t" strokeweight=".134533pt" strokecolor="#FF5F00">
                <v:path arrowok="t"/>
              </v:shape>
            </v:group>
            <v:group style="position:absolute;left:4953;top:1147;width:10;height:2" coordorigin="4953,1147" coordsize="10,2">
              <v:shape style="position:absolute;left:4953;top:1147;width:10;height:2" coordorigin="4953,1147" coordsize="10,0" path="m4953,1147l4963,1147e" filled="f" stroked="t" strokeweight=".573144pt" strokecolor="#FF5F00">
                <v:path arrowok="t"/>
              </v:shape>
            </v:group>
            <v:group style="position:absolute;left:4948;top:1141;width:184;height:92" coordorigin="4948,1141" coordsize="184,92">
              <v:shape style="position:absolute;left:4948;top:1141;width:184;height:92" coordorigin="4948,1141" coordsize="184,92" path="m4948,1141l5132,1233e" filled="f" stroked="t" strokeweight=".133184pt" strokecolor="#FF5F00">
                <v:path arrowok="t"/>
              </v:shape>
            </v:group>
            <v:group style="position:absolute;left:5137;top:1239;width:10;height:2" coordorigin="5137,1239" coordsize="10,2">
              <v:shape style="position:absolute;left:5137;top:1239;width:10;height:2" coordorigin="5137,1239" coordsize="10,0" path="m5137,1239l5147,1239e" filled="f" stroked="t" strokeweight=".573144pt" strokecolor="#FF5F00">
                <v:path arrowok="t"/>
              </v:shape>
            </v:group>
            <v:group style="position:absolute;left:5132;top:1233;width:21;height:11" coordorigin="5132,1233" coordsize="21,11">
              <v:shape style="position:absolute;left:5132;top:1233;width:21;height:11" coordorigin="5132,1233" coordsize="21,11" path="m5132,1233l5153,1244e" filled="f" stroked="t" strokeweight=".132587pt" strokecolor="#FF5F00">
                <v:path arrowok="t"/>
              </v:shape>
            </v:group>
            <v:group style="position:absolute;left:5158;top:1250;width:10;height:2" coordorigin="5158,1250" coordsize="10,2">
              <v:shape style="position:absolute;left:5158;top:1250;width:10;height:2" coordorigin="5158,1250" coordsize="10,0" path="m5158,1250l5168,1250e" filled="f" stroked="t" strokeweight=".573144pt" strokecolor="#FF5F00">
                <v:path arrowok="t"/>
              </v:shape>
            </v:group>
            <v:group style="position:absolute;left:5153;top:1244;width:164;height:138" coordorigin="5153,1244" coordsize="164,138">
              <v:shape style="position:absolute;left:5153;top:1244;width:164;height:138" coordorigin="5153,1244" coordsize="164,138" path="m5153,1244l5316,1383e" filled="f" stroked="t" strokeweight=".129847pt" strokecolor="#FF5F00">
                <v:path arrowok="t"/>
              </v:shape>
            </v:group>
            <v:group style="position:absolute;left:5321;top:1388;width:10;height:2" coordorigin="5321,1388" coordsize="10,2">
              <v:shape style="position:absolute;left:5321;top:1388;width:10;height:2" coordorigin="5321,1388" coordsize="10,0" path="m5321,1388l5331,1388e" filled="f" stroked="t" strokeweight=".573144pt" strokecolor="#FF5F00">
                <v:path arrowok="t"/>
              </v:shape>
            </v:group>
            <v:group style="position:absolute;left:5316;top:1383;width:20;height:34" coordorigin="5316,1383" coordsize="20,34">
              <v:shape style="position:absolute;left:5316;top:1383;width:20;height:34" coordorigin="5316,1383" coordsize="20,34" path="m5316,1383l5337,1417e" filled="f" stroked="t" strokeweight=".124906pt" strokecolor="#FF5F00">
                <v:path arrowok="t"/>
              </v:shape>
            </v:group>
            <v:group style="position:absolute;left:5342;top:1423;width:10;height:2" coordorigin="5342,1423" coordsize="10,2">
              <v:shape style="position:absolute;left:5342;top:1423;width:10;height:2" coordorigin="5342,1423" coordsize="10,0" path="m5342,1423l5352,1423e" filled="f" stroked="t" strokeweight=".573144pt" strokecolor="#FF5F00">
                <v:path arrowok="t"/>
              </v:shape>
            </v:group>
            <v:group style="position:absolute;left:5316;top:1417;width:20;height:161" coordorigin="5316,1417" coordsize="20,161">
              <v:shape style="position:absolute;left:5316;top:1417;width:20;height:161" coordorigin="5316,1417" coordsize="20,161" path="m5337,1417l5316,1578e" filled="f" stroked="t" strokeweight=".121138pt" strokecolor="#FF5F00">
                <v:path arrowok="t"/>
              </v:shape>
            </v:group>
            <v:group style="position:absolute;left:5321;top:1584;width:10;height:2" coordorigin="5321,1584" coordsize="10,2">
              <v:shape style="position:absolute;left:5321;top:1584;width:10;height:2" coordorigin="5321,1584" coordsize="10,0" path="m5321,1584l5331,1584e" filled="f" stroked="t" strokeweight=".573144pt" strokecolor="#FF5F00">
                <v:path arrowok="t"/>
              </v:shape>
            </v:group>
            <v:group style="position:absolute;left:5316;top:1578;width:2;height:46" coordorigin="5316,1578" coordsize="2,46">
              <v:shape style="position:absolute;left:5316;top:1578;width:2;height:46" coordorigin="5316,1578" coordsize="0,46" path="m5316,1578l5316,1624e" filled="f" stroked="t" strokeweight=".120896pt" strokecolor="#FF5F00">
                <v:path arrowok="t"/>
              </v:shape>
            </v:group>
            <v:group style="position:absolute;left:5321;top:1629;width:10;height:2" coordorigin="5321,1629" coordsize="10,2">
              <v:shape style="position:absolute;left:5321;top:1629;width:10;height:2" coordorigin="5321,1629" coordsize="10,0" path="m5321,1629l5331,1629e" filled="f" stroked="t" strokeweight=".573144pt" strokecolor="#FF5F00">
                <v:path arrowok="t"/>
              </v:shape>
            </v:group>
            <v:group style="position:absolute;left:5295;top:1624;width:21;height:115" coordorigin="5295,1624" coordsize="21,115">
              <v:shape style="position:absolute;left:5295;top:1624;width:21;height:115" coordorigin="5295,1624" coordsize="21,115" path="m5316,1624l5295,1739e" filled="f" stroked="t" strokeweight=".121386pt" strokecolor="#FF5F00">
                <v:path arrowok="t"/>
              </v:shape>
            </v:group>
            <v:group style="position:absolute;left:5300;top:1745;width:10;height:2" coordorigin="5300,1745" coordsize="10,2">
              <v:shape style="position:absolute;left:5300;top:1745;width:10;height:2" coordorigin="5300,1745" coordsize="10,0" path="m5300,1745l5311,1745e" filled="f" stroked="t" strokeweight=".573144pt" strokecolor="#FF5F00">
                <v:path arrowok="t"/>
              </v:shape>
            </v:group>
            <v:group style="position:absolute;left:5255;top:1739;width:41;height:161" coordorigin="5255,1739" coordsize="41,161">
              <v:shape style="position:absolute;left:5255;top:1739;width:41;height:161" coordorigin="5255,1739" coordsize="41,161" path="m5295,1739l5255,1899e" filled="f" stroked="t" strokeweight=".121825pt" strokecolor="#FF5F00">
                <v:path arrowok="t"/>
              </v:shape>
            </v:group>
            <v:group style="position:absolute;left:5260;top:1905;width:10;height:2" coordorigin="5260,1905" coordsize="10,2">
              <v:shape style="position:absolute;left:5260;top:1905;width:10;height:2" coordorigin="5260,1905" coordsize="10,0" path="m5260,1905l5270,1905e" filled="f" stroked="t" strokeweight=".573144pt" strokecolor="#FF5F00">
                <v:path arrowok="t"/>
              </v:shape>
            </v:group>
            <v:group style="position:absolute;left:5163;top:1899;width:92;height:172" coordorigin="5163,1899" coordsize="92,172">
              <v:shape style="position:absolute;left:5163;top:1899;width:92;height:172" coordorigin="5163,1899" coordsize="92,172" path="m5255,1899l5163,2072e" filled="f" stroked="t" strokeweight=".124278pt" strokecolor="#FF5F00">
                <v:path arrowok="t"/>
              </v:shape>
            </v:group>
            <v:group style="position:absolute;left:5168;top:2077;width:10;height:2" coordorigin="5168,2077" coordsize="10,2">
              <v:shape style="position:absolute;left:5168;top:2077;width:10;height:2" coordorigin="5168,2077" coordsize="10,0" path="m5168,2077l5178,2077e" filled="f" stroked="t" strokeweight=".573144pt" strokecolor="#FF5F00">
                <v:path arrowok="t"/>
              </v:shape>
            </v:group>
            <v:group style="position:absolute;left:5132;top:2072;width:31;height:34" coordorigin="5132,2072" coordsize="31,34">
              <v:shape style="position:absolute;left:5132;top:2072;width:31;height:34" coordorigin="5132,2072" coordsize="31,34" path="m5163,2072l5132,2106e" filled="f" stroked="t" strokeweight=".127697pt" strokecolor="#FF5F00">
                <v:path arrowok="t"/>
              </v:shape>
            </v:group>
            <v:group style="position:absolute;left:5137;top:2112;width:10;height:2" coordorigin="5137,2112" coordsize="10,2">
              <v:shape style="position:absolute;left:5137;top:2112;width:10;height:2" coordorigin="5137,2112" coordsize="10,0" path="m5137,2112l5147,2112e" filled="f" stroked="t" strokeweight=".573144pt" strokecolor="#FF5F00">
                <v:path arrowok="t"/>
              </v:shape>
            </v:group>
            <v:group style="position:absolute;left:4948;top:2106;width:184;height:92" coordorigin="4948,2106" coordsize="184,92">
              <v:shape style="position:absolute;left:4948;top:2106;width:184;height:92" coordorigin="4948,2106" coordsize="184,92" path="m5132,2106l4948,2198e" filled="f" stroked="t" strokeweight=".133163pt" strokecolor="#FF5F00">
                <v:path arrowok="t"/>
              </v:shape>
            </v:group>
            <v:group style="position:absolute;left:4953;top:2204;width:10;height:2" coordorigin="4953,2204" coordsize="10,2">
              <v:shape style="position:absolute;left:4953;top:2204;width:10;height:2" coordorigin="4953,2204" coordsize="10,0" path="m4953,2204l4963,2204e" filled="f" stroked="t" strokeweight=".573144pt" strokecolor="#FF5F00">
                <v:path arrowok="t"/>
              </v:shape>
            </v:group>
            <v:group style="position:absolute;left:4774;top:2198;width:174;height:34" coordorigin="4774,2198" coordsize="174,34">
              <v:shape style="position:absolute;left:4774;top:2198;width:174;height:34" coordorigin="4774,2198" coordsize="174,34" path="m4948,2198l4774,2233e" filled="f" stroked="t" strokeweight=".135656pt" strokecolor="#FF5F00">
                <v:path arrowok="t"/>
              </v:shape>
            </v:group>
            <v:group style="position:absolute;left:4779;top:2238;width:10;height:2" coordorigin="4779,2238" coordsize="10,2">
              <v:shape style="position:absolute;left:4779;top:2238;width:10;height:2" coordorigin="4779,2238" coordsize="10,0" path="m4779,2238l4790,2238e" filled="f" stroked="t" strokeweight=".573144pt" strokecolor="#FF5F00">
                <v:path arrowok="t"/>
              </v:shape>
            </v:group>
            <v:group style="position:absolute;left:4754;top:2233;width:21;height:2" coordorigin="4754,2233" coordsize="21,2">
              <v:shape style="position:absolute;left:4754;top:2233;width:21;height:2" coordorigin="4754,2233" coordsize="21,0" path="m4754,2233l4774,2233e" filled="f" stroked="t" strokeweight=".136236pt" strokecolor="#FF5F00">
                <v:path arrowok="t"/>
              </v:shape>
            </v:group>
            <v:group style="position:absolute;left:4769;top:2238;width:10;height:2" coordorigin="4769,2238" coordsize="10,2">
              <v:shape style="position:absolute;left:4769;top:2238;width:10;height:2" coordorigin="4769,2238" coordsize="10,0" path="m4769,2238l4779,2238e" filled="f" stroked="t" strokeweight=".573144pt" strokecolor="#FF5F00">
                <v:path arrowok="t"/>
              </v:shape>
            </v:group>
            <v:group style="position:absolute;left:4759;top:2238;width:10;height:2" coordorigin="4759,2238" coordsize="10,2">
              <v:shape style="position:absolute;left:4759;top:2238;width:10;height:2" coordorigin="4759,2238" coordsize="10,0" path="m4759,2238l4769,2238e" filled="f" stroked="t" strokeweight=".573144pt" strokecolor="#FF5F00">
                <v:path arrowok="t"/>
              </v:shape>
            </v:group>
            <v:group style="position:absolute;left:4611;top:2072;width:143;height:161" coordorigin="4611,2072" coordsize="143,161">
              <v:shape style="position:absolute;left:4611;top:2072;width:143;height:161" coordorigin="4611,2072" coordsize="143,161" path="m4754,2233l4611,2072e" filled="f" stroked="t" strokeweight=".127645pt" strokecolor="#FF5F00">
                <v:path arrowok="t"/>
              </v:shape>
            </v:group>
            <v:group style="position:absolute;left:4616;top:2077;width:10;height:2" coordorigin="4616,2077" coordsize="10,2">
              <v:shape style="position:absolute;left:4616;top:2077;width:10;height:2" coordorigin="4616,2077" coordsize="10,0" path="m4616,2077l4626,2077e" filled="f" stroked="t" strokeweight=".573144pt" strokecolor="#FF5F00">
                <v:path arrowok="t"/>
              </v:shape>
            </v:group>
            <v:group style="position:absolute;left:4570;top:2014;width:41;height:57" coordorigin="4570,2014" coordsize="41,57">
              <v:shape style="position:absolute;left:4570;top:2014;width:41;height:57" coordorigin="4570,2014" coordsize="41,57" path="m4611,2072l4570,2014e" filled="f" stroked="t" strokeweight=".126123pt" strokecolor="#FF5F00">
                <v:path arrowok="t"/>
              </v:shape>
            </v:group>
            <v:group style="position:absolute;left:4575;top:2020;width:10;height:2" coordorigin="4575,2020" coordsize="10,2">
              <v:shape style="position:absolute;left:4575;top:2020;width:10;height:2" coordorigin="4575,2020" coordsize="10,0" path="m4575,2020l4585,2020e" filled="f" stroked="t" strokeweight=".573144pt" strokecolor="#FF5F00">
                <v:path arrowok="t"/>
              </v:shape>
            </v:group>
            <v:group style="position:absolute;left:4499;top:1899;width:71;height:115" coordorigin="4499,1899" coordsize="71,115">
              <v:shape style="position:absolute;left:4499;top:1899;width:71;height:115" coordorigin="4499,1899" coordsize="71,115" path="m4570,2014l4499,1899e" filled="f" stroked="t" strokeweight=".125157pt" strokecolor="#FF5F00">
                <v:path arrowok="t"/>
              </v:shape>
            </v:group>
            <v:group style="position:absolute;left:4504;top:1905;width:10;height:2" coordorigin="4504,1905" coordsize="10,2">
              <v:shape style="position:absolute;left:4504;top:1905;width:10;height:2" coordorigin="4504,1905" coordsize="10,0" path="m4504,1905l4514,1905e" filled="f" stroked="t" strokeweight=".573144pt" strokecolor="#FF5F00">
                <v:path arrowok="t"/>
              </v:shape>
            </v:group>
            <v:group style="position:absolute;left:4396;top:1739;width:102;height:161" coordorigin="4396,1739" coordsize="102,161">
              <v:shape style="position:absolute;left:4396;top:1739;width:102;height:161" coordorigin="4396,1739" coordsize="102,161" path="m4499,1899l4396,1739e" filled="f" stroked="t" strokeweight=".125311pt" strokecolor="#FF5F00">
                <v:path arrowok="t"/>
              </v:shape>
            </v:group>
            <v:group style="position:absolute;left:4402;top:1745;width:10;height:2" coordorigin="4402,1745" coordsize="10,2">
              <v:shape style="position:absolute;left:4402;top:1745;width:10;height:2" coordorigin="4402,1745" coordsize="10,0" path="m4402,1745l4412,1745e" filled="f" stroked="t" strokeweight=".573144pt" strokecolor="#FF5F00">
                <v:path arrowok="t"/>
              </v:shape>
            </v:group>
            <v:group style="position:absolute;left:4386;top:1727;width:10;height:11" coordorigin="4386,1727" coordsize="10,11">
              <v:shape style="position:absolute;left:4386;top:1727;width:10;height:11" coordorigin="4386,1727" coordsize="10,11" path="m4396,1739l4386,1727e" filled="f" stroked="t" strokeweight=".127654pt" strokecolor="#FF5F00">
                <v:path arrowok="t"/>
              </v:shape>
            </v:group>
            <v:group style="position:absolute;left:4391;top:1733;width:10;height:2" coordorigin="4391,1733" coordsize="10,2">
              <v:shape style="position:absolute;left:4391;top:1733;width:10;height:2" coordorigin="4391,1733" coordsize="10,0" path="m4391,1733l4402,1733e" filled="f" stroked="t" strokeweight=".573144pt" strokecolor="#FF5F00">
                <v:path arrowok="t"/>
              </v:shape>
            </v:group>
            <v:group style="position:absolute;left:4294;top:1578;width:92;height:149" coordorigin="4294,1578" coordsize="92,149">
              <v:shape style="position:absolute;left:4294;top:1578;width:92;height:149" coordorigin="4294,1578" coordsize="92,149" path="m4386,1727l4294,1578e" filled="f" stroked="t" strokeweight=".125126pt" strokecolor="#FF5F00">
                <v:path arrowok="t"/>
              </v:shape>
            </v:group>
            <v:group style="position:absolute;left:4299;top:1584;width:10;height:2" coordorigin="4299,1584" coordsize="10,2">
              <v:shape style="position:absolute;left:4299;top:1584;width:10;height:2" coordorigin="4299,1584" coordsize="10,0" path="m4299,1584l4309,1584e" filled="f" stroked="t" strokeweight=".573144pt" strokecolor="#FF5F00">
                <v:path arrowok="t"/>
              </v:shape>
            </v:group>
            <v:group style="position:absolute;left:4202;top:1428;width:92;height:149" coordorigin="4202,1428" coordsize="92,149">
              <v:shape style="position:absolute;left:4202;top:1428;width:92;height:149" coordorigin="4202,1428" coordsize="92,149" path="m4294,1578l4202,1428e" filled="f" stroked="t" strokeweight=".125091pt" strokecolor="#FF5F00">
                <v:path arrowok="t"/>
              </v:shape>
            </v:group>
            <v:group style="position:absolute;left:4207;top:1434;width:10;height:2" coordorigin="4207,1434" coordsize="10,2">
              <v:shape style="position:absolute;left:4207;top:1434;width:10;height:2" coordorigin="4207,1434" coordsize="10,0" path="m4207,1434l4218,1434e" filled="f" stroked="t" strokeweight=".573144pt" strokecolor="#FF5F00">
                <v:path arrowok="t"/>
              </v:shape>
            </v:group>
            <v:group style="position:absolute;left:4202;top:1405;width:2;height:23" coordorigin="4202,1405" coordsize="2,23">
              <v:shape style="position:absolute;left:4202;top:1405;width:2;height:23" coordorigin="4202,1405" coordsize="0,23" path="m4202,1405l4202,1428e" filled="f" stroked="t" strokeweight=".120896pt" strokecolor="#FF5F00">
                <v:path arrowok="t"/>
              </v:shape>
            </v:group>
            <v:group style="position:absolute;left:4207;top:1423;width:10;height:2" coordorigin="4207,1423" coordsize="10,2">
              <v:shape style="position:absolute;left:4207;top:1423;width:10;height:2" coordorigin="4207,1423" coordsize="10,0" path="m4207,1423l4218,1423e" filled="f" stroked="t" strokeweight=".573144pt" strokecolor="#FF5F00">
                <v:path arrowok="t"/>
              </v:shape>
            </v:group>
            <v:group style="position:absolute;left:4207;top:1411;width:10;height:2" coordorigin="4207,1411" coordsize="10,2">
              <v:shape style="position:absolute;left:4207;top:1411;width:10;height:2" coordorigin="4207,1411" coordsize="10,0" path="m4207,1411l4218,1411e" filled="f" stroked="t" strokeweight=".573144pt" strokecolor="#FF5F00">
                <v:path arrowok="t"/>
              </v:shape>
            </v:group>
            <v:group style="position:absolute;left:5132;top:1405;width:2;height:34" coordorigin="5132,1405" coordsize="2,34">
              <v:shape style="position:absolute;left:5132;top:1405;width:2;height:34" coordorigin="5132,1405" coordsize="0,34" path="m5132,1405l5132,1440e" filled="f" stroked="t" strokeweight=".120896pt" strokecolor="#EE0000">
                <v:path arrowok="t"/>
              </v:shape>
            </v:group>
            <v:group style="position:absolute;left:5137;top:1423;width:10;height:2" coordorigin="5137,1423" coordsize="10,2">
              <v:shape style="position:absolute;left:5137;top:1423;width:10;height:2" coordorigin="5137,1423" coordsize="10,0" path="m5137,1423l5147,1423e" filled="f" stroked="t" strokeweight=".573144pt" strokecolor="#EE0000">
                <v:path arrowok="t"/>
              </v:shape>
            </v:group>
            <v:group style="position:absolute;left:5137;top:1446;width:10;height:2" coordorigin="5137,1446" coordsize="10,2">
              <v:shape style="position:absolute;left:5137;top:1446;width:10;height:2" coordorigin="5137,1446" coordsize="10,0" path="m5137,1446l5147,1446e" filled="f" stroked="t" strokeweight=".573144pt" strokecolor="#EE0000">
                <v:path arrowok="t"/>
              </v:shape>
            </v:group>
            <v:group style="position:absolute;left:5081;top:1440;width:51;height:138" coordorigin="5081,1440" coordsize="51,138">
              <v:shape style="position:absolute;left:5081;top:1440;width:51;height:138" coordorigin="5081,1440" coordsize="51,138" path="m5132,1440l5081,1578e" filled="f" stroked="t" strokeweight=".122736pt" strokecolor="#EE0000">
                <v:path arrowok="t"/>
              </v:shape>
            </v:group>
            <v:group style="position:absolute;left:5086;top:1584;width:10;height:2" coordorigin="5086,1584" coordsize="10,2">
              <v:shape style="position:absolute;left:5086;top:1584;width:10;height:2" coordorigin="5086,1584" coordsize="10,0" path="m5086,1584l5096,1584e" filled="f" stroked="t" strokeweight=".573144pt" strokecolor="#EE0000">
                <v:path arrowok="t"/>
              </v:shape>
            </v:group>
            <v:group style="position:absolute;left:4989;top:1578;width:92;height:161" coordorigin="4989,1578" coordsize="92,161">
              <v:shape style="position:absolute;left:4989;top:1578;width:92;height:161" coordorigin="4989,1578" coordsize="92,161" path="m5081,1578l4989,1739e" filled="f" stroked="t" strokeweight=".124688pt" strokecolor="#EE0000">
                <v:path arrowok="t"/>
              </v:shape>
            </v:group>
            <v:group style="position:absolute;left:4994;top:1745;width:10;height:2" coordorigin="4994,1745" coordsize="10,2">
              <v:shape style="position:absolute;left:4994;top:1745;width:10;height:2" coordorigin="4994,1745" coordsize="10,0" path="m4994,1745l5004,1745e" filled="f" stroked="t" strokeweight=".573144pt" strokecolor="#EE0000">
                <v:path arrowok="t"/>
              </v:shape>
            </v:group>
            <v:group style="position:absolute;left:4948;top:1739;width:41;height:69" coordorigin="4948,1739" coordsize="41,69">
              <v:shape style="position:absolute;left:4948;top:1739;width:41;height:69" coordorigin="4948,1739" coordsize="41,69" path="m4989,1739l4948,1808e" filled="f" stroked="t" strokeweight=".124873pt" strokecolor="#EE0000">
                <v:path arrowok="t"/>
              </v:shape>
            </v:group>
            <v:group style="position:absolute;left:4953;top:1813;width:10;height:2" coordorigin="4953,1813" coordsize="10,2">
              <v:shape style="position:absolute;left:4953;top:1813;width:10;height:2" coordorigin="4953,1813" coordsize="10,0" path="m4953,1813l4963,1813e" filled="f" stroked="t" strokeweight=".573144pt" strokecolor="#EE0000">
                <v:path arrowok="t"/>
              </v:shape>
            </v:group>
            <v:group style="position:absolute;left:4856;top:1808;width:92;height:92" coordorigin="4856,1808" coordsize="92,92">
              <v:shape style="position:absolute;left:4856;top:1808;width:92;height:92" coordorigin="4856,1808" coordsize="92,92" path="m4948,1808l4856,1899e" filled="f" stroked="t" strokeweight=".128584pt" strokecolor="#EE0000">
                <v:path arrowok="t"/>
              </v:shape>
            </v:group>
            <v:group style="position:absolute;left:4861;top:1905;width:10;height:2" coordorigin="4861,1905" coordsize="10,2">
              <v:shape style="position:absolute;left:4861;top:1905;width:10;height:2" coordorigin="4861,1905" coordsize="10,0" path="m4861,1905l4872,1905e" filled="f" stroked="t" strokeweight=".573144pt" strokecolor="#EE0000">
                <v:path arrowok="t"/>
              </v:shape>
            </v:group>
            <v:group style="position:absolute;left:4764;top:1899;width:92;height:69" coordorigin="4764,1899" coordsize="92,69">
              <v:shape style="position:absolute;left:4764;top:1899;width:92;height:69" coordorigin="4764,1899" coordsize="92,69" path="m4856,1899l4764,1969e" filled="f" stroked="t" strokeweight=".130688pt" strokecolor="#EE0000">
                <v:path arrowok="t"/>
              </v:shape>
            </v:group>
            <v:group style="position:absolute;left:4769;top:1974;width:10;height:2" coordorigin="4769,1974" coordsize="10,2">
              <v:shape style="position:absolute;left:4769;top:1974;width:10;height:2" coordorigin="4769,1974" coordsize="10,0" path="m4769,1974l4779,1974e" filled="f" stroked="t" strokeweight=".573144pt" strokecolor="#EE0000">
                <v:path arrowok="t"/>
              </v:shape>
            </v:group>
            <v:group style="position:absolute;left:4713;top:1899;width:51;height:69" coordorigin="4713,1899" coordsize="51,69">
              <v:shape style="position:absolute;left:4713;top:1899;width:51;height:69" coordorigin="4713,1899" coordsize="51,69" path="m4764,1969l4713,1899e" filled="f" stroked="t" strokeweight=".126303pt" strokecolor="#EE0000">
                <v:path arrowok="t"/>
              </v:shape>
            </v:group>
            <v:group style="position:absolute;left:4718;top:1905;width:10;height:2" coordorigin="4718,1905" coordsize="10,2">
              <v:shape style="position:absolute;left:4718;top:1905;width:10;height:2" coordorigin="4718,1905" coordsize="10,0" path="m4718,1905l4728,1905e" filled="f" stroked="t" strokeweight=".573144pt" strokecolor="#EE0000">
                <v:path arrowok="t"/>
              </v:shape>
            </v:group>
            <v:group style="position:absolute;left:4601;top:1739;width:112;height:161" coordorigin="4601,1739" coordsize="112,161">
              <v:shape style="position:absolute;left:4601;top:1739;width:112;height:161" coordorigin="4601,1739" coordsize="112,161" path="m4713,1899l4601,1739e" filled="f" stroked="t" strokeweight=".125922pt" strokecolor="#EE0000">
                <v:path arrowok="t"/>
              </v:shape>
            </v:group>
            <v:group style="position:absolute;left:4606;top:1745;width:10;height:2" coordorigin="4606,1745" coordsize="10,2">
              <v:shape style="position:absolute;left:4606;top:1745;width:10;height:2" coordorigin="4606,1745" coordsize="10,0" path="m4606,1745l4616,1745e" filled="f" stroked="t" strokeweight=".573144pt" strokecolor="#EE0000">
                <v:path arrowok="t"/>
              </v:shape>
            </v:group>
            <v:group style="position:absolute;left:4570;top:1692;width:31;height:46" coordorigin="4570,1692" coordsize="31,46">
              <v:shape style="position:absolute;left:4570;top:1692;width:31;height:46" coordorigin="4570,1692" coordsize="31,46" path="m4601,1739l4570,1692e" filled="f" stroked="t" strokeweight=".12566pt" strokecolor="#EE0000">
                <v:path arrowok="t"/>
              </v:shape>
            </v:group>
            <v:group style="position:absolute;left:4575;top:1698;width:10;height:2" coordorigin="4575,1698" coordsize="10,2">
              <v:shape style="position:absolute;left:4575;top:1698;width:10;height:2" coordorigin="4575,1698" coordsize="10,0" path="m4575,1698l4585,1698e" filled="f" stroked="t" strokeweight=".573144pt" strokecolor="#EE0000">
                <v:path arrowok="t"/>
              </v:shape>
            </v:group>
            <v:group style="position:absolute;left:4499;top:1578;width:71;height:115" coordorigin="4499,1578" coordsize="71,115">
              <v:shape style="position:absolute;left:4499;top:1578;width:71;height:115" coordorigin="4499,1578" coordsize="71,115" path="m4570,1692l4499,1578e" filled="f" stroked="t" strokeweight=".125177pt" strokecolor="#EE0000">
                <v:path arrowok="t"/>
              </v:shape>
            </v:group>
            <v:group style="position:absolute;left:4504;top:1584;width:10;height:2" coordorigin="4504,1584" coordsize="10,2">
              <v:shape style="position:absolute;left:4504;top:1584;width:10;height:2" coordorigin="4504,1584" coordsize="10,0" path="m4504,1584l4514,1584e" filled="f" stroked="t" strokeweight=".573144pt" strokecolor="#EE0000">
                <v:path arrowok="t"/>
              </v:shape>
            </v:group>
            <v:group style="position:absolute;left:4396;top:1417;width:102;height:161" coordorigin="4396,1417" coordsize="102,161">
              <v:shape style="position:absolute;left:4396;top:1417;width:102;height:161" coordorigin="4396,1417" coordsize="102,161" path="m4499,1578l4396,1417e" filled="f" stroked="t" strokeweight=".125296pt" strokecolor="#EE0000">
                <v:path arrowok="t"/>
              </v:shape>
            </v:group>
            <v:group style="position:absolute;left:4402;top:1423;width:10;height:2" coordorigin="4402,1423" coordsize="10,2">
              <v:shape style="position:absolute;left:4402;top:1423;width:10;height:2" coordorigin="4402,1423" coordsize="10,0" path="m4402,1423l4412,1423e" filled="f" stroked="t" strokeweight=".573144pt" strokecolor="#EE0000">
                <v:path arrowok="t"/>
              </v:shape>
            </v:group>
            <v:group style="position:absolute;left:4396;top:1279;width:173;height:138" coordorigin="4396,1279" coordsize="173,138">
              <v:shape style="position:absolute;left:4396;top:1279;width:173;height:138" coordorigin="4396,1279" coordsize="173,138" path="m4396,1417l4570,1279e" filled="f" stroked="t" strokeweight=".130288pt" strokecolor="#EE0000">
                <v:path arrowok="t"/>
              </v:shape>
            </v:group>
            <v:group style="position:absolute;left:4575;top:1285;width:10;height:2" coordorigin="4575,1285" coordsize="10,2">
              <v:shape style="position:absolute;left:4575;top:1285;width:10;height:2" coordorigin="4575,1285" coordsize="10,0" path="m4575,1285l4585,1285e" filled="f" stroked="t" strokeweight=".573144pt" strokecolor="#EE0000">
                <v:path arrowok="t"/>
              </v:shape>
            </v:group>
            <v:group style="position:absolute;left:4570;top:1244;width:72;height:34" coordorigin="4570,1244" coordsize="72,34">
              <v:shape style="position:absolute;left:4570;top:1244;width:72;height:34" coordorigin="4570,1244" coordsize="72,34" path="m4570,1279l4642,1244e" filled="f" stroked="t" strokeweight=".133368pt" strokecolor="#EE0000">
                <v:path arrowok="t"/>
              </v:shape>
            </v:group>
            <v:group style="position:absolute;left:4647;top:1250;width:10;height:2" coordorigin="4647,1250" coordsize="10,2">
              <v:shape style="position:absolute;left:4647;top:1250;width:10;height:2" coordorigin="4647,1250" coordsize="10,0" path="m4647,1250l4657,1250e" filled="f" stroked="t" strokeweight=".573144pt" strokecolor="#EE0000">
                <v:path arrowok="t"/>
              </v:shape>
            </v:group>
            <v:group style="position:absolute;left:4642;top:1187;width:122;height:57" coordorigin="4642,1187" coordsize="122,57">
              <v:shape style="position:absolute;left:4642;top:1187;width:122;height:57" coordorigin="4642,1187" coordsize="122,57" path="m4642,1244l4764,1187e" filled="f" stroked="t" strokeweight=".133487pt" strokecolor="#EE0000">
                <v:path arrowok="t"/>
              </v:shape>
            </v:group>
            <v:group style="position:absolute;left:4769;top:1193;width:10;height:2" coordorigin="4769,1193" coordsize="10,2">
              <v:shape style="position:absolute;left:4769;top:1193;width:10;height:2" coordorigin="4769,1193" coordsize="10,0" path="m4769,1193l4779,1193e" filled="f" stroked="t" strokeweight=".573144pt" strokecolor="#EE0000">
                <v:path arrowok="t"/>
              </v:shape>
            </v:group>
            <v:group style="position:absolute;left:4764;top:1187;width:123;height:57" coordorigin="4764,1187" coordsize="123,57">
              <v:shape style="position:absolute;left:4764;top:1187;width:123;height:57" coordorigin="4764,1187" coordsize="123,57" path="m4764,1187l4887,1244e" filled="f" stroked="t" strokeweight=".133499pt" strokecolor="#EE0000">
                <v:path arrowok="t"/>
              </v:shape>
            </v:group>
            <v:group style="position:absolute;left:4892;top:1250;width:10;height:2" coordorigin="4892,1250" coordsize="10,2">
              <v:shape style="position:absolute;left:4892;top:1250;width:10;height:2" coordorigin="4892,1250" coordsize="10,0" path="m4892,1250l4902,1250e" filled="f" stroked="t" strokeweight=".573144pt" strokecolor="#EE0000">
                <v:path arrowok="t"/>
              </v:shape>
            </v:group>
            <v:group style="position:absolute;left:4887;top:1244;width:61;height:34" coordorigin="4887,1244" coordsize="61,34">
              <v:shape style="position:absolute;left:4887;top:1244;width:61;height:34" coordorigin="4887,1244" coordsize="61,34" path="m4887,1244l4948,1279e" filled="f" stroked="t" strokeweight=".132539pt" strokecolor="#EE0000">
                <v:path arrowok="t"/>
              </v:shape>
            </v:group>
            <v:group style="position:absolute;left:4953;top:1285;width:10;height:2" coordorigin="4953,1285" coordsize="10,2">
              <v:shape style="position:absolute;left:4953;top:1285;width:10;height:2" coordorigin="4953,1285" coordsize="10,0" path="m4953,1285l4963,1285e" filled="f" stroked="t" strokeweight=".573144pt" strokecolor="#EE0000">
                <v:path arrowok="t"/>
              </v:shape>
            </v:group>
            <v:group style="position:absolute;left:4948;top:1279;width:184;height:127" coordorigin="4948,1279" coordsize="184,127">
              <v:shape style="position:absolute;left:4948;top:1279;width:184;height:127" coordorigin="4948,1279" coordsize="184,127" path="m4948,1279l5132,1405e" filled="f" stroked="t" strokeweight=".131310pt" strokecolor="#EE0000">
                <v:path arrowok="t"/>
              </v:shape>
            </v:group>
            <v:group style="position:absolute;left:5137;top:1411;width:10;height:2" coordorigin="5137,1411" coordsize="10,2">
              <v:shape style="position:absolute;left:5137;top:1411;width:10;height:2" coordorigin="5137,1411" coordsize="10,0" path="m5137,1411l5147,1411e" filled="f" stroked="t" strokeweight=".573144pt" strokecolor="#EE0000">
                <v:path arrowok="t"/>
              </v:shape>
            </v:group>
            <v:group style="position:absolute;left:4764;top:1313;width:174;height:104" coordorigin="4764,1313" coordsize="174,104">
              <v:shape style="position:absolute;left:4764;top:1313;width:174;height:104" coordorigin="4764,1313" coordsize="174,104" path="m4764,1313l4938,1417e" filled="f" stroked="t" strokeweight=".132216pt" strokecolor="#7E0000">
                <v:path arrowok="t"/>
              </v:shape>
            </v:group>
            <v:group style="position:absolute;left:4943;top:1423;width:10;height:2" coordorigin="4943,1423" coordsize="10,2">
              <v:shape style="position:absolute;left:4943;top:1423;width:10;height:2" coordorigin="4943,1423" coordsize="10,0" path="m4943,1423l4953,1423e" filled="f" stroked="t" strokeweight=".573144pt" strokecolor="#800000">
                <v:path arrowok="t"/>
              </v:shape>
            </v:group>
            <v:group style="position:absolute;left:4836;top:1417;width:102;height:161" coordorigin="4836,1417" coordsize="102,161">
              <v:shape style="position:absolute;left:4836;top:1417;width:102;height:161" coordorigin="4836,1417" coordsize="102,161" path="m4938,1417l4836,1578e" filled="f" stroked="t" strokeweight=".125296pt" strokecolor="#7E0000">
                <v:path arrowok="t"/>
              </v:shape>
            </v:group>
            <v:group style="position:absolute;left:4841;top:1584;width:10;height:2" coordorigin="4841,1584" coordsize="10,2">
              <v:shape style="position:absolute;left:4841;top:1584;width:10;height:2" coordorigin="4841,1584" coordsize="10,0" path="m4841,1584l4851,1584e" filled="f" stroked="t" strokeweight=".573144pt" strokecolor="#800000">
                <v:path arrowok="t"/>
              </v:shape>
            </v:group>
            <v:group style="position:absolute;left:4764;top:1578;width:72;height:92" coordorigin="4764,1578" coordsize="72,92">
              <v:shape style="position:absolute;left:4764;top:1578;width:72;height:92" coordorigin="4764,1578" coordsize="72,92" path="m4836,1578l4764,1670e" filled="f" stroked="t" strokeweight=".126701pt" strokecolor="#7E0000">
                <v:path arrowok="t"/>
              </v:shape>
            </v:group>
            <v:group style="position:absolute;left:4769;top:1675;width:10;height:2" coordorigin="4769,1675" coordsize="10,2">
              <v:shape style="position:absolute;left:4769;top:1675;width:10;height:2" coordorigin="4769,1675" coordsize="10,0" path="m4769,1675l4779,1675e" filled="f" stroked="t" strokeweight=".573144pt" strokecolor="#800000">
                <v:path arrowok="t"/>
              </v:shape>
            </v:group>
            <v:group style="position:absolute;left:4693;top:1578;width:72;height:92" coordorigin="4693,1578" coordsize="72,92">
              <v:shape style="position:absolute;left:4693;top:1578;width:72;height:92" coordorigin="4693,1578" coordsize="72,92" path="m4764,1670l4693,1578e" filled="f" stroked="t" strokeweight=".126683pt" strokecolor="#7E0000">
                <v:path arrowok="t"/>
              </v:shape>
            </v:group>
            <v:group style="position:absolute;left:4698;top:1584;width:10;height:2" coordorigin="4698,1584" coordsize="10,2">
              <v:shape style="position:absolute;left:4698;top:1584;width:10;height:2" coordorigin="4698,1584" coordsize="10,0" path="m4698,1584l4708,1584e" filled="f" stroked="t" strokeweight=".573144pt" strokecolor="#800000">
                <v:path arrowok="t"/>
              </v:shape>
            </v:group>
            <v:group style="position:absolute;left:4591;top:1417;width:102;height:161" coordorigin="4591,1417" coordsize="102,161">
              <v:shape style="position:absolute;left:4591;top:1417;width:102;height:161" coordorigin="4591,1417" coordsize="102,161" path="m4693,1578l4591,1417e" filled="f" stroked="t" strokeweight=".125285pt" strokecolor="#7E0000">
                <v:path arrowok="t"/>
              </v:shape>
            </v:group>
            <v:group style="position:absolute;left:4596;top:1423;width:10;height:2" coordorigin="4596,1423" coordsize="10,2">
              <v:shape style="position:absolute;left:4596;top:1423;width:10;height:2" coordorigin="4596,1423" coordsize="10,0" path="m4596,1423l4606,1423e" filled="f" stroked="t" strokeweight=".573144pt" strokecolor="#800000">
                <v:path arrowok="t"/>
              </v:shape>
            </v:group>
            <v:group style="position:absolute;left:4591;top:1313;width:173;height:104" coordorigin="4591,1313" coordsize="173,104">
              <v:shape style="position:absolute;left:4591;top:1313;width:173;height:104" coordorigin="4591,1313" coordsize="173,104" path="m4591,1417l4764,1313e" filled="f" stroked="t" strokeweight=".132204pt" strokecolor="#7E0000">
                <v:path arrowok="t"/>
              </v:shape>
            </v:group>
            <v:group style="position:absolute;left:4769;top:1319;width:10;height:2" coordorigin="4769,1319" coordsize="10,2">
              <v:shape style="position:absolute;left:4769;top:1319;width:10;height:2" coordorigin="4769,1319" coordsize="10,0" path="m4769,1319l4779,1319e" filled="f" stroked="t" strokeweight=".573144pt" strokecolor="#800000">
                <v:path arrowok="t"/>
              </v:shape>
            </v:group>
            <v:group style="position:absolute;left:2547;top:762;width:4434;height:2" coordorigin="2547,762" coordsize="4434,2">
              <v:shape style="position:absolute;left:2547;top:762;width:4434;height:2" coordorigin="2547,762" coordsize="4434,0" path="m2547,762l6981,762e" filled="f" stroked="t" strokeweight=".136243pt" strokecolor="#000000">
                <v:path arrowok="t"/>
              </v:shape>
            </v:group>
            <v:group style="position:absolute;left:6986;top:768;width:10;height:2" coordorigin="6986,768" coordsize="10,2">
              <v:shape style="position:absolute;left:6986;top:768;width:10;height:2" coordorigin="6986,768" coordsize="10,0" path="m6986,768l6996,768e" filled="f" stroked="t" strokeweight=".573144pt" strokecolor="#000000">
                <v:path arrowok="t"/>
              </v:shape>
            </v:group>
            <v:group style="position:absolute;left:2547;top:4691;width:4434;height:2" coordorigin="2547,4691" coordsize="4434,2">
              <v:shape style="position:absolute;left:2547;top:4691;width:4434;height:2" coordorigin="2547,4691" coordsize="4434,0" path="m2547,4691l6981,4691e" filled="f" stroked="t" strokeweight=".136247pt" strokecolor="#000000">
                <v:path arrowok="t"/>
              </v:shape>
            </v:group>
            <v:group style="position:absolute;left:6986;top:4697;width:10;height:2" coordorigin="6986,4697" coordsize="10,2">
              <v:shape style="position:absolute;left:6986;top:4697;width:10;height:2" coordorigin="6986,4697" coordsize="10,0" path="m6986,4697l6996,4697e" filled="f" stroked="t" strokeweight=".573144pt" strokecolor="#000000">
                <v:path arrowok="t"/>
              </v:shape>
            </v:group>
            <v:group style="position:absolute;left:6981;top:762;width:2;height:3929" coordorigin="6981,762" coordsize="2,3929">
              <v:shape style="position:absolute;left:6981;top:762;width:2;height:3929" coordorigin="6981,762" coordsize="0,3929" path="m6981,762l6981,4691e" filled="f" stroked="t" strokeweight=".120901pt" strokecolor="#000000">
                <v:path arrowok="t"/>
              </v:shape>
            </v:group>
            <v:group style="position:absolute;left:6986;top:768;width:10;height:2" coordorigin="6986,768" coordsize="10,2">
              <v:shape style="position:absolute;left:6986;top:768;width:10;height:2" coordorigin="6986,768" coordsize="10,0" path="m6986,768l6996,768e" filled="f" stroked="t" strokeweight=".573144pt" strokecolor="#000000">
                <v:path arrowok="t"/>
              </v:shape>
            </v:group>
            <v:group style="position:absolute;left:2547;top:762;width:2;height:3929" coordorigin="2547,762" coordsize="2,3929">
              <v:shape style="position:absolute;left:2547;top:762;width:2;height:3929" coordorigin="2547,762" coordsize="0,3929" path="m2547,762l2547,4691e" filled="f" stroked="t" strokeweight=".120903pt" strokecolor="#000000">
                <v:path arrowok="t"/>
              </v:shape>
            </v:group>
            <v:group style="position:absolute;left:2552;top:768;width:10;height:2" coordorigin="2552,768" coordsize="10,2">
              <v:shape style="position:absolute;left:2552;top:768;width:10;height:2" coordorigin="2552,768" coordsize="10,0" path="m2552,768l2562,768e" filled="f" stroked="t" strokeweight=".573144pt" strokecolor="#000000">
                <v:path arrowok="t"/>
              </v:shape>
            </v:group>
            <v:group style="position:absolute;left:6986;top:4697;width:10;height:2" coordorigin="6986,4697" coordsize="10,2">
              <v:shape style="position:absolute;left:6986;top:4697;width:10;height:2" coordorigin="6986,4697" coordsize="10,0" path="m6986,4697l6996,4697e" filled="f" stroked="t" strokeweight=".573144pt" strokecolor="#000000">
                <v:path arrowok="t"/>
              </v:shape>
            </v:group>
            <v:group style="position:absolute;left:2552;top:768;width:10;height:2" coordorigin="2552,768" coordsize="10,2">
              <v:shape style="position:absolute;left:2552;top:768;width:10;height:2" coordorigin="2552,768" coordsize="10,0" path="m2552,768l2562,768e" filled="f" stroked="t" strokeweight=".573144pt" strokecolor="#000000">
                <v:path arrowok="t"/>
              </v:shape>
            </v:group>
            <v:group style="position:absolute;left:2552;top:4640;width:10;height:2" coordorigin="2552,4640" coordsize="10,2">
              <v:shape style="position:absolute;left:2552;top:4640;width:10;height:2" coordorigin="2552,4640" coordsize="10,0" path="m2552,4640l2562,4640e" filled="f" stroked="t" strokeweight=".573144pt" strokecolor="#000000">
                <v:path arrowok="t"/>
              </v:shape>
            </v:group>
            <v:group style="position:absolute;left:2552;top:814;width:10;height:2" coordorigin="2552,814" coordsize="10,2">
              <v:shape style="position:absolute;left:2552;top:814;width:10;height:2" coordorigin="2552,814" coordsize="10,0" path="m2552,814l2562,814e" filled="f" stroked="t" strokeweight=".573144pt" strokecolor="#000000">
                <v:path arrowok="t"/>
              </v:shape>
            </v:group>
            <v:group style="position:absolute;left:3283;top:4634;width:2;height:57" coordorigin="3283,4634" coordsize="2,57">
              <v:shape style="position:absolute;left:3283;top:4634;width:2;height:57" coordorigin="3283,4634" coordsize="0,57" path="m3283,4691l3283,4634e" filled="f" stroked="t" strokeweight=".120896pt" strokecolor="#000000">
                <v:path arrowok="t"/>
              </v:shape>
            </v:group>
            <v:group style="position:absolute;left:3288;top:4640;width:10;height:2" coordorigin="3288,4640" coordsize="10,2">
              <v:shape style="position:absolute;left:3288;top:4640;width:10;height:2" coordorigin="3288,4640" coordsize="10,0" path="m3288,4640l3298,4640e" filled="f" stroked="t" strokeweight=".573144pt" strokecolor="#000000">
                <v:path arrowok="t"/>
              </v:shape>
            </v:group>
            <v:group style="position:absolute;left:3283;top:762;width:2;height:46" coordorigin="3283,762" coordsize="2,46">
              <v:shape style="position:absolute;left:3283;top:762;width:2;height:46" coordorigin="3283,762" coordsize="0,46" path="m3283,762l3283,808e" filled="f" stroked="t" strokeweight=".120896pt" strokecolor="#000000">
                <v:path arrowok="t"/>
              </v:shape>
            </v:group>
            <v:group style="position:absolute;left:3288;top:814;width:10;height:2" coordorigin="3288,814" coordsize="10,2">
              <v:shape style="position:absolute;left:3288;top:814;width:10;height:2" coordorigin="3288,814" coordsize="10,0" path="m3288,814l3298,814e" filled="f" stroked="t" strokeweight=".573144pt" strokecolor="#000000">
                <v:path arrowok="t"/>
              </v:shape>
            </v:group>
            <v:group style="position:absolute;left:4018;top:4634;width:2;height:57" coordorigin="4018,4634" coordsize="2,57">
              <v:shape style="position:absolute;left:4018;top:4634;width:2;height:57" coordorigin="4018,4634" coordsize="0,57" path="m4018,4691l4018,4634e" filled="f" stroked="t" strokeweight=".120896pt" strokecolor="#000000">
                <v:path arrowok="t"/>
              </v:shape>
            </v:group>
            <v:group style="position:absolute;left:4023;top:4640;width:10;height:2" coordorigin="4023,4640" coordsize="10,2">
              <v:shape style="position:absolute;left:4023;top:4640;width:10;height:2" coordorigin="4023,4640" coordsize="10,0" path="m4023,4640l4034,4640e" filled="f" stroked="t" strokeweight=".573144pt" strokecolor="#000000">
                <v:path arrowok="t"/>
              </v:shape>
            </v:group>
            <v:group style="position:absolute;left:4018;top:762;width:2;height:46" coordorigin="4018,762" coordsize="2,46">
              <v:shape style="position:absolute;left:4018;top:762;width:2;height:46" coordorigin="4018,762" coordsize="0,46" path="m4018,762l4018,808e" filled="f" stroked="t" strokeweight=".120896pt" strokecolor="#000000">
                <v:path arrowok="t"/>
              </v:shape>
            </v:group>
            <v:group style="position:absolute;left:4023;top:814;width:10;height:2" coordorigin="4023,814" coordsize="10,2">
              <v:shape style="position:absolute;left:4023;top:814;width:10;height:2" coordorigin="4023,814" coordsize="10,0" path="m4023,814l4034,814e" filled="f" stroked="t" strokeweight=".573144pt" strokecolor="#000000">
                <v:path arrowok="t"/>
              </v:shape>
            </v:group>
            <v:group style="position:absolute;left:4764;top:4634;width:2;height:57" coordorigin="4764,4634" coordsize="2,57">
              <v:shape style="position:absolute;left:4764;top:4634;width:2;height:57" coordorigin="4764,4634" coordsize="0,57" path="m4764,4691l4764,4634e" filled="f" stroked="t" strokeweight=".120896pt" strokecolor="#000000">
                <v:path arrowok="t"/>
              </v:shape>
            </v:group>
            <v:group style="position:absolute;left:4769;top:4640;width:10;height:2" coordorigin="4769,4640" coordsize="10,2">
              <v:shape style="position:absolute;left:4769;top:4640;width:10;height:2" coordorigin="4769,4640" coordsize="10,0" path="m4769,4640l4779,4640e" filled="f" stroked="t" strokeweight=".573144pt" strokecolor="#000000">
                <v:path arrowok="t"/>
              </v:shape>
            </v:group>
            <v:group style="position:absolute;left:4764;top:762;width:2;height:46" coordorigin="4764,762" coordsize="2,46">
              <v:shape style="position:absolute;left:4764;top:762;width:2;height:46" coordorigin="4764,762" coordsize="0,46" path="m4764,762l4764,808e" filled="f" stroked="t" strokeweight=".120896pt" strokecolor="#000000">
                <v:path arrowok="t"/>
              </v:shape>
            </v:group>
            <v:group style="position:absolute;left:4769;top:814;width:10;height:2" coordorigin="4769,814" coordsize="10,2">
              <v:shape style="position:absolute;left:4769;top:814;width:10;height:2" coordorigin="4769,814" coordsize="10,0" path="m4769,814l4779,814e" filled="f" stroked="t" strokeweight=".573144pt" strokecolor="#000000">
                <v:path arrowok="t"/>
              </v:shape>
            </v:group>
            <v:group style="position:absolute;left:5500;top:4634;width:2;height:57" coordorigin="5500,4634" coordsize="2,57">
              <v:shape style="position:absolute;left:5500;top:4634;width:2;height:57" coordorigin="5500,4634" coordsize="0,57" path="m5500,4691l5500,4634e" filled="f" stroked="t" strokeweight=".120896pt" strokecolor="#000000">
                <v:path arrowok="t"/>
              </v:shape>
            </v:group>
            <v:group style="position:absolute;left:5505;top:4640;width:10;height:2" coordorigin="5505,4640" coordsize="10,2">
              <v:shape style="position:absolute;left:5505;top:4640;width:10;height:2" coordorigin="5505,4640" coordsize="10,0" path="m5505,4640l5515,4640e" filled="f" stroked="t" strokeweight=".573144pt" strokecolor="#000000">
                <v:path arrowok="t"/>
              </v:shape>
            </v:group>
            <v:group style="position:absolute;left:5500;top:762;width:2;height:46" coordorigin="5500,762" coordsize="2,46">
              <v:shape style="position:absolute;left:5500;top:762;width:2;height:46" coordorigin="5500,762" coordsize="0,46" path="m5500,762l5500,808e" filled="f" stroked="t" strokeweight=".120896pt" strokecolor="#000000">
                <v:path arrowok="t"/>
              </v:shape>
            </v:group>
            <v:group style="position:absolute;left:5505;top:814;width:10;height:2" coordorigin="5505,814" coordsize="10,2">
              <v:shape style="position:absolute;left:5505;top:814;width:10;height:2" coordorigin="5505,814" coordsize="10,0" path="m5505,814l5515,814e" filled="f" stroked="t" strokeweight=".573144pt" strokecolor="#000000">
                <v:path arrowok="t"/>
              </v:shape>
            </v:group>
            <v:group style="position:absolute;left:6235;top:4634;width:2;height:57" coordorigin="6235,4634" coordsize="2,57">
              <v:shape style="position:absolute;left:6235;top:4634;width:2;height:57" coordorigin="6235,4634" coordsize="0,57" path="m6235,4691l6235,4634e" filled="f" stroked="t" strokeweight=".120896pt" strokecolor="#000000">
                <v:path arrowok="t"/>
              </v:shape>
            </v:group>
            <v:group style="position:absolute;left:6241;top:4640;width:10;height:2" coordorigin="6241,4640" coordsize="10,2">
              <v:shape style="position:absolute;left:6241;top:4640;width:10;height:2" coordorigin="6241,4640" coordsize="10,0" path="m6241,4640l6251,4640e" filled="f" stroked="t" strokeweight=".573144pt" strokecolor="#000000">
                <v:path arrowok="t"/>
              </v:shape>
            </v:group>
            <v:group style="position:absolute;left:6235;top:762;width:2;height:46" coordorigin="6235,762" coordsize="2,46">
              <v:shape style="position:absolute;left:6235;top:762;width:2;height:46" coordorigin="6235,762" coordsize="0,46" path="m6235,762l6235,808e" filled="f" stroked="t" strokeweight=".120896pt" strokecolor="#000000">
                <v:path arrowok="t"/>
              </v:shape>
            </v:group>
            <v:group style="position:absolute;left:6241;top:814;width:10;height:2" coordorigin="6241,814" coordsize="10,2">
              <v:shape style="position:absolute;left:6241;top:814;width:10;height:2" coordorigin="6241,814" coordsize="10,0" path="m6241,814l6251,814e" filled="f" stroked="t" strokeweight=".573144pt" strokecolor="#000000">
                <v:path arrowok="t"/>
              </v:shape>
            </v:group>
            <v:group style="position:absolute;left:6986;top:4640;width:10;height:2" coordorigin="6986,4640" coordsize="10,2">
              <v:shape style="position:absolute;left:6986;top:4640;width:10;height:2" coordorigin="6986,4640" coordsize="10,0" path="m6986,4640l6996,4640e" filled="f" stroked="t" strokeweight=".573144pt" strokecolor="#000000">
                <v:path arrowok="t"/>
              </v:shape>
            </v:group>
            <v:group style="position:absolute;left:6986;top:814;width:10;height:2" coordorigin="6986,814" coordsize="10,2">
              <v:shape style="position:absolute;left:6986;top:814;width:10;height:2" coordorigin="6986,814" coordsize="10,0" path="m6986,814l6996,814e" filled="f" stroked="t" strokeweight=".573144pt" strokecolor="#000000">
                <v:path arrowok="t"/>
              </v:shape>
            </v:group>
            <v:group style="position:absolute;left:2593;top:4697;width:10;height:2" coordorigin="2593,4697" coordsize="10,2">
              <v:shape style="position:absolute;left:2593;top:4697;width:10;height:2" coordorigin="2593,4697" coordsize="10,0" path="m2593,4697l2603,4697e" filled="f" stroked="t" strokeweight=".573144pt" strokecolor="#000000">
                <v:path arrowok="t"/>
              </v:shape>
            </v:group>
            <v:group style="position:absolute;left:6935;top:4697;width:10;height:2" coordorigin="6935,4697" coordsize="10,2">
              <v:shape style="position:absolute;left:6935;top:4697;width:10;height:2" coordorigin="6935,4697" coordsize="10,0" path="m6935,4697l6945,4697e" filled="f" stroked="t" strokeweight=".573144pt" strokecolor="#000000">
                <v:path arrowok="t"/>
              </v:shape>
            </v:group>
            <v:group style="position:absolute;left:2547;top:4037;width:41;height:2" coordorigin="2547,4037" coordsize="41,2">
              <v:shape style="position:absolute;left:2547;top:4037;width:41;height:2" coordorigin="2547,4037" coordsize="41,0" path="m2547,4037l2588,4037e" filled="f" stroked="t" strokeweight=".136236pt" strokecolor="#000000">
                <v:path arrowok="t"/>
              </v:shape>
            </v:group>
            <v:group style="position:absolute;left:2593;top:4042;width:10;height:2" coordorigin="2593,4042" coordsize="10,2">
              <v:shape style="position:absolute;left:2593;top:4042;width:10;height:2" coordorigin="2593,4042" coordsize="10,0" path="m2593,4042l2603,4042e" filled="f" stroked="t" strokeweight=".573144pt" strokecolor="#000000">
                <v:path arrowok="t"/>
              </v:shape>
            </v:group>
            <v:group style="position:absolute;left:6930;top:4037;width:51;height:2" coordorigin="6930,4037" coordsize="51,2">
              <v:shape style="position:absolute;left:6930;top:4037;width:51;height:2" coordorigin="6930,4037" coordsize="51,0" path="m6981,4037l6930,4037e" filled="f" stroked="t" strokeweight=".136236pt" strokecolor="#000000">
                <v:path arrowok="t"/>
              </v:shape>
            </v:group>
            <v:group style="position:absolute;left:6935;top:4042;width:10;height:2" coordorigin="6935,4042" coordsize="10,2">
              <v:shape style="position:absolute;left:6935;top:4042;width:10;height:2" coordorigin="6935,4042" coordsize="10,0" path="m6935,4042l6945,4042e" filled="f" stroked="t" strokeweight=".573144pt" strokecolor="#000000">
                <v:path arrowok="t"/>
              </v:shape>
            </v:group>
            <v:group style="position:absolute;left:2547;top:3382;width:41;height:2" coordorigin="2547,3382" coordsize="41,2">
              <v:shape style="position:absolute;left:2547;top:3382;width:41;height:2" coordorigin="2547,3382" coordsize="41,0" path="m2547,3382l2588,3382e" filled="f" stroked="t" strokeweight=".136236pt" strokecolor="#000000">
                <v:path arrowok="t"/>
              </v:shape>
            </v:group>
            <v:group style="position:absolute;left:2593;top:3388;width:10;height:2" coordorigin="2593,3388" coordsize="10,2">
              <v:shape style="position:absolute;left:2593;top:3388;width:10;height:2" coordorigin="2593,3388" coordsize="10,0" path="m2593,3388l2603,3388e" filled="f" stroked="t" strokeweight=".573144pt" strokecolor="#000000">
                <v:path arrowok="t"/>
              </v:shape>
            </v:group>
            <v:group style="position:absolute;left:6930;top:3382;width:51;height:2" coordorigin="6930,3382" coordsize="51,2">
              <v:shape style="position:absolute;left:6930;top:3382;width:51;height:2" coordorigin="6930,3382" coordsize="51,0" path="m6981,3382l6930,3382e" filled="f" stroked="t" strokeweight=".136236pt" strokecolor="#000000">
                <v:path arrowok="t"/>
              </v:shape>
            </v:group>
            <v:group style="position:absolute;left:6935;top:3388;width:10;height:2" coordorigin="6935,3388" coordsize="10,2">
              <v:shape style="position:absolute;left:6935;top:3388;width:10;height:2" coordorigin="6935,3388" coordsize="10,0" path="m6935,3388l6945,3388e" filled="f" stroked="t" strokeweight=".573144pt" strokecolor="#000000">
                <v:path arrowok="t"/>
              </v:shape>
            </v:group>
            <v:group style="position:absolute;left:2547;top:2726;width:41;height:2" coordorigin="2547,2726" coordsize="41,2">
              <v:shape style="position:absolute;left:2547;top:2726;width:41;height:2" coordorigin="2547,2726" coordsize="41,0" path="m2547,2726l2588,2726e" filled="f" stroked="t" strokeweight=".136236pt" strokecolor="#000000">
                <v:path arrowok="t"/>
              </v:shape>
            </v:group>
            <v:group style="position:absolute;left:2593;top:2732;width:10;height:2" coordorigin="2593,2732" coordsize="10,2">
              <v:shape style="position:absolute;left:2593;top:2732;width:10;height:2" coordorigin="2593,2732" coordsize="10,0" path="m2593,2732l2603,2732e" filled="f" stroked="t" strokeweight=".573144pt" strokecolor="#000000">
                <v:path arrowok="t"/>
              </v:shape>
            </v:group>
            <v:group style="position:absolute;left:6930;top:2726;width:51;height:2" coordorigin="6930,2726" coordsize="51,2">
              <v:shape style="position:absolute;left:6930;top:2726;width:51;height:2" coordorigin="6930,2726" coordsize="51,0" path="m6981,2726l6930,2726e" filled="f" stroked="t" strokeweight=".136236pt" strokecolor="#000000">
                <v:path arrowok="t"/>
              </v:shape>
            </v:group>
            <v:group style="position:absolute;left:6935;top:2732;width:10;height:2" coordorigin="6935,2732" coordsize="10,2">
              <v:shape style="position:absolute;left:6935;top:2732;width:10;height:2" coordorigin="6935,2732" coordsize="10,0" path="m6935,2732l6945,2732e" filled="f" stroked="t" strokeweight=".573144pt" strokecolor="#000000">
                <v:path arrowok="t"/>
              </v:shape>
            </v:group>
            <v:group style="position:absolute;left:2547;top:2072;width:41;height:2" coordorigin="2547,2072" coordsize="41,2">
              <v:shape style="position:absolute;left:2547;top:2072;width:41;height:2" coordorigin="2547,2072" coordsize="41,0" path="m2547,2072l2588,2072e" filled="f" stroked="t" strokeweight=".136236pt" strokecolor="#000000">
                <v:path arrowok="t"/>
              </v:shape>
            </v:group>
            <v:group style="position:absolute;left:2593;top:2077;width:10;height:2" coordorigin="2593,2077" coordsize="10,2">
              <v:shape style="position:absolute;left:2593;top:2077;width:10;height:2" coordorigin="2593,2077" coordsize="10,0" path="m2593,2077l2603,2077e" filled="f" stroked="t" strokeweight=".573144pt" strokecolor="#000000">
                <v:path arrowok="t"/>
              </v:shape>
            </v:group>
            <v:group style="position:absolute;left:6930;top:2072;width:51;height:2" coordorigin="6930,2072" coordsize="51,2">
              <v:shape style="position:absolute;left:6930;top:2072;width:51;height:2" coordorigin="6930,2072" coordsize="51,0" path="m6981,2072l6930,2072e" filled="f" stroked="t" strokeweight=".136236pt" strokecolor="#000000">
                <v:path arrowok="t"/>
              </v:shape>
            </v:group>
            <v:group style="position:absolute;left:6935;top:2077;width:10;height:2" coordorigin="6935,2077" coordsize="10,2">
              <v:shape style="position:absolute;left:6935;top:2077;width:10;height:2" coordorigin="6935,2077" coordsize="10,0" path="m6935,2077l6945,2077e" filled="f" stroked="t" strokeweight=".573144pt" strokecolor="#000000">
                <v:path arrowok="t"/>
              </v:shape>
            </v:group>
            <v:group style="position:absolute;left:2547;top:1417;width:41;height:2" coordorigin="2547,1417" coordsize="41,2">
              <v:shape style="position:absolute;left:2547;top:1417;width:41;height:2" coordorigin="2547,1417" coordsize="41,0" path="m2547,1417l2588,1417e" filled="f" stroked="t" strokeweight=".136236pt" strokecolor="#000000">
                <v:path arrowok="t"/>
              </v:shape>
            </v:group>
            <v:group style="position:absolute;left:2593;top:1423;width:10;height:2" coordorigin="2593,1423" coordsize="10,2">
              <v:shape style="position:absolute;left:2593;top:1423;width:10;height:2" coordorigin="2593,1423" coordsize="10,0" path="m2593,1423l2603,1423e" filled="f" stroked="t" strokeweight=".573144pt" strokecolor="#000000">
                <v:path arrowok="t"/>
              </v:shape>
            </v:group>
            <v:group style="position:absolute;left:6930;top:1417;width:51;height:2" coordorigin="6930,1417" coordsize="51,2">
              <v:shape style="position:absolute;left:6930;top:1417;width:51;height:2" coordorigin="6930,1417" coordsize="51,0" path="m6981,1417l6930,1417e" filled="f" stroked="t" strokeweight=".136236pt" strokecolor="#000000">
                <v:path arrowok="t"/>
              </v:shape>
            </v:group>
            <v:group style="position:absolute;left:6935;top:1423;width:10;height:2" coordorigin="6935,1423" coordsize="10,2">
              <v:shape style="position:absolute;left:6935;top:1423;width:10;height:2" coordorigin="6935,1423" coordsize="10,0" path="m6935,1423l6945,1423e" filled="f" stroked="t" strokeweight=".573144pt" strokecolor="#000000">
                <v:path arrowok="t"/>
              </v:shape>
            </v:group>
            <v:group style="position:absolute;left:2593;top:768;width:10;height:2" coordorigin="2593,768" coordsize="10,2">
              <v:shape style="position:absolute;left:2593;top:768;width:10;height:2" coordorigin="2593,768" coordsize="10,0" path="m2593,768l2603,768e" filled="f" stroked="t" strokeweight=".573144pt" strokecolor="#000000">
                <v:path arrowok="t"/>
              </v:shape>
            </v:group>
            <v:group style="position:absolute;left:6935;top:768;width:10;height:2" coordorigin="6935,768" coordsize="10,2">
              <v:shape style="position:absolute;left:6935;top:768;width:10;height:2" coordorigin="6935,768" coordsize="10,0" path="m6935,768l6945,768e" filled="f" stroked="t" strokeweight=".573144pt" strokecolor="#000000">
                <v:path arrowok="t"/>
              </v:shape>
            </v:group>
            <v:group style="position:absolute;left:6986;top:768;width:10;height:2" coordorigin="6986,768" coordsize="10,2">
              <v:shape style="position:absolute;left:6986;top:768;width:10;height:2" coordorigin="6986,768" coordsize="10,0" path="m6986,768l6996,768e" filled="f" stroked="t" strokeweight=".573144pt" strokecolor="#000000">
                <v:path arrowok="t"/>
              </v:shape>
            </v:group>
            <v:group style="position:absolute;left:6986;top:4697;width:10;height:2" coordorigin="6986,4697" coordsize="10,2">
              <v:shape style="position:absolute;left:6986;top:4697;width:10;height:2" coordorigin="6986,4697" coordsize="10,0" path="m6986,4697l6996,4697e" filled="f" stroked="t" strokeweight=".573144pt" strokecolor="#000000">
                <v:path arrowok="t"/>
              </v:shape>
            </v:group>
            <v:group style="position:absolute;left:6986;top:768;width:10;height:2" coordorigin="6986,768" coordsize="10,2">
              <v:shape style="position:absolute;left:6986;top:768;width:10;height:2" coordorigin="6986,768" coordsize="10,0" path="m6986,768l6996,768e" filled="f" stroked="t" strokeweight=".573144pt" strokecolor="#000000">
                <v:path arrowok="t"/>
              </v:shape>
            </v:group>
            <v:group style="position:absolute;left:2552;top:768;width:10;height:2" coordorigin="2552,768" coordsize="10,2">
              <v:shape style="position:absolute;left:2552;top:768;width:10;height:2" coordorigin="2552,768" coordsize="10,0" path="m2552,768l2562,768e" filled="f" stroked="t" strokeweight=".573144pt" strokecolor="#000000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contour(xi,yi,zi2)</w:t>
      </w:r>
      <w:r>
        <w:rPr>
          <w:rFonts w:ascii="Courier New" w:hAnsi="Courier New" w:cs="Courier New" w:eastAsia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0" w:after="0" w:line="169" w:lineRule="exact"/>
        <w:ind w:left="735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  <w:t>3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0" w:after="0" w:line="169" w:lineRule="exact"/>
        <w:ind w:left="735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0" w:after="0" w:line="169" w:lineRule="exact"/>
        <w:ind w:left="735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0" w:after="0" w:line="169" w:lineRule="exact"/>
        <w:ind w:left="735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0" w:after="0" w:line="169" w:lineRule="exact"/>
        <w:ind w:left="694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position w:val="0"/>
          <w:sz w:val="15"/>
          <w:szCs w:val="15"/>
        </w:rPr>
        <w:t>-1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0" w:after="0" w:line="169" w:lineRule="exact"/>
        <w:ind w:left="694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position w:val="0"/>
          <w:sz w:val="15"/>
          <w:szCs w:val="15"/>
        </w:rPr>
        <w:t>-2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0" w:after="0" w:line="159" w:lineRule="exact"/>
        <w:ind w:left="694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position w:val="0"/>
          <w:sz w:val="15"/>
          <w:szCs w:val="15"/>
        </w:rPr>
        <w:t>-3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tabs>
          <w:tab w:pos="1500" w:val="left"/>
          <w:tab w:pos="2240" w:val="left"/>
          <w:tab w:pos="3020" w:val="left"/>
          <w:tab w:pos="3760" w:val="left"/>
          <w:tab w:pos="4500" w:val="left"/>
          <w:tab w:pos="5240" w:val="left"/>
        </w:tabs>
        <w:spacing w:before="0" w:after="0" w:line="137" w:lineRule="exact"/>
        <w:ind w:left="776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3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3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contour(xi,yi,zi3)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line="240" w:lineRule="auto" w:after="0"/>
        <w:jc w:val="left"/>
        <w:rPr>
          <w:rFonts w:ascii="Courier New" w:hAnsi="Courier New" w:cs="Courier New" w:eastAsia="Courier New"/>
          <w:sz w:val="20"/>
          <w:szCs w:val="20"/>
        </w:rPr>
        <w:sectPr>
          <w:headerReference w:type="default" r:id="rId14"/>
          <w:headerReference w:type="even" r:id="rId15"/>
          <w:pgSz w:w="12240" w:h="15840"/>
          <w:pgMar w:header="0" w:footer="0" w:top="0" w:bottom="280" w:left="1700" w:right="1720"/>
        </w:sectPr>
      </w:pPr>
    </w:p>
    <w:p>
      <w:pPr>
        <w:spacing w:before="3" w:after="0" w:line="150" w:lineRule="exact"/>
        <w:jc w:val="left"/>
        <w:rPr>
          <w:sz w:val="15"/>
          <w:szCs w:val="15"/>
        </w:rPr>
      </w:pPr>
      <w:r>
        <w:rPr/>
        <w:pict>
          <v:group style="position:absolute;margin-left:89.580338pt;margin-top:79.281128pt;width:290.914395pt;height:251.342381pt;mso-position-horizontal-relative:page;mso-position-vertical-relative:page;z-index:-5472" coordorigin="1792,1586" coordsize="5818,5027">
            <v:group style="position:absolute;left:1801;top:1595;width:5799;height:5008" coordorigin="1801,1595" coordsize="5799,5008">
              <v:shape style="position:absolute;left:1801;top:1595;width:5799;height:5008" coordorigin="1801,1595" coordsize="5799,5008" path="m1801,6603l7600,6603,7600,1595,1801,1595,1801,6603xe" filled="t" fillcolor="#DADADA" stroked="f">
                <v:path arrowok="t"/>
                <v:fill/>
              </v:shape>
              <v:shape style="position:absolute;left:2554;top:1975;width:4489;height:4070" type="#_x0000_t75">
                <v:imagedata r:id="rId16" o:title=""/>
              </v:shape>
            </v:group>
            <v:group style="position:absolute;left:2561;top:2148;width:10;height:2" coordorigin="2561,2148" coordsize="10,2">
              <v:shape style="position:absolute;left:2561;top:2148;width:10;height:2" coordorigin="2561,2148" coordsize="10,0" path="m2561,2148l2571,2148e" filled="f" stroked="t" strokeweight=".593324pt" strokecolor="#50FFAE">
                <v:path arrowok="t"/>
              </v:shape>
            </v:group>
            <v:group style="position:absolute;left:2561;top:2315;width:10;height:2" coordorigin="2561,2315" coordsize="10,2">
              <v:shape style="position:absolute;left:2561;top:2315;width:10;height:2" coordorigin="2561,2315" coordsize="10,0" path="m2561,2315l2571,2315e" filled="f" stroked="t" strokeweight=".593324pt" strokecolor="#50FFAE">
                <v:path arrowok="t"/>
              </v:shape>
            </v:group>
            <v:group style="position:absolute;left:2561;top:2481;width:10;height:2" coordorigin="2561,2481" coordsize="10,2">
              <v:shape style="position:absolute;left:2561;top:2481;width:10;height:2" coordorigin="2561,2481" coordsize="10,0" path="m2561,2481l2571,2481e" filled="f" stroked="t" strokeweight=".593324pt" strokecolor="#50FFAE">
                <v:path arrowok="t"/>
              </v:shape>
            </v:group>
            <v:group style="position:absolute;left:2561;top:2660;width:10;height:2" coordorigin="2561,2660" coordsize="10,2">
              <v:shape style="position:absolute;left:2561;top:2660;width:10;height:2" coordorigin="2561,2660" coordsize="10,0" path="m2561,2660l2571,2660e" filled="f" stroked="t" strokeweight=".593324pt" strokecolor="#50FFAE">
                <v:path arrowok="t"/>
              </v:shape>
            </v:group>
            <v:group style="position:absolute;left:2561;top:2660;width:10;height:2" coordorigin="2561,2660" coordsize="10,2">
              <v:shape style="position:absolute;left:2561;top:2660;width:10;height:2" coordorigin="2561,2660" coordsize="10,0" path="m2561,2660l2571,2660e" filled="f" stroked="t" strokeweight=".593324pt" strokecolor="#50FFAE">
                <v:path arrowok="t"/>
              </v:shape>
            </v:group>
            <v:group style="position:absolute;left:7032;top:2463;width:10;height:12" coordorigin="7032,2463" coordsize="10,12">
              <v:shape style="position:absolute;left:7032;top:2463;width:10;height:12" coordorigin="7032,2463" coordsize="10,12" path="m7032,2475l7042,2463e" filled="f" stroked="t" strokeweight=".130347pt" strokecolor="#4FFFAE">
                <v:path arrowok="t"/>
              </v:shape>
            </v:group>
            <v:group style="position:absolute;left:2561;top:1982;width:10;height:2" coordorigin="2561,1982" coordsize="10,2">
              <v:shape style="position:absolute;left:2561;top:1982;width:10;height:2" coordorigin="2561,1982" coordsize="10,0" path="m2561,1982l2571,1982e" filled="f" stroked="t" strokeweight=".593324pt" strokecolor="#000000">
                <v:path arrowok="t"/>
              </v:shape>
            </v:group>
            <v:group style="position:absolute;left:2561;top:1982;width:10;height:2" coordorigin="2561,1982" coordsize="10,2">
              <v:shape style="position:absolute;left:2561;top:1982;width:10;height:2" coordorigin="2561,1982" coordsize="10,0" path="m2561,1982l2571,1982e" filled="f" stroked="t" strokeweight=".593324pt" strokecolor="#000000">
                <v:path arrowok="t"/>
              </v:shape>
            </v:group>
            <v:group style="position:absolute;left:2561;top:5990;width:10;height:2" coordorigin="2561,5990" coordsize="10,2">
              <v:shape style="position:absolute;left:2561;top:5990;width:10;height:2" coordorigin="2561,5990" coordsize="10,0" path="m2561,5990l2571,5990e" filled="f" stroked="t" strokeweight=".593324pt" strokecolor="#000000">
                <v:path arrowok="t"/>
              </v:shape>
            </v:group>
            <v:group style="position:absolute;left:2561;top:2029;width:10;height:2" coordorigin="2561,2029" coordsize="10,2">
              <v:shape style="position:absolute;left:2561;top:2029;width:10;height:2" coordorigin="2561,2029" coordsize="10,0" path="m2561,2029l2571,2029e" filled="f" stroked="t" strokeweight=".593324pt" strokecolor="#000000">
                <v:path arrowok="t"/>
              </v:shape>
            </v:group>
            <v:group style="position:absolute;left:2556;top:5366;width:41;height:2" coordorigin="2556,5366" coordsize="41,2">
              <v:shape style="position:absolute;left:2556;top:5366;width:41;height:2" coordorigin="2556,5366" coordsize="41,0" path="m2556,5366l2597,5366e" filled="f" stroked="t" strokeweight=".141033pt" strokecolor="#000000">
                <v:path arrowok="t"/>
              </v:shape>
            </v:group>
            <v:group style="position:absolute;left:2602;top:5372;width:10;height:2" coordorigin="2602,5372" coordsize="10,2">
              <v:shape style="position:absolute;left:2602;top:5372;width:10;height:2" coordorigin="2602,5372" coordsize="10,0" path="m2602,5372l2613,5372e" filled="f" stroked="t" strokeweight=".593324pt" strokecolor="#000000">
                <v:path arrowok="t"/>
              </v:shape>
            </v:group>
            <v:group style="position:absolute;left:2556;top:4688;width:41;height:2" coordorigin="2556,4688" coordsize="41,2">
              <v:shape style="position:absolute;left:2556;top:4688;width:41;height:2" coordorigin="2556,4688" coordsize="41,0" path="m2556,4688l2597,4688e" filled="f" stroked="t" strokeweight=".141033pt" strokecolor="#000000">
                <v:path arrowok="t"/>
              </v:shape>
            </v:group>
            <v:group style="position:absolute;left:2602;top:4694;width:10;height:2" coordorigin="2602,4694" coordsize="10,2">
              <v:shape style="position:absolute;left:2602;top:4694;width:10;height:2" coordorigin="2602,4694" coordsize="10,0" path="m2602,4694l2613,4694e" filled="f" stroked="t" strokeweight=".593324pt" strokecolor="#000000">
                <v:path arrowok="t"/>
              </v:shape>
            </v:group>
            <v:group style="position:absolute;left:2556;top:4009;width:41;height:2" coordorigin="2556,4009" coordsize="41,2">
              <v:shape style="position:absolute;left:2556;top:4009;width:41;height:2" coordorigin="2556,4009" coordsize="41,0" path="m2556,4009l2597,4009e" filled="f" stroked="t" strokeweight=".141033pt" strokecolor="#000000">
                <v:path arrowok="t"/>
              </v:shape>
            </v:group>
            <v:group style="position:absolute;left:2602;top:4016;width:10;height:2" coordorigin="2602,4016" coordsize="10,2">
              <v:shape style="position:absolute;left:2602;top:4016;width:10;height:2" coordorigin="2602,4016" coordsize="10,0" path="m2602,4016l2613,4016e" filled="f" stroked="t" strokeweight=".593324pt" strokecolor="#000000">
                <v:path arrowok="t"/>
              </v:shape>
            </v:group>
            <v:group style="position:absolute;left:2556;top:3332;width:41;height:2" coordorigin="2556,3332" coordsize="41,2">
              <v:shape style="position:absolute;left:2556;top:3332;width:41;height:2" coordorigin="2556,3332" coordsize="41,0" path="m2556,3332l2597,3332e" filled="f" stroked="t" strokeweight=".141033pt" strokecolor="#000000">
                <v:path arrowok="t"/>
              </v:shape>
            </v:group>
            <v:group style="position:absolute;left:2602;top:3338;width:10;height:2" coordorigin="2602,3338" coordsize="10,2">
              <v:shape style="position:absolute;left:2602;top:3338;width:10;height:2" coordorigin="2602,3338" coordsize="10,0" path="m2602,3338l2613,3338e" filled="f" stroked="t" strokeweight=".593324pt" strokecolor="#000000">
                <v:path arrowok="t"/>
              </v:shape>
            </v:group>
            <v:group style="position:absolute;left:2556;top:2654;width:41;height:2" coordorigin="2556,2654" coordsize="41,2">
              <v:shape style="position:absolute;left:2556;top:2654;width:41;height:2" coordorigin="2556,2654" coordsize="41,0" path="m2556,2654l2597,2654e" filled="f" stroked="t" strokeweight=".141033pt" strokecolor="#000000">
                <v:path arrowok="t"/>
              </v:shape>
            </v:group>
            <v:group style="position:absolute;left:2602;top:2660;width:10;height:2" coordorigin="2602,2660" coordsize="10,2">
              <v:shape style="position:absolute;left:2602;top:2660;width:10;height:2" coordorigin="2602,2660" coordsize="10,0" path="m2602,2660l2613,2660e" filled="f" stroked="t" strokeweight=".593324pt" strokecolor="#000000">
                <v:path arrowok="t"/>
              </v:shape>
            </v:group>
            <v:group style="position:absolute;left:2602;top:1982;width:10;height:2" coordorigin="2602,1982" coordsize="10,2">
              <v:shape style="position:absolute;left:2602;top:1982;width:10;height:2" coordorigin="2602,1982" coordsize="10,0" path="m2602,1982l2613,1982e" filled="f" stroked="t" strokeweight=".593324pt" strokecolor="#000000">
                <v:path arrowok="t"/>
              </v:shape>
            </v:group>
            <v:group style="position:absolute;left:2561;top:1982;width:10;height:2" coordorigin="2561,1982" coordsize="10,2">
              <v:shape style="position:absolute;left:2561;top:1982;width:10;height:2" coordorigin="2561,1982" coordsize="10,0" path="m2561,1982l2571,1982e" filled="f" stroked="t" strokeweight=".593324pt" strokecolor="#000000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5" w:after="0" w:line="170" w:lineRule="exact"/>
        <w:ind w:left="742" w:right="-2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127.726463pt;margin-top:-27.651505pt;width:224.489141pt;height:203.530061pt;mso-position-horizontal-relative:page;mso-position-vertical-relative:paragraph;z-index:-5471" type="#_x0000_t202" filled="f" stroked="f">
            <v:textbox inset="0,0,0,0">
              <w:txbxContent>
                <w:tbl>
                  <w:tblPr>
                    <w:tblW w:w="0" w:type="auto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/>
                  <w:tr>
                    <w:trPr>
                      <w:trHeight w:val="3996" w:hRule="exact"/>
                    </w:trPr>
                    <w:tc>
                      <w:tcPr>
                        <w:tcW w:w="2243" w:type="dxa"/>
                        <w:vMerge w:val="restart"/>
                        <w:tcBorders>
                          <w:top w:val="single" w:sz="1" w:space="0" w:color="000000"/>
                          <w:left w:val="single" w:sz="1" w:space="0" w:color="000000"/>
                          <w:right w:val="nil" w:sz="6" w:space="0" w:color="auto"/>
                        </w:tcBorders>
                        <w:shd w:val="clear" w:color="auto" w:fill="FFFFFF"/>
                      </w:tcPr>
                      <w:p>
                        <w:pPr/>
                      </w:p>
                    </w:tc>
                    <w:tc>
                      <w:tcPr>
                        <w:tcW w:w="186" w:type="dxa"/>
                        <w:tcBorders>
                          <w:top w:val="single" w:sz="1" w:space="0" w:color="000000"/>
                          <w:left w:val="nil" w:sz="6" w:space="0" w:color="auto"/>
                          <w:bottom w:val="single" w:sz="1" w:space="0" w:color="00DFFF"/>
                          <w:right w:val="nil" w:sz="6" w:space="0" w:color="auto"/>
                        </w:tcBorders>
                        <w:shd w:val="clear" w:color="auto" w:fill="FFFFFF"/>
                      </w:tcPr>
                      <w:p>
                        <w:pPr/>
                      </w:p>
                    </w:tc>
                    <w:tc>
                      <w:tcPr>
                        <w:tcW w:w="2057" w:type="dxa"/>
                        <w:vMerge w:val="restart"/>
                        <w:tcBorders>
                          <w:top w:val="single" w:sz="1" w:space="0" w:color="000000"/>
                          <w:left w:val="nil" w:sz="6" w:space="0" w:color="auto"/>
                          <w:right w:val="single" w:sz="1" w:space="0" w:color="000000"/>
                        </w:tcBorders>
                        <w:shd w:val="clear" w:color="auto" w:fill="FFFFFF"/>
                      </w:tcPr>
                      <w:p>
                        <w:pPr/>
                      </w:p>
                    </w:tc>
                  </w:tr>
                  <w:tr>
                    <w:trPr>
                      <w:trHeight w:val="71" w:hRule="exact"/>
                    </w:trPr>
                    <w:tc>
                      <w:tcPr>
                        <w:tcW w:w="2243" w:type="dxa"/>
                        <w:vMerge/>
                        <w:tcBorders>
                          <w:left w:val="single" w:sz="1" w:space="0" w:color="000000"/>
                          <w:bottom w:val="single" w:sz="1" w:space="0" w:color="000000"/>
                          <w:right w:val="nil" w:sz="6" w:space="0" w:color="auto"/>
                        </w:tcBorders>
                        <w:shd w:val="clear" w:color="auto" w:fill="FFFFFF"/>
                      </w:tcPr>
                      <w:p>
                        <w:pPr/>
                      </w:p>
                    </w:tc>
                    <w:tc>
                      <w:tcPr>
                        <w:tcW w:w="186" w:type="dxa"/>
                        <w:tcBorders>
                          <w:top w:val="single" w:sz="1" w:space="0" w:color="00DFFF"/>
                          <w:left w:val="nil" w:sz="6" w:space="0" w:color="auto"/>
                          <w:bottom w:val="single" w:sz="1" w:space="0" w:color="000000"/>
                          <w:right w:val="nil" w:sz="6" w:space="0" w:color="auto"/>
                        </w:tcBorders>
                        <w:shd w:val="clear" w:color="auto" w:fill="FFFFFF"/>
                      </w:tcPr>
                      <w:p>
                        <w:pPr/>
                      </w:p>
                    </w:tc>
                    <w:tc>
                      <w:tcPr>
                        <w:tcW w:w="2057" w:type="dxa"/>
                        <w:vMerge/>
                        <w:tcBorders>
                          <w:left w:val="nil" w:sz="6" w:space="0" w:color="auto"/>
                          <w:bottom w:val="single" w:sz="1" w:space="0" w:color="000000"/>
                          <w:right w:val="single" w:sz="1" w:space="0" w:color="000000"/>
                        </w:tcBorders>
                        <w:shd w:val="clear" w:color="auto" w:fill="FFFFFF"/>
                      </w:tcPr>
                      <w:p>
                        <w:p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5" w:after="0" w:line="170" w:lineRule="exact"/>
        <w:ind w:left="742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5" w:after="0" w:line="170" w:lineRule="exact"/>
        <w:ind w:left="742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5" w:after="0" w:line="170" w:lineRule="exact"/>
        <w:ind w:left="701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4"/>
          <w:w w:val="100"/>
          <w:sz w:val="15"/>
          <w:szCs w:val="15"/>
        </w:rPr>
        <w:t>-1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5" w:after="0" w:line="170" w:lineRule="exact"/>
        <w:ind w:left="701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4"/>
          <w:w w:val="100"/>
          <w:sz w:val="15"/>
          <w:szCs w:val="15"/>
        </w:rPr>
        <w:t>-2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5" w:after="0" w:line="159" w:lineRule="exact"/>
        <w:ind w:left="701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4"/>
          <w:w w:val="100"/>
          <w:position w:val="0"/>
          <w:sz w:val="15"/>
          <w:szCs w:val="15"/>
        </w:rPr>
        <w:t>-3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tabs>
          <w:tab w:pos="1520" w:val="left"/>
          <w:tab w:pos="2260" w:val="left"/>
          <w:tab w:pos="3060" w:val="left"/>
          <w:tab w:pos="3800" w:val="left"/>
          <w:tab w:pos="4540" w:val="left"/>
          <w:tab w:pos="5300" w:val="left"/>
        </w:tabs>
        <w:spacing w:before="0" w:after="0" w:line="142" w:lineRule="exact"/>
        <w:ind w:left="784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4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3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4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4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3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317" w:lineRule="exact"/>
        <w:ind w:left="10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MS Mincho" w:hAnsi="MS Mincho" w:cs="MS Mincho" w:eastAsia="MS Mincho"/>
          <w:position w:val="0"/>
          <w:sz w:val="24"/>
          <w:szCs w:val="24"/>
        </w:rPr>
        <w:t>例</w:t>
      </w:r>
      <w:r>
        <w:rPr>
          <w:rFonts w:ascii="MS Mincho" w:hAnsi="MS Mincho" w:cs="MS Mincho" w:eastAsia="MS Mincho"/>
          <w:spacing w:val="-58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3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40" w:lineRule="auto"/>
        <w:ind w:left="100" w:right="-20"/>
        <w:jc w:val="left"/>
        <w:rPr>
          <w:rFonts w:ascii="MS Mincho" w:hAnsi="MS Mincho" w:cs="MS Mincho" w:eastAsia="MS Mincho"/>
          <w:sz w:val="20"/>
          <w:szCs w:val="20"/>
        </w:rPr>
      </w:pPr>
      <w:r>
        <w:rPr>
          <w:rFonts w:ascii="宋体" w:hAnsi="宋体" w:cs="宋体" w:eastAsia="宋体"/>
          <w:w w:val="99"/>
          <w:sz w:val="20"/>
          <w:szCs w:val="20"/>
        </w:rPr>
        <w:t>测</w:t>
      </w: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得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平</w:t>
      </w: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板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表面</w:t>
      </w:r>
      <w:r>
        <w:rPr>
          <w:rFonts w:ascii="MS Mincho" w:hAnsi="MS Mincho" w:cs="MS Mincho" w:eastAsia="MS Mincho"/>
          <w:spacing w:val="-4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spacing w:val="-11"/>
          <w:w w:val="100"/>
          <w:sz w:val="20"/>
          <w:szCs w:val="20"/>
        </w:rPr>
        <w:t> 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网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格</w:t>
      </w:r>
      <w:r>
        <w:rPr>
          <w:rFonts w:ascii="MS Mincho" w:hAnsi="MS Mincho" w:cs="MS Mincho" w:eastAsia="MS Mincho"/>
          <w:spacing w:val="3"/>
          <w:w w:val="100"/>
          <w:sz w:val="20"/>
          <w:szCs w:val="20"/>
        </w:rPr>
        <w:t>点</w:t>
      </w:r>
      <w:r>
        <w:rPr>
          <w:rFonts w:ascii="宋体" w:hAnsi="宋体" w:cs="宋体" w:eastAsia="宋体"/>
          <w:spacing w:val="-2"/>
          <w:w w:val="100"/>
          <w:sz w:val="20"/>
          <w:szCs w:val="20"/>
        </w:rPr>
        <w:t>处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的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温度</w:t>
      </w:r>
      <w:r>
        <w:rPr>
          <w:rFonts w:ascii="MS Mincho" w:hAnsi="MS Mincho" w:cs="MS Mincho" w:eastAsia="MS Mincho"/>
          <w:spacing w:val="3"/>
          <w:w w:val="100"/>
          <w:sz w:val="20"/>
          <w:szCs w:val="20"/>
        </w:rPr>
        <w:t>分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别为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：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4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4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spacing w:val="4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4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7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9</w:t>
      </w:r>
      <w:r>
        <w:rPr>
          <w:rFonts w:ascii="Times New Roman" w:hAnsi="Times New Roman" w:cs="Times New Roman" w:eastAsia="Times New Roman"/>
          <w:spacing w:val="4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6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spacing w:val="4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6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4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6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spacing w:val="4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spacing w:val="4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spacing w:val="4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4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spacing w:val="49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8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6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40" w:lineRule="auto"/>
        <w:ind w:left="100" w:right="-20"/>
        <w:jc w:val="left"/>
        <w:rPr>
          <w:rFonts w:ascii="MS Mincho" w:hAnsi="MS Mincho" w:cs="MS Mincho" w:eastAsia="MS Mincho"/>
          <w:sz w:val="20"/>
          <w:szCs w:val="20"/>
        </w:rPr>
      </w:pPr>
      <w:r>
        <w:rPr>
          <w:rFonts w:ascii="宋体" w:hAnsi="宋体" w:cs="宋体" w:eastAsia="宋体"/>
          <w:w w:val="99"/>
          <w:sz w:val="20"/>
          <w:szCs w:val="20"/>
        </w:rPr>
        <w:t>试</w:t>
      </w: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作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出</w:t>
      </w: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平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板表</w:t>
      </w: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面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的温</w:t>
      </w: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度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分布</w:t>
      </w: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曲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面</w:t>
      </w:r>
      <w:r>
        <w:rPr>
          <w:rFonts w:ascii="MS Mincho" w:hAnsi="MS Mincho" w:cs="MS Mincho" w:eastAsia="MS Mincho"/>
          <w:spacing w:val="-46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z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y</w:t>
      </w:r>
      <w:r>
        <w:rPr>
          <w:rFonts w:ascii="Times New Roman" w:hAnsi="Times New Roman" w:cs="Times New Roman" w:eastAsia="Times New Roman"/>
          <w:spacing w:val="2"/>
          <w:w w:val="100"/>
          <w:sz w:val="20"/>
          <w:szCs w:val="20"/>
        </w:rPr>
        <w:t>)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的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图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形。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40" w:lineRule="auto"/>
        <w:ind w:left="100" w:right="-20"/>
        <w:jc w:val="left"/>
        <w:rPr>
          <w:rFonts w:ascii="宋体" w:hAnsi="宋体" w:cs="宋体" w:eastAsia="宋体"/>
          <w:sz w:val="20"/>
          <w:szCs w:val="20"/>
        </w:rPr>
      </w:pPr>
      <w:r>
        <w:rPr>
          <w:rFonts w:ascii="宋体" w:hAnsi="宋体" w:cs="宋体" w:eastAsia="宋体"/>
          <w:w w:val="99"/>
          <w:sz w:val="20"/>
          <w:szCs w:val="20"/>
        </w:rPr>
        <w:t>建立</w:t>
      </w:r>
      <w:r>
        <w:rPr>
          <w:rFonts w:ascii="宋体" w:hAnsi="宋体" w:cs="宋体" w:eastAsia="宋体"/>
          <w:spacing w:val="-50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M</w:t>
      </w:r>
      <w:r>
        <w:rPr>
          <w:rFonts w:ascii="宋体" w:hAnsi="宋体" w:cs="宋体" w:eastAsia="宋体"/>
          <w:spacing w:val="-48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文件</w:t>
      </w:r>
      <w:r>
        <w:rPr>
          <w:rFonts w:ascii="宋体" w:hAnsi="宋体" w:cs="宋体" w:eastAsia="宋体"/>
          <w:spacing w:val="-50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1"/>
          <w:w w:val="100"/>
          <w:sz w:val="20"/>
          <w:szCs w:val="20"/>
        </w:rPr>
        <w:t>w</w:t>
      </w:r>
      <w:r>
        <w:rPr>
          <w:rFonts w:ascii="宋体" w:hAnsi="宋体" w:cs="宋体" w:eastAsia="宋体"/>
          <w:spacing w:val="1"/>
          <w:w w:val="100"/>
          <w:sz w:val="20"/>
          <w:szCs w:val="20"/>
        </w:rPr>
        <w:t>e</w:t>
      </w:r>
      <w:r>
        <w:rPr>
          <w:rFonts w:ascii="宋体" w:hAnsi="宋体" w:cs="宋体" w:eastAsia="宋体"/>
          <w:spacing w:val="1"/>
          <w:w w:val="100"/>
          <w:sz w:val="20"/>
          <w:szCs w:val="20"/>
        </w:rPr>
        <w:t>n</w:t>
      </w:r>
      <w:r>
        <w:rPr>
          <w:rFonts w:ascii="宋体" w:hAnsi="宋体" w:cs="宋体" w:eastAsia="宋体"/>
          <w:spacing w:val="1"/>
          <w:w w:val="100"/>
          <w:sz w:val="20"/>
          <w:szCs w:val="20"/>
        </w:rPr>
        <w:t>d</w:t>
      </w:r>
      <w:r>
        <w:rPr>
          <w:rFonts w:ascii="宋体" w:hAnsi="宋体" w:cs="宋体" w:eastAsia="宋体"/>
          <w:spacing w:val="1"/>
          <w:w w:val="100"/>
          <w:sz w:val="20"/>
          <w:szCs w:val="20"/>
        </w:rPr>
        <w:t>u</w:t>
      </w:r>
      <w:r>
        <w:rPr>
          <w:rFonts w:ascii="宋体" w:hAnsi="宋体" w:cs="宋体" w:eastAsia="宋体"/>
          <w:spacing w:val="-1"/>
          <w:w w:val="100"/>
          <w:sz w:val="20"/>
          <w:szCs w:val="20"/>
        </w:rPr>
        <w:t>.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m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496" w:lineRule="auto"/>
        <w:ind w:left="100" w:right="422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xi=1:0.2:5;</w:t>
      </w:r>
      <w:r>
        <w:rPr>
          <w:rFonts w:ascii="Courier New" w:hAnsi="Courier New" w:cs="Courier New" w:eastAsia="Courier New"/>
          <w:b/>
          <w:bCs/>
          <w:color w:val="008000"/>
          <w:spacing w:val="-1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yi=1:0.2:3;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zi=interp2(x,y,temps,xi',yi,'cubic');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mesh(xi,yi,zi);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line="496" w:lineRule="auto" w:after="0"/>
        <w:jc w:val="left"/>
        <w:rPr>
          <w:rFonts w:ascii="Courier New" w:hAnsi="Courier New" w:cs="Courier New" w:eastAsia="Courier New"/>
          <w:sz w:val="20"/>
          <w:szCs w:val="20"/>
        </w:rPr>
        <w:sectPr>
          <w:pgSz w:w="12240" w:h="15840"/>
          <w:pgMar w:header="1776" w:footer="0" w:top="1960" w:bottom="280" w:left="1700" w:right="1720"/>
        </w:sectPr>
      </w:pPr>
    </w:p>
    <w:p>
      <w:pPr>
        <w:spacing w:before="3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70" w:lineRule="exact"/>
        <w:ind w:left="605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90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46" w:after="0" w:line="170" w:lineRule="exact"/>
        <w:ind w:left="605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85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46" w:after="0" w:line="170" w:lineRule="exact"/>
        <w:ind w:left="605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80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46" w:after="0" w:line="170" w:lineRule="exact"/>
        <w:ind w:left="605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75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46" w:after="0" w:line="170" w:lineRule="exact"/>
        <w:ind w:left="605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70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46" w:after="0" w:line="170" w:lineRule="exact"/>
        <w:ind w:left="605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65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160" w:lineRule="exact" w:after="0"/>
        <w:jc w:val="left"/>
        <w:rPr>
          <w:sz w:val="16"/>
          <w:szCs w:val="16"/>
        </w:rPr>
        <w:sectPr>
          <w:headerReference w:type="default" r:id="rId17"/>
          <w:pgSz w:w="12240" w:h="15840"/>
          <w:pgMar w:header="0" w:footer="0" w:top="0" w:bottom="280" w:left="1700" w:right="1580"/>
        </w:sectPr>
      </w:pPr>
    </w:p>
    <w:p>
      <w:pPr>
        <w:spacing w:before="46" w:after="0" w:line="240" w:lineRule="auto"/>
        <w:ind w:left="574" w:right="434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89"/>
          <w:sz w:val="15"/>
          <w:szCs w:val="15"/>
        </w:rPr>
        <w:t>60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7" w:after="0" w:line="240" w:lineRule="auto"/>
        <w:ind w:left="645" w:right="431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89"/>
          <w:sz w:val="15"/>
          <w:szCs w:val="15"/>
        </w:rPr>
        <w:t>3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79" w:after="0" w:line="240" w:lineRule="auto"/>
        <w:ind w:right="-20"/>
        <w:jc w:val="righ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89"/>
          <w:sz w:val="15"/>
          <w:szCs w:val="15"/>
        </w:rPr>
        <w:t>2</w:t>
      </w:r>
      <w:r>
        <w:rPr>
          <w:rFonts w:ascii="Arial" w:hAnsi="Arial" w:cs="Arial" w:eastAsia="Arial"/>
          <w:spacing w:val="4"/>
          <w:w w:val="89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89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3732" w:right="3426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89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tabs>
          <w:tab w:pos="3120" w:val="left"/>
        </w:tabs>
        <w:spacing w:before="32" w:after="0" w:line="225" w:lineRule="exact"/>
        <w:ind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position w:val="-1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position w:val="-1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position w:val="4"/>
          <w:sz w:val="15"/>
          <w:szCs w:val="15"/>
        </w:rPr>
        <w:t>4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spacing w:before="0" w:after="0" w:line="132" w:lineRule="exact"/>
        <w:ind w:left="2467" w:right="4691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89"/>
          <w:position w:val="0"/>
          <w:sz w:val="15"/>
          <w:szCs w:val="15"/>
        </w:rPr>
        <w:t>3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tabs>
          <w:tab w:pos="1820" w:val="left"/>
        </w:tabs>
        <w:spacing w:before="0" w:after="0" w:line="209" w:lineRule="exact"/>
        <w:ind w:left="333" w:right="5313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position w:val="6"/>
          <w:sz w:val="15"/>
          <w:szCs w:val="15"/>
        </w:rPr>
        <w:t>1</w:t>
      </w:r>
      <w:r>
        <w:rPr>
          <w:rFonts w:ascii="Arial" w:hAnsi="Arial" w:cs="Arial" w:eastAsia="Arial"/>
          <w:spacing w:val="4"/>
          <w:w w:val="100"/>
          <w:position w:val="6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position w:val="6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position w:val="6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89"/>
          <w:position w:val="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spacing w:before="9" w:after="0" w:line="240" w:lineRule="auto"/>
        <w:ind w:left="933" w:right="5954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   </w:t>
      </w:r>
      <w:r>
        <w:rPr>
          <w:rFonts w:ascii="Arial" w:hAnsi="Arial" w:cs="Arial" w:eastAsia="Arial"/>
          <w:spacing w:val="17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0"/>
          <w:w w:val="89"/>
          <w:position w:val="-1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spacing w:line="240" w:lineRule="auto" w:after="0"/>
        <w:jc w:val="center"/>
        <w:rPr>
          <w:rFonts w:ascii="Arial" w:hAnsi="Arial" w:cs="Arial" w:eastAsia="Arial"/>
          <w:sz w:val="15"/>
          <w:szCs w:val="15"/>
        </w:rPr>
        <w:sectPr>
          <w:type w:val="continuous"/>
          <w:pgSz w:w="12240" w:h="15840"/>
          <w:pgMar w:top="0" w:bottom="280" w:left="1700" w:right="1580"/>
          <w:cols w:num="2" w:equalWidth="0">
            <w:col w:w="1235" w:space="409"/>
            <w:col w:w="7316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317" w:lineRule="exact"/>
        <w:ind w:left="100" w:right="-2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89.680191pt;margin-top:-291.113586pt;width:289.2414pt;height:253.416956pt;mso-position-horizontal-relative:page;mso-position-vertical-relative:paragraph;z-index:-5470" coordorigin="1794,-5822" coordsize="5785,5068">
            <v:group style="position:absolute;left:1801;top:-5815;width:5770;height:5053" coordorigin="1801,-5815" coordsize="5770,5053">
              <v:shape style="position:absolute;left:1801;top:-5815;width:5770;height:5053" coordorigin="1801,-5815" coordsize="5770,5053" path="m1801,-762l7571,-762,7571,-5815,1801,-5815,1801,-762xe" filled="t" fillcolor="#DADADA" stroked="f">
                <v:path arrowok="t"/>
                <v:fill/>
              </v:shape>
            </v:group>
            <v:group style="position:absolute;left:5072;top:-5443;width:1944;height:3313" coordorigin="5072,-5443" coordsize="1944,3313">
              <v:shape style="position:absolute;left:5072;top:-5443;width:1944;height:3313" coordorigin="5072,-5443" coordsize="1944,3313" path="m5072,-5443l5072,-3162,7016,-2130,7016,-4398,5072,-5443xe" filled="t" fillcolor="#FFFFFF" stroked="f">
                <v:path arrowok="t"/>
                <v:fill/>
              </v:shape>
            </v:group>
            <v:group style="position:absolute;left:2552;top:-3162;width:4464;height:1825" coordorigin="2552,-3162" coordsize="4464,1825">
              <v:shape style="position:absolute;left:2552;top:-3162;width:4464;height:1825" coordorigin="2552,-3162" coordsize="4464,1825" path="m5072,-3162l2552,-2370,4486,-1338,7016,-2130,5072,-3162xe" filled="t" fillcolor="#FFFFFF" stroked="f">
                <v:path arrowok="t"/>
                <v:fill/>
              </v:shape>
            </v:group>
            <v:group style="position:absolute;left:2552;top:-3162;width:4464;height:1825" coordorigin="2552,-3162" coordsize="4464,1825">
              <v:shape style="position:absolute;left:2552;top:-3162;width:4464;height:1825" coordorigin="2552,-3162" coordsize="4464,1825" path="m4486,-1338l2552,-2370,5072,-3162,7016,-2130,4486,-1338e" filled="f" stroked="t" strokeweight=".109845pt" strokecolor="#FFFFFF">
                <v:path arrowok="t"/>
              </v:shape>
            </v:group>
            <v:group style="position:absolute;left:2552;top:-5443;width:2520;height:3073" coordorigin="2552,-5443" coordsize="2520,3073">
              <v:shape style="position:absolute;left:2552;top:-5443;width:2520;height:3073" coordorigin="2552,-5443" coordsize="2520,3073" path="m5072,-5443l2552,-4638,2552,-2370,5072,-3162,5072,-5443xe" filled="t" fillcolor="#FFFFFF" stroked="f">
                <v:path arrowok="t"/>
                <v:fill/>
              </v:shape>
            </v:group>
            <v:group style="position:absolute;left:2552;top:-5443;width:2520;height:3073" coordorigin="2552,-5443" coordsize="2520,3073">
              <v:shape style="position:absolute;left:2552;top:-5443;width:2520;height:3073" coordorigin="2552,-5443" coordsize="2520,3073" path="m2552,-2370l2552,-4638,5072,-5443,5072,-3162,2552,-2370e" filled="f" stroked="t" strokeweight=".102503pt" strokecolor="#FFFFFF">
                <v:path arrowok="t"/>
              </v:shape>
              <v:shape style="position:absolute;left:2479;top:-5444;width:4610;height:4154" type="#_x0000_t75">
                <v:imagedata r:id="rId18" o:title=""/>
              </v:shape>
            </v:group>
            <w10:wrap type="none"/>
          </v:group>
        </w:pict>
      </w:r>
      <w:r>
        <w:rPr>
          <w:rFonts w:ascii="MS Mincho" w:hAnsi="MS Mincho" w:cs="MS Mincho" w:eastAsia="MS Mincho"/>
          <w:position w:val="0"/>
          <w:sz w:val="24"/>
          <w:szCs w:val="24"/>
        </w:rPr>
        <w:t>例</w:t>
      </w:r>
      <w:r>
        <w:rPr>
          <w:rFonts w:ascii="MS Mincho" w:hAnsi="MS Mincho" w:cs="MS Mincho" w:eastAsia="MS Mincho"/>
          <w:spacing w:val="-58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4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423" w:lineRule="auto"/>
        <w:ind w:left="100" w:right="175"/>
        <w:jc w:val="left"/>
        <w:rPr>
          <w:rFonts w:ascii="宋体" w:hAnsi="宋体" w:cs="宋体" w:eastAsia="宋体"/>
          <w:sz w:val="20"/>
          <w:szCs w:val="20"/>
        </w:rPr>
      </w:pPr>
      <w:r>
        <w:rPr/>
        <w:pict>
          <v:shape style="position:absolute;margin-left:90pt;margin-top:50.034687pt;width:337.2pt;height:108pt;mso-position-horizontal-relative:page;mso-position-vertical-relative:paragraph;z-index:-5469" type="#_x0000_t75">
            <v:imagedata r:id="rId19" o:title=""/>
          </v:shape>
        </w:pic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某山区</w:t>
      </w:r>
      <w:r>
        <w:rPr>
          <w:rFonts w:ascii="宋体" w:hAnsi="宋体" w:cs="宋体" w:eastAsia="宋体"/>
          <w:spacing w:val="2"/>
          <w:w w:val="99"/>
          <w:sz w:val="20"/>
          <w:szCs w:val="20"/>
        </w:rPr>
        <w:t>测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得一</w:t>
      </w:r>
      <w:r>
        <w:rPr>
          <w:rFonts w:ascii="宋体" w:hAnsi="宋体" w:cs="宋体" w:eastAsia="宋体"/>
          <w:spacing w:val="2"/>
          <w:w w:val="99"/>
          <w:sz w:val="20"/>
          <w:szCs w:val="20"/>
        </w:rPr>
        <w:t>些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地点</w:t>
      </w:r>
      <w:r>
        <w:rPr>
          <w:rFonts w:ascii="宋体" w:hAnsi="宋体" w:cs="宋体" w:eastAsia="宋体"/>
          <w:spacing w:val="2"/>
          <w:w w:val="99"/>
          <w:sz w:val="20"/>
          <w:szCs w:val="20"/>
        </w:rPr>
        <w:t>的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高</w:t>
      </w:r>
      <w:r>
        <w:rPr>
          <w:rFonts w:ascii="宋体" w:hAnsi="宋体" w:cs="宋体" w:eastAsia="宋体"/>
          <w:spacing w:val="2"/>
          <w:w w:val="99"/>
          <w:sz w:val="20"/>
          <w:szCs w:val="20"/>
        </w:rPr>
        <w:t>度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如下表</w:t>
      </w:r>
      <w:r>
        <w:rPr>
          <w:rFonts w:ascii="宋体" w:hAnsi="宋体" w:cs="宋体" w:eastAsia="宋体"/>
          <w:spacing w:val="2"/>
          <w:w w:val="99"/>
          <w:sz w:val="20"/>
          <w:szCs w:val="20"/>
        </w:rPr>
        <w:t>所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示，</w:t>
      </w:r>
      <w:r>
        <w:rPr>
          <w:rFonts w:ascii="宋体" w:hAnsi="宋体" w:cs="宋体" w:eastAsia="宋体"/>
          <w:spacing w:val="2"/>
          <w:w w:val="99"/>
          <w:sz w:val="20"/>
          <w:szCs w:val="20"/>
        </w:rPr>
        <w:t>平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面区</w:t>
      </w:r>
      <w:r>
        <w:rPr>
          <w:rFonts w:ascii="宋体" w:hAnsi="宋体" w:cs="宋体" w:eastAsia="宋体"/>
          <w:spacing w:val="2"/>
          <w:w w:val="99"/>
          <w:sz w:val="20"/>
          <w:szCs w:val="20"/>
        </w:rPr>
        <w:t>域</w:t>
      </w:r>
      <w:r>
        <w:rPr>
          <w:rFonts w:ascii="宋体" w:hAnsi="宋体" w:cs="宋体" w:eastAsia="宋体"/>
          <w:spacing w:val="15"/>
          <w:w w:val="99"/>
          <w:sz w:val="20"/>
          <w:szCs w:val="20"/>
        </w:rPr>
        <w:t>为</w:t>
      </w:r>
      <w:r>
        <w:rPr>
          <w:rFonts w:ascii="Times New Roman" w:hAnsi="Times New Roman" w:cs="Times New Roman" w:eastAsia="Times New Roman"/>
          <w:spacing w:val="-3"/>
          <w:w w:val="99"/>
          <w:sz w:val="23"/>
          <w:szCs w:val="23"/>
        </w:rPr>
        <w:t>1</w:t>
      </w:r>
      <w:r>
        <w:rPr>
          <w:rFonts w:ascii="Times New Roman" w:hAnsi="Times New Roman" w:cs="Times New Roman" w:eastAsia="Times New Roman"/>
          <w:spacing w:val="-3"/>
          <w:w w:val="99"/>
          <w:sz w:val="23"/>
          <w:szCs w:val="23"/>
        </w:rPr>
        <w:t>2</w:t>
      </w:r>
      <w:r>
        <w:rPr>
          <w:rFonts w:ascii="Times New Roman" w:hAnsi="Times New Roman" w:cs="Times New Roman" w:eastAsia="Times New Roman"/>
          <w:spacing w:val="-3"/>
          <w:w w:val="99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0"/>
          <w:w w:val="99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23"/>
          <w:w w:val="99"/>
          <w:sz w:val="23"/>
          <w:szCs w:val="23"/>
        </w:rPr>
        <w:t> </w:t>
      </w:r>
      <w:r>
        <w:rPr>
          <w:rFonts w:ascii="Symbol" w:hAnsi="Symbol" w:cs="Symbol" w:eastAsia="Symbol"/>
          <w:spacing w:val="0"/>
          <w:w w:val="100"/>
          <w:sz w:val="23"/>
          <w:szCs w:val="23"/>
        </w:rPr>
        <w:t></w:t>
      </w:r>
      <w:r>
        <w:rPr>
          <w:rFonts w:ascii="Times New Roman" w:hAnsi="Times New Roman" w:cs="Times New Roman" w:eastAsia="Times New Roman"/>
          <w:spacing w:val="15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spacing w:val="0"/>
          <w:w w:val="100"/>
          <w:sz w:val="23"/>
          <w:szCs w:val="23"/>
        </w:rPr>
        <w:t>x</w:t>
      </w:r>
      <w:r>
        <w:rPr>
          <w:rFonts w:ascii="Times New Roman" w:hAnsi="Times New Roman" w:cs="Times New Roman" w:eastAsia="Times New Roman"/>
          <w:i/>
          <w:spacing w:val="1"/>
          <w:w w:val="100"/>
          <w:sz w:val="23"/>
          <w:szCs w:val="23"/>
        </w:rPr>
        <w:t> </w:t>
      </w:r>
      <w:r>
        <w:rPr>
          <w:rFonts w:ascii="Symbol" w:hAnsi="Symbol" w:cs="Symbol" w:eastAsia="Symbol"/>
          <w:spacing w:val="0"/>
          <w:w w:val="100"/>
          <w:sz w:val="23"/>
          <w:szCs w:val="23"/>
        </w:rPr>
        <w:t></w:t>
      </w:r>
      <w:r>
        <w:rPr>
          <w:rFonts w:ascii="Times New Roman" w:hAnsi="Times New Roman" w:cs="Times New Roman" w:eastAsia="Times New Roman"/>
          <w:spacing w:val="3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4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-6"/>
          <w:w w:val="100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2"/>
          <w:w w:val="100"/>
          <w:sz w:val="23"/>
          <w:szCs w:val="23"/>
        </w:rPr>
        <w:t>,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1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2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50"/>
          <w:w w:val="100"/>
          <w:sz w:val="23"/>
          <w:szCs w:val="23"/>
        </w:rPr>
        <w:t> </w:t>
      </w:r>
      <w:r>
        <w:rPr>
          <w:rFonts w:ascii="Symbol" w:hAnsi="Symbol" w:cs="Symbol" w:eastAsia="Symbol"/>
          <w:spacing w:val="0"/>
          <w:w w:val="100"/>
          <w:sz w:val="23"/>
          <w:szCs w:val="23"/>
        </w:rPr>
        <w:t></w:t>
      </w:r>
      <w:r>
        <w:rPr>
          <w:rFonts w:ascii="Times New Roman" w:hAnsi="Times New Roman" w:cs="Times New Roman" w:eastAsia="Times New Roman"/>
          <w:spacing w:val="27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i/>
          <w:spacing w:val="0"/>
          <w:w w:val="100"/>
          <w:sz w:val="23"/>
          <w:szCs w:val="23"/>
        </w:rPr>
        <w:t>y</w:t>
      </w:r>
      <w:r>
        <w:rPr>
          <w:rFonts w:ascii="Times New Roman" w:hAnsi="Times New Roman" w:cs="Times New Roman" w:eastAsia="Times New Roman"/>
          <w:i/>
          <w:spacing w:val="4"/>
          <w:w w:val="100"/>
          <w:sz w:val="23"/>
          <w:szCs w:val="23"/>
        </w:rPr>
        <w:t> </w:t>
      </w:r>
      <w:r>
        <w:rPr>
          <w:rFonts w:ascii="Symbol" w:hAnsi="Symbol" w:cs="Symbol" w:eastAsia="Symbol"/>
          <w:spacing w:val="0"/>
          <w:w w:val="100"/>
          <w:sz w:val="23"/>
          <w:szCs w:val="23"/>
        </w:rPr>
        <w:t></w:t>
      </w:r>
      <w:r>
        <w:rPr>
          <w:rFonts w:ascii="Times New Roman" w:hAnsi="Times New Roman" w:cs="Times New Roman" w:eastAsia="Times New Roman"/>
          <w:spacing w:val="-6"/>
          <w:w w:val="100"/>
          <w:sz w:val="23"/>
          <w:szCs w:val="23"/>
        </w:rPr>
        <w:t> 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3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6</w:t>
      </w:r>
      <w:r>
        <w:rPr>
          <w:rFonts w:ascii="Times New Roman" w:hAnsi="Times New Roman" w:cs="Times New Roman" w:eastAsia="Times New Roman"/>
          <w:spacing w:val="-3"/>
          <w:w w:val="100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0"/>
          <w:w w:val="100"/>
          <w:sz w:val="23"/>
          <w:szCs w:val="23"/>
        </w:rPr>
        <w:t>0</w:t>
      </w:r>
      <w:r>
        <w:rPr>
          <w:rFonts w:ascii="Times New Roman" w:hAnsi="Times New Roman" w:cs="Times New Roman" w:eastAsia="Times New Roman"/>
          <w:spacing w:val="-2"/>
          <w:w w:val="100"/>
          <w:sz w:val="23"/>
          <w:szCs w:val="23"/>
        </w:rPr>
        <w:t> 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，试作出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该山区</w:t>
      </w:r>
      <w:r>
        <w:rPr>
          <w:rFonts w:ascii="宋体" w:hAnsi="宋体" w:cs="宋体" w:eastAsia="宋体"/>
          <w:spacing w:val="2"/>
          <w:w w:val="100"/>
          <w:sz w:val="20"/>
          <w:szCs w:val="20"/>
        </w:rPr>
        <w:t>的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地貌</w:t>
      </w:r>
      <w:r>
        <w:rPr>
          <w:rFonts w:ascii="宋体" w:hAnsi="宋体" w:cs="宋体" w:eastAsia="宋体"/>
          <w:spacing w:val="2"/>
          <w:w w:val="100"/>
          <w:sz w:val="20"/>
          <w:szCs w:val="20"/>
        </w:rPr>
        <w:t>图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和等</w:t>
      </w:r>
      <w:r>
        <w:rPr>
          <w:rFonts w:ascii="宋体" w:hAnsi="宋体" w:cs="宋体" w:eastAsia="宋体"/>
          <w:spacing w:val="2"/>
          <w:w w:val="100"/>
          <w:sz w:val="20"/>
          <w:szCs w:val="20"/>
        </w:rPr>
        <w:t>高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线</w:t>
      </w:r>
      <w:r>
        <w:rPr>
          <w:rFonts w:ascii="宋体" w:hAnsi="宋体" w:cs="宋体" w:eastAsia="宋体"/>
          <w:spacing w:val="2"/>
          <w:w w:val="100"/>
          <w:sz w:val="20"/>
          <w:szCs w:val="20"/>
        </w:rPr>
        <w:t>图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。比较</w:t>
      </w:r>
      <w:r>
        <w:rPr>
          <w:rFonts w:ascii="宋体" w:hAnsi="宋体" w:cs="宋体" w:eastAsia="宋体"/>
          <w:spacing w:val="2"/>
          <w:w w:val="100"/>
          <w:sz w:val="20"/>
          <w:szCs w:val="20"/>
        </w:rPr>
        <w:t>几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种插</w:t>
      </w:r>
      <w:r>
        <w:rPr>
          <w:rFonts w:ascii="宋体" w:hAnsi="宋体" w:cs="宋体" w:eastAsia="宋体"/>
          <w:spacing w:val="2"/>
          <w:w w:val="100"/>
          <w:sz w:val="20"/>
          <w:szCs w:val="20"/>
        </w:rPr>
        <w:t>值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方法。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建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立</w:t>
      </w:r>
      <w:r>
        <w:rPr>
          <w:rFonts w:ascii="MS Mincho" w:hAnsi="MS Mincho" w:cs="MS Mincho" w:eastAsia="MS Mincho"/>
          <w:spacing w:val="-5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spacing w:val="-11"/>
          <w:w w:val="100"/>
          <w:sz w:val="20"/>
          <w:szCs w:val="20"/>
        </w:rPr>
        <w:t> 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文件</w:t>
      </w:r>
      <w:r>
        <w:rPr>
          <w:rFonts w:ascii="MS Mincho" w:hAnsi="MS Mincho" w:cs="MS Mincho" w:eastAsia="MS Mincho"/>
          <w:spacing w:val="-4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4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ta</w:t>
      </w:r>
      <w:r>
        <w:rPr>
          <w:rFonts w:ascii="Times New Roman" w:hAnsi="Times New Roman" w:cs="Times New Roman" w:eastAsia="Times New Roman"/>
          <w:spacing w:val="2"/>
          <w:w w:val="100"/>
          <w:sz w:val="20"/>
          <w:szCs w:val="20"/>
        </w:rPr>
        <w:t>i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x=0:400:5600;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y=0:400:4800;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z=[370</w:t>
      </w:r>
      <w:r>
        <w:rPr>
          <w:rFonts w:ascii="Courier New" w:hAnsi="Courier New" w:cs="Courier New" w:eastAsia="Courier New"/>
          <w:b/>
          <w:bCs/>
          <w:color w:val="008000"/>
          <w:spacing w:val="-7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470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550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600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670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690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670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620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580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450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400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300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100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250;...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82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510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620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730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800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850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870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850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780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720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650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500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200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300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350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320;...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82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6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5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6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8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7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20</w:t>
      </w:r>
      <w:r>
        <w:rPr>
          <w:rFonts w:ascii="Courier New" w:hAnsi="Courier New" w:cs="Courier New" w:eastAsia="Courier New"/>
          <w:b/>
          <w:bCs/>
          <w:color w:val="008000"/>
          <w:spacing w:val="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50</w:t>
      </w:r>
      <w:r>
        <w:rPr>
          <w:rFonts w:ascii="Courier New" w:hAnsi="Courier New" w:cs="Courier New" w:eastAsia="Courier New"/>
          <w:b/>
          <w:bCs/>
          <w:color w:val="008000"/>
          <w:spacing w:val="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20</w:t>
      </w:r>
      <w:r>
        <w:rPr>
          <w:rFonts w:ascii="Courier New" w:hAnsi="Courier New" w:cs="Courier New" w:eastAsia="Courier New"/>
          <w:b/>
          <w:bCs/>
          <w:color w:val="008000"/>
          <w:spacing w:val="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3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3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5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5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5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4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8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3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5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.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.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.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line="240" w:lineRule="auto" w:after="0"/>
        <w:jc w:val="left"/>
        <w:rPr>
          <w:rFonts w:ascii="Courier New" w:hAnsi="Courier New" w:cs="Courier New" w:eastAsia="Courier New"/>
          <w:sz w:val="20"/>
          <w:szCs w:val="20"/>
        </w:rPr>
        <w:sectPr>
          <w:type w:val="continuous"/>
          <w:pgSz w:w="12240" w:h="15840"/>
          <w:pgMar w:top="0" w:bottom="280" w:left="1700" w:right="1580"/>
        </w:sectPr>
      </w:pPr>
    </w:p>
    <w:p>
      <w:pPr>
        <w:spacing w:before="7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0" w:after="0" w:line="240" w:lineRule="auto"/>
        <w:ind w:left="82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740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880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1080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1130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1250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1280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1230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1040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900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500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700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780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750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650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550;...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82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830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980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1180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1320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1420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1300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700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900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850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840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380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780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750;...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82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880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1060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1230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1390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900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1100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1060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950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870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900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930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950;...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82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910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1090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1270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1200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1100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1350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1200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1150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1010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880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1000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1050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1100;...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82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950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1190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1370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1200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1100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1600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1380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1070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900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1050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1150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1200;...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82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1430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1430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1460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1600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1600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1600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1600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1500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1550;...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82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1420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1430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1480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1510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1430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1300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1200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980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850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750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550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500;...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82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1380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1410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1430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4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1320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1280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1200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1080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940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780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620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460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370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350;...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82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1370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1390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1410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1430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1440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1140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1110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1050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950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820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690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540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380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300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210;...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82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3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50</w:t>
      </w:r>
      <w:r>
        <w:rPr>
          <w:rFonts w:ascii="Courier New" w:hAnsi="Courier New" w:cs="Courier New" w:eastAsia="Courier New"/>
          <w:b/>
          <w:bCs/>
          <w:color w:val="008000"/>
          <w:spacing w:val="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3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70</w:t>
      </w:r>
      <w:r>
        <w:rPr>
          <w:rFonts w:ascii="Courier New" w:hAnsi="Courier New" w:cs="Courier New" w:eastAsia="Courier New"/>
          <w:b/>
          <w:bCs/>
          <w:color w:val="008000"/>
          <w:spacing w:val="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3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90</w:t>
      </w:r>
      <w:r>
        <w:rPr>
          <w:rFonts w:ascii="Courier New" w:hAnsi="Courier New" w:cs="Courier New" w:eastAsia="Courier New"/>
          <w:b/>
          <w:bCs/>
          <w:color w:val="008000"/>
          <w:spacing w:val="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4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00</w:t>
      </w:r>
      <w:r>
        <w:rPr>
          <w:rFonts w:ascii="Courier New" w:hAnsi="Courier New" w:cs="Courier New" w:eastAsia="Courier New"/>
          <w:b/>
          <w:bCs/>
          <w:color w:val="008000"/>
          <w:spacing w:val="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4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10</w:t>
      </w:r>
      <w:r>
        <w:rPr>
          <w:rFonts w:ascii="Courier New" w:hAnsi="Courier New" w:cs="Courier New" w:eastAsia="Courier New"/>
          <w:b/>
          <w:bCs/>
          <w:color w:val="008000"/>
          <w:spacing w:val="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6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4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8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80</w:t>
      </w:r>
      <w:r>
        <w:rPr>
          <w:rFonts w:ascii="Courier New" w:hAnsi="Courier New" w:cs="Courier New" w:eastAsia="Courier New"/>
          <w:b/>
          <w:bCs/>
          <w:color w:val="00800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6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9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5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7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4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3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2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90</w:t>
      </w:r>
      <w:r>
        <w:rPr>
          <w:rFonts w:ascii="Courier New" w:hAnsi="Courier New" w:cs="Courier New" w:eastAsia="Courier New"/>
          <w:b/>
          <w:bCs/>
          <w:color w:val="00800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2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1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5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]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figure(1);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meshz(x,y,z)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line="240" w:lineRule="auto" w:after="0"/>
        <w:jc w:val="left"/>
        <w:rPr>
          <w:rFonts w:ascii="Courier New" w:hAnsi="Courier New" w:cs="Courier New" w:eastAsia="Courier New"/>
          <w:sz w:val="20"/>
          <w:szCs w:val="20"/>
        </w:rPr>
        <w:sectPr>
          <w:headerReference w:type="even" r:id="rId20"/>
          <w:pgSz w:w="12240" w:h="15840"/>
          <w:pgMar w:header="0" w:footer="0" w:top="0" w:bottom="280" w:left="1700" w:right="1580"/>
        </w:sectPr>
      </w:pPr>
    </w:p>
    <w:p>
      <w:pPr>
        <w:spacing w:before="9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2" w:after="0" w:line="146" w:lineRule="exact"/>
        <w:ind w:left="399"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-2"/>
          <w:w w:val="100"/>
          <w:sz w:val="13"/>
          <w:szCs w:val="13"/>
        </w:rPr>
        <w:t>2000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2" w:after="0" w:line="146" w:lineRule="exact"/>
        <w:ind w:left="399"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-2"/>
          <w:w w:val="100"/>
          <w:sz w:val="13"/>
          <w:szCs w:val="13"/>
        </w:rPr>
        <w:t>1500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2" w:after="0" w:line="146" w:lineRule="exact"/>
        <w:ind w:left="399"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-2"/>
          <w:w w:val="100"/>
          <w:sz w:val="13"/>
          <w:szCs w:val="13"/>
        </w:rPr>
        <w:t>1000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2" w:after="0" w:line="146" w:lineRule="exact"/>
        <w:ind w:left="458"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-2"/>
          <w:w w:val="100"/>
          <w:sz w:val="13"/>
          <w:szCs w:val="13"/>
        </w:rPr>
        <w:t>500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line="280" w:lineRule="exact" w:after="0"/>
        <w:jc w:val="left"/>
        <w:rPr>
          <w:sz w:val="28"/>
          <w:szCs w:val="28"/>
        </w:rPr>
        <w:sectPr>
          <w:headerReference w:type="default" r:id="rId21"/>
          <w:pgSz w:w="12240" w:h="15840"/>
          <w:pgMar w:header="0" w:footer="0" w:top="0" w:bottom="280" w:left="1700" w:right="1720"/>
        </w:sectPr>
      </w:pPr>
    </w:p>
    <w:p>
      <w:pPr>
        <w:spacing w:before="42" w:after="0" w:line="240" w:lineRule="auto"/>
        <w:ind w:right="-20"/>
        <w:jc w:val="righ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0"/>
          <w:w w:val="85"/>
          <w:sz w:val="13"/>
          <w:szCs w:val="13"/>
        </w:rPr>
        <w:t>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0" w:after="0" w:line="149" w:lineRule="exact"/>
        <w:ind w:right="-18"/>
        <w:jc w:val="righ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-2"/>
          <w:w w:val="85"/>
          <w:sz w:val="13"/>
          <w:szCs w:val="13"/>
        </w:rPr>
        <w:t>6000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right="-59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-2"/>
          <w:w w:val="85"/>
          <w:sz w:val="13"/>
          <w:szCs w:val="13"/>
        </w:rPr>
        <w:t>4000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-2"/>
          <w:w w:val="100"/>
          <w:sz w:val="13"/>
          <w:szCs w:val="13"/>
        </w:rPr>
        <w:t>2000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166" w:lineRule="exact"/>
        <w:ind w:right="-20"/>
        <w:jc w:val="righ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0"/>
          <w:w w:val="100"/>
          <w:position w:val="1"/>
          <w:sz w:val="13"/>
          <w:szCs w:val="13"/>
        </w:rPr>
        <w:t>0</w:t>
      </w:r>
      <w:r>
        <w:rPr>
          <w:rFonts w:ascii="Arial" w:hAnsi="Arial" w:cs="Arial" w:eastAsia="Arial"/>
          <w:spacing w:val="0"/>
          <w:w w:val="100"/>
          <w:position w:val="1"/>
          <w:sz w:val="13"/>
          <w:szCs w:val="13"/>
        </w:rPr>
        <w:t>   </w:t>
      </w:r>
      <w:r>
        <w:rPr>
          <w:rFonts w:ascii="Arial" w:hAnsi="Arial" w:cs="Arial" w:eastAsia="Arial"/>
          <w:spacing w:val="4"/>
          <w:w w:val="100"/>
          <w:position w:val="1"/>
          <w:sz w:val="13"/>
          <w:szCs w:val="13"/>
        </w:rPr>
        <w:t> </w:t>
      </w:r>
      <w:r>
        <w:rPr>
          <w:rFonts w:ascii="Arial" w:hAnsi="Arial" w:cs="Arial" w:eastAsia="Arial"/>
          <w:spacing w:val="0"/>
          <w:w w:val="85"/>
          <w:position w:val="0"/>
          <w:sz w:val="13"/>
          <w:szCs w:val="13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right="-59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-2"/>
          <w:w w:val="85"/>
          <w:sz w:val="13"/>
          <w:szCs w:val="13"/>
        </w:rPr>
        <w:t>2000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59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-2"/>
          <w:w w:val="85"/>
          <w:sz w:val="13"/>
          <w:szCs w:val="13"/>
        </w:rPr>
        <w:t>4000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3"/>
          <w:szCs w:val="13"/>
        </w:rPr>
      </w:pPr>
      <w:r>
        <w:rPr>
          <w:rFonts w:ascii="Arial" w:hAnsi="Arial" w:cs="Arial" w:eastAsia="Arial"/>
          <w:spacing w:val="-2"/>
          <w:w w:val="100"/>
          <w:sz w:val="13"/>
          <w:szCs w:val="13"/>
        </w:rPr>
        <w:t>6000</w:t>
      </w:r>
      <w:r>
        <w:rPr>
          <w:rFonts w:ascii="Arial" w:hAnsi="Arial" w:cs="Arial" w:eastAsia="Arial"/>
          <w:spacing w:val="0"/>
          <w:w w:val="100"/>
          <w:sz w:val="13"/>
          <w:szCs w:val="13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3"/>
          <w:szCs w:val="13"/>
        </w:rPr>
        <w:sectPr>
          <w:type w:val="continuous"/>
          <w:pgSz w:w="12240" w:h="15840"/>
          <w:pgMar w:top="0" w:bottom="280" w:left="1700" w:right="1720"/>
          <w:cols w:num="6" w:equalWidth="0">
            <w:col w:w="639" w:space="287"/>
            <w:col w:w="238" w:space="297"/>
            <w:col w:w="997" w:space="635"/>
            <w:col w:w="238" w:space="459"/>
            <w:col w:w="238" w:space="459"/>
            <w:col w:w="4333"/>
          </w:cols>
        </w:sectPr>
      </w:pPr>
    </w:p>
    <w:p>
      <w:pPr>
        <w:spacing w:before="1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/>
        <w:pict>
          <v:group style="position:absolute;margin-left:89.746216pt;margin-top:-240.887253pt;width:239.12266pt;height:209.289584pt;mso-position-horizontal-relative:page;mso-position-vertical-relative:paragraph;z-index:-5468" coordorigin="1795,-4818" coordsize="4782,4186">
            <v:group style="position:absolute;left:1801;top:-4811;width:4770;height:4173" coordorigin="1801,-4811" coordsize="4770,4173">
              <v:shape style="position:absolute;left:1801;top:-4811;width:4770;height:4173" coordorigin="1801,-4811" coordsize="4770,4173" path="m1801,-638l6571,-638,6571,-4811,1801,-4811,1801,-638xe" filled="t" fillcolor="#DADADA" stroked="f">
                <v:path arrowok="t"/>
                <v:fill/>
              </v:shape>
            </v:group>
            <v:group style="position:absolute;left:4505;top:-4504;width:1599;height:2736" coordorigin="4505,-4504" coordsize="1599,2736">
              <v:shape style="position:absolute;left:4505;top:-4504;width:1599;height:2736" coordorigin="4505,-4504" coordsize="1599,2736" path="m4505,-4504l4505,-2621,6104,-1768,6104,-3642,4505,-4504xe" filled="t" fillcolor="#FFFFFF" stroked="f">
                <v:path arrowok="t"/>
                <v:fill/>
              </v:shape>
            </v:group>
            <v:group style="position:absolute;left:2413;top:-2621;width:3690;height:1507" coordorigin="2413,-2621" coordsize="3690,1507">
              <v:shape style="position:absolute;left:2413;top:-2621;width:3690;height:1507" coordorigin="2413,-2621" coordsize="3690,1507" path="m4505,-2621l2413,-1966,4020,-1114,6104,-1768,4505,-2621xe" filled="t" fillcolor="#FFFFFF" stroked="f">
                <v:path arrowok="t"/>
                <v:fill/>
              </v:shape>
            </v:group>
            <v:group style="position:absolute;left:2413;top:-2621;width:3690;height:1507" coordorigin="2413,-2621" coordsize="3690,1507">
              <v:shape style="position:absolute;left:2413;top:-2621;width:3690;height:1507" coordorigin="2413,-2621" coordsize="3690,1507" path="m4020,-1114l2413,-1966,4505,-2621,6104,-1768,4020,-1114e" filled="f" stroked="t" strokeweight=".090733pt" strokecolor="#FFFFFF">
                <v:path arrowok="t"/>
              </v:shape>
              <v:shape style="position:absolute;left:2361;top:-4505;width:3811;height:3431" type="#_x0000_t75">
                <v:imagedata r:id="rId22" o:title="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xi=0:50:5600;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yi=0:50:4800;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496" w:lineRule="auto"/>
        <w:ind w:left="100" w:right="434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figure(2)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z1i=interp2(x,y,z,xi,yi','nearest');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surfc(xi,yi,z1i)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34.737781pt;height:195.3pt;mso-position-horizontal-relative:char;mso-position-vertical-relative:line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2240" w:h="15840"/>
          <w:pgMar w:top="0" w:bottom="280" w:left="1700" w:right="1720"/>
        </w:sectPr>
      </w:pPr>
    </w:p>
    <w:p>
      <w:pPr>
        <w:spacing w:before="7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figure(3)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z2i=interp2(x,y,z,xi,yi');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19" w:lineRule="exact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surfc(xi,yi,z2i)</w:t>
      </w:r>
      <w:r>
        <w:rPr>
          <w:rFonts w:ascii="Courier New" w:hAnsi="Courier New" w:cs="Courier New" w:eastAsia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37.892699pt;height:226.8pt;mso-position-horizontal-relative:char;mso-position-vertical-relative:line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0" w:after="0" w:line="495" w:lineRule="auto"/>
        <w:ind w:left="100" w:right="458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figure(4)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z3i=interp2(x,y,z,xi,yi','cubic');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surfc(xi,yi,z3i)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line="495" w:lineRule="auto" w:after="0"/>
        <w:jc w:val="left"/>
        <w:rPr>
          <w:rFonts w:ascii="Courier New" w:hAnsi="Courier New" w:cs="Courier New" w:eastAsia="Courier New"/>
          <w:sz w:val="20"/>
          <w:szCs w:val="20"/>
        </w:rPr>
        <w:sectPr>
          <w:headerReference w:type="even" r:id="rId24"/>
          <w:pgSz w:w="12240" w:h="15840"/>
          <w:pgMar w:header="0" w:footer="0" w:top="0" w:bottom="280" w:left="1700" w:right="1720"/>
        </w:sectPr>
      </w:pPr>
    </w:p>
    <w:p>
      <w:pPr>
        <w:spacing w:before="3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29.589724pt;height:204.75pt;mso-position-horizontal-relative:char;mso-position-vertical-relative:line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figure(5)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subplot(1,2,1),contour(xi,yi,z2i,10);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19" w:lineRule="exact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subplot(1,2,2),contour(xi,yi,z3i,10);</w:t>
      </w:r>
      <w:r>
        <w:rPr>
          <w:rFonts w:ascii="Courier New" w:hAnsi="Courier New" w:cs="Courier New" w:eastAsia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line="220" w:lineRule="exact" w:after="0"/>
        <w:jc w:val="left"/>
        <w:rPr>
          <w:sz w:val="22"/>
          <w:szCs w:val="22"/>
        </w:rPr>
        <w:sectPr>
          <w:headerReference w:type="default" r:id="rId26"/>
          <w:pgSz w:w="12240" w:h="15840"/>
          <w:pgMar w:header="0" w:footer="0" w:top="0" w:bottom="280" w:left="1700" w:right="1720"/>
        </w:sectPr>
      </w:pPr>
    </w:p>
    <w:p>
      <w:pPr>
        <w:spacing w:before="47" w:after="0" w:line="136" w:lineRule="exact"/>
        <w:ind w:left="700" w:right="-58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spacing w:val="-4"/>
          <w:w w:val="158"/>
          <w:sz w:val="12"/>
          <w:szCs w:val="12"/>
        </w:rPr>
        <w:t>4500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before="47" w:after="0" w:line="136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 w:hAnsi="Arial" w:cs="Arial" w:eastAsia="Arial"/>
          <w:spacing w:val="-4"/>
          <w:w w:val="158"/>
          <w:sz w:val="12"/>
          <w:szCs w:val="12"/>
        </w:rPr>
        <w:t>4500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line="136" w:lineRule="exact"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0" w:bottom="280" w:left="1700" w:right="1720"/>
          <w:cols w:num="2" w:equalWidth="0">
            <w:col w:w="1109" w:space="3185"/>
            <w:col w:w="4526"/>
          </w:cols>
        </w:sectPr>
      </w:pPr>
    </w:p>
    <w:p>
      <w:pPr>
        <w:spacing w:before="7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150" w:lineRule="exact" w:after="0"/>
        <w:jc w:val="left"/>
        <w:rPr>
          <w:sz w:val="15"/>
          <w:szCs w:val="15"/>
        </w:rPr>
        <w:sectPr>
          <w:type w:val="continuous"/>
          <w:pgSz w:w="12240" w:h="15840"/>
          <w:pgMar w:top="0" w:bottom="280" w:left="1700" w:right="1720"/>
        </w:sectPr>
      </w:pPr>
    </w:p>
    <w:p>
      <w:pPr>
        <w:spacing w:before="47" w:after="0" w:line="136" w:lineRule="exact"/>
        <w:ind w:left="700" w:right="-58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spacing w:val="-4"/>
          <w:w w:val="158"/>
          <w:sz w:val="12"/>
          <w:szCs w:val="12"/>
        </w:rPr>
        <w:t>4000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before="47" w:after="0" w:line="136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 w:hAnsi="Arial" w:cs="Arial" w:eastAsia="Arial"/>
          <w:spacing w:val="-4"/>
          <w:w w:val="158"/>
          <w:sz w:val="12"/>
          <w:szCs w:val="12"/>
        </w:rPr>
        <w:t>4000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line="136" w:lineRule="exact"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0" w:bottom="280" w:left="1700" w:right="1720"/>
          <w:cols w:num="2" w:equalWidth="0">
            <w:col w:w="1109" w:space="3185"/>
            <w:col w:w="4526"/>
          </w:cols>
        </w:sectPr>
      </w:pPr>
    </w:p>
    <w:p>
      <w:pPr>
        <w:spacing w:before="7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140" w:lineRule="exact" w:after="0"/>
        <w:jc w:val="left"/>
        <w:rPr>
          <w:sz w:val="14"/>
          <w:szCs w:val="14"/>
        </w:rPr>
        <w:sectPr>
          <w:type w:val="continuous"/>
          <w:pgSz w:w="12240" w:h="15840"/>
          <w:pgMar w:top="0" w:bottom="280" w:left="1700" w:right="1720"/>
        </w:sectPr>
      </w:pPr>
    </w:p>
    <w:p>
      <w:pPr>
        <w:spacing w:before="47" w:after="0" w:line="136" w:lineRule="exact"/>
        <w:ind w:left="700" w:right="-58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spacing w:val="-4"/>
          <w:w w:val="158"/>
          <w:sz w:val="12"/>
          <w:szCs w:val="12"/>
        </w:rPr>
        <w:t>3500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tabs>
          <w:tab w:pos="660" w:val="left"/>
        </w:tabs>
        <w:spacing w:before="47" w:after="0" w:line="136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 w:hAnsi="Arial" w:cs="Arial" w:eastAsia="Arial"/>
          <w:w w:val="158"/>
          <w:sz w:val="12"/>
          <w:szCs w:val="12"/>
        </w:rPr>
      </w:r>
      <w:r>
        <w:rPr>
          <w:rFonts w:ascii="Arial" w:hAnsi="Arial" w:cs="Arial" w:eastAsia="Arial"/>
          <w:w w:val="158"/>
          <w:sz w:val="12"/>
          <w:szCs w:val="12"/>
          <w:u w:val="single" w:color="FFCF00"/>
        </w:rPr>
        <w:t> </w:t>
      </w:r>
      <w:r>
        <w:rPr>
          <w:rFonts w:ascii="Arial" w:hAnsi="Arial" w:cs="Arial" w:eastAsia="Arial"/>
          <w:spacing w:val="16"/>
          <w:w w:val="100"/>
          <w:sz w:val="12"/>
          <w:szCs w:val="12"/>
          <w:u w:val="single" w:color="FFCF00"/>
        </w:rPr>
        <w:t> </w:t>
      </w:r>
      <w:r>
        <w:rPr>
          <w:rFonts w:ascii="Arial" w:hAnsi="Arial" w:cs="Arial" w:eastAsia="Arial"/>
          <w:spacing w:val="16"/>
          <w:w w:val="100"/>
          <w:sz w:val="12"/>
          <w:szCs w:val="12"/>
          <w:u w:val="single" w:color="FFCF00"/>
        </w:rPr>
      </w:r>
      <w:r>
        <w:rPr>
          <w:rFonts w:ascii="Arial" w:hAnsi="Arial" w:cs="Arial" w:eastAsia="Arial"/>
          <w:spacing w:val="16"/>
          <w:w w:val="100"/>
          <w:sz w:val="12"/>
          <w:szCs w:val="12"/>
        </w:rPr>
      </w:r>
      <w:r>
        <w:rPr>
          <w:rFonts w:ascii="Arial" w:hAnsi="Arial" w:cs="Arial" w:eastAsia="Arial"/>
          <w:spacing w:val="0"/>
          <w:w w:val="100"/>
          <w:sz w:val="12"/>
          <w:szCs w:val="12"/>
        </w:rPr>
        <w:tab/>
      </w:r>
      <w:r>
        <w:rPr>
          <w:rFonts w:ascii="Arial" w:hAnsi="Arial" w:cs="Arial" w:eastAsia="Arial"/>
          <w:spacing w:val="-4"/>
          <w:w w:val="158"/>
          <w:sz w:val="12"/>
          <w:szCs w:val="12"/>
        </w:rPr>
        <w:t>3500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line="136" w:lineRule="exact"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0" w:bottom="280" w:left="1700" w:right="1720"/>
          <w:cols w:num="2" w:equalWidth="0">
            <w:col w:w="1109" w:space="2513"/>
            <w:col w:w="5198"/>
          </w:cols>
        </w:sectPr>
      </w:pPr>
    </w:p>
    <w:p>
      <w:pPr>
        <w:spacing w:before="6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150" w:lineRule="exact" w:after="0"/>
        <w:jc w:val="left"/>
        <w:rPr>
          <w:sz w:val="15"/>
          <w:szCs w:val="15"/>
        </w:rPr>
        <w:sectPr>
          <w:type w:val="continuous"/>
          <w:pgSz w:w="12240" w:h="15840"/>
          <w:pgMar w:top="0" w:bottom="280" w:left="1700" w:right="1720"/>
        </w:sectPr>
      </w:pPr>
    </w:p>
    <w:p>
      <w:pPr>
        <w:spacing w:before="47" w:after="0" w:line="136" w:lineRule="exact"/>
        <w:ind w:left="700" w:right="-58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spacing w:val="-4"/>
          <w:w w:val="158"/>
          <w:sz w:val="12"/>
          <w:szCs w:val="12"/>
        </w:rPr>
        <w:t>3000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tabs>
          <w:tab w:pos="1340" w:val="left"/>
          <w:tab w:pos="1440" w:val="left"/>
        </w:tabs>
        <w:spacing w:before="47" w:after="0" w:line="136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 w:hAnsi="Arial" w:cs="Arial" w:eastAsia="Arial"/>
          <w:spacing w:val="-4"/>
          <w:w w:val="158"/>
          <w:sz w:val="12"/>
          <w:szCs w:val="12"/>
        </w:rPr>
        <w:t>300</w:t>
      </w:r>
      <w:r>
        <w:rPr>
          <w:rFonts w:ascii="Arial" w:hAnsi="Arial" w:cs="Arial" w:eastAsia="Arial"/>
          <w:spacing w:val="0"/>
          <w:w w:val="158"/>
          <w:sz w:val="12"/>
          <w:szCs w:val="12"/>
        </w:rPr>
        <w:t>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  <w:tab/>
      </w:r>
      <w:r>
        <w:rPr>
          <w:rFonts w:ascii="Arial" w:hAnsi="Arial" w:cs="Arial" w:eastAsia="Arial"/>
          <w:spacing w:val="0"/>
          <w:w w:val="158"/>
          <w:sz w:val="12"/>
          <w:szCs w:val="12"/>
        </w:rPr>
      </w:r>
      <w:r>
        <w:rPr>
          <w:rFonts w:ascii="Arial" w:hAnsi="Arial" w:cs="Arial" w:eastAsia="Arial"/>
          <w:spacing w:val="0"/>
          <w:w w:val="158"/>
          <w:sz w:val="12"/>
          <w:szCs w:val="12"/>
          <w:u w:val="single" w:color="FF5F00"/>
        </w:rPr>
        <w:t> </w:t>
      </w:r>
      <w:r>
        <w:rPr>
          <w:rFonts w:ascii="Arial" w:hAnsi="Arial" w:cs="Arial" w:eastAsia="Arial"/>
          <w:spacing w:val="0"/>
          <w:w w:val="100"/>
          <w:sz w:val="12"/>
          <w:szCs w:val="12"/>
          <w:u w:val="single" w:color="FF5F00"/>
        </w:rPr>
        <w:tab/>
      </w:r>
      <w:r>
        <w:rPr>
          <w:rFonts w:ascii="Arial" w:hAnsi="Arial" w:cs="Arial" w:eastAsia="Arial"/>
          <w:spacing w:val="0"/>
          <w:w w:val="100"/>
          <w:sz w:val="12"/>
          <w:szCs w:val="12"/>
          <w:u w:val="single" w:color="FF5F00"/>
        </w:rPr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line="136" w:lineRule="exact"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0" w:bottom="280" w:left="1700" w:right="1720"/>
          <w:cols w:num="2" w:equalWidth="0">
            <w:col w:w="1109" w:space="3185"/>
            <w:col w:w="4526"/>
          </w:cols>
        </w:sectPr>
      </w:pPr>
    </w:p>
    <w:p>
      <w:pPr>
        <w:spacing w:before="8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140" w:lineRule="exact" w:after="0"/>
        <w:jc w:val="left"/>
        <w:rPr>
          <w:sz w:val="14"/>
          <w:szCs w:val="14"/>
        </w:rPr>
        <w:sectPr>
          <w:type w:val="continuous"/>
          <w:pgSz w:w="12240" w:h="15840"/>
          <w:pgMar w:top="0" w:bottom="280" w:left="1700" w:right="1720"/>
        </w:sectPr>
      </w:pPr>
    </w:p>
    <w:p>
      <w:pPr>
        <w:spacing w:before="47" w:after="0" w:line="136" w:lineRule="exact"/>
        <w:ind w:left="700" w:right="-58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spacing w:val="-4"/>
          <w:w w:val="158"/>
          <w:sz w:val="12"/>
          <w:szCs w:val="12"/>
        </w:rPr>
        <w:t>2500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before="47" w:after="0" w:line="136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 w:hAnsi="Arial" w:cs="Arial" w:eastAsia="Arial"/>
          <w:spacing w:val="-4"/>
          <w:w w:val="158"/>
          <w:sz w:val="12"/>
          <w:szCs w:val="12"/>
        </w:rPr>
        <w:t>2500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line="136" w:lineRule="exact"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0" w:bottom="280" w:left="1700" w:right="1720"/>
          <w:cols w:num="2" w:equalWidth="0">
            <w:col w:w="1109" w:space="3185"/>
            <w:col w:w="4526"/>
          </w:cols>
        </w:sectPr>
      </w:pPr>
    </w:p>
    <w:p>
      <w:pPr>
        <w:spacing w:before="6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150" w:lineRule="exact" w:after="0"/>
        <w:jc w:val="left"/>
        <w:rPr>
          <w:sz w:val="15"/>
          <w:szCs w:val="15"/>
        </w:rPr>
        <w:sectPr>
          <w:type w:val="continuous"/>
          <w:pgSz w:w="12240" w:h="15840"/>
          <w:pgMar w:top="0" w:bottom="280" w:left="1700" w:right="1720"/>
        </w:sectPr>
      </w:pPr>
    </w:p>
    <w:p>
      <w:pPr>
        <w:spacing w:before="47" w:after="0" w:line="136" w:lineRule="exact"/>
        <w:ind w:left="700" w:right="-58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spacing w:val="-4"/>
          <w:w w:val="158"/>
          <w:sz w:val="12"/>
          <w:szCs w:val="12"/>
        </w:rPr>
        <w:t>2000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before="47" w:after="0" w:line="136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 w:hAnsi="Arial" w:cs="Arial" w:eastAsia="Arial"/>
          <w:spacing w:val="-4"/>
          <w:w w:val="158"/>
          <w:sz w:val="12"/>
          <w:szCs w:val="12"/>
        </w:rPr>
        <w:t>2000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line="136" w:lineRule="exact"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0" w:bottom="280" w:left="1700" w:right="1720"/>
          <w:cols w:num="2" w:equalWidth="0">
            <w:col w:w="1109" w:space="3185"/>
            <w:col w:w="4526"/>
          </w:cols>
        </w:sectPr>
      </w:pPr>
    </w:p>
    <w:p>
      <w:pPr>
        <w:spacing w:before="7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150" w:lineRule="exact" w:after="0"/>
        <w:jc w:val="left"/>
        <w:rPr>
          <w:sz w:val="15"/>
          <w:szCs w:val="15"/>
        </w:rPr>
        <w:sectPr>
          <w:type w:val="continuous"/>
          <w:pgSz w:w="12240" w:h="15840"/>
          <w:pgMar w:top="0" w:bottom="280" w:left="1700" w:right="1720"/>
        </w:sectPr>
      </w:pPr>
    </w:p>
    <w:p>
      <w:pPr>
        <w:spacing w:before="47" w:after="0" w:line="136" w:lineRule="exact"/>
        <w:ind w:left="700" w:right="-58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spacing w:val="-4"/>
          <w:w w:val="158"/>
          <w:sz w:val="12"/>
          <w:szCs w:val="12"/>
        </w:rPr>
        <w:t>1500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before="47" w:after="0" w:line="136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 w:hAnsi="Arial" w:cs="Arial" w:eastAsia="Arial"/>
          <w:spacing w:val="-4"/>
          <w:w w:val="158"/>
          <w:sz w:val="12"/>
          <w:szCs w:val="12"/>
        </w:rPr>
        <w:t>1500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line="136" w:lineRule="exact"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0" w:bottom="280" w:left="1700" w:right="1720"/>
          <w:cols w:num="2" w:equalWidth="0">
            <w:col w:w="1109" w:space="3185"/>
            <w:col w:w="4526"/>
          </w:cols>
        </w:sectPr>
      </w:pPr>
    </w:p>
    <w:p>
      <w:pPr>
        <w:spacing w:before="7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line="140" w:lineRule="exact" w:after="0"/>
        <w:jc w:val="left"/>
        <w:rPr>
          <w:sz w:val="14"/>
          <w:szCs w:val="14"/>
        </w:rPr>
        <w:sectPr>
          <w:type w:val="continuous"/>
          <w:pgSz w:w="12240" w:h="15840"/>
          <w:pgMar w:top="0" w:bottom="280" w:left="1700" w:right="1720"/>
        </w:sectPr>
      </w:pPr>
    </w:p>
    <w:p>
      <w:pPr>
        <w:spacing w:before="47" w:after="0" w:line="136" w:lineRule="exact"/>
        <w:ind w:left="700" w:right="-58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spacing w:val="-4"/>
          <w:w w:val="158"/>
          <w:sz w:val="12"/>
          <w:szCs w:val="12"/>
        </w:rPr>
        <w:t>1000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before="47" w:after="0" w:line="136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 w:hAnsi="Arial" w:cs="Arial" w:eastAsia="Arial"/>
          <w:spacing w:val="-4"/>
          <w:w w:val="158"/>
          <w:sz w:val="12"/>
          <w:szCs w:val="12"/>
        </w:rPr>
        <w:t>1000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line="136" w:lineRule="exact"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0" w:bottom="280" w:left="1700" w:right="1720"/>
          <w:cols w:num="2" w:equalWidth="0">
            <w:col w:w="1109" w:space="3185"/>
            <w:col w:w="4526"/>
          </w:cols>
        </w:sectPr>
      </w:pPr>
    </w:p>
    <w:p>
      <w:pPr>
        <w:spacing w:before="7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150" w:lineRule="exact" w:after="0"/>
        <w:jc w:val="left"/>
        <w:rPr>
          <w:sz w:val="15"/>
          <w:szCs w:val="15"/>
        </w:rPr>
        <w:sectPr>
          <w:type w:val="continuous"/>
          <w:pgSz w:w="12240" w:h="15840"/>
          <w:pgMar w:top="0" w:bottom="280" w:left="1700" w:right="1720"/>
        </w:sectPr>
      </w:pPr>
    </w:p>
    <w:p>
      <w:pPr>
        <w:spacing w:before="47" w:after="0" w:line="136" w:lineRule="exact"/>
        <w:ind w:right="-20"/>
        <w:jc w:val="righ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spacing w:val="-4"/>
          <w:w w:val="158"/>
          <w:sz w:val="12"/>
          <w:szCs w:val="12"/>
        </w:rPr>
        <w:t>500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before="47" w:after="0" w:line="136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 w:hAnsi="Arial" w:cs="Arial" w:eastAsia="Arial"/>
          <w:spacing w:val="-4"/>
          <w:w w:val="158"/>
          <w:sz w:val="12"/>
          <w:szCs w:val="12"/>
        </w:rPr>
        <w:t>500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line="136" w:lineRule="exact"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0" w:bottom="280" w:left="1700" w:right="1720"/>
          <w:cols w:num="2" w:equalWidth="0">
            <w:col w:w="1109" w:space="3287"/>
            <w:col w:w="4424"/>
          </w:cols>
        </w:sectPr>
      </w:pPr>
    </w:p>
    <w:p>
      <w:pPr>
        <w:spacing w:before="7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150" w:lineRule="exact" w:after="0"/>
        <w:jc w:val="left"/>
        <w:rPr>
          <w:sz w:val="15"/>
          <w:szCs w:val="15"/>
        </w:rPr>
        <w:sectPr>
          <w:type w:val="continuous"/>
          <w:pgSz w:w="12240" w:h="15840"/>
          <w:pgMar w:top="0" w:bottom="280" w:left="1700" w:right="1720"/>
        </w:sectPr>
      </w:pPr>
    </w:p>
    <w:p>
      <w:pPr>
        <w:spacing w:before="47" w:after="0" w:line="127" w:lineRule="exact"/>
        <w:ind w:left="1007" w:right="-2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spacing w:val="0"/>
          <w:w w:val="158"/>
          <w:position w:val="0"/>
          <w:sz w:val="12"/>
          <w:szCs w:val="12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</w:r>
    </w:p>
    <w:p>
      <w:pPr>
        <w:tabs>
          <w:tab w:pos="1920" w:val="left"/>
          <w:tab w:pos="2900" w:val="left"/>
        </w:tabs>
        <w:spacing w:before="0" w:after="0" w:line="112" w:lineRule="exact"/>
        <w:ind w:left="1124" w:right="-58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spacing w:val="0"/>
          <w:w w:val="159"/>
          <w:sz w:val="12"/>
          <w:szCs w:val="12"/>
        </w:rPr>
        <w:t>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  <w:tab/>
      </w:r>
      <w:r>
        <w:rPr>
          <w:rFonts w:ascii="Arial" w:hAnsi="Arial" w:cs="Arial" w:eastAsia="Arial"/>
          <w:spacing w:val="-6"/>
          <w:w w:val="159"/>
          <w:sz w:val="12"/>
          <w:szCs w:val="12"/>
        </w:rPr>
        <w:t>200</w:t>
      </w:r>
      <w:r>
        <w:rPr>
          <w:rFonts w:ascii="Arial" w:hAnsi="Arial" w:cs="Arial" w:eastAsia="Arial"/>
          <w:spacing w:val="0"/>
          <w:w w:val="159"/>
          <w:sz w:val="12"/>
          <w:szCs w:val="12"/>
        </w:rPr>
        <w:t>0</w:t>
      </w:r>
      <w:r>
        <w:rPr>
          <w:rFonts w:ascii="Arial" w:hAnsi="Arial" w:cs="Arial" w:eastAsia="Arial"/>
          <w:spacing w:val="-49"/>
          <w:w w:val="159"/>
          <w:sz w:val="12"/>
          <w:szCs w:val="12"/>
        </w:rPr>
        <w:t> </w:t>
      </w:r>
      <w:r>
        <w:rPr>
          <w:rFonts w:ascii="Arial" w:hAnsi="Arial" w:cs="Arial" w:eastAsia="Arial"/>
          <w:spacing w:val="0"/>
          <w:w w:val="100"/>
          <w:sz w:val="12"/>
          <w:szCs w:val="12"/>
        </w:rPr>
        <w:tab/>
      </w:r>
      <w:r>
        <w:rPr>
          <w:rFonts w:ascii="Arial" w:hAnsi="Arial" w:cs="Arial" w:eastAsia="Arial"/>
          <w:spacing w:val="-4"/>
          <w:w w:val="158"/>
          <w:sz w:val="12"/>
          <w:szCs w:val="12"/>
        </w:rPr>
        <w:t>4000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before="47" w:after="0" w:line="127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>
        <w:rPr/>
        <w:br w:type="column"/>
      </w:r>
      <w:r>
        <w:rPr>
          <w:rFonts w:ascii="Arial" w:hAnsi="Arial" w:cs="Arial" w:eastAsia="Arial"/>
          <w:spacing w:val="0"/>
          <w:w w:val="158"/>
          <w:position w:val="0"/>
          <w:sz w:val="12"/>
          <w:szCs w:val="12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2"/>
          <w:szCs w:val="12"/>
        </w:rPr>
      </w:r>
    </w:p>
    <w:p>
      <w:pPr>
        <w:tabs>
          <w:tab w:pos="920" w:val="left"/>
          <w:tab w:pos="1900" w:val="left"/>
        </w:tabs>
        <w:spacing w:before="0" w:after="0" w:line="112" w:lineRule="exact"/>
        <w:ind w:left="117" w:right="-20"/>
        <w:jc w:val="left"/>
        <w:rPr>
          <w:rFonts w:ascii="Arial" w:hAnsi="Arial" w:cs="Arial" w:eastAsia="Arial"/>
          <w:sz w:val="12"/>
          <w:szCs w:val="12"/>
        </w:rPr>
      </w:pPr>
      <w:r>
        <w:rPr>
          <w:rFonts w:ascii="Arial" w:hAnsi="Arial" w:cs="Arial" w:eastAsia="Arial"/>
          <w:spacing w:val="0"/>
          <w:w w:val="159"/>
          <w:sz w:val="12"/>
          <w:szCs w:val="12"/>
        </w:rPr>
        <w:t>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  <w:tab/>
      </w:r>
      <w:r>
        <w:rPr>
          <w:rFonts w:ascii="Arial" w:hAnsi="Arial" w:cs="Arial" w:eastAsia="Arial"/>
          <w:spacing w:val="-6"/>
          <w:w w:val="159"/>
          <w:sz w:val="12"/>
          <w:szCs w:val="12"/>
        </w:rPr>
        <w:t>200</w:t>
      </w:r>
      <w:r>
        <w:rPr>
          <w:rFonts w:ascii="Arial" w:hAnsi="Arial" w:cs="Arial" w:eastAsia="Arial"/>
          <w:spacing w:val="0"/>
          <w:w w:val="159"/>
          <w:sz w:val="12"/>
          <w:szCs w:val="12"/>
        </w:rPr>
        <w:t>0</w:t>
      </w:r>
      <w:r>
        <w:rPr>
          <w:rFonts w:ascii="Arial" w:hAnsi="Arial" w:cs="Arial" w:eastAsia="Arial"/>
          <w:spacing w:val="-49"/>
          <w:w w:val="159"/>
          <w:sz w:val="12"/>
          <w:szCs w:val="12"/>
        </w:rPr>
        <w:t> </w:t>
      </w:r>
      <w:r>
        <w:rPr>
          <w:rFonts w:ascii="Arial" w:hAnsi="Arial" w:cs="Arial" w:eastAsia="Arial"/>
          <w:spacing w:val="0"/>
          <w:w w:val="100"/>
          <w:sz w:val="12"/>
          <w:szCs w:val="12"/>
        </w:rPr>
        <w:tab/>
      </w:r>
      <w:r>
        <w:rPr>
          <w:rFonts w:ascii="Arial" w:hAnsi="Arial" w:cs="Arial" w:eastAsia="Arial"/>
          <w:spacing w:val="-4"/>
          <w:w w:val="158"/>
          <w:sz w:val="12"/>
          <w:szCs w:val="12"/>
        </w:rPr>
        <w:t>4000</w:t>
      </w:r>
      <w:r>
        <w:rPr>
          <w:rFonts w:ascii="Arial" w:hAnsi="Arial" w:cs="Arial" w:eastAsia="Arial"/>
          <w:spacing w:val="0"/>
          <w:w w:val="100"/>
          <w:sz w:val="12"/>
          <w:szCs w:val="12"/>
        </w:rPr>
      </w:r>
    </w:p>
    <w:p>
      <w:pPr>
        <w:spacing w:line="112" w:lineRule="exact" w:after="0"/>
        <w:jc w:val="left"/>
        <w:rPr>
          <w:rFonts w:ascii="Arial" w:hAnsi="Arial" w:cs="Arial" w:eastAsia="Arial"/>
          <w:sz w:val="12"/>
          <w:szCs w:val="12"/>
        </w:rPr>
        <w:sectPr>
          <w:type w:val="continuous"/>
          <w:pgSz w:w="12240" w:h="15840"/>
          <w:pgMar w:top="0" w:bottom="280" w:left="1700" w:right="1720"/>
          <w:cols w:num="2" w:equalWidth="0">
            <w:col w:w="3315" w:space="1286"/>
            <w:col w:w="4219"/>
          </w:cols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300" w:lineRule="exact"/>
        <w:ind w:left="100" w:right="-20"/>
        <w:jc w:val="left"/>
        <w:rPr>
          <w:rFonts w:ascii="MS Mincho" w:hAnsi="MS Mincho" w:cs="MS Mincho" w:eastAsia="MS Mincho"/>
          <w:sz w:val="24"/>
          <w:szCs w:val="24"/>
        </w:rPr>
      </w:pPr>
      <w:r>
        <w:rPr/>
        <w:pict>
          <v:group style="position:absolute;margin-left:89.683235pt;margin-top:-226.961502pt;width:410.5347pt;height:199.291648pt;mso-position-horizontal-relative:page;mso-position-vertical-relative:paragraph;z-index:-5467" coordorigin="1794,-4539" coordsize="8211,3986">
            <v:group style="position:absolute;left:1801;top:-4532;width:8196;height:3971" coordorigin="1801,-4532" coordsize="8196,3971">
              <v:shape style="position:absolute;left:1801;top:-4532;width:8196;height:3971" coordorigin="1801,-4532" coordsize="8196,3971" path="m1801,-561l9997,-561,9997,-4532,1801,-4532,1801,-561xe" filled="t" fillcolor="#DADADA" stroked="f">
                <v:path arrowok="t"/>
                <v:fill/>
              </v:shape>
            </v:group>
            <v:group style="position:absolute;left:2868;top:-4239;width:2732;height:3235" coordorigin="2868,-4239" coordsize="2732,3235">
              <v:shape style="position:absolute;left:2868;top:-4239;width:2732;height:3235" coordorigin="2868,-4239" coordsize="2732,3235" path="m2868,-1004l5600,-1004,5600,-4239,2868,-4239,2868,-1004xe" filled="t" fillcolor="#FFFFFF" stroked="f">
                <v:path arrowok="t"/>
                <v:fill/>
              </v:shape>
              <v:shape style="position:absolute;left:2863;top:-4240;width:2764;height:3245" type="#_x0000_t75">
                <v:imagedata r:id="rId28" o:title=""/>
              </v:shape>
            </v:group>
            <v:group style="position:absolute;left:5600;top:-4239;width:2;height:3235" coordorigin="5600,-4239" coordsize="2,3235">
              <v:shape style="position:absolute;left:5600;top:-4239;width:2;height:3235" coordorigin="5600,-4239" coordsize="0,3235" path="m5600,-4239l5600,-1004e" filled="f" stroked="t" strokeweight=".136383pt" strokecolor="#000000">
                <v:path arrowok="t"/>
              </v:shape>
            </v:group>
            <v:group style="position:absolute;left:2868;top:-4239;width:2;height:3235" coordorigin="2868,-4239" coordsize="2,3235">
              <v:shape style="position:absolute;left:2868;top:-4239;width:2;height:3235" coordorigin="2868,-4239" coordsize="0,3235" path="m2868,-4239l2868,-1004e" filled="f" stroked="t" strokeweight=".136390pt" strokecolor="#000000">
                <v:path arrowok="t"/>
              </v:shape>
            </v:group>
            <v:group style="position:absolute;left:2875;top:-1037;width:15;height:2" coordorigin="2875,-1037" coordsize="15,2">
              <v:shape style="position:absolute;left:2875;top:-1037;width:15;height:2" coordorigin="2875,-1037" coordsize="15,0" path="m2875,-1037l2890,-1037e" filled="f" stroked="t" strokeweight=".470516pt" strokecolor="#000000">
                <v:path arrowok="t"/>
              </v:shape>
            </v:group>
            <v:group style="position:absolute;left:2875;top:-4197;width:15;height:2" coordorigin="2875,-4197" coordsize="15,2">
              <v:shape style="position:absolute;left:2875;top:-4197;width:15;height:2" coordorigin="2875,-4197" coordsize="15,0" path="m2875,-4197l2890,-4197e" filled="f" stroked="t" strokeweight=".470516pt" strokecolor="#000000">
                <v:path arrowok="t"/>
              </v:shape>
            </v:group>
            <v:group style="position:absolute;left:3832;top:-1042;width:2;height:38" coordorigin="3832,-1042" coordsize="2,38">
              <v:shape style="position:absolute;left:3832;top:-1042;width:2;height:38" coordorigin="3832,-1042" coordsize="0,38" path="m3832,-1004l3832,-1042e" filled="f" stroked="t" strokeweight=".136383pt" strokecolor="#000000">
                <v:path arrowok="t"/>
              </v:shape>
            </v:group>
            <v:group style="position:absolute;left:3839;top:-1037;width:15;height:2" coordorigin="3839,-1037" coordsize="15,2">
              <v:shape style="position:absolute;left:3839;top:-1037;width:15;height:2" coordorigin="3839,-1037" coordsize="15,0" path="m3839,-1037l3854,-1037e" filled="f" stroked="t" strokeweight=".470516pt" strokecolor="#000000">
                <v:path arrowok="t"/>
              </v:shape>
            </v:group>
            <v:group style="position:absolute;left:3832;top:-4230;width:2;height:28" coordorigin="3832,-4230" coordsize="2,28">
              <v:shape style="position:absolute;left:3832;top:-4230;width:2;height:28" coordorigin="3832,-4230" coordsize="0,28" path="m3832,-4230l3832,-4202e" filled="f" stroked="t" strokeweight=".136383pt" strokecolor="#000000">
                <v:path arrowok="t"/>
              </v:shape>
            </v:group>
            <v:group style="position:absolute;left:3839;top:-4197;width:15;height:2" coordorigin="3839,-4197" coordsize="15,2">
              <v:shape style="position:absolute;left:3839;top:-4197;width:15;height:2" coordorigin="3839,-4197" coordsize="15,0" path="m3839,-4197l3854,-4197e" filled="f" stroked="t" strokeweight=".470516pt" strokecolor="#000000">
                <v:path arrowok="t"/>
              </v:shape>
            </v:group>
            <v:group style="position:absolute;left:4811;top:-1042;width:2;height:38" coordorigin="4811,-1042" coordsize="2,38">
              <v:shape style="position:absolute;left:4811;top:-1042;width:2;height:38" coordorigin="4811,-1042" coordsize="0,38" path="m4811,-1004l4811,-1042e" filled="f" stroked="t" strokeweight=".136383pt" strokecolor="#000000">
                <v:path arrowok="t"/>
              </v:shape>
            </v:group>
            <v:group style="position:absolute;left:4818;top:-1037;width:15;height:2" coordorigin="4818,-1037" coordsize="15,2">
              <v:shape style="position:absolute;left:4818;top:-1037;width:15;height:2" coordorigin="4818,-1037" coordsize="15,0" path="m4818,-1037l4833,-1037e" filled="f" stroked="t" strokeweight=".470516pt" strokecolor="#000000">
                <v:path arrowok="t"/>
              </v:shape>
            </v:group>
            <v:group style="position:absolute;left:4811;top:-4230;width:2;height:28" coordorigin="4811,-4230" coordsize="2,28">
              <v:shape style="position:absolute;left:4811;top:-4230;width:2;height:28" coordorigin="4811,-4230" coordsize="0,28" path="m4811,-4230l4811,-4202e" filled="f" stroked="t" strokeweight=".136383pt" strokecolor="#000000">
                <v:path arrowok="t"/>
              </v:shape>
            </v:group>
            <v:group style="position:absolute;left:4818;top:-4197;width:15;height:2" coordorigin="4818,-4197" coordsize="15,2">
              <v:shape style="position:absolute;left:4818;top:-4197;width:15;height:2" coordorigin="4818,-4197" coordsize="15,0" path="m4818,-4197l4833,-4197e" filled="f" stroked="t" strokeweight=".470516pt" strokecolor="#000000">
                <v:path arrowok="t"/>
              </v:shape>
            </v:group>
            <v:group style="position:absolute;left:2919;top:-999;width:15;height:2" coordorigin="2919,-999" coordsize="15,2">
              <v:shape style="position:absolute;left:2919;top:-999;width:15;height:2" coordorigin="2919,-999" coordsize="15,0" path="m2919,-999l2933,-999e" filled="f" stroked="t" strokeweight=".470516pt" strokecolor="#000000">
                <v:path arrowok="t"/>
              </v:shape>
            </v:group>
            <v:group style="position:absolute;left:5548;top:-999;width:15;height:2" coordorigin="5548,-999" coordsize="15,2">
              <v:shape style="position:absolute;left:5548;top:-999;width:15;height:2" coordorigin="5548,-999" coordsize="15,0" path="m5548,-999l5563,-999e" filled="f" stroked="t" strokeweight=".470516pt" strokecolor="#000000">
                <v:path arrowok="t"/>
              </v:shape>
            </v:group>
            <v:group style="position:absolute;left:2868;top:-1344;width:44;height:2" coordorigin="2868,-1344" coordsize="44,2">
              <v:shape style="position:absolute;left:2868;top:-1344;width:44;height:2" coordorigin="2868,-1344" coordsize="44,0" path="m2868,-1344l2912,-1344e" filled="f" stroked="t" strokeweight=".088133pt" strokecolor="#000000">
                <v:path arrowok="t"/>
              </v:shape>
            </v:group>
            <v:group style="position:absolute;left:2919;top:-1339;width:15;height:2" coordorigin="2919,-1339" coordsize="15,2">
              <v:shape style="position:absolute;left:2919;top:-1339;width:15;height:2" coordorigin="2919,-1339" coordsize="15,0" path="m2919,-1339l2933,-1339e" filled="f" stroked="t" strokeweight=".470516pt" strokecolor="#000000">
                <v:path arrowok="t"/>
              </v:shape>
            </v:group>
            <v:group style="position:absolute;left:5541;top:-1344;width:59;height:2" coordorigin="5541,-1344" coordsize="59,2">
              <v:shape style="position:absolute;left:5541;top:-1344;width:59;height:2" coordorigin="5541,-1344" coordsize="59,0" path="m5600,-1344l5541,-1344e" filled="f" stroked="t" strokeweight=".088133pt" strokecolor="#000000">
                <v:path arrowok="t"/>
              </v:shape>
            </v:group>
            <v:group style="position:absolute;left:5548;top:-1339;width:15;height:2" coordorigin="5548,-1339" coordsize="15,2">
              <v:shape style="position:absolute;left:5548;top:-1339;width:15;height:2" coordorigin="5548,-1339" coordsize="15,0" path="m5548,-1339l5563,-1339e" filled="f" stroked="t" strokeweight=".470516pt" strokecolor="#000000">
                <v:path arrowok="t"/>
              </v:shape>
            </v:group>
            <v:group style="position:absolute;left:2868;top:-1683;width:44;height:2" coordorigin="2868,-1683" coordsize="44,2">
              <v:shape style="position:absolute;left:2868;top:-1683;width:44;height:2" coordorigin="2868,-1683" coordsize="44,0" path="m2868,-1683l2912,-1683e" filled="f" stroked="t" strokeweight=".088133pt" strokecolor="#000000">
                <v:path arrowok="t"/>
              </v:shape>
            </v:group>
            <v:group style="position:absolute;left:2919;top:-1679;width:15;height:2" coordorigin="2919,-1679" coordsize="15,2">
              <v:shape style="position:absolute;left:2919;top:-1679;width:15;height:2" coordorigin="2919,-1679" coordsize="15,0" path="m2919,-1679l2933,-1679e" filled="f" stroked="t" strokeweight=".470516pt" strokecolor="#000000">
                <v:path arrowok="t"/>
              </v:shape>
            </v:group>
            <v:group style="position:absolute;left:5541;top:-1683;width:59;height:2" coordorigin="5541,-1683" coordsize="59,2">
              <v:shape style="position:absolute;left:5541;top:-1683;width:59;height:2" coordorigin="5541,-1683" coordsize="59,0" path="m5600,-1683l5541,-1683e" filled="f" stroked="t" strokeweight=".088133pt" strokecolor="#000000">
                <v:path arrowok="t"/>
              </v:shape>
            </v:group>
            <v:group style="position:absolute;left:5548;top:-1679;width:15;height:2" coordorigin="5548,-1679" coordsize="15,2">
              <v:shape style="position:absolute;left:5548;top:-1679;width:15;height:2" coordorigin="5548,-1679" coordsize="15,0" path="m5548,-1679l5563,-1679e" filled="f" stroked="t" strokeweight=".470516pt" strokecolor="#000000">
                <v:path arrowok="t"/>
              </v:shape>
            </v:group>
            <v:group style="position:absolute;left:2868;top:-2013;width:44;height:2" coordorigin="2868,-2013" coordsize="44,2">
              <v:shape style="position:absolute;left:2868;top:-2013;width:44;height:2" coordorigin="2868,-2013" coordsize="44,0" path="m2868,-2013l2912,-2013e" filled="f" stroked="t" strokeweight=".088133pt" strokecolor="#000000">
                <v:path arrowok="t"/>
              </v:shape>
            </v:group>
            <v:group style="position:absolute;left:2919;top:-2009;width:15;height:2" coordorigin="2919,-2009" coordsize="15,2">
              <v:shape style="position:absolute;left:2919;top:-2009;width:15;height:2" coordorigin="2919,-2009" coordsize="15,0" path="m2919,-2009l2933,-2009e" filled="f" stroked="t" strokeweight=".470516pt" strokecolor="#000000">
                <v:path arrowok="t"/>
              </v:shape>
            </v:group>
            <v:group style="position:absolute;left:5541;top:-2013;width:59;height:2" coordorigin="5541,-2013" coordsize="59,2">
              <v:shape style="position:absolute;left:5541;top:-2013;width:59;height:2" coordorigin="5541,-2013" coordsize="59,0" path="m5600,-2013l5541,-2013e" filled="f" stroked="t" strokeweight=".088133pt" strokecolor="#000000">
                <v:path arrowok="t"/>
              </v:shape>
            </v:group>
            <v:group style="position:absolute;left:5548;top:-2009;width:15;height:2" coordorigin="5548,-2009" coordsize="15,2">
              <v:shape style="position:absolute;left:5548;top:-2009;width:15;height:2" coordorigin="5548,-2009" coordsize="15,0" path="m5548,-2009l5563,-2009e" filled="f" stroked="t" strokeweight=".470516pt" strokecolor="#000000">
                <v:path arrowok="t"/>
              </v:shape>
            </v:group>
            <v:group style="position:absolute;left:2868;top:-2353;width:44;height:2" coordorigin="2868,-2353" coordsize="44,2">
              <v:shape style="position:absolute;left:2868;top:-2353;width:44;height:2" coordorigin="2868,-2353" coordsize="44,0" path="m2868,-2353l2912,-2353e" filled="f" stroked="t" strokeweight=".088133pt" strokecolor="#000000">
                <v:path arrowok="t"/>
              </v:shape>
            </v:group>
            <v:group style="position:absolute;left:2919;top:-2348;width:15;height:2" coordorigin="2919,-2348" coordsize="15,2">
              <v:shape style="position:absolute;left:2919;top:-2348;width:15;height:2" coordorigin="2919,-2348" coordsize="15,0" path="m2919,-2348l2933,-2348e" filled="f" stroked="t" strokeweight=".470516pt" strokecolor="#000000">
                <v:path arrowok="t"/>
              </v:shape>
            </v:group>
            <v:group style="position:absolute;left:5541;top:-2353;width:59;height:2" coordorigin="5541,-2353" coordsize="59,2">
              <v:shape style="position:absolute;left:5541;top:-2353;width:59;height:2" coordorigin="5541,-2353" coordsize="59,0" path="m5600,-2353l5541,-2353e" filled="f" stroked="t" strokeweight=".088133pt" strokecolor="#000000">
                <v:path arrowok="t"/>
              </v:shape>
            </v:group>
            <v:group style="position:absolute;left:5548;top:-2348;width:15;height:2" coordorigin="5548,-2348" coordsize="15,2">
              <v:shape style="position:absolute;left:5548;top:-2348;width:15;height:2" coordorigin="5548,-2348" coordsize="15,0" path="m5548,-2348l5563,-2348e" filled="f" stroked="t" strokeweight=".470516pt" strokecolor="#000000">
                <v:path arrowok="t"/>
              </v:shape>
            </v:group>
            <v:group style="position:absolute;left:2868;top:-2692;width:44;height:2" coordorigin="2868,-2692" coordsize="44,2">
              <v:shape style="position:absolute;left:2868;top:-2692;width:44;height:2" coordorigin="2868,-2692" coordsize="44,0" path="m2868,-2692l2912,-2692e" filled="f" stroked="t" strokeweight=".088133pt" strokecolor="#000000">
                <v:path arrowok="t"/>
              </v:shape>
            </v:group>
            <v:group style="position:absolute;left:2919;top:-2688;width:15;height:2" coordorigin="2919,-2688" coordsize="15,2">
              <v:shape style="position:absolute;left:2919;top:-2688;width:15;height:2" coordorigin="2919,-2688" coordsize="15,0" path="m2919,-2688l2933,-2688e" filled="f" stroked="t" strokeweight=".470516pt" strokecolor="#000000">
                <v:path arrowok="t"/>
              </v:shape>
            </v:group>
            <v:group style="position:absolute;left:5541;top:-2692;width:59;height:2" coordorigin="5541,-2692" coordsize="59,2">
              <v:shape style="position:absolute;left:5541;top:-2692;width:59;height:2" coordorigin="5541,-2692" coordsize="59,0" path="m5600,-2692l5541,-2692e" filled="f" stroked="t" strokeweight=".088133pt" strokecolor="#000000">
                <v:path arrowok="t"/>
              </v:shape>
            </v:group>
            <v:group style="position:absolute;left:5548;top:-2688;width:15;height:2" coordorigin="5548,-2688" coordsize="15,2">
              <v:shape style="position:absolute;left:5548;top:-2688;width:15;height:2" coordorigin="5548,-2688" coordsize="15,0" path="m5548,-2688l5563,-2688e" filled="f" stroked="t" strokeweight=".470516pt" strokecolor="#000000">
                <v:path arrowok="t"/>
              </v:shape>
            </v:group>
            <v:group style="position:absolute;left:2868;top:-3023;width:44;height:2" coordorigin="2868,-3023" coordsize="44,2">
              <v:shape style="position:absolute;left:2868;top:-3023;width:44;height:2" coordorigin="2868,-3023" coordsize="44,2" path="m2868,-3022l2912,-3022,2912,-3023,2868,-3023,2868,-3022xe" filled="t" fillcolor="#000000" stroked="f">
                <v:path arrowok="t"/>
                <v:fill/>
              </v:shape>
            </v:group>
            <v:group style="position:absolute;left:2919;top:-3018;width:15;height:2" coordorigin="2919,-3018" coordsize="15,2">
              <v:shape style="position:absolute;left:2919;top:-3018;width:15;height:2" coordorigin="2919,-3018" coordsize="15,0" path="m2919,-3018l2933,-3018e" filled="f" stroked="t" strokeweight=".470516pt" strokecolor="#000000">
                <v:path arrowok="t"/>
              </v:shape>
            </v:group>
            <v:group style="position:absolute;left:5541;top:-3023;width:59;height:2" coordorigin="5541,-3023" coordsize="59,2">
              <v:shape style="position:absolute;left:5541;top:-3023;width:59;height:2" coordorigin="5541,-3023" coordsize="59,0" path="m5600,-3023l5541,-3023e" filled="f" stroked="t" strokeweight=".088133pt" strokecolor="#000000">
                <v:path arrowok="t"/>
              </v:shape>
            </v:group>
            <v:group style="position:absolute;left:5548;top:-3018;width:15;height:2" coordorigin="5548,-3018" coordsize="15,2">
              <v:shape style="position:absolute;left:5548;top:-3018;width:15;height:2" coordorigin="5548,-3018" coordsize="15,0" path="m5548,-3018l5563,-3018e" filled="f" stroked="t" strokeweight=".470516pt" strokecolor="#000000">
                <v:path arrowok="t"/>
              </v:shape>
            </v:group>
            <v:group style="position:absolute;left:2868;top:-3362;width:44;height:2" coordorigin="2868,-3362" coordsize="44,2">
              <v:shape style="position:absolute;left:2868;top:-3362;width:44;height:2" coordorigin="2868,-3362" coordsize="44,0" path="m2868,-3362l2912,-3362e" filled="f" stroked="t" strokeweight=".088133pt" strokecolor="#000000">
                <v:path arrowok="t"/>
              </v:shape>
            </v:group>
            <v:group style="position:absolute;left:2919;top:-3357;width:15;height:2" coordorigin="2919,-3357" coordsize="15,2">
              <v:shape style="position:absolute;left:2919;top:-3357;width:15;height:2" coordorigin="2919,-3357" coordsize="15,0" path="m2919,-3357l2933,-3357e" filled="f" stroked="t" strokeweight=".470516pt" strokecolor="#000000">
                <v:path arrowok="t"/>
              </v:shape>
            </v:group>
            <v:group style="position:absolute;left:5541;top:-3362;width:59;height:2" coordorigin="5541,-3362" coordsize="59,2">
              <v:shape style="position:absolute;left:5541;top:-3362;width:59;height:2" coordorigin="5541,-3362" coordsize="59,0" path="m5600,-3362l5541,-3362e" filled="f" stroked="t" strokeweight=".088133pt" strokecolor="#000000">
                <v:path arrowok="t"/>
              </v:shape>
            </v:group>
            <v:group style="position:absolute;left:5548;top:-3357;width:15;height:2" coordorigin="5548,-3357" coordsize="15,2">
              <v:shape style="position:absolute;left:5548;top:-3357;width:15;height:2" coordorigin="5548,-3357" coordsize="15,0" path="m5548,-3357l5563,-3357e" filled="f" stroked="t" strokeweight=".470516pt" strokecolor="#000000">
                <v:path arrowok="t"/>
              </v:shape>
            </v:group>
            <v:group style="position:absolute;left:2868;top:-3692;width:44;height:2" coordorigin="2868,-3692" coordsize="44,2">
              <v:shape style="position:absolute;left:2868;top:-3692;width:44;height:2" coordorigin="2868,-3692" coordsize="44,0" path="m2868,-3692l2912,-3692e" filled="f" stroked="t" strokeweight=".088133pt" strokecolor="#000000">
                <v:path arrowok="t"/>
              </v:shape>
            </v:group>
            <v:group style="position:absolute;left:2919;top:-3688;width:15;height:2" coordorigin="2919,-3688" coordsize="15,2">
              <v:shape style="position:absolute;left:2919;top:-3688;width:15;height:2" coordorigin="2919,-3688" coordsize="15,0" path="m2919,-3688l2933,-3688e" filled="f" stroked="t" strokeweight=".470516pt" strokecolor="#000000">
                <v:path arrowok="t"/>
              </v:shape>
            </v:group>
            <v:group style="position:absolute;left:5541;top:-3692;width:59;height:2" coordorigin="5541,-3692" coordsize="59,2">
              <v:shape style="position:absolute;left:5541;top:-3692;width:59;height:2" coordorigin="5541,-3692" coordsize="59,0" path="m5600,-3692l5541,-3692e" filled="f" stroked="t" strokeweight=".088133pt" strokecolor="#000000">
                <v:path arrowok="t"/>
              </v:shape>
            </v:group>
            <v:group style="position:absolute;left:5548;top:-3688;width:15;height:2" coordorigin="5548,-3688" coordsize="15,2">
              <v:shape style="position:absolute;left:5548;top:-3688;width:15;height:2" coordorigin="5548,-3688" coordsize="15,0" path="m5548,-3688l5563,-3688e" filled="f" stroked="t" strokeweight=".470516pt" strokecolor="#000000">
                <v:path arrowok="t"/>
              </v:shape>
            </v:group>
            <v:group style="position:absolute;left:2868;top:-4032;width:44;height:2" coordorigin="2868,-4032" coordsize="44,2">
              <v:shape style="position:absolute;left:2868;top:-4032;width:44;height:2" coordorigin="2868,-4032" coordsize="44,0" path="m2868,-4032l2912,-4032e" filled="f" stroked="t" strokeweight=".088133pt" strokecolor="#000000">
                <v:path arrowok="t"/>
              </v:shape>
            </v:group>
            <v:group style="position:absolute;left:2919;top:-4027;width:15;height:2" coordorigin="2919,-4027" coordsize="15,2">
              <v:shape style="position:absolute;left:2919;top:-4027;width:15;height:2" coordorigin="2919,-4027" coordsize="15,0" path="m2919,-4027l2933,-4027e" filled="f" stroked="t" strokeweight=".470516pt" strokecolor="#000000">
                <v:path arrowok="t"/>
              </v:shape>
            </v:group>
            <v:group style="position:absolute;left:5541;top:-4032;width:59;height:2" coordorigin="5541,-4032" coordsize="59,2">
              <v:shape style="position:absolute;left:5541;top:-4032;width:59;height:2" coordorigin="5541,-4032" coordsize="59,0" path="m5600,-4032l5541,-4032e" filled="f" stroked="t" strokeweight=".088133pt" strokecolor="#000000">
                <v:path arrowok="t"/>
              </v:shape>
            </v:group>
            <v:group style="position:absolute;left:5548;top:-4027;width:15;height:2" coordorigin="5548,-4027" coordsize="15,2">
              <v:shape style="position:absolute;left:5548;top:-4027;width:15;height:2" coordorigin="5548,-4027" coordsize="15,0" path="m5548,-4027l5563,-4027e" filled="f" stroked="t" strokeweight=".470516pt" strokecolor="#000000">
                <v:path arrowok="t"/>
              </v:shape>
            </v:group>
            <v:group style="position:absolute;left:2868;top:-4239;width:2732;height:2" coordorigin="2868,-4239" coordsize="2732,2">
              <v:shape style="position:absolute;left:2868;top:-4239;width:2732;height:2" coordorigin="2868,-4239" coordsize="2732,0" path="m2868,-4239l5600,-4239e" filled="f" stroked="t" strokeweight=".088133pt" strokecolor="#000000">
                <v:path arrowok="t"/>
              </v:shape>
            </v:group>
            <v:group style="position:absolute;left:6462;top:-4239;width:2747;height:3235" coordorigin="6462,-4239" coordsize="2747,3235">
              <v:shape style="position:absolute;left:6462;top:-4239;width:2747;height:3235" coordorigin="6462,-4239" coordsize="2747,3235" path="m6462,-1004l9208,-1004,9208,-4239,6462,-4239,6462,-1004xe" filled="t" fillcolor="#FFFFFF" stroked="f">
                <v:path arrowok="t"/>
                <v:fill/>
              </v:shape>
              <v:shape style="position:absolute;left:6460;top:-4240;width:2775;height:3245" type="#_x0000_t75">
                <v:imagedata r:id="rId29" o:title=""/>
              </v:shape>
            </v:group>
            <v:group style="position:absolute;left:9208;top:-4239;width:2;height:3235" coordorigin="9208,-4239" coordsize="2,3235">
              <v:shape style="position:absolute;left:9208;top:-4239;width:2;height:3235" coordorigin="9208,-4239" coordsize="0,3235" path="m9208,-4239l9208,-1004e" filled="f" stroked="t" strokeweight=".136383pt" strokecolor="#000000">
                <v:path arrowok="t"/>
              </v:shape>
            </v:group>
            <v:group style="position:absolute;left:6462;top:-4239;width:2;height:3235" coordorigin="6462,-4239" coordsize="2,3235">
              <v:shape style="position:absolute;left:6462;top:-4239;width:2;height:3235" coordorigin="6462,-4239" coordsize="0,3235" path="m6462,-4239l6462,-1004e" filled="f" stroked="t" strokeweight=".136390pt" strokecolor="#000000">
                <v:path arrowok="t"/>
              </v:shape>
            </v:group>
            <v:group style="position:absolute;left:6469;top:-4235;width:15;height:2" coordorigin="6469,-4235" coordsize="15,2">
              <v:shape style="position:absolute;left:6469;top:-4235;width:15;height:2" coordorigin="6469,-4235" coordsize="15,0" path="m6469,-4235l6484,-4235e" filled="f" stroked="t" strokeweight=".470522pt" strokecolor="#000000">
                <v:path arrowok="t"/>
              </v:shape>
            </v:group>
            <v:group style="position:absolute;left:6469;top:-1037;width:15;height:2" coordorigin="6469,-1037" coordsize="15,2">
              <v:shape style="position:absolute;left:6469;top:-1037;width:15;height:2" coordorigin="6469,-1037" coordsize="15,0" path="m6469,-1037l6484,-1037e" filled="f" stroked="t" strokeweight=".470516pt" strokecolor="#000000">
                <v:path arrowok="t"/>
              </v:shape>
            </v:group>
            <v:group style="position:absolute;left:6469;top:-4197;width:15;height:2" coordorigin="6469,-4197" coordsize="15,2">
              <v:shape style="position:absolute;left:6469;top:-4197;width:15;height:2" coordorigin="6469,-4197" coordsize="15,0" path="m6469,-4197l6484,-4197e" filled="f" stroked="t" strokeweight=".470516pt" strokecolor="#000000">
                <v:path arrowok="t"/>
              </v:shape>
            </v:group>
            <v:group style="position:absolute;left:7440;top:-1042;width:2;height:38" coordorigin="7440,-1042" coordsize="2,38">
              <v:shape style="position:absolute;left:7440;top:-1042;width:2;height:38" coordorigin="7440,-1042" coordsize="0,38" path="m7440,-1004l7440,-1042e" filled="f" stroked="t" strokeweight=".136383pt" strokecolor="#000000">
                <v:path arrowok="t"/>
              </v:shape>
            </v:group>
            <v:group style="position:absolute;left:7447;top:-1037;width:15;height:2" coordorigin="7447,-1037" coordsize="15,2">
              <v:shape style="position:absolute;left:7447;top:-1037;width:15;height:2" coordorigin="7447,-1037" coordsize="15,0" path="m7447,-1037l7462,-1037e" filled="f" stroked="t" strokeweight=".470516pt" strokecolor="#000000">
                <v:path arrowok="t"/>
              </v:shape>
            </v:group>
            <v:group style="position:absolute;left:7440;top:-4230;width:2;height:28" coordorigin="7440,-4230" coordsize="2,28">
              <v:shape style="position:absolute;left:7440;top:-4230;width:2;height:28" coordorigin="7440,-4230" coordsize="0,28" path="m7440,-4230l7440,-4202e" filled="f" stroked="t" strokeweight=".136383pt" strokecolor="#000000">
                <v:path arrowok="t"/>
              </v:shape>
            </v:group>
            <v:group style="position:absolute;left:7447;top:-4197;width:15;height:2" coordorigin="7447,-4197" coordsize="15,2">
              <v:shape style="position:absolute;left:7447;top:-4197;width:15;height:2" coordorigin="7447,-4197" coordsize="15,0" path="m7447,-4197l7462,-4197e" filled="f" stroked="t" strokeweight=".470516pt" strokecolor="#000000">
                <v:path arrowok="t"/>
              </v:shape>
            </v:group>
            <v:group style="position:absolute;left:8419;top:-1042;width:2;height:38" coordorigin="8419,-1042" coordsize="2,38">
              <v:shape style="position:absolute;left:8419;top:-1042;width:2;height:38" coordorigin="8419,-1042" coordsize="0,38" path="m8419,-1004l8419,-1042e" filled="f" stroked="t" strokeweight=".136383pt" strokecolor="#000000">
                <v:path arrowok="t"/>
              </v:shape>
            </v:group>
            <v:group style="position:absolute;left:8426;top:-1037;width:15;height:2" coordorigin="8426,-1037" coordsize="15,2">
              <v:shape style="position:absolute;left:8426;top:-1037;width:15;height:2" coordorigin="8426,-1037" coordsize="15,0" path="m8426,-1037l8441,-1037e" filled="f" stroked="t" strokeweight=".470516pt" strokecolor="#000000">
                <v:path arrowok="t"/>
              </v:shape>
            </v:group>
            <v:group style="position:absolute;left:8419;top:-4230;width:2;height:28" coordorigin="8419,-4230" coordsize="2,28">
              <v:shape style="position:absolute;left:8419;top:-4230;width:2;height:28" coordorigin="8419,-4230" coordsize="0,28" path="m8419,-4230l8419,-4202e" filled="f" stroked="t" strokeweight=".136383pt" strokecolor="#000000">
                <v:path arrowok="t"/>
              </v:shape>
            </v:group>
            <v:group style="position:absolute;left:8426;top:-4197;width:15;height:2" coordorigin="8426,-4197" coordsize="15,2">
              <v:shape style="position:absolute;left:8426;top:-4197;width:15;height:2" coordorigin="8426,-4197" coordsize="15,0" path="m8426,-4197l8441,-4197e" filled="f" stroked="t" strokeweight=".470516pt" strokecolor="#000000">
                <v:path arrowok="t"/>
              </v:shape>
            </v:group>
            <v:group style="position:absolute;left:6513;top:-999;width:15;height:2" coordorigin="6513,-999" coordsize="15,2">
              <v:shape style="position:absolute;left:6513;top:-999;width:15;height:2" coordorigin="6513,-999" coordsize="15,0" path="m6513,-999l6527,-999e" filled="f" stroked="t" strokeweight=".470516pt" strokecolor="#000000">
                <v:path arrowok="t"/>
              </v:shape>
            </v:group>
            <v:group style="position:absolute;left:9157;top:-999;width:15;height:2" coordorigin="9157,-999" coordsize="15,2">
              <v:shape style="position:absolute;left:9157;top:-999;width:15;height:2" coordorigin="9157,-999" coordsize="15,0" path="m9157,-999l9171,-999e" filled="f" stroked="t" strokeweight=".470516pt" strokecolor="#000000">
                <v:path arrowok="t"/>
              </v:shape>
            </v:group>
            <v:group style="position:absolute;left:6462;top:-1344;width:44;height:2" coordorigin="6462,-1344" coordsize="44,2">
              <v:shape style="position:absolute;left:6462;top:-1344;width:44;height:2" coordorigin="6462,-1344" coordsize="44,0" path="m6462,-1344l6505,-1344e" filled="f" stroked="t" strokeweight=".088133pt" strokecolor="#000000">
                <v:path arrowok="t"/>
              </v:shape>
            </v:group>
            <v:group style="position:absolute;left:6513;top:-1339;width:15;height:2" coordorigin="6513,-1339" coordsize="15,2">
              <v:shape style="position:absolute;left:6513;top:-1339;width:15;height:2" coordorigin="6513,-1339" coordsize="15,0" path="m6513,-1339l6527,-1339e" filled="f" stroked="t" strokeweight=".470516pt" strokecolor="#000000">
                <v:path arrowok="t"/>
              </v:shape>
            </v:group>
            <v:group style="position:absolute;left:9149;top:-1344;width:59;height:2" coordorigin="9149,-1344" coordsize="59,2">
              <v:shape style="position:absolute;left:9149;top:-1344;width:59;height:2" coordorigin="9149,-1344" coordsize="59,0" path="m9208,-1344l9149,-1344e" filled="f" stroked="t" strokeweight=".088133pt" strokecolor="#000000">
                <v:path arrowok="t"/>
              </v:shape>
            </v:group>
            <v:group style="position:absolute;left:9157;top:-1339;width:15;height:2" coordorigin="9157,-1339" coordsize="15,2">
              <v:shape style="position:absolute;left:9157;top:-1339;width:15;height:2" coordorigin="9157,-1339" coordsize="15,0" path="m9157,-1339l9171,-1339e" filled="f" stroked="t" strokeweight=".470516pt" strokecolor="#000000">
                <v:path arrowok="t"/>
              </v:shape>
            </v:group>
            <v:group style="position:absolute;left:6462;top:-1683;width:44;height:2" coordorigin="6462,-1683" coordsize="44,2">
              <v:shape style="position:absolute;left:6462;top:-1683;width:44;height:2" coordorigin="6462,-1683" coordsize="44,0" path="m6462,-1683l6505,-1683e" filled="f" stroked="t" strokeweight=".088133pt" strokecolor="#000000">
                <v:path arrowok="t"/>
              </v:shape>
            </v:group>
            <v:group style="position:absolute;left:6513;top:-1679;width:15;height:2" coordorigin="6513,-1679" coordsize="15,2">
              <v:shape style="position:absolute;left:6513;top:-1679;width:15;height:2" coordorigin="6513,-1679" coordsize="15,0" path="m6513,-1679l6527,-1679e" filled="f" stroked="t" strokeweight=".470516pt" strokecolor="#000000">
                <v:path arrowok="t"/>
              </v:shape>
            </v:group>
            <v:group style="position:absolute;left:9149;top:-1683;width:59;height:2" coordorigin="9149,-1683" coordsize="59,2">
              <v:shape style="position:absolute;left:9149;top:-1683;width:59;height:2" coordorigin="9149,-1683" coordsize="59,0" path="m9208,-1683l9149,-1683e" filled="f" stroked="t" strokeweight=".088133pt" strokecolor="#000000">
                <v:path arrowok="t"/>
              </v:shape>
            </v:group>
            <v:group style="position:absolute;left:9157;top:-1679;width:15;height:2" coordorigin="9157,-1679" coordsize="15,2">
              <v:shape style="position:absolute;left:9157;top:-1679;width:15;height:2" coordorigin="9157,-1679" coordsize="15,0" path="m9157,-1679l9171,-1679e" filled="f" stroked="t" strokeweight=".470516pt" strokecolor="#000000">
                <v:path arrowok="t"/>
              </v:shape>
            </v:group>
            <v:group style="position:absolute;left:6462;top:-2013;width:44;height:2" coordorigin="6462,-2013" coordsize="44,2">
              <v:shape style="position:absolute;left:6462;top:-2013;width:44;height:2" coordorigin="6462,-2013" coordsize="44,0" path="m6462,-2013l6505,-2013e" filled="f" stroked="t" strokeweight=".088133pt" strokecolor="#000000">
                <v:path arrowok="t"/>
              </v:shape>
            </v:group>
            <v:group style="position:absolute;left:6513;top:-2009;width:15;height:2" coordorigin="6513,-2009" coordsize="15,2">
              <v:shape style="position:absolute;left:6513;top:-2009;width:15;height:2" coordorigin="6513,-2009" coordsize="15,0" path="m6513,-2009l6527,-2009e" filled="f" stroked="t" strokeweight=".470516pt" strokecolor="#000000">
                <v:path arrowok="t"/>
              </v:shape>
            </v:group>
            <v:group style="position:absolute;left:9149;top:-2013;width:59;height:2" coordorigin="9149,-2013" coordsize="59,2">
              <v:shape style="position:absolute;left:9149;top:-2013;width:59;height:2" coordorigin="9149,-2013" coordsize="59,0" path="m9208,-2013l9149,-2013e" filled="f" stroked="t" strokeweight=".088133pt" strokecolor="#000000">
                <v:path arrowok="t"/>
              </v:shape>
            </v:group>
            <v:group style="position:absolute;left:9157;top:-2009;width:15;height:2" coordorigin="9157,-2009" coordsize="15,2">
              <v:shape style="position:absolute;left:9157;top:-2009;width:15;height:2" coordorigin="9157,-2009" coordsize="15,0" path="m9157,-2009l9171,-2009e" filled="f" stroked="t" strokeweight=".470516pt" strokecolor="#000000">
                <v:path arrowok="t"/>
              </v:shape>
            </v:group>
            <v:group style="position:absolute;left:6462;top:-2353;width:44;height:2" coordorigin="6462,-2353" coordsize="44,2">
              <v:shape style="position:absolute;left:6462;top:-2353;width:44;height:2" coordorigin="6462,-2353" coordsize="44,0" path="m6462,-2353l6505,-2353e" filled="f" stroked="t" strokeweight=".088133pt" strokecolor="#000000">
                <v:path arrowok="t"/>
              </v:shape>
            </v:group>
            <v:group style="position:absolute;left:6513;top:-2348;width:15;height:2" coordorigin="6513,-2348" coordsize="15,2">
              <v:shape style="position:absolute;left:6513;top:-2348;width:15;height:2" coordorigin="6513,-2348" coordsize="15,0" path="m6513,-2348l6527,-2348e" filled="f" stroked="t" strokeweight=".470516pt" strokecolor="#000000">
                <v:path arrowok="t"/>
              </v:shape>
            </v:group>
            <v:group style="position:absolute;left:9149;top:-2353;width:59;height:2" coordorigin="9149,-2353" coordsize="59,2">
              <v:shape style="position:absolute;left:9149;top:-2353;width:59;height:2" coordorigin="9149,-2353" coordsize="59,0" path="m9208,-2353l9149,-2353e" filled="f" stroked="t" strokeweight=".088133pt" strokecolor="#000000">
                <v:path arrowok="t"/>
              </v:shape>
            </v:group>
            <v:group style="position:absolute;left:9157;top:-2348;width:15;height:2" coordorigin="9157,-2348" coordsize="15,2">
              <v:shape style="position:absolute;left:9157;top:-2348;width:15;height:2" coordorigin="9157,-2348" coordsize="15,0" path="m9157,-2348l9171,-2348e" filled="f" stroked="t" strokeweight=".470516pt" strokecolor="#000000">
                <v:path arrowok="t"/>
              </v:shape>
            </v:group>
            <v:group style="position:absolute;left:6462;top:-2692;width:44;height:2" coordorigin="6462,-2692" coordsize="44,2">
              <v:shape style="position:absolute;left:6462;top:-2692;width:44;height:2" coordorigin="6462,-2692" coordsize="44,0" path="m6462,-2692l6505,-2692e" filled="f" stroked="t" strokeweight=".088133pt" strokecolor="#000000">
                <v:path arrowok="t"/>
              </v:shape>
            </v:group>
            <v:group style="position:absolute;left:6513;top:-2688;width:15;height:2" coordorigin="6513,-2688" coordsize="15,2">
              <v:shape style="position:absolute;left:6513;top:-2688;width:15;height:2" coordorigin="6513,-2688" coordsize="15,0" path="m6513,-2688l6527,-2688e" filled="f" stroked="t" strokeweight=".470516pt" strokecolor="#000000">
                <v:path arrowok="t"/>
              </v:shape>
            </v:group>
            <v:group style="position:absolute;left:9149;top:-2692;width:59;height:2" coordorigin="9149,-2692" coordsize="59,2">
              <v:shape style="position:absolute;left:9149;top:-2692;width:59;height:2" coordorigin="9149,-2692" coordsize="59,0" path="m9208,-2692l9149,-2692e" filled="f" stroked="t" strokeweight=".088133pt" strokecolor="#000000">
                <v:path arrowok="t"/>
              </v:shape>
            </v:group>
            <v:group style="position:absolute;left:9157;top:-2688;width:15;height:2" coordorigin="9157,-2688" coordsize="15,2">
              <v:shape style="position:absolute;left:9157;top:-2688;width:15;height:2" coordorigin="9157,-2688" coordsize="15,0" path="m9157,-2688l9171,-2688e" filled="f" stroked="t" strokeweight=".470516pt" strokecolor="#000000">
                <v:path arrowok="t"/>
              </v:shape>
            </v:group>
            <v:group style="position:absolute;left:6462;top:-3023;width:44;height:2" coordorigin="6462,-3023" coordsize="44,2">
              <v:shape style="position:absolute;left:6462;top:-3023;width:44;height:2" coordorigin="6462,-3023" coordsize="44,0" path="m6462,-3023l6505,-3023e" filled="f" stroked="t" strokeweight=".088133pt" strokecolor="#000000">
                <v:path arrowok="t"/>
              </v:shape>
            </v:group>
            <v:group style="position:absolute;left:6513;top:-3018;width:15;height:2" coordorigin="6513,-3018" coordsize="15,2">
              <v:shape style="position:absolute;left:6513;top:-3018;width:15;height:2" coordorigin="6513,-3018" coordsize="15,0" path="m6513,-3018l6527,-3018e" filled="f" stroked="t" strokeweight=".470516pt" strokecolor="#000000">
                <v:path arrowok="t"/>
              </v:shape>
            </v:group>
            <v:group style="position:absolute;left:9149;top:-3023;width:59;height:2" coordorigin="9149,-3023" coordsize="59,2">
              <v:shape style="position:absolute;left:9149;top:-3023;width:59;height:2" coordorigin="9149,-3023" coordsize="59,0" path="m9208,-3023l9149,-3023e" filled="f" stroked="t" strokeweight=".088133pt" strokecolor="#000000">
                <v:path arrowok="t"/>
              </v:shape>
            </v:group>
            <v:group style="position:absolute;left:9157;top:-3018;width:15;height:2" coordorigin="9157,-3018" coordsize="15,2">
              <v:shape style="position:absolute;left:9157;top:-3018;width:15;height:2" coordorigin="9157,-3018" coordsize="15,0" path="m9157,-3018l9171,-3018e" filled="f" stroked="t" strokeweight=".470516pt" strokecolor="#000000">
                <v:path arrowok="t"/>
              </v:shape>
            </v:group>
            <v:group style="position:absolute;left:6462;top:-3362;width:44;height:2" coordorigin="6462,-3362" coordsize="44,2">
              <v:shape style="position:absolute;left:6462;top:-3362;width:44;height:2" coordorigin="6462,-3362" coordsize="44,0" path="m6462,-3362l6505,-3362e" filled="f" stroked="t" strokeweight=".088133pt" strokecolor="#000000">
                <v:path arrowok="t"/>
              </v:shape>
            </v:group>
            <v:group style="position:absolute;left:6513;top:-3357;width:15;height:2" coordorigin="6513,-3357" coordsize="15,2">
              <v:shape style="position:absolute;left:6513;top:-3357;width:15;height:2" coordorigin="6513,-3357" coordsize="15,0" path="m6513,-3357l6527,-3357e" filled="f" stroked="t" strokeweight=".470516pt" strokecolor="#000000">
                <v:path arrowok="t"/>
              </v:shape>
            </v:group>
            <v:group style="position:absolute;left:9149;top:-3362;width:59;height:2" coordorigin="9149,-3362" coordsize="59,2">
              <v:shape style="position:absolute;left:9149;top:-3362;width:59;height:2" coordorigin="9149,-3362" coordsize="59,0" path="m9208,-3362l9149,-3362e" filled="f" stroked="t" strokeweight=".088133pt" strokecolor="#000000">
                <v:path arrowok="t"/>
              </v:shape>
            </v:group>
            <v:group style="position:absolute;left:9157;top:-3357;width:15;height:2" coordorigin="9157,-3357" coordsize="15,2">
              <v:shape style="position:absolute;left:9157;top:-3357;width:15;height:2" coordorigin="9157,-3357" coordsize="15,0" path="m9157,-3357l9171,-3357e" filled="f" stroked="t" strokeweight=".470516pt" strokecolor="#000000">
                <v:path arrowok="t"/>
              </v:shape>
            </v:group>
            <v:group style="position:absolute;left:6462;top:-3692;width:44;height:2" coordorigin="6462,-3692" coordsize="44,2">
              <v:shape style="position:absolute;left:6462;top:-3692;width:44;height:2" coordorigin="6462,-3692" coordsize="44,0" path="m6462,-3692l6505,-3692e" filled="f" stroked="t" strokeweight=".088133pt" strokecolor="#000000">
                <v:path arrowok="t"/>
              </v:shape>
            </v:group>
            <v:group style="position:absolute;left:6513;top:-3688;width:15;height:2" coordorigin="6513,-3688" coordsize="15,2">
              <v:shape style="position:absolute;left:6513;top:-3688;width:15;height:2" coordorigin="6513,-3688" coordsize="15,0" path="m6513,-3688l6527,-3688e" filled="f" stroked="t" strokeweight=".470516pt" strokecolor="#000000">
                <v:path arrowok="t"/>
              </v:shape>
            </v:group>
            <v:group style="position:absolute;left:9149;top:-3692;width:59;height:2" coordorigin="9149,-3692" coordsize="59,2">
              <v:shape style="position:absolute;left:9149;top:-3692;width:59;height:2" coordorigin="9149,-3692" coordsize="59,0" path="m9208,-3692l9149,-3692e" filled="f" stroked="t" strokeweight=".088133pt" strokecolor="#000000">
                <v:path arrowok="t"/>
              </v:shape>
            </v:group>
            <v:group style="position:absolute;left:9157;top:-3688;width:15;height:2" coordorigin="9157,-3688" coordsize="15,2">
              <v:shape style="position:absolute;left:9157;top:-3688;width:15;height:2" coordorigin="9157,-3688" coordsize="15,0" path="m9157,-3688l9171,-3688e" filled="f" stroked="t" strokeweight=".470516pt" strokecolor="#000000">
                <v:path arrowok="t"/>
              </v:shape>
            </v:group>
            <v:group style="position:absolute;left:6462;top:-4032;width:44;height:2" coordorigin="6462,-4032" coordsize="44,2">
              <v:shape style="position:absolute;left:6462;top:-4032;width:44;height:2" coordorigin="6462,-4032" coordsize="44,0" path="m6462,-4032l6505,-4032e" filled="f" stroked="t" strokeweight=".088133pt" strokecolor="#000000">
                <v:path arrowok="t"/>
              </v:shape>
            </v:group>
            <v:group style="position:absolute;left:6513;top:-4027;width:15;height:2" coordorigin="6513,-4027" coordsize="15,2">
              <v:shape style="position:absolute;left:6513;top:-4027;width:15;height:2" coordorigin="6513,-4027" coordsize="15,0" path="m6513,-4027l6527,-4027e" filled="f" stroked="t" strokeweight=".470516pt" strokecolor="#000000">
                <v:path arrowok="t"/>
              </v:shape>
            </v:group>
            <v:group style="position:absolute;left:9149;top:-4032;width:59;height:2" coordorigin="9149,-4032" coordsize="59,2">
              <v:shape style="position:absolute;left:9149;top:-4032;width:59;height:2" coordorigin="9149,-4032" coordsize="59,0" path="m9208,-4032l9149,-4032e" filled="f" stroked="t" strokeweight=".088133pt" strokecolor="#000000">
                <v:path arrowok="t"/>
              </v:shape>
            </v:group>
            <v:group style="position:absolute;left:9157;top:-4027;width:15;height:2" coordorigin="9157,-4027" coordsize="15,2">
              <v:shape style="position:absolute;left:9157;top:-4027;width:15;height:2" coordorigin="9157,-4027" coordsize="15,0" path="m9157,-4027l9171,-4027e" filled="f" stroked="t" strokeweight=".470516pt" strokecolor="#000000">
                <v:path arrowok="t"/>
              </v:shape>
            </v:group>
            <w10:wrap type="none"/>
          </v:group>
        </w:pict>
      </w:r>
      <w:r>
        <w:rPr>
          <w:rFonts w:ascii="MS Mincho" w:hAnsi="MS Mincho" w:cs="MS Mincho" w:eastAsia="MS Mincho"/>
          <w:spacing w:val="0"/>
          <w:w w:val="100"/>
          <w:position w:val="-2"/>
          <w:sz w:val="24"/>
          <w:szCs w:val="24"/>
        </w:rPr>
        <w:t>【三角</w:t>
      </w:r>
      <w:r>
        <w:rPr>
          <w:rFonts w:ascii="宋体" w:hAnsi="宋体" w:cs="宋体" w:eastAsia="宋体"/>
          <w:spacing w:val="0"/>
          <w:w w:val="100"/>
          <w:position w:val="-2"/>
          <w:sz w:val="24"/>
          <w:szCs w:val="24"/>
        </w:rPr>
        <w:t>测</w:t>
      </w:r>
      <w:r>
        <w:rPr>
          <w:rFonts w:ascii="MS Mincho" w:hAnsi="MS Mincho" w:cs="MS Mincho" w:eastAsia="MS Mincho"/>
          <w:spacing w:val="0"/>
          <w:w w:val="100"/>
          <w:position w:val="-2"/>
          <w:sz w:val="24"/>
          <w:szCs w:val="24"/>
        </w:rPr>
        <w:t>量和分散数据</w:t>
      </w:r>
      <w:r>
        <w:rPr>
          <w:rFonts w:ascii="MS Mincho" w:hAnsi="MS Mincho" w:cs="MS Mincho" w:eastAsia="MS Mincho"/>
          <w:spacing w:val="1"/>
          <w:w w:val="100"/>
          <w:position w:val="-2"/>
          <w:sz w:val="24"/>
          <w:szCs w:val="24"/>
        </w:rPr>
        <w:t>插</w:t>
      </w:r>
      <w:r>
        <w:rPr>
          <w:rFonts w:ascii="宋体" w:hAnsi="宋体" w:cs="宋体" w:eastAsia="宋体"/>
          <w:spacing w:val="0"/>
          <w:w w:val="100"/>
          <w:position w:val="-2"/>
          <w:sz w:val="24"/>
          <w:szCs w:val="24"/>
        </w:rPr>
        <w:t>值</w:t>
      </w:r>
      <w:r>
        <w:rPr>
          <w:rFonts w:ascii="MS Mincho" w:hAnsi="MS Mincho" w:cs="MS Mincho" w:eastAsia="MS Mincho"/>
          <w:spacing w:val="0"/>
          <w:w w:val="100"/>
          <w:position w:val="-2"/>
          <w:sz w:val="24"/>
          <w:szCs w:val="24"/>
        </w:rPr>
        <w:t>】</w:t>
      </w:r>
      <w:r>
        <w:rPr>
          <w:rFonts w:ascii="MS Mincho" w:hAnsi="MS Mincho" w:cs="MS Mincho" w:eastAsia="MS Mincho"/>
          <w:spacing w:val="0"/>
          <w:w w:val="100"/>
          <w:position w:val="0"/>
          <w:sz w:val="24"/>
          <w:szCs w:val="24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 w:after="0" w:line="240" w:lineRule="auto"/>
        <w:ind w:left="100" w:right="-20"/>
        <w:jc w:val="left"/>
        <w:rPr>
          <w:rFonts w:ascii="宋体" w:hAnsi="宋体" w:cs="宋体" w:eastAsia="宋体"/>
          <w:sz w:val="32"/>
          <w:szCs w:val="32"/>
        </w:rPr>
      </w:pPr>
      <w:r>
        <w:rPr>
          <w:rFonts w:ascii="宋体" w:hAnsi="宋体" w:cs="宋体" w:eastAsia="宋体"/>
          <w:spacing w:val="2"/>
          <w:w w:val="100"/>
          <w:sz w:val="32"/>
          <w:szCs w:val="32"/>
        </w:rPr>
        <w:t>凸包（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Co</w:t>
      </w:r>
      <w:r>
        <w:rPr>
          <w:rFonts w:ascii="Arial" w:hAnsi="Arial" w:cs="Arial" w:eastAsia="Arial"/>
          <w:b/>
          <w:bCs/>
          <w:spacing w:val="3"/>
          <w:w w:val="100"/>
          <w:sz w:val="32"/>
          <w:szCs w:val="32"/>
        </w:rPr>
        <w:t>n</w:t>
      </w:r>
      <w:r>
        <w:rPr>
          <w:rFonts w:ascii="Arial" w:hAnsi="Arial" w:cs="Arial" w:eastAsia="Arial"/>
          <w:b/>
          <w:bCs/>
          <w:spacing w:val="-5"/>
          <w:w w:val="100"/>
          <w:sz w:val="32"/>
          <w:szCs w:val="32"/>
        </w:rPr>
        <w:t>v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ex</w:t>
      </w:r>
      <w:r>
        <w:rPr>
          <w:rFonts w:ascii="Arial" w:hAnsi="Arial" w:cs="Arial" w:eastAsia="Arial"/>
          <w:b/>
          <w:bCs/>
          <w:spacing w:val="-19"/>
          <w:w w:val="100"/>
          <w:sz w:val="32"/>
          <w:szCs w:val="32"/>
        </w:rPr>
        <w:t> </w:t>
      </w:r>
      <w:r>
        <w:rPr>
          <w:rFonts w:ascii="Arial" w:hAnsi="Arial" w:cs="Arial" w:eastAsia="Arial"/>
          <w:b/>
          <w:bCs/>
          <w:spacing w:val="2"/>
          <w:w w:val="100"/>
          <w:sz w:val="32"/>
          <w:szCs w:val="32"/>
        </w:rPr>
        <w:t>H</w:t>
      </w:r>
      <w:r>
        <w:rPr>
          <w:rFonts w:ascii="Arial" w:hAnsi="Arial" w:cs="Arial" w:eastAsia="Arial"/>
          <w:b/>
          <w:bCs/>
          <w:spacing w:val="0"/>
          <w:w w:val="100"/>
          <w:sz w:val="32"/>
          <w:szCs w:val="32"/>
        </w:rPr>
        <w:t>ull</w:t>
      </w:r>
      <w:r>
        <w:rPr>
          <w:rFonts w:ascii="Arial" w:hAnsi="Arial" w:cs="Arial" w:eastAsia="Arial"/>
          <w:b/>
          <w:bCs/>
          <w:spacing w:val="2"/>
          <w:w w:val="100"/>
          <w:sz w:val="32"/>
          <w:szCs w:val="32"/>
        </w:rPr>
        <w:t>s</w:t>
      </w:r>
      <w:r>
        <w:rPr>
          <w:rFonts w:ascii="宋体" w:hAnsi="宋体" w:cs="宋体" w:eastAsia="宋体"/>
          <w:spacing w:val="0"/>
          <w:w w:val="100"/>
          <w:sz w:val="32"/>
          <w:szCs w:val="32"/>
        </w:rPr>
        <w:t>）</w:t>
      </w:r>
      <w:r>
        <w:rPr>
          <w:rFonts w:ascii="宋体" w:hAnsi="宋体" w:cs="宋体" w:eastAsia="宋体"/>
          <w:spacing w:val="0"/>
          <w:w w:val="100"/>
          <w:sz w:val="32"/>
          <w:szCs w:val="32"/>
        </w:rPr>
      </w:r>
    </w:p>
    <w:p>
      <w:pPr>
        <w:spacing w:line="240" w:lineRule="auto" w:after="0"/>
        <w:jc w:val="left"/>
        <w:rPr>
          <w:rFonts w:ascii="宋体" w:hAnsi="宋体" w:cs="宋体" w:eastAsia="宋体"/>
          <w:sz w:val="32"/>
          <w:szCs w:val="32"/>
        </w:rPr>
        <w:sectPr>
          <w:type w:val="continuous"/>
          <w:pgSz w:w="12240" w:h="15840"/>
          <w:pgMar w:top="0" w:bottom="280" w:left="1700" w:right="172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0" w:after="0" w:line="330" w:lineRule="auto"/>
        <w:ind w:left="100" w:right="518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load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seamount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plot(x,y,'.','markersize',10)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k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convhull(x,y);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0" w:after="0" w:line="226" w:lineRule="exact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hold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position w:val="1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on,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position w:val="1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plot(x(k),y(k),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position w:val="1"/>
          <w:sz w:val="20"/>
          <w:szCs w:val="20"/>
        </w:rPr>
        <w:t>'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-r'),</w:t>
      </w:r>
      <w:r>
        <w:rPr>
          <w:rFonts w:ascii="Courier New" w:hAnsi="Courier New" w:cs="Courier New" w:eastAsia="Courier New"/>
          <w:b/>
          <w:bCs/>
          <w:color w:val="008000"/>
          <w:spacing w:val="-25"/>
          <w:w w:val="100"/>
          <w:position w:val="1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hold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position w:val="1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off</w:t>
      </w:r>
      <w:r>
        <w:rPr>
          <w:rFonts w:ascii="Courier New" w:hAnsi="Courier New" w:cs="Courier New" w:eastAsia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before="85" w:after="0" w:line="219" w:lineRule="exact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/>
        <w:pict>
          <v:group style="position:absolute;margin-left:89.594231pt;margin-top:18.277191pt;width:307.216011pt;height:233.676498pt;mso-position-horizontal-relative:page;mso-position-vertical-relative:paragraph;z-index:-5466" coordorigin="1792,366" coordsize="6144,4674">
            <v:group style="position:absolute;left:1801;top:375;width:6126;height:4655" coordorigin="1801,375" coordsize="6126,4655">
              <v:shape style="position:absolute;left:1801;top:375;width:6126;height:4655" coordorigin="1801,375" coordsize="6126,4655" path="m1801,5030l7927,5030,7927,375,1801,375,1801,5030xe" filled="t" fillcolor="#DADADA" stroked="f">
                <v:path arrowok="t"/>
                <v:fill/>
              </v:shape>
            </v:group>
            <v:group style="position:absolute;left:2598;top:729;width:4739;height:3781" coordorigin="2598,729" coordsize="4739,3781">
              <v:shape style="position:absolute;left:2598;top:729;width:4739;height:3781" coordorigin="2598,729" coordsize="4739,3781" path="m2598,4510l7337,4510,7337,729,2598,729,2598,4510xe" filled="t" fillcolor="#FFFFFF" stroked="f">
                <v:path arrowok="t"/>
                <v:fill/>
              </v:shape>
            </v:group>
            <v:group style="position:absolute;left:2598;top:729;width:2;height:3781" coordorigin="2598,729" coordsize="2,3781">
              <v:shape style="position:absolute;left:2598;top:729;width:2;height:3781" coordorigin="2598,729" coordsize="0,3781" path="m2598,729l2598,4510e" filled="f" stroked="t" strokeweight=".129209pt" strokecolor="#000000">
                <v:path arrowok="t"/>
                <v:stroke dashstyle="dash"/>
              </v:shape>
            </v:group>
            <v:group style="position:absolute;left:2604;top:734;width:11;height:2" coordorigin="2604,734" coordsize="11,2">
              <v:shape style="position:absolute;left:2604;top:734;width:11;height:2" coordorigin="2604,734" coordsize="11,0" path="m2604,734l2615,734e" filled="f" stroked="t" strokeweight=".551527pt" strokecolor="#000000">
                <v:path arrowok="t"/>
              </v:shape>
            </v:group>
            <v:group style="position:absolute;left:2604;top:734;width:11;height:2" coordorigin="2604,734" coordsize="11,2">
              <v:shape style="position:absolute;left:2604;top:734;width:11;height:2" coordorigin="2604,734" coordsize="11,0" path="m2604,734l2615,734e" filled="f" stroked="t" strokeweight=".551527pt" strokecolor="#000000">
                <v:path arrowok="t"/>
              </v:shape>
            </v:group>
            <v:group style="position:absolute;left:3068;top:729;width:2;height:3781" coordorigin="3068,729" coordsize="2,3781">
              <v:shape style="position:absolute;left:3068;top:729;width:2;height:3781" coordorigin="3068,729" coordsize="0,3781" path="m3068,729l3068,4510e" filled="f" stroked="t" strokeweight=".129201pt" strokecolor="#000000">
                <v:path arrowok="t"/>
                <v:stroke dashstyle="dash"/>
              </v:shape>
            </v:group>
            <v:group style="position:absolute;left:3073;top:734;width:11;height:2" coordorigin="3073,734" coordsize="11,2">
              <v:shape style="position:absolute;left:3073;top:734;width:11;height:2" coordorigin="3073,734" coordsize="11,0" path="m3073,734l3084,734e" filled="f" stroked="t" strokeweight=".551527pt" strokecolor="#000000">
                <v:path arrowok="t"/>
              </v:shape>
            </v:group>
            <v:group style="position:absolute;left:3073;top:734;width:11;height:2" coordorigin="3073,734" coordsize="11,2">
              <v:shape style="position:absolute;left:3073;top:734;width:11;height:2" coordorigin="3073,734" coordsize="11,0" path="m3073,734l3084,734e" filled="f" stroked="t" strokeweight=".551527pt" strokecolor="#000000">
                <v:path arrowok="t"/>
              </v:shape>
            </v:group>
            <v:group style="position:absolute;left:3537;top:729;width:2;height:3781" coordorigin="3537,729" coordsize="2,3781">
              <v:shape style="position:absolute;left:3537;top:729;width:2;height:3781" coordorigin="3537,729" coordsize="0,3781" path="m3537,729l3537,4510e" filled="f" stroked="t" strokeweight=".129201pt" strokecolor="#000000">
                <v:path arrowok="t"/>
                <v:stroke dashstyle="dash"/>
              </v:shape>
            </v:group>
            <v:group style="position:absolute;left:3543;top:734;width:11;height:2" coordorigin="3543,734" coordsize="11,2">
              <v:shape style="position:absolute;left:3543;top:734;width:11;height:2" coordorigin="3543,734" coordsize="11,0" path="m3543,734l3554,734e" filled="f" stroked="t" strokeweight=".551527pt" strokecolor="#000000">
                <v:path arrowok="t"/>
              </v:shape>
            </v:group>
            <v:group style="position:absolute;left:3543;top:734;width:11;height:2" coordorigin="3543,734" coordsize="11,2">
              <v:shape style="position:absolute;left:3543;top:734;width:11;height:2" coordorigin="3543,734" coordsize="11,0" path="m3543,734l3554,734e" filled="f" stroked="t" strokeweight=".551527pt" strokecolor="#000000">
                <v:path arrowok="t"/>
              </v:shape>
            </v:group>
            <v:group style="position:absolute;left:4018;top:729;width:2;height:3781" coordorigin="4018,729" coordsize="2,3781">
              <v:shape style="position:absolute;left:4018;top:729;width:2;height:3781" coordorigin="4018,729" coordsize="0,3781" path="m4018,729l4018,4510e" filled="f" stroked="t" strokeweight=".129201pt" strokecolor="#000000">
                <v:path arrowok="t"/>
                <v:stroke dashstyle="dash"/>
              </v:shape>
            </v:group>
            <v:group style="position:absolute;left:4023;top:734;width:11;height:2" coordorigin="4023,734" coordsize="11,2">
              <v:shape style="position:absolute;left:4023;top:734;width:11;height:2" coordorigin="4023,734" coordsize="11,0" path="m4023,734l4034,734e" filled="f" stroked="t" strokeweight=".551527pt" strokecolor="#000000">
                <v:path arrowok="t"/>
              </v:shape>
            </v:group>
            <v:group style="position:absolute;left:4023;top:734;width:11;height:2" coordorigin="4023,734" coordsize="11,2">
              <v:shape style="position:absolute;left:4023;top:734;width:11;height:2" coordorigin="4023,734" coordsize="11,0" path="m4023,734l4034,734e" filled="f" stroked="t" strokeweight=".551527pt" strokecolor="#000000">
                <v:path arrowok="t"/>
              </v:shape>
            </v:group>
            <v:group style="position:absolute;left:4487;top:729;width:2;height:3781" coordorigin="4487,729" coordsize="2,3781">
              <v:shape style="position:absolute;left:4487;top:729;width:2;height:3781" coordorigin="4487,729" coordsize="0,3781" path="m4487,729l4487,4510e" filled="f" stroked="t" strokeweight=".129201pt" strokecolor="#000000">
                <v:path arrowok="t"/>
                <v:stroke dashstyle="dash"/>
              </v:shape>
            </v:group>
            <v:group style="position:absolute;left:4493;top:734;width:11;height:2" coordorigin="4493,734" coordsize="11,2">
              <v:shape style="position:absolute;left:4493;top:734;width:11;height:2" coordorigin="4493,734" coordsize="11,0" path="m4493,734l4503,734e" filled="f" stroked="t" strokeweight=".551527pt" strokecolor="#000000">
                <v:path arrowok="t"/>
              </v:shape>
            </v:group>
            <v:group style="position:absolute;left:4493;top:734;width:11;height:2" coordorigin="4493,734" coordsize="11,2">
              <v:shape style="position:absolute;left:4493;top:734;width:11;height:2" coordorigin="4493,734" coordsize="11,0" path="m4493,734l4503,734e" filled="f" stroked="t" strokeweight=".551527pt" strokecolor="#000000">
                <v:path arrowok="t"/>
              </v:shape>
            </v:group>
            <v:group style="position:absolute;left:4968;top:729;width:2;height:3781" coordorigin="4968,729" coordsize="2,3781">
              <v:shape style="position:absolute;left:4968;top:729;width:2;height:3781" coordorigin="4968,729" coordsize="0,3781" path="m4968,729l4968,4510e" filled="f" stroked="t" strokeweight=".129201pt" strokecolor="#000000">
                <v:path arrowok="t"/>
                <v:stroke dashstyle="dash"/>
              </v:shape>
            </v:group>
            <v:group style="position:absolute;left:4973;top:734;width:11;height:2" coordorigin="4973,734" coordsize="11,2">
              <v:shape style="position:absolute;left:4973;top:734;width:11;height:2" coordorigin="4973,734" coordsize="11,0" path="m4973,734l4984,734e" filled="f" stroked="t" strokeweight=".551527pt" strokecolor="#000000">
                <v:path arrowok="t"/>
              </v:shape>
            </v:group>
            <v:group style="position:absolute;left:4973;top:734;width:11;height:2" coordorigin="4973,734" coordsize="11,2">
              <v:shape style="position:absolute;left:4973;top:734;width:11;height:2" coordorigin="4973,734" coordsize="11,0" path="m4973,734l4984,734e" filled="f" stroked="t" strokeweight=".551527pt" strokecolor="#000000">
                <v:path arrowok="t"/>
              </v:shape>
            </v:group>
            <v:group style="position:absolute;left:5437;top:729;width:2;height:3781" coordorigin="5437,729" coordsize="2,3781">
              <v:shape style="position:absolute;left:5437;top:729;width:2;height:3781" coordorigin="5437,729" coordsize="0,3781" path="m5437,729l5437,4510e" filled="f" stroked="t" strokeweight=".129201pt" strokecolor="#000000">
                <v:path arrowok="t"/>
                <v:stroke dashstyle="dash"/>
              </v:shape>
            </v:group>
            <v:group style="position:absolute;left:5443;top:734;width:11;height:2" coordorigin="5443,734" coordsize="11,2">
              <v:shape style="position:absolute;left:5443;top:734;width:11;height:2" coordorigin="5443,734" coordsize="11,0" path="m5443,734l5453,734e" filled="f" stroked="t" strokeweight=".551527pt" strokecolor="#000000">
                <v:path arrowok="t"/>
              </v:shape>
            </v:group>
            <v:group style="position:absolute;left:5443;top:734;width:11;height:2" coordorigin="5443,734" coordsize="11,2">
              <v:shape style="position:absolute;left:5443;top:734;width:11;height:2" coordorigin="5443,734" coordsize="11,0" path="m5443,734l5453,734e" filled="f" stroked="t" strokeweight=".551527pt" strokecolor="#000000">
                <v:path arrowok="t"/>
              </v:shape>
            </v:group>
            <v:group style="position:absolute;left:5907;top:729;width:2;height:3781" coordorigin="5907,729" coordsize="2,3781">
              <v:shape style="position:absolute;left:5907;top:729;width:2;height:3781" coordorigin="5907,729" coordsize="0,3781" path="m5907,729l5907,4510e" filled="f" stroked="t" strokeweight=".129201pt" strokecolor="#000000">
                <v:path arrowok="t"/>
                <v:stroke dashstyle="dash"/>
              </v:shape>
            </v:group>
            <v:group style="position:absolute;left:5912;top:734;width:11;height:2" coordorigin="5912,734" coordsize="11,2">
              <v:shape style="position:absolute;left:5912;top:734;width:11;height:2" coordorigin="5912,734" coordsize="11,0" path="m5912,734l5923,734e" filled="f" stroked="t" strokeweight=".551527pt" strokecolor="#000000">
                <v:path arrowok="t"/>
              </v:shape>
            </v:group>
            <v:group style="position:absolute;left:5912;top:734;width:11;height:2" coordorigin="5912,734" coordsize="11,2">
              <v:shape style="position:absolute;left:5912;top:734;width:11;height:2" coordorigin="5912,734" coordsize="11,0" path="m5912,734l5923,734e" filled="f" stroked="t" strokeweight=".551527pt" strokecolor="#000000">
                <v:path arrowok="t"/>
              </v:shape>
            </v:group>
            <v:group style="position:absolute;left:6387;top:729;width:2;height:3781" coordorigin="6387,729" coordsize="2,3781">
              <v:shape style="position:absolute;left:6387;top:729;width:2;height:3781" coordorigin="6387,729" coordsize="0,3781" path="m6387,729l6387,4510e" filled="f" stroked="t" strokeweight=".129201pt" strokecolor="#000000">
                <v:path arrowok="t"/>
                <v:stroke dashstyle="dash"/>
              </v:shape>
            </v:group>
            <v:group style="position:absolute;left:6393;top:734;width:11;height:2" coordorigin="6393,734" coordsize="11,2">
              <v:shape style="position:absolute;left:6393;top:734;width:11;height:2" coordorigin="6393,734" coordsize="11,0" path="m6393,734l6404,734e" filled="f" stroked="t" strokeweight=".551527pt" strokecolor="#000000">
                <v:path arrowok="t"/>
              </v:shape>
            </v:group>
            <v:group style="position:absolute;left:6393;top:734;width:11;height:2" coordorigin="6393,734" coordsize="11,2">
              <v:shape style="position:absolute;left:6393;top:734;width:11;height:2" coordorigin="6393,734" coordsize="11,0" path="m6393,734l6404,734e" filled="f" stroked="t" strokeweight=".551527pt" strokecolor="#000000">
                <v:path arrowok="t"/>
              </v:shape>
            </v:group>
            <v:group style="position:absolute;left:6857;top:729;width:2;height:3781" coordorigin="6857,729" coordsize="2,3781">
              <v:shape style="position:absolute;left:6857;top:729;width:2;height:3781" coordorigin="6857,729" coordsize="0,3781" path="m6857,729l6857,4510e" filled="f" stroked="t" strokeweight=".129201pt" strokecolor="#000000">
                <v:path arrowok="t"/>
                <v:stroke dashstyle="dash"/>
              </v:shape>
            </v:group>
            <v:group style="position:absolute;left:6862;top:734;width:11;height:2" coordorigin="6862,734" coordsize="11,2">
              <v:shape style="position:absolute;left:6862;top:734;width:11;height:2" coordorigin="6862,734" coordsize="11,0" path="m6862,734l6873,734e" filled="f" stroked="t" strokeweight=".551527pt" strokecolor="#000000">
                <v:path arrowok="t"/>
              </v:shape>
            </v:group>
            <v:group style="position:absolute;left:6862;top:734;width:11;height:2" coordorigin="6862,734" coordsize="11,2">
              <v:shape style="position:absolute;left:6862;top:734;width:11;height:2" coordorigin="6862,734" coordsize="11,0" path="m6862,734l6873,734e" filled="f" stroked="t" strokeweight=".551527pt" strokecolor="#000000">
                <v:path arrowok="t"/>
              </v:shape>
            </v:group>
            <v:group style="position:absolute;left:7337;top:729;width:2;height:3781" coordorigin="7337,729" coordsize="2,3781">
              <v:shape style="position:absolute;left:7337;top:729;width:2;height:3781" coordorigin="7337,729" coordsize="0,3781" path="m7337,729l7337,4510e" filled="f" stroked="t" strokeweight=".129206pt" strokecolor="#000000">
                <v:path arrowok="t"/>
                <v:stroke dashstyle="dash"/>
              </v:shape>
            </v:group>
            <v:group style="position:absolute;left:7342;top:734;width:11;height:2" coordorigin="7342,734" coordsize="11,2">
              <v:shape style="position:absolute;left:7342;top:734;width:11;height:2" coordorigin="7342,734" coordsize="11,0" path="m7342,734l7353,734e" filled="f" stroked="t" strokeweight=".551527pt" strokecolor="#000000">
                <v:path arrowok="t"/>
              </v:shape>
            </v:group>
            <v:group style="position:absolute;left:7342;top:734;width:11;height:2" coordorigin="7342,734" coordsize="11,2">
              <v:shape style="position:absolute;left:7342;top:734;width:11;height:2" coordorigin="7342,734" coordsize="11,0" path="m7342,734l7353,734e" filled="f" stroked="t" strokeweight=".551527pt" strokecolor="#000000">
                <v:path arrowok="t"/>
              </v:shape>
            </v:group>
            <v:group style="position:absolute;left:2598;top:4510;width:4739;height:2" coordorigin="2598,4510" coordsize="4739,2">
              <v:shape style="position:absolute;left:2598;top:4510;width:4739;height:2" coordorigin="2598,4510" coordsize="4739,0" path="m2598,4510l7337,4510e" filled="f" stroked="t" strokeweight=".131156pt" strokecolor="#000000">
                <v:path arrowok="t"/>
                <v:stroke dashstyle="dash"/>
              </v:shape>
            </v:group>
            <v:group style="position:absolute;left:7342;top:4515;width:11;height:2" coordorigin="7342,4515" coordsize="11,2">
              <v:shape style="position:absolute;left:7342;top:4515;width:11;height:2" coordorigin="7342,4515" coordsize="11,0" path="m7342,4515l7353,4515e" filled="f" stroked="t" strokeweight=".551527pt" strokecolor="#000000">
                <v:path arrowok="t"/>
              </v:shape>
            </v:group>
            <v:group style="position:absolute;left:7342;top:4515;width:11;height:2" coordorigin="7342,4515" coordsize="11,2">
              <v:shape style="position:absolute;left:7342;top:4515;width:11;height:2" coordorigin="7342,4515" coordsize="11,0" path="m7342,4515l7353,4515e" filled="f" stroked="t" strokeweight=".551527pt" strokecolor="#000000">
                <v:path arrowok="t"/>
              </v:shape>
            </v:group>
            <v:group style="position:absolute;left:2598;top:4123;width:4739;height:2" coordorigin="2598,4123" coordsize="4739,2">
              <v:shape style="position:absolute;left:2598;top:4123;width:4739;height:2" coordorigin="2598,4123" coordsize="4739,0" path="m2598,4123l7337,4123e" filled="f" stroked="t" strokeweight=".131112pt" strokecolor="#000000">
                <v:path arrowok="t"/>
                <v:stroke dashstyle="dash"/>
              </v:shape>
            </v:group>
            <v:group style="position:absolute;left:7342;top:4128;width:11;height:2" coordorigin="7342,4128" coordsize="11,2">
              <v:shape style="position:absolute;left:7342;top:4128;width:11;height:2" coordorigin="7342,4128" coordsize="11,0" path="m7342,4128l7353,4128e" filled="f" stroked="t" strokeweight=".551527pt" strokecolor="#000000">
                <v:path arrowok="t"/>
              </v:shape>
            </v:group>
            <v:group style="position:absolute;left:7342;top:4128;width:11;height:2" coordorigin="7342,4128" coordsize="11,2">
              <v:shape style="position:absolute;left:7342;top:4128;width:11;height:2" coordorigin="7342,4128" coordsize="11,0" path="m7342,4128l7353,4128e" filled="f" stroked="t" strokeweight=".551527pt" strokecolor="#000000">
                <v:path arrowok="t"/>
              </v:shape>
            </v:group>
            <v:group style="position:absolute;left:2598;top:3747;width:4739;height:2" coordorigin="2598,3747" coordsize="4739,2">
              <v:shape style="position:absolute;left:2598;top:3747;width:4739;height:2" coordorigin="2598,3747" coordsize="4739,0" path="m2598,3747l7337,3747e" filled="f" stroked="t" strokeweight=".131112pt" strokecolor="#000000">
                <v:path arrowok="t"/>
                <v:stroke dashstyle="dash"/>
              </v:shape>
            </v:group>
            <v:group style="position:absolute;left:7342;top:3753;width:11;height:2" coordorigin="7342,3753" coordsize="11,2">
              <v:shape style="position:absolute;left:7342;top:3753;width:11;height:2" coordorigin="7342,3753" coordsize="11,0" path="m7342,3753l7353,3753e" filled="f" stroked="t" strokeweight=".551527pt" strokecolor="#000000">
                <v:path arrowok="t"/>
              </v:shape>
            </v:group>
            <v:group style="position:absolute;left:7342;top:3753;width:11;height:2" coordorigin="7342,3753" coordsize="11,2">
              <v:shape style="position:absolute;left:7342;top:3753;width:11;height:2" coordorigin="7342,3753" coordsize="11,0" path="m7342,3753l7353,3753e" filled="f" stroked="t" strokeweight=".551527pt" strokecolor="#000000">
                <v:path arrowok="t"/>
              </v:shape>
            </v:group>
            <v:group style="position:absolute;left:2598;top:3371;width:4739;height:2" coordorigin="2598,3371" coordsize="4739,2">
              <v:shape style="position:absolute;left:2598;top:3371;width:4739;height:2" coordorigin="2598,3371" coordsize="4739,0" path="m2598,3371l7337,3371e" filled="f" stroked="t" strokeweight=".131112pt" strokecolor="#000000">
                <v:path arrowok="t"/>
                <v:stroke dashstyle="dash"/>
              </v:shape>
            </v:group>
            <v:group style="position:absolute;left:7342;top:3377;width:11;height:2" coordorigin="7342,3377" coordsize="11,2">
              <v:shape style="position:absolute;left:7342;top:3377;width:11;height:2" coordorigin="7342,3377" coordsize="11,0" path="m7342,3377l7353,3377e" filled="f" stroked="t" strokeweight=".551527pt" strokecolor="#000000">
                <v:path arrowok="t"/>
              </v:shape>
            </v:group>
            <v:group style="position:absolute;left:7342;top:3377;width:11;height:2" coordorigin="7342,3377" coordsize="11,2">
              <v:shape style="position:absolute;left:7342;top:3377;width:11;height:2" coordorigin="7342,3377" coordsize="11,0" path="m7342,3377l7353,3377e" filled="f" stroked="t" strokeweight=".551527pt" strokecolor="#000000">
                <v:path arrowok="t"/>
              </v:shape>
            </v:group>
            <v:group style="position:absolute;left:2598;top:2995;width:4739;height:2" coordorigin="2598,2995" coordsize="4739,2">
              <v:shape style="position:absolute;left:2598;top:2995;width:4739;height:2" coordorigin="2598,2995" coordsize="4739,0" path="m2598,2995l7337,2995e" filled="f" stroked="t" strokeweight=".131112pt" strokecolor="#000000">
                <v:path arrowok="t"/>
                <v:stroke dashstyle="dash"/>
              </v:shape>
            </v:group>
            <v:group style="position:absolute;left:7342;top:3001;width:11;height:2" coordorigin="7342,3001" coordsize="11,2">
              <v:shape style="position:absolute;left:7342;top:3001;width:11;height:2" coordorigin="7342,3001" coordsize="11,0" path="m7342,3001l7353,3001e" filled="f" stroked="t" strokeweight=".551527pt" strokecolor="#000000">
                <v:path arrowok="t"/>
              </v:shape>
            </v:group>
            <v:group style="position:absolute;left:7342;top:3001;width:11;height:2" coordorigin="7342,3001" coordsize="11,2">
              <v:shape style="position:absolute;left:7342;top:3001;width:11;height:2" coordorigin="7342,3001" coordsize="11,0" path="m7342,3001l7353,3001e" filled="f" stroked="t" strokeweight=".551527pt" strokecolor="#000000">
                <v:path arrowok="t"/>
              </v:shape>
            </v:group>
            <v:group style="position:absolute;left:2598;top:2619;width:4739;height:2" coordorigin="2598,2619" coordsize="4739,2">
              <v:shape style="position:absolute;left:2598;top:2619;width:4739;height:2" coordorigin="2598,2619" coordsize="4739,0" path="m2598,2619l7337,2619e" filled="f" stroked="t" strokeweight=".131112pt" strokecolor="#000000">
                <v:path arrowok="t"/>
                <v:stroke dashstyle="dash"/>
              </v:shape>
            </v:group>
            <v:group style="position:absolute;left:7342;top:2625;width:11;height:2" coordorigin="7342,2625" coordsize="11,2">
              <v:shape style="position:absolute;left:7342;top:2625;width:11;height:2" coordorigin="7342,2625" coordsize="11,0" path="m7342,2625l7353,2625e" filled="f" stroked="t" strokeweight=".551527pt" strokecolor="#000000">
                <v:path arrowok="t"/>
              </v:shape>
            </v:group>
            <v:group style="position:absolute;left:7342;top:2625;width:11;height:2" coordorigin="7342,2625" coordsize="11,2">
              <v:shape style="position:absolute;left:7342;top:2625;width:11;height:2" coordorigin="7342,2625" coordsize="11,0" path="m7342,2625l7353,2625e" filled="f" stroked="t" strokeweight=".551527pt" strokecolor="#000000">
                <v:path arrowok="t"/>
              </v:shape>
            </v:group>
            <v:group style="position:absolute;left:2598;top:2232;width:4739;height:2" coordorigin="2598,2232" coordsize="4739,2">
              <v:shape style="position:absolute;left:2598;top:2232;width:4739;height:2" coordorigin="2598,2232" coordsize="4739,0" path="m2598,2232l7337,2232e" filled="f" stroked="t" strokeweight=".131112pt" strokecolor="#000000">
                <v:path arrowok="t"/>
                <v:stroke dashstyle="dash"/>
              </v:shape>
            </v:group>
            <v:group style="position:absolute;left:7342;top:2238;width:11;height:2" coordorigin="7342,2238" coordsize="11,2">
              <v:shape style="position:absolute;left:7342;top:2238;width:11;height:2" coordorigin="7342,2238" coordsize="11,0" path="m7342,2238l7353,2238e" filled="f" stroked="t" strokeweight=".551527pt" strokecolor="#000000">
                <v:path arrowok="t"/>
              </v:shape>
            </v:group>
            <v:group style="position:absolute;left:7342;top:2238;width:11;height:2" coordorigin="7342,2238" coordsize="11,2">
              <v:shape style="position:absolute;left:7342;top:2238;width:11;height:2" coordorigin="7342,2238" coordsize="11,0" path="m7342,2238l7353,2238e" filled="f" stroked="t" strokeweight=".551527pt" strokecolor="#000000">
                <v:path arrowok="t"/>
              </v:shape>
            </v:group>
            <v:group style="position:absolute;left:2598;top:1857;width:4739;height:2" coordorigin="2598,1857" coordsize="4739,2">
              <v:shape style="position:absolute;left:2598;top:1857;width:4739;height:2" coordorigin="2598,1857" coordsize="4739,0" path="m2598,1857l7337,1857e" filled="f" stroked="t" strokeweight=".131112pt" strokecolor="#000000">
                <v:path arrowok="t"/>
                <v:stroke dashstyle="dash"/>
              </v:shape>
            </v:group>
            <v:group style="position:absolute;left:7342;top:1862;width:11;height:2" coordorigin="7342,1862" coordsize="11,2">
              <v:shape style="position:absolute;left:7342;top:1862;width:11;height:2" coordorigin="7342,1862" coordsize="11,0" path="m7342,1862l7353,1862e" filled="f" stroked="t" strokeweight=".551527pt" strokecolor="#000000">
                <v:path arrowok="t"/>
              </v:shape>
            </v:group>
            <v:group style="position:absolute;left:7342;top:1862;width:11;height:2" coordorigin="7342,1862" coordsize="11,2">
              <v:shape style="position:absolute;left:7342;top:1862;width:11;height:2" coordorigin="7342,1862" coordsize="11,0" path="m7342,1862l7353,1862e" filled="f" stroked="t" strokeweight=".551527pt" strokecolor="#000000">
                <v:path arrowok="t"/>
              </v:shape>
            </v:group>
            <v:group style="position:absolute;left:2598;top:1481;width:4739;height:2" coordorigin="2598,1481" coordsize="4739,2">
              <v:shape style="position:absolute;left:2598;top:1481;width:4739;height:2" coordorigin="2598,1481" coordsize="4739,0" path="m2598,1481l7337,1481e" filled="f" stroked="t" strokeweight=".131112pt" strokecolor="#000000">
                <v:path arrowok="t"/>
                <v:stroke dashstyle="dash"/>
              </v:shape>
            </v:group>
            <v:group style="position:absolute;left:7342;top:1486;width:11;height:2" coordorigin="7342,1486" coordsize="11,2">
              <v:shape style="position:absolute;left:7342;top:1486;width:11;height:2" coordorigin="7342,1486" coordsize="11,0" path="m7342,1486l7353,1486e" filled="f" stroked="t" strokeweight=".551527pt" strokecolor="#000000">
                <v:path arrowok="t"/>
              </v:shape>
            </v:group>
            <v:group style="position:absolute;left:7342;top:1486;width:11;height:2" coordorigin="7342,1486" coordsize="11,2">
              <v:shape style="position:absolute;left:7342;top:1486;width:11;height:2" coordorigin="7342,1486" coordsize="11,0" path="m7342,1486l7353,1486e" filled="f" stroked="t" strokeweight=".551527pt" strokecolor="#000000">
                <v:path arrowok="t"/>
              </v:shape>
            </v:group>
            <v:group style="position:absolute;left:2598;top:1105;width:4739;height:2" coordorigin="2598,1105" coordsize="4739,2">
              <v:shape style="position:absolute;left:2598;top:1105;width:4739;height:2" coordorigin="2598,1105" coordsize="4739,0" path="m2598,1105l7337,1105e" filled="f" stroked="t" strokeweight=".131112pt" strokecolor="#000000">
                <v:path arrowok="t"/>
                <v:stroke dashstyle="dash"/>
              </v:shape>
            </v:group>
            <v:group style="position:absolute;left:7342;top:1110;width:11;height:2" coordorigin="7342,1110" coordsize="11,2">
              <v:shape style="position:absolute;left:7342;top:1110;width:11;height:2" coordorigin="7342,1110" coordsize="11,0" path="m7342,1110l7353,1110e" filled="f" stroked="t" strokeweight=".551527pt" strokecolor="#000000">
                <v:path arrowok="t"/>
              </v:shape>
            </v:group>
            <v:group style="position:absolute;left:7342;top:1110;width:11;height:2" coordorigin="7342,1110" coordsize="11,2">
              <v:shape style="position:absolute;left:7342;top:1110;width:11;height:2" coordorigin="7342,1110" coordsize="11,0" path="m7342,1110l7353,1110e" filled="f" stroked="t" strokeweight=".551527pt" strokecolor="#000000">
                <v:path arrowok="t"/>
              </v:shape>
            </v:group>
            <v:group style="position:absolute;left:2598;top:729;width:2;height:2" coordorigin="2598,729" coordsize="2,2">
              <v:shape style="position:absolute;left:2598;top:729;width:2;height:2" coordorigin="2598,729" coordsize="0,0" path="m2598,729l2598,729e" filled="f" stroked="t" strokeweight=".131098pt" strokecolor="#000000">
                <v:path arrowok="t"/>
                <v:stroke dashstyle="dash"/>
              </v:shape>
            </v:group>
            <v:group style="position:absolute;left:3068;top:729;width:2;height:2" coordorigin="3068,729" coordsize="2,2">
              <v:shape style="position:absolute;left:3068;top:729;width:2;height:2" coordorigin="3068,729" coordsize="0,0" path="m3068,729l3068,729e" filled="f" stroked="t" strokeweight=".131098pt" strokecolor="#000000">
                <v:path arrowok="t"/>
                <v:stroke dashstyle="dash"/>
              </v:shape>
            </v:group>
            <v:group style="position:absolute;left:3537;top:729;width:2;height:2" coordorigin="3537,729" coordsize="2,2">
              <v:shape style="position:absolute;left:3537;top:729;width:2;height:2" coordorigin="3537,729" coordsize="0,0" path="m3537,729l3537,729e" filled="f" stroked="t" strokeweight=".131098pt" strokecolor="#000000">
                <v:path arrowok="t"/>
                <v:stroke dashstyle="dash"/>
              </v:shape>
            </v:group>
            <v:group style="position:absolute;left:4018;top:729;width:2;height:2" coordorigin="4018,729" coordsize="2,2">
              <v:shape style="position:absolute;left:4018;top:729;width:2;height:2" coordorigin="4018,729" coordsize="0,0" path="m4018,729l4018,729e" filled="f" stroked="t" strokeweight=".131098pt" strokecolor="#000000">
                <v:path arrowok="t"/>
                <v:stroke dashstyle="dash"/>
              </v:shape>
            </v:group>
            <v:group style="position:absolute;left:4487;top:729;width:2;height:2" coordorigin="4487,729" coordsize="2,2">
              <v:shape style="position:absolute;left:4487;top:729;width:2;height:2" coordorigin="4487,729" coordsize="0,0" path="m4487,729l4487,729e" filled="f" stroked="t" strokeweight=".131098pt" strokecolor="#000000">
                <v:path arrowok="t"/>
                <v:stroke dashstyle="dash"/>
              </v:shape>
            </v:group>
            <v:group style="position:absolute;left:4968;top:729;width:2;height:2" coordorigin="4968,729" coordsize="2,2">
              <v:shape style="position:absolute;left:4968;top:729;width:2;height:2" coordorigin="4968,729" coordsize="0,0" path="m4968,729l4968,729e" filled="f" stroked="t" strokeweight=".131098pt" strokecolor="#000000">
                <v:path arrowok="t"/>
                <v:stroke dashstyle="dash"/>
              </v:shape>
            </v:group>
            <v:group style="position:absolute;left:5437;top:729;width:2;height:2" coordorigin="5437,729" coordsize="2,2">
              <v:shape style="position:absolute;left:5437;top:729;width:2;height:2" coordorigin="5437,729" coordsize="0,0" path="m5437,729l5437,729e" filled="f" stroked="t" strokeweight=".131098pt" strokecolor="#000000">
                <v:path arrowok="t"/>
                <v:stroke dashstyle="dash"/>
              </v:shape>
            </v:group>
            <v:group style="position:absolute;left:5907;top:729;width:2;height:2" coordorigin="5907,729" coordsize="2,2">
              <v:shape style="position:absolute;left:5907;top:729;width:2;height:2" coordorigin="5907,729" coordsize="0,0" path="m5907,729l5907,729e" filled="f" stroked="t" strokeweight=".131098pt" strokecolor="#000000">
                <v:path arrowok="t"/>
                <v:stroke dashstyle="dash"/>
              </v:shape>
            </v:group>
            <v:group style="position:absolute;left:6387;top:729;width:2;height:2" coordorigin="6387,729" coordsize="2,2">
              <v:shape style="position:absolute;left:6387;top:729;width:2;height:2" coordorigin="6387,729" coordsize="0,0" path="m6387,729l6387,729e" filled="f" stroked="t" strokeweight=".131098pt" strokecolor="#000000">
                <v:path arrowok="t"/>
                <v:stroke dashstyle="dash"/>
              </v:shape>
            </v:group>
            <v:group style="position:absolute;left:6857;top:729;width:2;height:2" coordorigin="6857,729" coordsize="2,2">
              <v:shape style="position:absolute;left:6857;top:729;width:2;height:2" coordorigin="6857,729" coordsize="0,0" path="m6857,729l6857,729e" filled="f" stroked="t" strokeweight=".131098pt" strokecolor="#000000">
                <v:path arrowok="t"/>
                <v:stroke dashstyle="dash"/>
              </v:shape>
            </v:group>
            <v:group style="position:absolute;left:7337;top:729;width:2;height:2" coordorigin="7337,729" coordsize="2,2">
              <v:shape style="position:absolute;left:7337;top:729;width:2;height:2" coordorigin="7337,729" coordsize="0,0" path="m7337,729l7337,729e" filled="f" stroked="t" strokeweight=".131098pt" strokecolor="#000000">
                <v:path arrowok="t"/>
                <v:stroke dashstyle="dash"/>
              </v:shape>
            </v:group>
            <v:group style="position:absolute;left:2598;top:729;width:4739;height:2" coordorigin="2598,729" coordsize="4739,2">
              <v:shape style="position:absolute;left:2598;top:729;width:4739;height:2" coordorigin="2598,729" coordsize="4739,0" path="m2598,729l7337,729e" filled="f" stroked="t" strokeweight=".131141pt" strokecolor="#000000">
                <v:path arrowok="t"/>
                <v:stroke dashstyle="dash"/>
              </v:shape>
            </v:group>
            <v:group style="position:absolute;left:7342;top:734;width:11;height:2" coordorigin="7342,734" coordsize="11,2">
              <v:shape style="position:absolute;left:7342;top:734;width:11;height:2" coordorigin="7342,734" coordsize="11,0" path="m7342,734l7353,734e" filled="f" stroked="t" strokeweight=".551527pt" strokecolor="#000000">
                <v:path arrowok="t"/>
              </v:shape>
            </v:group>
            <v:group style="position:absolute;left:7342;top:734;width:11;height:2" coordorigin="7342,734" coordsize="11,2">
              <v:shape style="position:absolute;left:7342;top:734;width:11;height:2" coordorigin="7342,734" coordsize="11,0" path="m7342,734l7353,734e" filled="f" stroked="t" strokeweight=".551527pt" strokecolor="#000000">
                <v:path arrowok="t"/>
              </v:shape>
            </v:group>
            <v:group style="position:absolute;left:7342;top:734;width:11;height:2" coordorigin="7342,734" coordsize="11,2">
              <v:shape style="position:absolute;left:7342;top:734;width:11;height:2" coordorigin="7342,734" coordsize="11,0" path="m7342,734l7353,734e" filled="f" stroked="t" strokeweight=".551527pt" strokecolor="#000000">
                <v:path arrowok="t"/>
              </v:shape>
            </v:group>
            <v:group style="position:absolute;left:7342;top:4515;width:11;height:2" coordorigin="7342,4515" coordsize="11,2">
              <v:shape style="position:absolute;left:7342;top:4515;width:11;height:2" coordorigin="7342,4515" coordsize="11,0" path="m7342,4515l7353,4515e" filled="f" stroked="t" strokeweight=".551527pt" strokecolor="#000000">
                <v:path arrowok="t"/>
              </v:shape>
            </v:group>
            <v:group style="position:absolute;left:7342;top:734;width:11;height:2" coordorigin="7342,734" coordsize="11,2">
              <v:shape style="position:absolute;left:7342;top:734;width:11;height:2" coordorigin="7342,734" coordsize="11,0" path="m7342,734l7353,734e" filled="f" stroked="t" strokeweight=".551527pt" strokecolor="#000000">
                <v:path arrowok="t"/>
              </v:shape>
            </v:group>
            <v:group style="position:absolute;left:2604;top:734;width:11;height:2" coordorigin="2604,734" coordsize="11,2">
              <v:shape style="position:absolute;left:2604;top:734;width:11;height:2" coordorigin="2604,734" coordsize="11,0" path="m2604,734l2615,734e" filled="f" stroked="t" strokeweight=".551527pt" strokecolor="#000000">
                <v:path arrowok="t"/>
              </v:shape>
            </v:group>
            <v:group style="position:absolute;left:7342;top:4515;width:11;height:2" coordorigin="7342,4515" coordsize="11,2">
              <v:shape style="position:absolute;left:7342;top:4515;width:11;height:2" coordorigin="7342,4515" coordsize="11,0" path="m7342,4515l7353,4515e" filled="f" stroked="t" strokeweight=".551527pt" strokecolor="#000000">
                <v:path arrowok="t"/>
              </v:shape>
            </v:group>
            <v:group style="position:absolute;left:2604;top:734;width:11;height:2" coordorigin="2604,734" coordsize="11,2">
              <v:shape style="position:absolute;left:2604;top:734;width:11;height:2" coordorigin="2604,734" coordsize="11,0" path="m2604,734l2615,734e" filled="f" stroked="t" strokeweight=".551527pt" strokecolor="#000000">
                <v:path arrowok="t"/>
              </v:shape>
            </v:group>
            <v:group style="position:absolute;left:2604;top:4460;width:11;height:2" coordorigin="2604,4460" coordsize="11,2">
              <v:shape style="position:absolute;left:2604;top:4460;width:11;height:2" coordorigin="2604,4460" coordsize="11,0" path="m2604,4460l2615,4460e" filled="f" stroked="t" strokeweight=".551527pt" strokecolor="#000000">
                <v:path arrowok="t"/>
              </v:shape>
            </v:group>
            <v:group style="position:absolute;left:2604;top:778;width:11;height:2" coordorigin="2604,778" coordsize="11,2">
              <v:shape style="position:absolute;left:2604;top:778;width:11;height:2" coordorigin="2604,778" coordsize="11,0" path="m2604,778l2615,778e" filled="f" stroked="t" strokeweight=".551527pt" strokecolor="#000000">
                <v:path arrowok="t"/>
              </v:shape>
            </v:group>
            <v:group style="position:absolute;left:3073;top:4460;width:11;height:2" coordorigin="3073,4460" coordsize="11,2">
              <v:shape style="position:absolute;left:3073;top:4460;width:11;height:2" coordorigin="3073,4460" coordsize="11,0" path="m3073,4460l3084,4460e" filled="f" stroked="t" strokeweight=".551527pt" strokecolor="#000000">
                <v:path arrowok="t"/>
              </v:shape>
            </v:group>
            <v:group style="position:absolute;left:3073;top:778;width:11;height:2" coordorigin="3073,778" coordsize="11,2">
              <v:shape style="position:absolute;left:3073;top:778;width:11;height:2" coordorigin="3073,778" coordsize="11,0" path="m3073,778l3084,778e" filled="f" stroked="t" strokeweight=".551527pt" strokecolor="#000000">
                <v:path arrowok="t"/>
              </v:shape>
            </v:group>
            <v:group style="position:absolute;left:3543;top:4460;width:11;height:2" coordorigin="3543,4460" coordsize="11,2">
              <v:shape style="position:absolute;left:3543;top:4460;width:11;height:2" coordorigin="3543,4460" coordsize="11,0" path="m3543,4460l3554,4460e" filled="f" stroked="t" strokeweight=".551527pt" strokecolor="#000000">
                <v:path arrowok="t"/>
              </v:shape>
            </v:group>
            <v:group style="position:absolute;left:3543;top:778;width:11;height:2" coordorigin="3543,778" coordsize="11,2">
              <v:shape style="position:absolute;left:3543;top:778;width:11;height:2" coordorigin="3543,778" coordsize="11,0" path="m3543,778l3554,778e" filled="f" stroked="t" strokeweight=".551527pt" strokecolor="#000000">
                <v:path arrowok="t"/>
              </v:shape>
            </v:group>
            <v:group style="position:absolute;left:4023;top:4460;width:11;height:2" coordorigin="4023,4460" coordsize="11,2">
              <v:shape style="position:absolute;left:4023;top:4460;width:11;height:2" coordorigin="4023,4460" coordsize="11,0" path="m4023,4460l4034,4460e" filled="f" stroked="t" strokeweight=".551527pt" strokecolor="#000000">
                <v:path arrowok="t"/>
              </v:shape>
            </v:group>
            <v:group style="position:absolute;left:4023;top:778;width:11;height:2" coordorigin="4023,778" coordsize="11,2">
              <v:shape style="position:absolute;left:4023;top:778;width:11;height:2" coordorigin="4023,778" coordsize="11,0" path="m4023,778l4034,778e" filled="f" stroked="t" strokeweight=".551527pt" strokecolor="#000000">
                <v:path arrowok="t"/>
              </v:shape>
            </v:group>
            <v:group style="position:absolute;left:4493;top:4460;width:11;height:2" coordorigin="4493,4460" coordsize="11,2">
              <v:shape style="position:absolute;left:4493;top:4460;width:11;height:2" coordorigin="4493,4460" coordsize="11,0" path="m4493,4460l4503,4460e" filled="f" stroked="t" strokeweight=".551527pt" strokecolor="#000000">
                <v:path arrowok="t"/>
              </v:shape>
            </v:group>
            <v:group style="position:absolute;left:4493;top:778;width:11;height:2" coordorigin="4493,778" coordsize="11,2">
              <v:shape style="position:absolute;left:4493;top:778;width:11;height:2" coordorigin="4493,778" coordsize="11,0" path="m4493,778l4503,778e" filled="f" stroked="t" strokeweight=".551527pt" strokecolor="#000000">
                <v:path arrowok="t"/>
              </v:shape>
            </v:group>
            <v:group style="position:absolute;left:4973;top:4460;width:11;height:2" coordorigin="4973,4460" coordsize="11,2">
              <v:shape style="position:absolute;left:4973;top:4460;width:11;height:2" coordorigin="4973,4460" coordsize="11,0" path="m4973,4460l4984,4460e" filled="f" stroked="t" strokeweight=".551527pt" strokecolor="#000000">
                <v:path arrowok="t"/>
              </v:shape>
            </v:group>
            <v:group style="position:absolute;left:4973;top:778;width:11;height:2" coordorigin="4973,778" coordsize="11,2">
              <v:shape style="position:absolute;left:4973;top:778;width:11;height:2" coordorigin="4973,778" coordsize="11,0" path="m4973,778l4984,778e" filled="f" stroked="t" strokeweight=".551527pt" strokecolor="#000000">
                <v:path arrowok="t"/>
              </v:shape>
            </v:group>
            <v:group style="position:absolute;left:5443;top:4460;width:11;height:2" coordorigin="5443,4460" coordsize="11,2">
              <v:shape style="position:absolute;left:5443;top:4460;width:11;height:2" coordorigin="5443,4460" coordsize="11,0" path="m5443,4460l5453,4460e" filled="f" stroked="t" strokeweight=".551527pt" strokecolor="#000000">
                <v:path arrowok="t"/>
              </v:shape>
            </v:group>
            <v:group style="position:absolute;left:5443;top:778;width:11;height:2" coordorigin="5443,778" coordsize="11,2">
              <v:shape style="position:absolute;left:5443;top:778;width:11;height:2" coordorigin="5443,778" coordsize="11,0" path="m5443,778l5453,778e" filled="f" stroked="t" strokeweight=".551527pt" strokecolor="#000000">
                <v:path arrowok="t"/>
              </v:shape>
            </v:group>
            <v:group style="position:absolute;left:5912;top:4460;width:11;height:2" coordorigin="5912,4460" coordsize="11,2">
              <v:shape style="position:absolute;left:5912;top:4460;width:11;height:2" coordorigin="5912,4460" coordsize="11,0" path="m5912,4460l5923,4460e" filled="f" stroked="t" strokeweight=".551527pt" strokecolor="#000000">
                <v:path arrowok="t"/>
              </v:shape>
            </v:group>
            <v:group style="position:absolute;left:5912;top:778;width:11;height:2" coordorigin="5912,778" coordsize="11,2">
              <v:shape style="position:absolute;left:5912;top:778;width:11;height:2" coordorigin="5912,778" coordsize="11,0" path="m5912,778l5923,778e" filled="f" stroked="t" strokeweight=".551527pt" strokecolor="#000000">
                <v:path arrowok="t"/>
              </v:shape>
            </v:group>
            <v:group style="position:absolute;left:6393;top:4460;width:11;height:2" coordorigin="6393,4460" coordsize="11,2">
              <v:shape style="position:absolute;left:6393;top:4460;width:11;height:2" coordorigin="6393,4460" coordsize="11,0" path="m6393,4460l6404,4460e" filled="f" stroked="t" strokeweight=".551527pt" strokecolor="#000000">
                <v:path arrowok="t"/>
              </v:shape>
            </v:group>
            <v:group style="position:absolute;left:6393;top:778;width:11;height:2" coordorigin="6393,778" coordsize="11,2">
              <v:shape style="position:absolute;left:6393;top:778;width:11;height:2" coordorigin="6393,778" coordsize="11,0" path="m6393,778l6404,778e" filled="f" stroked="t" strokeweight=".551527pt" strokecolor="#000000">
                <v:path arrowok="t"/>
              </v:shape>
            </v:group>
            <v:group style="position:absolute;left:6862;top:4460;width:11;height:2" coordorigin="6862,4460" coordsize="11,2">
              <v:shape style="position:absolute;left:6862;top:4460;width:11;height:2" coordorigin="6862,4460" coordsize="11,0" path="m6862,4460l6873,4460e" filled="f" stroked="t" strokeweight=".551527pt" strokecolor="#000000">
                <v:path arrowok="t"/>
              </v:shape>
            </v:group>
            <v:group style="position:absolute;left:6862;top:778;width:11;height:2" coordorigin="6862,778" coordsize="11,2">
              <v:shape style="position:absolute;left:6862;top:778;width:11;height:2" coordorigin="6862,778" coordsize="11,0" path="m6862,778l6873,778e" filled="f" stroked="t" strokeweight=".551527pt" strokecolor="#000000">
                <v:path arrowok="t"/>
              </v:shape>
            </v:group>
            <v:group style="position:absolute;left:7342;top:4460;width:11;height:2" coordorigin="7342,4460" coordsize="11,2">
              <v:shape style="position:absolute;left:7342;top:4460;width:11;height:2" coordorigin="7342,4460" coordsize="11,0" path="m7342,4460l7353,4460e" filled="f" stroked="t" strokeweight=".551527pt" strokecolor="#000000">
                <v:path arrowok="t"/>
              </v:shape>
            </v:group>
            <v:group style="position:absolute;left:7342;top:778;width:11;height:2" coordorigin="7342,778" coordsize="11,2">
              <v:shape style="position:absolute;left:7342;top:778;width:11;height:2" coordorigin="7342,778" coordsize="11,0" path="m7342,778l7353,778e" filled="f" stroked="t" strokeweight=".551527pt" strokecolor="#000000">
                <v:path arrowok="t"/>
              </v:shape>
            </v:group>
            <v:group style="position:absolute;left:2647;top:4515;width:11;height:2" coordorigin="2647,4515" coordsize="11,2">
              <v:shape style="position:absolute;left:2647;top:4515;width:11;height:2" coordorigin="2647,4515" coordsize="11,0" path="m2647,4515l2658,4515e" filled="f" stroked="t" strokeweight=".551527pt" strokecolor="#000000">
                <v:path arrowok="t"/>
              </v:shape>
            </v:group>
            <v:group style="position:absolute;left:7288;top:4515;width:11;height:2" coordorigin="7288,4515" coordsize="11,2">
              <v:shape style="position:absolute;left:7288;top:4515;width:11;height:2" coordorigin="7288,4515" coordsize="11,0" path="m7288,4515l7299,4515e" filled="f" stroked="t" strokeweight=".551527pt" strokecolor="#000000">
                <v:path arrowok="t"/>
              </v:shape>
            </v:group>
            <v:group style="position:absolute;left:2647;top:4128;width:11;height:2" coordorigin="2647,4128" coordsize="11,2">
              <v:shape style="position:absolute;left:2647;top:4128;width:11;height:2" coordorigin="2647,4128" coordsize="11,0" path="m2647,4128l2658,4128e" filled="f" stroked="t" strokeweight=".551527pt" strokecolor="#000000">
                <v:path arrowok="t"/>
              </v:shape>
            </v:group>
            <v:group style="position:absolute;left:7288;top:4128;width:11;height:2" coordorigin="7288,4128" coordsize="11,2">
              <v:shape style="position:absolute;left:7288;top:4128;width:11;height:2" coordorigin="7288,4128" coordsize="11,0" path="m7288,4128l7299,4128e" filled="f" stroked="t" strokeweight=".551527pt" strokecolor="#000000">
                <v:path arrowok="t"/>
              </v:shape>
            </v:group>
            <v:group style="position:absolute;left:2647;top:3753;width:11;height:2" coordorigin="2647,3753" coordsize="11,2">
              <v:shape style="position:absolute;left:2647;top:3753;width:11;height:2" coordorigin="2647,3753" coordsize="11,0" path="m2647,3753l2658,3753e" filled="f" stroked="t" strokeweight=".551527pt" strokecolor="#000000">
                <v:path arrowok="t"/>
              </v:shape>
            </v:group>
            <v:group style="position:absolute;left:7288;top:3753;width:11;height:2" coordorigin="7288,3753" coordsize="11,2">
              <v:shape style="position:absolute;left:7288;top:3753;width:11;height:2" coordorigin="7288,3753" coordsize="11,0" path="m7288,3753l7299,3753e" filled="f" stroked="t" strokeweight=".551527pt" strokecolor="#000000">
                <v:path arrowok="t"/>
              </v:shape>
            </v:group>
            <v:group style="position:absolute;left:2647;top:3377;width:11;height:2" coordorigin="2647,3377" coordsize="11,2">
              <v:shape style="position:absolute;left:2647;top:3377;width:11;height:2" coordorigin="2647,3377" coordsize="11,0" path="m2647,3377l2658,3377e" filled="f" stroked="t" strokeweight=".551527pt" strokecolor="#000000">
                <v:path arrowok="t"/>
              </v:shape>
            </v:group>
            <v:group style="position:absolute;left:7288;top:3377;width:11;height:2" coordorigin="7288,3377" coordsize="11,2">
              <v:shape style="position:absolute;left:7288;top:3377;width:11;height:2" coordorigin="7288,3377" coordsize="11,0" path="m7288,3377l7299,3377e" filled="f" stroked="t" strokeweight=".551527pt" strokecolor="#000000">
                <v:path arrowok="t"/>
              </v:shape>
            </v:group>
            <v:group style="position:absolute;left:2647;top:3001;width:11;height:2" coordorigin="2647,3001" coordsize="11,2">
              <v:shape style="position:absolute;left:2647;top:3001;width:11;height:2" coordorigin="2647,3001" coordsize="11,0" path="m2647,3001l2658,3001e" filled="f" stroked="t" strokeweight=".551527pt" strokecolor="#000000">
                <v:path arrowok="t"/>
              </v:shape>
            </v:group>
            <v:group style="position:absolute;left:7288;top:3001;width:11;height:2" coordorigin="7288,3001" coordsize="11,2">
              <v:shape style="position:absolute;left:7288;top:3001;width:11;height:2" coordorigin="7288,3001" coordsize="11,0" path="m7288,3001l7299,3001e" filled="f" stroked="t" strokeweight=".551527pt" strokecolor="#000000">
                <v:path arrowok="t"/>
              </v:shape>
            </v:group>
            <v:group style="position:absolute;left:2647;top:2625;width:11;height:2" coordorigin="2647,2625" coordsize="11,2">
              <v:shape style="position:absolute;left:2647;top:2625;width:11;height:2" coordorigin="2647,2625" coordsize="11,0" path="m2647,2625l2658,2625e" filled="f" stroked="t" strokeweight=".551527pt" strokecolor="#000000">
                <v:path arrowok="t"/>
              </v:shape>
            </v:group>
            <v:group style="position:absolute;left:7288;top:2625;width:11;height:2" coordorigin="7288,2625" coordsize="11,2">
              <v:shape style="position:absolute;left:7288;top:2625;width:11;height:2" coordorigin="7288,2625" coordsize="11,0" path="m7288,2625l7299,2625e" filled="f" stroked="t" strokeweight=".551527pt" strokecolor="#000000">
                <v:path arrowok="t"/>
              </v:shape>
            </v:group>
            <v:group style="position:absolute;left:2647;top:2238;width:11;height:2" coordorigin="2647,2238" coordsize="11,2">
              <v:shape style="position:absolute;left:2647;top:2238;width:11;height:2" coordorigin="2647,2238" coordsize="11,0" path="m2647,2238l2658,2238e" filled="f" stroked="t" strokeweight=".551527pt" strokecolor="#000000">
                <v:path arrowok="t"/>
              </v:shape>
            </v:group>
            <v:group style="position:absolute;left:7288;top:2238;width:11;height:2" coordorigin="7288,2238" coordsize="11,2">
              <v:shape style="position:absolute;left:7288;top:2238;width:11;height:2" coordorigin="7288,2238" coordsize="11,0" path="m7288,2238l7299,2238e" filled="f" stroked="t" strokeweight=".551527pt" strokecolor="#000000">
                <v:path arrowok="t"/>
              </v:shape>
            </v:group>
            <v:group style="position:absolute;left:2647;top:1862;width:11;height:2" coordorigin="2647,1862" coordsize="11,2">
              <v:shape style="position:absolute;left:2647;top:1862;width:11;height:2" coordorigin="2647,1862" coordsize="11,0" path="m2647,1862l2658,1862e" filled="f" stroked="t" strokeweight=".551527pt" strokecolor="#000000">
                <v:path arrowok="t"/>
              </v:shape>
            </v:group>
            <v:group style="position:absolute;left:7288;top:1862;width:11;height:2" coordorigin="7288,1862" coordsize="11,2">
              <v:shape style="position:absolute;left:7288;top:1862;width:11;height:2" coordorigin="7288,1862" coordsize="11,0" path="m7288,1862l7299,1862e" filled="f" stroked="t" strokeweight=".551527pt" strokecolor="#000000">
                <v:path arrowok="t"/>
              </v:shape>
            </v:group>
            <v:group style="position:absolute;left:2647;top:1486;width:11;height:2" coordorigin="2647,1486" coordsize="11,2">
              <v:shape style="position:absolute;left:2647;top:1486;width:11;height:2" coordorigin="2647,1486" coordsize="11,0" path="m2647,1486l2658,1486e" filled="f" stroked="t" strokeweight=".551527pt" strokecolor="#000000">
                <v:path arrowok="t"/>
              </v:shape>
            </v:group>
            <v:group style="position:absolute;left:7288;top:1486;width:11;height:2" coordorigin="7288,1486" coordsize="11,2">
              <v:shape style="position:absolute;left:7288;top:1486;width:11;height:2" coordorigin="7288,1486" coordsize="11,0" path="m7288,1486l7299,1486e" filled="f" stroked="t" strokeweight=".551527pt" strokecolor="#000000">
                <v:path arrowok="t"/>
              </v:shape>
            </v:group>
            <v:group style="position:absolute;left:2647;top:1110;width:11;height:2" coordorigin="2647,1110" coordsize="11,2">
              <v:shape style="position:absolute;left:2647;top:1110;width:11;height:2" coordorigin="2647,1110" coordsize="11,0" path="m2647,1110l2658,1110e" filled="f" stroked="t" strokeweight=".551527pt" strokecolor="#000000">
                <v:path arrowok="t"/>
              </v:shape>
            </v:group>
            <v:group style="position:absolute;left:7288;top:1110;width:11;height:2" coordorigin="7288,1110" coordsize="11,2">
              <v:shape style="position:absolute;left:7288;top:1110;width:11;height:2" coordorigin="7288,1110" coordsize="11,0" path="m7288,1110l7299,1110e" filled="f" stroked="t" strokeweight=".551527pt" strokecolor="#000000">
                <v:path arrowok="t"/>
              </v:shape>
            </v:group>
            <v:group style="position:absolute;left:2647;top:734;width:11;height:2" coordorigin="2647,734" coordsize="11,2">
              <v:shape style="position:absolute;left:2647;top:734;width:11;height:2" coordorigin="2647,734" coordsize="11,0" path="m2647,734l2658,734e" filled="f" stroked="t" strokeweight=".551527pt" strokecolor="#000000">
                <v:path arrowok="t"/>
              </v:shape>
            </v:group>
            <v:group style="position:absolute;left:7288;top:734;width:11;height:2" coordorigin="7288,734" coordsize="11,2">
              <v:shape style="position:absolute;left:7288;top:734;width:11;height:2" coordorigin="7288,734" coordsize="11,0" path="m7288,734l7299,734e" filled="f" stroked="t" strokeweight=".551527pt" strokecolor="#000000">
                <v:path arrowok="t"/>
              </v:shape>
            </v:group>
            <v:group style="position:absolute;left:7342;top:734;width:11;height:2" coordorigin="7342,734" coordsize="11,2">
              <v:shape style="position:absolute;left:7342;top:734;width:11;height:2" coordorigin="7342,734" coordsize="11,0" path="m7342,734l7353,734e" filled="f" stroked="t" strokeweight=".551527pt" strokecolor="#000000">
                <v:path arrowok="t"/>
              </v:shape>
            </v:group>
            <v:group style="position:absolute;left:7342;top:4515;width:11;height:2" coordorigin="7342,4515" coordsize="11,2">
              <v:shape style="position:absolute;left:7342;top:4515;width:11;height:2" coordorigin="7342,4515" coordsize="11,0" path="m7342,4515l7353,4515e" filled="f" stroked="t" strokeweight=".551527pt" strokecolor="#000000">
                <v:path arrowok="t"/>
              </v:shape>
            </v:group>
            <v:group style="position:absolute;left:7342;top:734;width:11;height:2" coordorigin="7342,734" coordsize="11,2">
              <v:shape style="position:absolute;left:7342;top:734;width:11;height:2" coordorigin="7342,734" coordsize="11,0" path="m7342,734l7353,734e" filled="f" stroked="t" strokeweight=".551527pt" strokecolor="#000000">
                <v:path arrowok="t"/>
              </v:shape>
            </v:group>
            <v:group style="position:absolute;left:2604;top:734;width:11;height:2" coordorigin="2604,734" coordsize="11,2">
              <v:shape style="position:absolute;left:2604;top:734;width:11;height:2" coordorigin="2604,734" coordsize="11,0" path="m2604,734l2615,734e" filled="f" stroked="t" strokeweight=".551527pt" strokecolor="#000000">
                <v:path arrowok="t"/>
              </v:shape>
            </v:group>
            <v:group style="position:absolute;left:4367;top:850;width:54;height:56" coordorigin="4367,850" coordsize="54,56">
              <v:shape style="position:absolute;left:4367;top:850;width:54;height:56" coordorigin="4367,850" coordsize="54,56" path="m4378,850l4367,861,4367,895,4378,906,4389,906,4411,900,4421,881,4415,860,4397,851,4378,850xe" filled="t" fillcolor="#0000FF" stroked="f">
                <v:path arrowok="t"/>
                <v:fill/>
              </v:shape>
            </v:group>
            <v:group style="position:absolute;left:4848;top:850;width:54;height:56" coordorigin="4848,850" coordsize="54,56">
              <v:shape style="position:absolute;left:4848;top:850;width:54;height:56" coordorigin="4848,850" coordsize="54,56" path="m4859,850l4848,861,4848,895,4859,906,4869,906,4892,900,4902,881,4896,860,4877,851,4859,850xe" filled="t" fillcolor="#0000FF" stroked="f">
                <v:path arrowok="t"/>
                <v:fill/>
              </v:shape>
            </v:group>
            <v:group style="position:absolute;left:3996;top:928;width:54;height:55" coordorigin="3996,928" coordsize="54,55">
              <v:shape style="position:absolute;left:3996;top:928;width:54;height:55" coordorigin="3996,928" coordsize="54,55" path="m4007,928l3996,939,3996,972,4007,983,4018,983,4040,977,4050,959,4044,938,4025,928,4007,928xe" filled="t" fillcolor="#0000FF" stroked="f">
                <v:path arrowok="t"/>
                <v:fill/>
              </v:shape>
            </v:group>
            <v:group style="position:absolute;left:5317;top:928;width:54;height:55" coordorigin="5317,928" coordsize="54,55">
              <v:shape style="position:absolute;left:5317;top:928;width:54;height:55" coordorigin="5317,928" coordsize="54,55" path="m5328,928l5317,939,5317,972,5328,983,5339,983,5361,977,5371,958,5365,938,5346,928,5328,928xe" filled="t" fillcolor="#0000FF" stroked="f">
                <v:path arrowok="t"/>
                <v:fill/>
              </v:shape>
            </v:group>
            <v:group style="position:absolute;left:5656;top:1083;width:54;height:55" coordorigin="5656,1083" coordsize="54,55">
              <v:shape style="position:absolute;left:5656;top:1083;width:54;height:55" coordorigin="5656,1083" coordsize="54,55" path="m5666,1083l5656,1094,5656,1127,5666,1138,5677,1138,5700,1132,5710,1114,5704,1093,5685,1083,5666,1083xe" filled="t" fillcolor="#0000FF" stroked="f">
                <v:path arrowok="t"/>
                <v:fill/>
              </v:shape>
            </v:group>
            <v:group style="position:absolute;left:4607;top:1160;width:54;height:55" coordorigin="4607,1160" coordsize="54,55">
              <v:shape style="position:absolute;left:4607;top:1160;width:54;height:55" coordorigin="4607,1160" coordsize="54,55" path="m4618,1160l4607,1171,4607,1204,4618,1215,4629,1215,4651,1209,4661,1191,4656,1170,4637,1160,4618,1160xe" filled="t" fillcolor="#0000FF" stroked="f">
                <v:path arrowok="t"/>
                <v:fill/>
              </v:shape>
            </v:group>
            <v:group style="position:absolute;left:4989;top:1160;width:54;height:55" coordorigin="4989,1160" coordsize="54,55">
              <v:shape style="position:absolute;left:4989;top:1160;width:54;height:55" coordorigin="4989,1160" coordsize="54,55" path="m5000,1160l4989,1171,4989,1204,5000,1215,5011,1215,5033,1209,5044,1191,5038,1170,5019,1160,5000,1160xe" filled="t" fillcolor="#0000FF" stroked="f">
                <v:path arrowok="t"/>
                <v:fill/>
              </v:shape>
            </v:group>
            <v:group style="position:absolute;left:3428;top:1226;width:54;height:56" coordorigin="3428,1226" coordsize="54,56">
              <v:shape style="position:absolute;left:3428;top:1226;width:54;height:56" coordorigin="3428,1226" coordsize="54,56" path="m3439,1226l3428,1237,3428,1271,3439,1282,3450,1282,3472,1276,3482,1257,3476,1236,3457,1227,3439,1226xe" filled="t" fillcolor="#0000FF" stroked="f">
                <v:path arrowok="t"/>
                <v:fill/>
              </v:shape>
            </v:group>
            <v:group style="position:absolute;left:4138;top:1226;width:54;height:56" coordorigin="4138,1226" coordsize="54,56">
              <v:shape style="position:absolute;left:4138;top:1226;width:54;height:56" coordorigin="4138,1226" coordsize="54,56" path="m4149,1226l4138,1237,4138,1271,4149,1282,4160,1282,4182,1276,4192,1257,4186,1236,4167,1227,4149,1226xe" filled="t" fillcolor="#0000FF" stroked="f">
                <v:path arrowok="t"/>
                <v:fill/>
              </v:shape>
            </v:group>
            <v:group style="position:absolute;left:5372;top:1226;width:54;height:56" coordorigin="5372,1226" coordsize="54,56">
              <v:shape style="position:absolute;left:5372;top:1226;width:54;height:56" coordorigin="5372,1226" coordsize="54,56" path="m5383,1226l5372,1237,5372,1248,5379,1273,5394,1282,5416,1276,5426,1257,5420,1236,5401,1227,5383,1226xe" filled="t" fillcolor="#0000FF" stroked="f">
                <v:path arrowok="t"/>
                <v:fill/>
              </v:shape>
            </v:group>
            <v:group style="position:absolute;left:3800;top:1304;width:54;height:55" coordorigin="3800,1304" coordsize="54,55">
              <v:shape style="position:absolute;left:3800;top:1304;width:54;height:55" coordorigin="3800,1304" coordsize="54,55" path="m3810,1304l3800,1315,3800,1348,3810,1359,3821,1359,3843,1353,3853,1334,3847,1314,3828,1304,3810,1304xe" filled="t" fillcolor="#0000FF" stroked="f">
                <v:path arrowok="t"/>
                <v:fill/>
              </v:shape>
            </v:group>
            <v:group style="position:absolute;left:5939;top:1304;width:54;height:55" coordorigin="5939,1304" coordsize="54,55">
              <v:shape style="position:absolute;left:5939;top:1304;width:54;height:55" coordorigin="5939,1304" coordsize="54,55" path="m5950,1304l5939,1315,5939,1348,5950,1359,5961,1359,5983,1353,5993,1334,5988,1314,5969,1304,5950,1304xe" filled="t" fillcolor="#0000FF" stroked="f">
                <v:path arrowok="t"/>
                <v:fill/>
              </v:shape>
            </v:group>
            <v:group style="position:absolute;left:4422;top:1381;width:54;height:55" coordorigin="4422,1381" coordsize="54,55">
              <v:shape style="position:absolute;left:4422;top:1381;width:54;height:55" coordorigin="4422,1381" coordsize="54,55" path="m4433,1381l4422,1392,4422,1425,4433,1436,4444,1436,4466,1430,4476,1412,4470,1391,4451,1381,4433,1381xe" filled="t" fillcolor="#0000FF" stroked="f">
                <v:path arrowok="t"/>
                <v:fill/>
              </v:shape>
            </v:group>
            <v:group style="position:absolute;left:4749;top:1381;width:54;height:55" coordorigin="4749,1381" coordsize="54,55">
              <v:shape style="position:absolute;left:4749;top:1381;width:54;height:55" coordorigin="4749,1381" coordsize="54,55" path="m4760,1381l4749,1392,4749,1425,4760,1436,4771,1436,4793,1430,4803,1412,4798,1391,4779,1382,4760,1381xe" filled="t" fillcolor="#0000FF" stroked="f">
                <v:path arrowok="t"/>
                <v:fill/>
              </v:shape>
            </v:group>
            <v:group style="position:absolute;left:5033;top:1459;width:54;height:55" coordorigin="5033,1459" coordsize="54,55">
              <v:shape style="position:absolute;left:5033;top:1459;width:54;height:55" coordorigin="5033,1459" coordsize="54,55" path="m5044,1459l5033,1470,5033,1503,5044,1514,5055,1514,5077,1508,5087,1489,5082,1469,5063,1459,5044,1459xe" filled="t" fillcolor="#0000FF" stroked="f">
                <v:path arrowok="t"/>
                <v:fill/>
              </v:shape>
            </v:group>
            <v:group style="position:absolute;left:3996;top:1536;width:54;height:55" coordorigin="3996,1536" coordsize="54,55">
              <v:shape style="position:absolute;left:3996;top:1536;width:54;height:55" coordorigin="3996,1536" coordsize="54,55" path="m4007,1536l3996,1547,3996,1580,4007,1591,4018,1591,4040,1585,4050,1567,4044,1546,4025,1536,4007,1536xe" filled="t" fillcolor="#0000FF" stroked="f">
                <v:path arrowok="t"/>
                <v:fill/>
              </v:shape>
            </v:group>
            <v:group style="position:absolute;left:3570;top:1613;width:54;height:56" coordorigin="3570,1613" coordsize="54,56">
              <v:shape style="position:absolute;left:3570;top:1613;width:54;height:56" coordorigin="3570,1613" coordsize="54,56" path="m3581,1613l3570,1624,3570,1658,3581,1669,3592,1669,3614,1663,3624,1644,3618,1623,3600,1614,3581,1613xe" filled="t" fillcolor="#0000FF" stroked="f">
                <v:path arrowok="t"/>
                <v:fill/>
              </v:shape>
            </v:group>
            <v:group style="position:absolute;left:5372;top:1613;width:54;height:56" coordorigin="5372,1613" coordsize="54,56">
              <v:shape style="position:absolute;left:5372;top:1613;width:54;height:56" coordorigin="5372,1613" coordsize="54,56" path="m5383,1613l5372,1624,5372,1635,5379,1660,5394,1669,5416,1663,5426,1644,5420,1623,5401,1614,5383,1613xe" filled="t" fillcolor="#0000FF" stroked="f">
                <v:path arrowok="t"/>
                <v:fill/>
              </v:shape>
            </v:group>
            <v:group style="position:absolute;left:5797;top:1613;width:54;height:56" coordorigin="5797,1613" coordsize="54,56">
              <v:shape style="position:absolute;left:5797;top:1613;width:54;height:56" coordorigin="5797,1613" coordsize="54,56" path="m5808,1613l5797,1624,5797,1635,5804,1660,5819,1669,5842,1663,5852,1644,5846,1623,5827,1614,5808,1613xe" filled="t" fillcolor="#0000FF" stroked="f">
                <v:path arrowok="t"/>
                <v:fill/>
              </v:shape>
            </v:group>
            <v:group style="position:absolute;left:4324;top:1680;width:54;height:55" coordorigin="4324,1680" coordsize="54,55">
              <v:shape style="position:absolute;left:4324;top:1680;width:54;height:55" coordorigin="4324,1680" coordsize="54,55" path="m4334,1680l4324,1691,4324,1724,4334,1735,4345,1735,4367,1729,4377,1711,4372,1690,4353,1680,4334,1680xe" filled="t" fillcolor="#0000FF" stroked="f">
                <v:path arrowok="t"/>
                <v:fill/>
              </v:shape>
            </v:group>
            <v:group style="position:absolute;left:4509;top:1680;width:54;height:55" coordorigin="4509,1680" coordsize="54,55">
              <v:shape style="position:absolute;left:4509;top:1680;width:54;height:55" coordorigin="4509,1680" coordsize="54,55" path="m4520,1680l4509,1691,4509,1724,4520,1735,4531,1735,4553,1729,4563,1710,4557,1690,4538,1680,4520,1680xe" filled="t" fillcolor="#0000FF" stroked="f">
                <v:path arrowok="t"/>
                <v:fill/>
              </v:shape>
            </v:group>
            <v:group style="position:absolute;left:4706;top:1680;width:54;height:55" coordorigin="4706,1680" coordsize="54,55">
              <v:shape style="position:absolute;left:4706;top:1680;width:54;height:55" coordorigin="4706,1680" coordsize="54,55" path="m4716,1680l4706,1691,4706,1724,4716,1735,4727,1735,4749,1729,4759,1710,4754,1690,4735,1680,4716,1680xe" filled="t" fillcolor="#0000FF" stroked="f">
                <v:path arrowok="t"/>
                <v:fill/>
              </v:shape>
            </v:group>
            <v:group style="position:absolute;left:4891;top:1680;width:54;height:55" coordorigin="4891,1680" coordsize="54,55">
              <v:shape style="position:absolute;left:4891;top:1680;width:54;height:55" coordorigin="4891,1680" coordsize="54,55" path="m4902,1680l4891,1691,4891,1724,4902,1735,4913,1735,4935,1729,4945,1710,4939,1690,4920,1680,4902,1680xe" filled="t" fillcolor="#0000FF" stroked="f">
                <v:path arrowok="t"/>
                <v:fill/>
              </v:shape>
            </v:group>
            <v:group style="position:absolute;left:3090;top:1757;width:54;height:55" coordorigin="3090,1757" coordsize="54,55">
              <v:shape style="position:absolute;left:3090;top:1757;width:54;height:55" coordorigin="3090,1757" coordsize="54,55" path="m3101,1757l3090,1768,3090,1801,3101,1812,3111,1812,3134,1806,3143,1788,3138,1767,3119,1757,3101,1757xe" filled="t" fillcolor="#0000FF" stroked="f">
                <v:path arrowok="t"/>
                <v:fill/>
              </v:shape>
            </v:group>
            <v:group style="position:absolute;left:6223;top:1757;width:54;height:55" coordorigin="6223,1757" coordsize="54,55">
              <v:shape style="position:absolute;left:6223;top:1757;width:54;height:55" coordorigin="6223,1757" coordsize="54,55" path="m6234,1757l6223,1768,6223,1801,6234,1812,6245,1812,6267,1806,6277,1788,6271,1767,6252,1757,6234,1757xe" filled="t" fillcolor="#0000FF" stroked="f">
                <v:path arrowok="t"/>
                <v:fill/>
              </v:shape>
            </v:group>
            <v:group style="position:absolute;left:4225;top:1834;width:54;height:56" coordorigin="4225,1834" coordsize="54,56">
              <v:shape style="position:absolute;left:4225;top:1834;width:54;height:56" coordorigin="4225,1834" coordsize="54,56" path="m4236,1834l4225,1845,4225,1879,4236,1890,4247,1890,4269,1884,4279,1866,4274,1845,4255,1835,4236,1834xe" filled="t" fillcolor="#0000FF" stroked="f">
                <v:path arrowok="t"/>
                <v:fill/>
              </v:shape>
            </v:group>
            <v:group style="position:absolute;left:4422;top:1834;width:54;height:56" coordorigin="4422,1834" coordsize="54,56">
              <v:shape style="position:absolute;left:4422;top:1834;width:54;height:56" coordorigin="4422,1834" coordsize="54,56" path="m4433,1834l4422,1845,4422,1879,4433,1890,4444,1890,4466,1884,4476,1865,4470,1844,4451,1835,4433,1834xe" filled="t" fillcolor="#0000FF" stroked="f">
                <v:path arrowok="t"/>
                <v:fill/>
              </v:shape>
            </v:group>
            <v:group style="position:absolute;left:4607;top:1834;width:54;height:56" coordorigin="4607,1834" coordsize="54,56">
              <v:shape style="position:absolute;left:4607;top:1834;width:54;height:56" coordorigin="4607,1834" coordsize="54,56" path="m4618,1834l4607,1845,4607,1879,4618,1890,4629,1890,4651,1884,4661,1865,4656,1844,4637,1835,4618,1834xe" filled="t" fillcolor="#0000FF" stroked="f">
                <v:path arrowok="t"/>
                <v:fill/>
              </v:shape>
            </v:group>
            <v:group style="position:absolute;left:4793;top:1834;width:54;height:56" coordorigin="4793,1834" coordsize="54,56">
              <v:shape style="position:absolute;left:4793;top:1834;width:54;height:56" coordorigin="4793,1834" coordsize="54,56" path="m4804,1834l4793,1845,4793,1879,4804,1890,4815,1890,4837,1884,4847,1865,4841,1844,4823,1835,4804,1834xe" filled="t" fillcolor="#0000FF" stroked="f">
                <v:path arrowok="t"/>
                <v:fill/>
              </v:shape>
            </v:group>
            <v:group style="position:absolute;left:4989;top:1834;width:54;height:56" coordorigin="4989,1834" coordsize="54,56">
              <v:shape style="position:absolute;left:4989;top:1834;width:54;height:56" coordorigin="4989,1834" coordsize="54,56" path="m5000,1834l4989,1845,4989,1879,5000,1890,5011,1890,5033,1884,5044,1866,5038,1844,5019,1835,5000,1834xe" filled="t" fillcolor="#0000FF" stroked="f">
                <v:path arrowok="t"/>
                <v:fill/>
              </v:shape>
            </v:group>
            <v:group style="position:absolute;left:5132;top:1834;width:54;height:56" coordorigin="5132,1834" coordsize="54,56">
              <v:shape style="position:absolute;left:5132;top:1834;width:54;height:56" coordorigin="5132,1834" coordsize="54,56" path="m5142,1834l5132,1845,5132,1879,5142,1890,5153,1890,5175,1884,5185,1865,5180,1844,5161,1835,5142,1834xe" filled="t" fillcolor="#0000FF" stroked="f">
                <v:path arrowok="t"/>
                <v:fill/>
              </v:shape>
            </v:group>
            <v:group style="position:absolute;left:3800;top:1912;width:54;height:55" coordorigin="3800,1912" coordsize="54,55">
              <v:shape style="position:absolute;left:3800;top:1912;width:54;height:55" coordorigin="3800,1912" coordsize="54,55" path="m3810,1912l3800,1923,3800,1956,3810,1967,3821,1967,3843,1961,3853,1942,3847,1922,3828,1912,3810,1912xe" filled="t" fillcolor="#0000FF" stroked="f">
                <v:path arrowok="t"/>
                <v:fill/>
              </v:shape>
            </v:group>
            <v:group style="position:absolute;left:5743;top:1912;width:54;height:55" coordorigin="5743,1912" coordsize="54,55">
              <v:shape style="position:absolute;left:5743;top:1912;width:54;height:55" coordorigin="5743,1912" coordsize="54,55" path="m5754,1912l5743,1923,5743,1956,5754,1967,5765,1967,5787,1961,5797,1942,5791,1922,5772,1912,5754,1912xe" filled="t" fillcolor="#0000FF" stroked="f">
                <v:path arrowok="t"/>
                <v:fill/>
              </v:shape>
            </v:group>
            <v:group style="position:absolute;left:4138;top:1989;width:54;height:55" coordorigin="4138,1989" coordsize="54,55">
              <v:shape style="position:absolute;left:4138;top:1989;width:54;height:55" coordorigin="4138,1989" coordsize="54,55" path="m4149,1989l4138,2000,4138,2033,4149,2044,4160,2044,4182,2038,4192,2020,4186,1999,4167,1989,4149,1989xe" filled="t" fillcolor="#0000FF" stroked="f">
                <v:path arrowok="t"/>
                <v:fill/>
              </v:shape>
            </v:group>
            <v:group style="position:absolute;left:4324;top:1989;width:54;height:55" coordorigin="4324,1989" coordsize="54,55">
              <v:shape style="position:absolute;left:4324;top:1989;width:54;height:55" coordorigin="4324,1989" coordsize="54,55" path="m4334,1989l4324,2000,4324,2033,4334,2044,4345,2044,4368,2038,4378,2020,4372,1999,4353,1990,4334,1989xe" filled="t" fillcolor="#0000FF" stroked="f">
                <v:path arrowok="t"/>
                <v:fill/>
              </v:shape>
            </v:group>
            <v:group style="position:absolute;left:4509;top:1989;width:54;height:55" coordorigin="4509,1989" coordsize="54,55">
              <v:shape style="position:absolute;left:4509;top:1989;width:54;height:55" coordorigin="4509,1989" coordsize="54,55" path="m4520,1989l4509,2000,4509,2033,4520,2044,4531,2044,4553,2038,4563,2020,4557,1999,4538,1989,4520,1989xe" filled="t" fillcolor="#0000FF" stroked="f">
                <v:path arrowok="t"/>
                <v:fill/>
              </v:shape>
            </v:group>
            <v:group style="position:absolute;left:4706;top:1989;width:54;height:55" coordorigin="4706,1989" coordsize="54,55">
              <v:shape style="position:absolute;left:4706;top:1989;width:54;height:55" coordorigin="4706,1989" coordsize="54,55" path="m4716,1989l4706,2000,4706,2033,4716,2044,4727,2044,4749,2038,4759,2020,4754,1999,4734,1989,4716,1989xe" filled="t" fillcolor="#0000FF" stroked="f">
                <v:path arrowok="t"/>
                <v:fill/>
              </v:shape>
            </v:group>
            <v:group style="position:absolute;left:4891;top:1989;width:54;height:55" coordorigin="4891,1989" coordsize="54,55">
              <v:shape style="position:absolute;left:4891;top:1989;width:54;height:55" coordorigin="4891,1989" coordsize="54,55" path="m4902,1989l4891,2000,4891,2033,4902,2044,4913,2044,4935,2038,4945,2020,4939,1999,4920,1989,4902,1989xe" filled="t" fillcolor="#0000FF" stroked="f">
                <v:path arrowok="t"/>
                <v:fill/>
              </v:shape>
            </v:group>
            <v:group style="position:absolute;left:5033;top:1989;width:54;height:55" coordorigin="5033,1989" coordsize="54,55">
              <v:shape style="position:absolute;left:5033;top:1989;width:54;height:55" coordorigin="5033,1989" coordsize="54,55" path="m5044,1989l5033,2000,5033,2033,5044,2044,5055,2044,5077,2038,5087,2020,5082,1999,5063,1990,5044,1989xe" filled="t" fillcolor="#0000FF" stroked="f">
                <v:path arrowok="t"/>
                <v:fill/>
              </v:shape>
            </v:group>
            <v:group style="position:absolute;left:6027;top:1989;width:54;height:55" coordorigin="6027,1989" coordsize="54,55">
              <v:shape style="position:absolute;left:6027;top:1989;width:54;height:55" coordorigin="6027,1989" coordsize="54,55" path="m6038,1989l6027,2000,6027,2033,6038,2044,6049,2044,6071,2038,6081,2020,6075,1999,6056,1990,6038,1989xe" filled="t" fillcolor="#0000FF" stroked="f">
                <v:path arrowok="t"/>
                <v:fill/>
              </v:shape>
            </v:group>
            <v:group style="position:absolute;left:3330;top:2133;width:54;height:55" coordorigin="3330,2133" coordsize="54,55">
              <v:shape style="position:absolute;left:3330;top:2133;width:54;height:55" coordorigin="3330,2133" coordsize="54,55" path="m3341,2133l3330,2144,3330,2177,3341,2188,3352,2188,3374,2182,3384,2164,3378,2143,3359,2133,3341,2133xe" filled="t" fillcolor="#0000FF" stroked="f">
                <v:path arrowok="t"/>
                <v:fill/>
              </v:shape>
            </v:group>
            <v:group style="position:absolute;left:4040;top:2133;width:54;height:55" coordorigin="4040,2133" coordsize="54,55">
              <v:shape style="position:absolute;left:4040;top:2133;width:54;height:55" coordorigin="4040,2133" coordsize="54,55" path="m4051,2133l4040,2144,4040,2177,4051,2188,4062,2188,4084,2182,4094,2163,4088,2143,4069,2133,4051,2133xe" filled="t" fillcolor="#0000FF" stroked="f">
                <v:path arrowok="t"/>
                <v:fill/>
              </v:shape>
              <v:shape style="position:absolute;left:4132;top:2127;width:1058;height:984" type="#_x0000_t75">
                <v:imagedata r:id="rId31" o:title=""/>
              </v:shape>
            </v:group>
            <v:group style="position:absolute;left:5132;top:2133;width:54;height:55" coordorigin="5132,2133" coordsize="54,55">
              <v:shape style="position:absolute;left:5132;top:2133;width:54;height:55" coordorigin="5132,2133" coordsize="54,55" path="m5142,2133l5132,2144,5132,2177,5142,2188,5153,2188,5175,2182,5185,2163,5180,2143,5160,2133,5142,2133xe" filled="t" fillcolor="#0000FF" stroked="f">
                <v:path arrowok="t"/>
                <v:fill/>
              </v:shape>
            </v:group>
            <v:group style="position:absolute;left:5317;top:2133;width:54;height:55" coordorigin="5317,2133" coordsize="54,55">
              <v:shape style="position:absolute;left:5317;top:2133;width:54;height:55" coordorigin="5317,2133" coordsize="54,55" path="m5328,2133l5317,2144,5317,2177,5328,2188,5339,2188,5361,2182,5371,2163,5365,2143,5346,2133,5328,2133xe" filled="t" fillcolor="#0000FF" stroked="f">
                <v:path arrowok="t"/>
                <v:fill/>
              </v:shape>
            </v:group>
            <v:group style="position:absolute;left:3712;top:2210;width:54;height:56" coordorigin="3712,2210" coordsize="54,56">
              <v:shape style="position:absolute;left:3712;top:2210;width:54;height:56" coordorigin="3712,2210" coordsize="54,56" path="m3723,2210l3712,2221,3712,2255,3723,2266,3734,2266,3756,2260,3766,2242,3761,2220,3742,2211,3723,2210xe" filled="t" fillcolor="#0000FF" stroked="f">
                <v:path arrowok="t"/>
                <v:fill/>
              </v:shape>
            </v:group>
            <v:group style="position:absolute;left:5939;top:2210;width:54;height:56" coordorigin="5939,2210" coordsize="54,56">
              <v:shape style="position:absolute;left:5939;top:2210;width:54;height:56" coordorigin="5939,2210" coordsize="54,56" path="m5950,2210l5939,2221,5939,2255,5950,2266,5961,2266,5983,2260,5993,2241,5988,2220,5969,2211,5950,2210xe" filled="t" fillcolor="#0000FF" stroked="f">
                <v:path arrowok="t"/>
                <v:fill/>
              </v:shape>
            </v:group>
            <v:group style="position:absolute;left:6365;top:2210;width:54;height:56" coordorigin="6365,2210" coordsize="54,56">
              <v:shape style="position:absolute;left:6365;top:2210;width:54;height:56" coordorigin="6365,2210" coordsize="54,56" path="m6376,2210l6365,2221,6365,2255,6376,2266,6387,2266,6409,2260,6419,2241,6414,2220,6395,2211,6376,2210xe" filled="t" fillcolor="#0000FF" stroked="f">
                <v:path arrowok="t"/>
                <v:fill/>
              </v:shape>
            </v:group>
            <v:group style="position:absolute;left:3941;top:2288;width:54;height:55" coordorigin="3941,2288" coordsize="54,55">
              <v:shape style="position:absolute;left:3941;top:2288;width:54;height:55" coordorigin="3941,2288" coordsize="54,55" path="m3952,2288l3941,2299,3941,2332,3952,2343,3963,2343,3985,2337,3995,2318,3989,2298,3970,2288,3952,2288xe" filled="t" fillcolor="#0000FF" stroked="f">
                <v:path arrowok="t"/>
                <v:fill/>
              </v:shape>
            </v:group>
            <v:group style="position:absolute;left:5230;top:2288;width:54;height:55" coordorigin="5230,2288" coordsize="54,55">
              <v:shape style="position:absolute;left:5230;top:2288;width:54;height:55" coordorigin="5230,2288" coordsize="54,55" path="m5240,2288l5230,2299,5230,2332,5240,2343,5251,2343,5274,2337,5284,2319,5278,2298,5259,2288,5240,2288xe" filled="t" fillcolor="#0000FF" stroked="f">
                <v:path arrowok="t"/>
                <v:fill/>
              </v:shape>
            </v:group>
            <v:group style="position:absolute;left:5513;top:2288;width:54;height:55" coordorigin="5513,2288" coordsize="54,55">
              <v:shape style="position:absolute;left:5513;top:2288;width:54;height:55" coordorigin="5513,2288" coordsize="54,55" path="m5524,2288l5513,2299,5513,2332,5524,2343,5535,2343,5558,2337,5568,2319,5562,2298,5543,2288,5524,2288xe" filled="t" fillcolor="#0000FF" stroked="f">
                <v:path arrowok="t"/>
                <v:fill/>
              </v:shape>
            </v:group>
            <v:group style="position:absolute;left:3854;top:2443;width:54;height:55" coordorigin="3854,2443" coordsize="54,55">
              <v:shape style="position:absolute;left:3854;top:2443;width:54;height:55" coordorigin="3854,2443" coordsize="54,55" path="m3865,2443l3854,2454,3854,2487,3865,2498,3876,2498,3898,2492,3908,2473,3902,2453,3883,2443,3865,2443xe" filled="t" fillcolor="#0000FF" stroked="f">
                <v:path arrowok="t"/>
                <v:fill/>
              </v:shape>
            </v:group>
            <v:group style="position:absolute;left:4040;top:2443;width:54;height:55" coordorigin="4040,2443" coordsize="54,55">
              <v:shape style="position:absolute;left:4040;top:2443;width:54;height:55" coordorigin="4040,2443" coordsize="54,55" path="m4051,2443l4040,2454,4040,2487,4051,2498,4062,2498,4084,2492,4094,2473,4088,2453,4069,2443,4051,2443xe" filled="t" fillcolor="#0000FF" stroked="f">
                <v:path arrowok="t"/>
                <v:fill/>
              </v:shape>
            </v:group>
            <v:group style="position:absolute;left:5317;top:2443;width:54;height:55" coordorigin="5317,2443" coordsize="54,55">
              <v:shape style="position:absolute;left:5317;top:2443;width:54;height:55" coordorigin="5317,2443" coordsize="54,55" path="m5328,2443l5317,2454,5317,2487,5328,2498,5339,2498,5361,2492,5371,2473,5365,2453,5346,2443,5328,2443xe" filled="t" fillcolor="#0000FF" stroked="f">
                <v:path arrowok="t"/>
                <v:fill/>
              </v:shape>
            </v:group>
            <v:group style="position:absolute;left:3002;top:2520;width:54;height:55" coordorigin="3002,2520" coordsize="54,55">
              <v:shape style="position:absolute;left:3002;top:2520;width:54;height:55" coordorigin="3002,2520" coordsize="54,55" path="m3013,2520l3002,2531,3002,2564,3013,2575,3024,2575,3046,2569,3056,2551,3050,2530,3032,2520,3013,2520xe" filled="t" fillcolor="#0000FF" stroked="f">
                <v:path arrowok="t"/>
                <v:fill/>
              </v:shape>
            </v:group>
            <v:group style="position:absolute;left:3516;top:2520;width:54;height:55" coordorigin="3516,2520" coordsize="54,55">
              <v:shape style="position:absolute;left:3516;top:2520;width:54;height:55" coordorigin="3516,2520" coordsize="54,55" path="m3527,2520l3516,2531,3516,2564,3527,2575,3537,2575,3560,2569,3570,2551,3564,2530,3545,2520,3527,2520xe" filled="t" fillcolor="#0000FF" stroked="f">
                <v:path arrowok="t"/>
                <v:fill/>
              </v:shape>
            </v:group>
            <v:group style="position:absolute;left:3756;top:2597;width:54;height:56" coordorigin="3756,2597" coordsize="54,56">
              <v:shape style="position:absolute;left:3756;top:2597;width:54;height:56" coordorigin="3756,2597" coordsize="54,56" path="m3767,2597l3756,2608,3756,2619,3763,2644,3778,2653,3800,2647,3810,2628,3804,2607,3785,2598,3767,2597xe" filled="t" fillcolor="#0000FF" stroked="f">
                <v:path arrowok="t"/>
                <v:fill/>
              </v:shape>
            </v:group>
            <v:group style="position:absolute;left:3941;top:2597;width:54;height:56" coordorigin="3941,2597" coordsize="54,56">
              <v:shape style="position:absolute;left:3941;top:2597;width:54;height:56" coordorigin="3941,2597" coordsize="54,56" path="m3952,2597l3941,2608,3941,2619,3948,2644,3963,2653,3985,2647,3995,2629,3989,2607,3971,2598,3952,2597xe" filled="t" fillcolor="#0000FF" stroked="f">
                <v:path arrowok="t"/>
                <v:fill/>
              </v:shape>
            </v:group>
            <v:group style="position:absolute;left:5230;top:2597;width:54;height:56" coordorigin="5230,2597" coordsize="54,56">
              <v:shape style="position:absolute;left:5230;top:2597;width:54;height:56" coordorigin="5230,2597" coordsize="54,56" path="m5240,2597l5230,2608,5230,2619,5236,2644,5251,2653,5273,2647,5283,2629,5278,2607,5259,2598,5240,2597xe" filled="t" fillcolor="#0000FF" stroked="f">
                <v:path arrowok="t"/>
                <v:fill/>
              </v:shape>
            </v:group>
            <v:group style="position:absolute;left:5415;top:2597;width:54;height:56" coordorigin="5415,2597" coordsize="54,56">
              <v:shape style="position:absolute;left:5415;top:2597;width:54;height:56" coordorigin="5415,2597" coordsize="54,56" path="m5426,2597l5415,2608,5415,2619,5422,2644,5437,2653,5459,2647,5469,2628,5464,2607,5445,2598,5426,2597xe" filled="t" fillcolor="#0000FF" stroked="f">
                <v:path arrowok="t"/>
                <v:fill/>
              </v:shape>
            </v:group>
            <v:group style="position:absolute;left:5797;top:2597;width:54;height:56" coordorigin="5797,2597" coordsize="54,56">
              <v:shape style="position:absolute;left:5797;top:2597;width:54;height:56" coordorigin="5797,2597" coordsize="54,56" path="m5808,2597l5797,2608,5797,2619,5804,2644,5819,2653,5841,2647,5852,2629,5846,2607,5828,2598,5808,2597xe" filled="t" fillcolor="#0000FF" stroked="f">
                <v:path arrowok="t"/>
                <v:fill/>
              </v:shape>
            </v:group>
            <v:group style="position:absolute;left:6223;top:2597;width:54;height:56" coordorigin="6223,2597" coordsize="54,56">
              <v:shape style="position:absolute;left:6223;top:2597;width:54;height:56" coordorigin="6223,2597" coordsize="54,56" path="m6234,2597l6223,2608,6223,2619,6230,2644,6245,2653,6267,2647,6277,2628,6271,2607,6253,2598,6234,2597xe" filled="t" fillcolor="#0000FF" stroked="f">
                <v:path arrowok="t"/>
                <v:fill/>
              </v:shape>
            </v:group>
            <v:group style="position:absolute;left:3286;top:2741;width:54;height:55" coordorigin="3286,2741" coordsize="54,55">
              <v:shape style="position:absolute;left:3286;top:2741;width:54;height:55" coordorigin="3286,2741" coordsize="54,55" path="m3297,2741l3286,2752,3286,2785,3297,2796,3308,2796,3330,2790,3340,2772,3334,2751,3315,2741,3297,2741xe" filled="t" fillcolor="#0000FF" stroked="f">
                <v:path arrowok="t"/>
                <v:fill/>
              </v:shape>
            </v:group>
            <v:group style="position:absolute;left:3854;top:2741;width:54;height:55" coordorigin="3854,2741" coordsize="54,55">
              <v:shape style="position:absolute;left:3854;top:2741;width:54;height:55" coordorigin="3854,2741" coordsize="54,55" path="m3865,2741l3854,2752,3854,2785,3865,2796,3876,2796,3898,2790,3908,2772,3902,2751,3883,2741,3865,2741xe" filled="t" fillcolor="#0000FF" stroked="f">
                <v:path arrowok="t"/>
                <v:fill/>
              </v:shape>
            </v:group>
            <v:group style="position:absolute;left:4040;top:2741;width:54;height:55" coordorigin="4040,2741" coordsize="54,55">
              <v:shape style="position:absolute;left:4040;top:2741;width:54;height:55" coordorigin="4040,2741" coordsize="54,55" path="m4051,2741l4040,2752,4040,2785,4051,2796,4062,2796,4084,2790,4094,2772,4088,2751,4069,2741,4051,2741xe" filled="t" fillcolor="#0000FF" stroked="f">
                <v:path arrowok="t"/>
                <v:fill/>
              </v:shape>
            </v:group>
            <v:group style="position:absolute;left:5317;top:2741;width:54;height:55" coordorigin="5317,2741" coordsize="54,55">
              <v:shape style="position:absolute;left:5317;top:2741;width:54;height:55" coordorigin="5317,2741" coordsize="54,55" path="m5328,2741l5317,2752,5317,2785,5328,2796,5339,2796,5361,2790,5371,2772,5365,2751,5346,2741,5328,2741xe" filled="t" fillcolor="#0000FF" stroked="f">
                <v:path arrowok="t"/>
                <v:fill/>
              </v:shape>
            </v:group>
            <v:group style="position:absolute;left:5513;top:2741;width:54;height:55" coordorigin="5513,2741" coordsize="54,55">
              <v:shape style="position:absolute;left:5513;top:2741;width:54;height:55" coordorigin="5513,2741" coordsize="54,55" path="m5524,2741l5513,2752,5513,2785,5524,2796,5535,2796,5558,2790,5568,2772,5562,2751,5543,2742,5524,2741xe" filled="t" fillcolor="#0000FF" stroked="f">
                <v:path arrowok="t"/>
                <v:fill/>
              </v:shape>
            </v:group>
            <v:group style="position:absolute;left:3614;top:2896;width:54;height:55" coordorigin="3614,2896" coordsize="54,55">
              <v:shape style="position:absolute;left:3614;top:2896;width:54;height:55" coordorigin="3614,2896" coordsize="54,55" path="m3625,2896l3614,2907,3614,2940,3625,2951,3636,2951,3658,2945,3668,2926,3662,2906,3643,2896,3625,2896xe" filled="t" fillcolor="#0000FF" stroked="f">
                <v:path arrowok="t"/>
                <v:fill/>
              </v:shape>
            </v:group>
            <v:group style="position:absolute;left:3941;top:2896;width:54;height:55" coordorigin="3941,2896" coordsize="54,55">
              <v:shape style="position:absolute;left:3941;top:2896;width:54;height:55" coordorigin="3941,2896" coordsize="54,55" path="m3952,2896l3941,2907,3941,2940,3952,2951,3963,2951,3985,2945,3995,2926,3989,2906,3970,2896,3952,2896xe" filled="t" fillcolor="#0000FF" stroked="f">
                <v:path arrowok="t"/>
                <v:fill/>
              </v:shape>
            </v:group>
            <v:group style="position:absolute;left:4138;top:2896;width:54;height:55" coordorigin="4138,2896" coordsize="54,55">
              <v:shape style="position:absolute;left:4138;top:2896;width:54;height:55" coordorigin="4138,2896" coordsize="54,55" path="m4149,2896l4138,2907,4138,2940,4149,2951,4160,2951,4182,2945,4192,2926,4186,2906,4167,2896,4149,2896xe" filled="t" fillcolor="#0000FF" stroked="f">
                <v:path arrowok="t"/>
                <v:fill/>
              </v:shape>
            </v:group>
            <v:group style="position:absolute;left:5230;top:2896;width:54;height:55" coordorigin="5230,2896" coordsize="54,55">
              <v:shape style="position:absolute;left:5230;top:2896;width:54;height:55" coordorigin="5230,2896" coordsize="54,55" path="m5240,2896l5230,2907,5230,2940,5240,2951,5251,2951,5274,2945,5284,2927,5278,2906,5259,2896,5240,2896xe" filled="t" fillcolor="#0000FF" stroked="f">
                <v:path arrowok="t"/>
                <v:fill/>
              </v:shape>
            </v:group>
            <v:group style="position:absolute;left:5415;top:2896;width:54;height:55" coordorigin="5415,2896" coordsize="54,55">
              <v:shape style="position:absolute;left:5415;top:2896;width:54;height:55" coordorigin="5415,2896" coordsize="54,55" path="m5426,2896l5415,2907,5415,2940,5426,2951,5437,2951,5459,2945,5469,2926,5463,2906,5444,2896,5426,2896xe" filled="t" fillcolor="#0000FF" stroked="f">
                <v:path arrowok="t"/>
                <v:fill/>
              </v:shape>
            </v:group>
            <v:group style="position:absolute;left:5601;top:2896;width:54;height:55" coordorigin="5601,2896" coordsize="54,55">
              <v:shape style="position:absolute;left:5601;top:2896;width:54;height:55" coordorigin="5601,2896" coordsize="54,55" path="m5612,2896l5601,2907,5601,2940,5612,2951,5623,2951,5645,2945,5655,2926,5649,2906,5630,2896,5612,2896xe" filled="t" fillcolor="#0000FF" stroked="f">
                <v:path arrowok="t"/>
                <v:fill/>
              </v:shape>
            </v:group>
            <v:group style="position:absolute;left:6027;top:2896;width:54;height:55" coordorigin="6027,2896" coordsize="54,55">
              <v:shape style="position:absolute;left:6027;top:2896;width:54;height:55" coordorigin="6027,2896" coordsize="54,55" path="m6038,2896l6027,2907,6027,2940,6038,2951,6049,2951,6071,2945,6081,2927,6075,2906,6056,2896,6038,2896xe" filled="t" fillcolor="#0000FF" stroked="f">
                <v:path arrowok="t"/>
                <v:fill/>
              </v:shape>
            </v:group>
            <v:group style="position:absolute;left:6595;top:2896;width:54;height:55" coordorigin="6595,2896" coordsize="54,55">
              <v:shape style="position:absolute;left:6595;top:2896;width:54;height:55" coordorigin="6595,2896" coordsize="54,55" path="m6606,2896l6595,2907,6595,2940,6606,2951,6617,2951,6639,2945,6649,2926,6643,2906,6624,2896,6606,2896xe" filled="t" fillcolor="#0000FF" stroked="f">
                <v:path arrowok="t"/>
                <v:fill/>
              </v:shape>
            </v:group>
            <v:group style="position:absolute;left:3188;top:3051;width:54;height:55" coordorigin="3188,3051" coordsize="54,55">
              <v:shape style="position:absolute;left:3188;top:3051;width:54;height:55" coordorigin="3188,3051" coordsize="54,55" path="m3199,3051l3188,3062,3188,3095,3199,3106,3210,3106,3232,3100,3242,3082,3236,3061,3217,3051,3199,3051xe" filled="t" fillcolor="#0000FF" stroked="f">
                <v:path arrowok="t"/>
                <v:fill/>
              </v:shape>
            </v:group>
            <v:group style="position:absolute;left:4040;top:3051;width:54;height:55" coordorigin="4040,3051" coordsize="54,55">
              <v:shape style="position:absolute;left:4040;top:3051;width:54;height:55" coordorigin="4040,3051" coordsize="54,55" path="m4051,3051l4040,3062,4040,3095,4051,3106,4062,3106,4084,3100,4094,3081,4088,3061,4069,3051,4051,3051xe" filled="t" fillcolor="#0000FF" stroked="f">
                <v:path arrowok="t"/>
                <v:fill/>
              </v:shape>
            </v:group>
            <v:group style="position:absolute;left:4225;top:3051;width:54;height:55" coordorigin="4225,3051" coordsize="54,55">
              <v:shape style="position:absolute;left:4225;top:3051;width:54;height:55" coordorigin="4225,3051" coordsize="54,55" path="m4236,3051l4225,3062,4225,3095,4236,3106,4247,3106,4269,3100,4279,3082,4274,3061,4255,3051,4236,3051xe" filled="t" fillcolor="#0000FF" stroked="f">
                <v:path arrowok="t"/>
                <v:fill/>
              </v:shape>
            </v:group>
            <v:group style="position:absolute;left:5132;top:3051;width:54;height:55" coordorigin="5132,3051" coordsize="54,55">
              <v:shape style="position:absolute;left:5132;top:3051;width:54;height:55" coordorigin="5132,3051" coordsize="54,55" path="m5142,3051l5132,3062,5132,3095,5142,3106,5153,3106,5175,3100,5185,3081,5180,3061,5160,3051,5142,3051xe" filled="t" fillcolor="#0000FF" stroked="f">
                <v:path arrowok="t"/>
                <v:fill/>
              </v:shape>
            </v:group>
            <v:group style="position:absolute;left:5317;top:3051;width:54;height:55" coordorigin="5317,3051" coordsize="54,55">
              <v:shape style="position:absolute;left:5317;top:3051;width:54;height:55" coordorigin="5317,3051" coordsize="54,55" path="m5328,3051l5317,3062,5317,3095,5328,3106,5339,3106,5361,3100,5371,3081,5365,3061,5346,3051,5328,3051xe" filled="t" fillcolor="#0000FF" stroked="f">
                <v:path arrowok="t"/>
                <v:fill/>
              </v:shape>
            </v:group>
            <v:group style="position:absolute;left:5513;top:3051;width:54;height:55" coordorigin="5513,3051" coordsize="54,55">
              <v:shape style="position:absolute;left:5513;top:3051;width:54;height:55" coordorigin="5513,3051" coordsize="54,55" path="m5524,3051l5513,3062,5513,3095,5524,3106,5535,3106,5558,3100,5568,3082,5562,3061,5543,3051,5524,3051xe" filled="t" fillcolor="#0000FF" stroked="f">
                <v:path arrowok="t"/>
                <v:fill/>
              </v:shape>
            </v:group>
            <v:group style="position:absolute;left:3800;top:3194;width:54;height:56" coordorigin="3800,3194" coordsize="54,56">
              <v:shape style="position:absolute;left:3800;top:3194;width:54;height:56" coordorigin="3800,3194" coordsize="54,56" path="m3810,3194l3800,3205,3800,3239,3810,3250,3821,3250,3843,3244,3853,3225,3848,3204,3829,3195,3810,3194xe" filled="t" fillcolor="#0000FF" stroked="f">
                <v:path arrowok="t"/>
                <v:fill/>
              </v:shape>
            </v:group>
            <v:group style="position:absolute;left:4138;top:3194;width:54;height:56" coordorigin="4138,3194" coordsize="54,56">
              <v:shape style="position:absolute;left:4138;top:3194;width:54;height:56" coordorigin="4138,3194" coordsize="54,56" path="m4149,3194l4138,3205,4138,3239,4149,3250,4160,3250,4182,3244,4192,3225,4186,3204,4167,3195,4149,3194xe" filled="t" fillcolor="#0000FF" stroked="f">
                <v:path arrowok="t"/>
                <v:fill/>
              </v:shape>
            </v:group>
            <v:group style="position:absolute;left:4324;top:3194;width:54;height:56" coordorigin="4324,3194" coordsize="54,56">
              <v:shape style="position:absolute;left:4324;top:3194;width:54;height:56" coordorigin="4324,3194" coordsize="54,56" path="m4334,3194l4324,3205,4324,3239,4334,3250,4345,3250,4367,3244,4377,3225,4372,3204,4353,3195,4334,3194xe" filled="t" fillcolor="#0000FF" stroked="f">
                <v:path arrowok="t"/>
                <v:fill/>
              </v:shape>
            </v:group>
            <v:group style="position:absolute;left:4509;top:3194;width:54;height:56" coordorigin="4509,3194" coordsize="54,56">
              <v:shape style="position:absolute;left:4509;top:3194;width:54;height:56" coordorigin="4509,3194" coordsize="54,56" path="m4520,3194l4509,3205,4509,3216,4516,3241,4531,3250,4553,3244,4563,3225,4557,3204,4539,3195,4520,3194xe" filled="t" fillcolor="#0000FF" stroked="f">
                <v:path arrowok="t"/>
                <v:fill/>
              </v:shape>
            </v:group>
            <v:group style="position:absolute;left:4706;top:3194;width:54;height:56" coordorigin="4706,3194" coordsize="54,56">
              <v:shape style="position:absolute;left:4706;top:3194;width:54;height:56" coordorigin="4706,3194" coordsize="54,56" path="m4716,3194l4706,3205,4706,3239,4716,3250,4727,3250,4749,3244,4759,3225,4754,3204,4735,3195,4716,3194xe" filled="t" fillcolor="#0000FF" stroked="f">
                <v:path arrowok="t"/>
                <v:fill/>
              </v:shape>
            </v:group>
            <v:group style="position:absolute;left:4848;top:3194;width:54;height:56" coordorigin="4848,3194" coordsize="54,56">
              <v:shape style="position:absolute;left:4848;top:3194;width:54;height:56" coordorigin="4848,3194" coordsize="54,56" path="m4859,3194l4848,3205,4848,3239,4859,3250,4869,3250,4891,3244,4901,3225,4896,3204,4877,3195,4859,3194xe" filled="t" fillcolor="#0000FF" stroked="f">
                <v:path arrowok="t"/>
                <v:fill/>
              </v:shape>
            </v:group>
            <v:group style="position:absolute;left:5033;top:3194;width:54;height:56" coordorigin="5033,3194" coordsize="54,56">
              <v:shape style="position:absolute;left:5033;top:3194;width:54;height:56" coordorigin="5033,3194" coordsize="54,56" path="m5044,3194l5033,3205,5033,3216,5040,3241,5055,3250,5077,3244,5087,3226,5082,3204,5063,3195,5044,3194xe" filled="t" fillcolor="#0000FF" stroked="f">
                <v:path arrowok="t"/>
                <v:fill/>
              </v:shape>
            </v:group>
            <v:group style="position:absolute;left:5230;top:3194;width:54;height:56" coordorigin="5230,3194" coordsize="54,56">
              <v:shape style="position:absolute;left:5230;top:3194;width:54;height:56" coordorigin="5230,3194" coordsize="54,56" path="m5240,3194l5230,3205,5230,3239,5240,3250,5251,3250,5273,3244,5284,3225,5278,3204,5259,3195,5240,3194xe" filled="t" fillcolor="#0000FF" stroked="f">
                <v:path arrowok="t"/>
                <v:fill/>
              </v:shape>
            </v:group>
            <v:group style="position:absolute;left:5415;top:3194;width:54;height:56" coordorigin="5415,3194" coordsize="54,56">
              <v:shape style="position:absolute;left:5415;top:3194;width:54;height:56" coordorigin="5415,3194" coordsize="54,56" path="m5426,3194l5415,3205,5415,3239,5426,3250,5437,3250,5459,3244,5469,3225,5464,3204,5445,3195,5426,3194xe" filled="t" fillcolor="#0000FF" stroked="f">
                <v:path arrowok="t"/>
                <v:fill/>
              </v:shape>
            </v:group>
            <v:group style="position:absolute;left:5841;top:3194;width:54;height:56" coordorigin="5841,3194" coordsize="54,56">
              <v:shape style="position:absolute;left:5841;top:3194;width:54;height:56" coordorigin="5841,3194" coordsize="54,56" path="m5852,3194l5841,3205,5841,3239,5852,3250,5863,3250,5885,3244,5895,3225,5889,3204,5871,3195,5852,3194xe" filled="t" fillcolor="#0000FF" stroked="f">
                <v:path arrowok="t"/>
                <v:fill/>
              </v:shape>
            </v:group>
            <v:group style="position:absolute;left:6311;top:3194;width:54;height:56" coordorigin="6311,3194" coordsize="54,56">
              <v:shape style="position:absolute;left:6311;top:3194;width:54;height:56" coordorigin="6311,3194" coordsize="54,56" path="m6322,3194l6311,3205,6311,3216,6317,3241,6333,3250,6355,3244,6365,3225,6359,3204,6340,3195,6322,3194xe" filled="t" fillcolor="#0000FF" stroked="f">
                <v:path arrowok="t"/>
                <v:fill/>
              </v:shape>
            </v:group>
            <v:group style="position:absolute;left:4749;top:3349;width:54;height:55" coordorigin="4749,3349" coordsize="54,55">
              <v:shape style="position:absolute;left:4749;top:3349;width:54;height:55" coordorigin="4749,3349" coordsize="54,55" path="m4760,3349l4749,3360,4749,3393,4760,3404,4771,3404,4793,3398,4803,3380,4798,3359,4779,3350,4760,3349xe" filled="t" fillcolor="#0000FF" stroked="f">
                <v:path arrowok="t"/>
                <v:fill/>
              </v:shape>
            </v:group>
            <v:group style="position:absolute;left:4946;top:3349;width:54;height:55" coordorigin="4946,3349" coordsize="54,55">
              <v:shape style="position:absolute;left:4946;top:3349;width:54;height:55" coordorigin="4946,3349" coordsize="54,55" path="m4957,3349l4946,3360,4946,3393,4957,3404,4968,3404,4990,3398,5000,3380,4994,3359,4975,3349,4957,3349xe" filled="t" fillcolor="#0000FF" stroked="f">
                <v:path arrowok="t"/>
                <v:fill/>
              </v:shape>
            </v:group>
            <v:group style="position:absolute;left:3472;top:3504;width:54;height:55" coordorigin="3472,3504" coordsize="54,55">
              <v:shape style="position:absolute;left:3472;top:3504;width:54;height:55" coordorigin="3472,3504" coordsize="54,55" path="m3483,3504l3472,3515,3472,3548,3483,3559,3494,3559,3516,3553,3526,3535,3520,3514,3501,3504,3483,3504xe" filled="t" fillcolor="#0000FF" stroked="f">
                <v:path arrowok="t"/>
                <v:fill/>
              </v:shape>
            </v:group>
            <v:group style="position:absolute;left:3898;top:3504;width:54;height:55" coordorigin="3898,3504" coordsize="54,55">
              <v:shape style="position:absolute;left:3898;top:3504;width:54;height:55" coordorigin="3898,3504" coordsize="54,55" path="m3908,3504l3898,3515,3898,3548,3908,3559,3919,3559,3941,3553,3952,3535,3946,3514,3927,3504,3908,3504xe" filled="t" fillcolor="#0000FF" stroked="f">
                <v:path arrowok="t"/>
                <v:fill/>
              </v:shape>
            </v:group>
            <v:group style="position:absolute;left:4225;top:3504;width:54;height:55" coordorigin="4225,3504" coordsize="54,55">
              <v:shape style="position:absolute;left:4225;top:3504;width:54;height:55" coordorigin="4225,3504" coordsize="54,55" path="m4236,3504l4225,3515,4225,3548,4236,3559,4247,3559,4269,3553,4279,3535,4274,3514,4255,3504,4236,3504xe" filled="t" fillcolor="#0000FF" stroked="f">
                <v:path arrowok="t"/>
                <v:fill/>
              </v:shape>
            </v:group>
            <v:group style="position:absolute;left:4564;top:3504;width:54;height:55" coordorigin="4564,3504" coordsize="54,55">
              <v:shape style="position:absolute;left:4564;top:3504;width:54;height:55" coordorigin="4564,3504" coordsize="54,55" path="m4575,3504l4564,3515,4564,3548,4575,3559,4586,3559,4608,3553,4618,3535,4612,3514,4593,3504,4575,3504xe" filled="t" fillcolor="#0000FF" stroked="f">
                <v:path arrowok="t"/>
                <v:fill/>
              </v:shape>
            </v:group>
            <v:group style="position:absolute;left:4848;top:3504;width:54;height:55" coordorigin="4848,3504" coordsize="54,55">
              <v:shape style="position:absolute;left:4848;top:3504;width:54;height:55" coordorigin="4848,3504" coordsize="54,55" path="m4859,3504l4848,3515,4848,3548,4859,3559,4869,3559,4892,3553,4902,3535,4896,3514,4877,3504,4859,3504xe" filled="t" fillcolor="#0000FF" stroked="f">
                <v:path arrowok="t"/>
                <v:fill/>
              </v:shape>
            </v:group>
            <v:group style="position:absolute;left:5230;top:3504;width:54;height:55" coordorigin="5230,3504" coordsize="54,55">
              <v:shape style="position:absolute;left:5230;top:3504;width:54;height:55" coordorigin="5230,3504" coordsize="54,55" path="m5240,3504l5230,3515,5230,3548,5240,3559,5251,3559,5274,3553,5284,3535,5278,3514,5259,3504,5240,3504xe" filled="t" fillcolor="#0000FF" stroked="f">
                <v:path arrowok="t"/>
                <v:fill/>
              </v:shape>
            </v:group>
            <v:group style="position:absolute;left:5699;top:3504;width:54;height:55" coordorigin="5699,3504" coordsize="54,55">
              <v:shape style="position:absolute;left:5699;top:3504;width:54;height:55" coordorigin="5699,3504" coordsize="54,55" path="m5710,3504l5699,3515,5699,3548,5710,3559,5721,3559,5743,3553,5753,3535,5747,3514,5728,3504,5710,3504xe" filled="t" fillcolor="#0000FF" stroked="f">
                <v:path arrowok="t"/>
                <v:fill/>
              </v:shape>
            </v:group>
            <v:group style="position:absolute;left:6169;top:3504;width:54;height:55" coordorigin="6169,3504" coordsize="54,55">
              <v:shape style="position:absolute;left:6169;top:3504;width:54;height:55" coordorigin="6169,3504" coordsize="54,55" path="m6180,3504l6169,3515,6169,3548,6180,3559,6191,3559,6213,3553,6223,3535,6217,3514,6198,3504,6180,3504xe" filled="t" fillcolor="#0000FF" stroked="f">
                <v:path arrowok="t"/>
                <v:fill/>
              </v:shape>
            </v:group>
            <v:group style="position:absolute;left:6649;top:3504;width:54;height:55" coordorigin="6649,3504" coordsize="54,55">
              <v:shape style="position:absolute;left:6649;top:3504;width:54;height:55" coordorigin="6649,3504" coordsize="54,55" path="m6660,3504l6649,3515,6649,3548,6660,3559,6671,3559,6693,3553,6703,3535,6697,3514,6679,3504,6660,3504xe" filled="t" fillcolor="#0000FF" stroked="f">
                <v:path arrowok="t"/>
                <v:fill/>
              </v:shape>
            </v:group>
            <v:group style="position:absolute;left:4367;top:3725;width:54;height:55" coordorigin="4367,3725" coordsize="54,55">
              <v:shape style="position:absolute;left:4367;top:3725;width:54;height:55" coordorigin="4367,3725" coordsize="54,55" path="m4378,3725l4367,3736,4367,3769,4378,3780,4389,3780,4411,3774,4421,3756,4415,3735,4396,3725,4378,3725xe" filled="t" fillcolor="#0000FF" stroked="f">
                <v:path arrowok="t"/>
                <v:fill/>
              </v:shape>
            </v:group>
            <v:group style="position:absolute;left:3996;top:3880;width:54;height:55" coordorigin="3996,3880" coordsize="54,55">
              <v:shape style="position:absolute;left:3996;top:3880;width:54;height:55" coordorigin="3996,3880" coordsize="54,55" path="m4007,3880l3996,3891,3996,3924,4007,3935,4018,3935,4040,3929,4050,3911,4044,3890,4025,3880,4007,3880xe" filled="t" fillcolor="#0000FF" stroked="f">
                <v:path arrowok="t"/>
                <v:fill/>
              </v:shape>
            </v:group>
            <v:group style="position:absolute;left:4749;top:3880;width:54;height:55" coordorigin="4749,3880" coordsize="54,55">
              <v:shape style="position:absolute;left:4749;top:3880;width:54;height:55" coordorigin="4749,3880" coordsize="54,55" path="m4760,3880l4749,3891,4749,3924,4760,3935,4771,3935,4793,3929,4803,3911,4798,3890,4779,3880,4760,3880xe" filled="t" fillcolor="#0000FF" stroked="f">
                <v:path arrowok="t"/>
                <v:fill/>
              </v:shape>
            </v:group>
            <v:group style="position:absolute;left:5132;top:3880;width:54;height:55" coordorigin="5132,3880" coordsize="54,55">
              <v:shape style="position:absolute;left:5132;top:3880;width:54;height:55" coordorigin="5132,3880" coordsize="54,55" path="m5142,3880l5132,3891,5132,3924,5142,3935,5153,3935,5175,3929,5185,3911,5180,3890,5161,3880,5142,3880xe" filled="t" fillcolor="#0000FF" stroked="f">
                <v:path arrowok="t"/>
                <v:fill/>
              </v:shape>
            </v:group>
            <v:group style="position:absolute;left:5513;top:3880;width:54;height:55" coordorigin="5513,3880" coordsize="54,55">
              <v:shape style="position:absolute;left:5513;top:3880;width:54;height:55" coordorigin="5513,3880" coordsize="54,55" path="m5524,3880l5513,3891,5513,3924,5524,3935,5535,3935,5558,3929,5568,3911,5562,3890,5543,3880,5524,3880xe" filled="t" fillcolor="#0000FF" stroked="f">
                <v:path arrowok="t"/>
                <v:fill/>
              </v:shape>
            </v:group>
            <v:group style="position:absolute;left:5885;top:3880;width:54;height:55" coordorigin="5885,3880" coordsize="54,55">
              <v:shape style="position:absolute;left:5885;top:3880;width:54;height:55" coordorigin="5885,3880" coordsize="54,55" path="m5896,3880l5885,3891,5885,3924,5896,3935,5907,3935,5929,3929,5939,3911,5933,3890,5914,3880,5896,3880xe" filled="t" fillcolor="#0000FF" stroked="f">
                <v:path arrowok="t"/>
                <v:fill/>
              </v:shape>
            </v:group>
            <v:group style="position:absolute;left:6365;top:4024;width:54;height:55" coordorigin="6365,4024" coordsize="54,55">
              <v:shape style="position:absolute;left:6365;top:4024;width:54;height:55" coordorigin="6365,4024" coordsize="54,55" path="m6376,4024l6365,4035,6365,4068,6376,4079,6387,4079,6409,4073,6419,4054,6414,4034,6395,4024,6376,4024xe" filled="t" fillcolor="#0000FF" stroked="f">
                <v:path arrowok="t"/>
                <v:fill/>
              </v:shape>
            </v:group>
            <v:group style="position:absolute;left:4564;top:4101;width:54;height:55" coordorigin="4564,4101" coordsize="54,55">
              <v:shape style="position:absolute;left:4564;top:4101;width:54;height:55" coordorigin="4564,4101" coordsize="54,55" path="m4575,4101l4564,4112,4564,4145,4575,4156,4586,4156,4608,4150,4618,4132,4612,4111,4593,4101,4575,4101xe" filled="t" fillcolor="#0000FF" stroked="f">
                <v:path arrowok="t"/>
                <v:fill/>
              </v:shape>
            </v:group>
            <v:group style="position:absolute;left:4946;top:4256;width:54;height:55" coordorigin="4946,4256" coordsize="54,55">
              <v:shape style="position:absolute;left:4946;top:4256;width:54;height:55" coordorigin="4946,4256" coordsize="54,55" path="m4957,4256l4946,4267,4946,4300,4957,4311,4968,4311,4990,4305,5000,4286,4994,4266,4975,4256,4957,4256xe" filled="t" fillcolor="#0000FF" stroked="f">
                <v:path arrowok="t"/>
                <v:fill/>
              </v:shape>
            </v:group>
            <v:group style="position:absolute;left:5317;top:4256;width:54;height:55" coordorigin="5317,4256" coordsize="54,55">
              <v:shape style="position:absolute;left:5317;top:4256;width:54;height:55" coordorigin="5317,4256" coordsize="54,55" path="m5328,4256l5317,4267,5317,4300,5328,4311,5339,4311,5361,4305,5371,4286,5365,4266,5346,4256,5328,4256xe" filled="t" fillcolor="#0000FF" stroked="f">
                <v:path arrowok="t"/>
                <v:fill/>
              </v:shape>
            </v:group>
            <v:group style="position:absolute;left:5699;top:4256;width:54;height:55" coordorigin="5699,4256" coordsize="54,55">
              <v:shape style="position:absolute;left:5699;top:4256;width:54;height:55" coordorigin="5699,4256" coordsize="54,55" path="m5710,4256l5699,4267,5699,4300,5710,4311,5721,4311,5743,4305,5753,4286,5747,4266,5728,4256,5710,4256xe" filled="t" fillcolor="#0000FF" stroked="f">
                <v:path arrowok="t"/>
                <v:fill/>
              </v:shape>
            </v:group>
            <v:group style="position:absolute;left:3024;top:873;width:3647;height:3405" coordorigin="3024,873" coordsize="3647,3405">
              <v:shape style="position:absolute;left:3024;top:873;width:3647;height:3405" coordorigin="3024,873" coordsize="3647,3405" path="m3024,2542l3210,3073,3494,3526,4018,3902,4968,4278,5721,4278,6387,4046,6671,3526,6617,2918,6245,1779,5961,1326,5677,1105,5339,950,4869,873,4389,873,4018,950,3450,1248,3111,1779,3024,2542e" filled="f" stroked="t" strokeweight=".130213pt" strokecolor="#FF0000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grid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position w:val="1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on</w:t>
      </w:r>
      <w:r>
        <w:rPr>
          <w:rFonts w:ascii="Courier New" w:hAnsi="Courier New" w:cs="Courier New" w:eastAsia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5" w:after="0" w:line="159" w:lineRule="exact"/>
        <w:ind w:left="461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6.85022pt;margin-top:6.06287pt;width:.1pt;height:.1pt;mso-position-horizontal-relative:page;mso-position-vertical-relative:paragraph;z-index:-5455" coordorigin="7337,121" coordsize="2,2">
            <v:shape style="position:absolute;left:7337;top:121;width:2;height:2" coordorigin="7337,121" coordsize="0,0" path="m7337,121l7337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1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7</w:t>
      </w:r>
      <w:r>
        <w:rPr>
          <w:rFonts w:ascii="Arial" w:hAnsi="Arial" w:cs="Arial" w:eastAsia="Arial"/>
          <w:spacing w:val="4"/>
          <w:w w:val="101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9</w:t>
      </w:r>
      <w:r>
        <w:rPr>
          <w:rFonts w:ascii="Arial" w:hAnsi="Arial" w:cs="Arial" w:eastAsia="Arial"/>
          <w:spacing w:val="0"/>
          <w:w w:val="101"/>
          <w:sz w:val="14"/>
          <w:szCs w:val="14"/>
        </w:rPr>
        <w:t>5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5" w:after="0" w:line="159" w:lineRule="exact"/>
        <w:ind w:left="658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6.85022pt;margin-top:6.053477pt;width:.1pt;height:.1pt;mso-position-horizontal-relative:page;mso-position-vertical-relative:paragraph;z-index:-5456" coordorigin="7337,121" coordsize="2,2">
            <v:shape style="position:absolute;left:7337;top:121;width:2;height:2" coordorigin="7337,121" coordsize="0,0" path="m7337,121l7337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1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1"/>
          <w:sz w:val="14"/>
          <w:szCs w:val="14"/>
        </w:rPr>
        <w:t>8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5" w:after="0" w:line="159" w:lineRule="exact"/>
        <w:ind w:left="461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6.85022pt;margin-top:6.062849pt;width:.1pt;height:.1pt;mso-position-horizontal-relative:page;mso-position-vertical-relative:paragraph;z-index:-5457" coordorigin="7337,121" coordsize="2,2">
            <v:shape style="position:absolute;left:7337;top:121;width:2;height:2" coordorigin="7337,121" coordsize="0,0" path="m7337,121l7337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1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1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1"/>
          <w:sz w:val="14"/>
          <w:szCs w:val="14"/>
        </w:rPr>
        <w:t>5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5" w:after="0" w:line="159" w:lineRule="exact"/>
        <w:ind w:left="538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6.85022pt;margin-top:6.053517pt;width:.1pt;height:.1pt;mso-position-horizontal-relative:page;mso-position-vertical-relative:paragraph;z-index:-5458" coordorigin="7337,121" coordsize="2,2">
            <v:shape style="position:absolute;left:7337;top:121;width:2;height:2" coordorigin="7337,121" coordsize="0,0" path="m7337,121l7337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1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1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1"/>
          <w:sz w:val="14"/>
          <w:szCs w:val="14"/>
        </w:rPr>
        <w:t>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5" w:after="0" w:line="159" w:lineRule="exact"/>
        <w:ind w:left="461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6.85022pt;margin-top:6.034796pt;width:.1pt;height:.1pt;mso-position-horizontal-relative:page;mso-position-vertical-relative:paragraph;z-index:-5459" coordorigin="7337,121" coordsize="2,2">
            <v:shape style="position:absolute;left:7337;top:121;width:2;height:2" coordorigin="7337,121" coordsize="0,0" path="m7337,121l7337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1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1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1</w:t>
      </w:r>
      <w:r>
        <w:rPr>
          <w:rFonts w:ascii="Arial" w:hAnsi="Arial" w:cs="Arial" w:eastAsia="Arial"/>
          <w:spacing w:val="0"/>
          <w:w w:val="101"/>
          <w:sz w:val="14"/>
          <w:szCs w:val="14"/>
        </w:rPr>
        <w:t>5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45" w:after="0" w:line="159" w:lineRule="exact"/>
        <w:ind w:left="538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6.85022pt;margin-top:6.034795pt;width:.1pt;height:.1pt;mso-position-horizontal-relative:page;mso-position-vertical-relative:paragraph;z-index:-5460" coordorigin="7337,121" coordsize="2,2">
            <v:shape style="position:absolute;left:7337;top:121;width:2;height:2" coordorigin="7337,121" coordsize="0,0" path="m7337,121l7337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1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1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1"/>
          <w:sz w:val="14"/>
          <w:szCs w:val="14"/>
        </w:rPr>
        <w:t>2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5" w:after="0" w:line="159" w:lineRule="exact"/>
        <w:ind w:left="461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6.85022pt;margin-top:6.034767pt;width:.1pt;height:.1pt;mso-position-horizontal-relative:page;mso-position-vertical-relative:paragraph;z-index:-5461" coordorigin="7337,121" coordsize="2,2">
            <v:shape style="position:absolute;left:7337;top:121;width:2;height:2" coordorigin="7337,121" coordsize="0,0" path="m7337,121l7337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1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1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2</w:t>
      </w:r>
      <w:r>
        <w:rPr>
          <w:rFonts w:ascii="Arial" w:hAnsi="Arial" w:cs="Arial" w:eastAsia="Arial"/>
          <w:spacing w:val="0"/>
          <w:w w:val="101"/>
          <w:sz w:val="14"/>
          <w:szCs w:val="14"/>
        </w:rPr>
        <w:t>5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5" w:after="0" w:line="159" w:lineRule="exact"/>
        <w:ind w:left="538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6.85022pt;margin-top:6.034785pt;width:.1pt;height:.1pt;mso-position-horizontal-relative:page;mso-position-vertical-relative:paragraph;z-index:-5462" coordorigin="7337,121" coordsize="2,2">
            <v:shape style="position:absolute;left:7337;top:121;width:2;height:2" coordorigin="7337,121" coordsize="0,0" path="m7337,121l7337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1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1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1"/>
          <w:sz w:val="14"/>
          <w:szCs w:val="14"/>
        </w:rPr>
        <w:t>3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5" w:after="0" w:line="159" w:lineRule="exact"/>
        <w:ind w:left="461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6.85022pt;margin-top:6.059128pt;width:.1pt;height:.1pt;mso-position-horizontal-relative:page;mso-position-vertical-relative:paragraph;z-index:-5463" coordorigin="7337,121" coordsize="2,2">
            <v:shape style="position:absolute;left:7337;top:121;width:2;height:2" coordorigin="7337,121" coordsize="0,0" path="m7337,121l7337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1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1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3</w:t>
      </w:r>
      <w:r>
        <w:rPr>
          <w:rFonts w:ascii="Arial" w:hAnsi="Arial" w:cs="Arial" w:eastAsia="Arial"/>
          <w:spacing w:val="0"/>
          <w:w w:val="101"/>
          <w:sz w:val="14"/>
          <w:szCs w:val="14"/>
        </w:rPr>
        <w:t>5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5" w:after="0" w:line="159" w:lineRule="exact"/>
        <w:ind w:left="538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6.85022pt;margin-top:6.058181pt;width:.1pt;height:.1pt;mso-position-horizontal-relative:page;mso-position-vertical-relative:paragraph;z-index:-5464" coordorigin="7337,121" coordsize="2,2">
            <v:shape style="position:absolute;left:7337;top:121;width:2;height:2" coordorigin="7337,121" coordsize="0,0" path="m7337,121l7337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1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1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1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45" w:after="0" w:line="149" w:lineRule="exact"/>
        <w:ind w:left="461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6.85022pt;margin-top:6.058182pt;width:.1pt;height:.1pt;mso-position-horizontal-relative:page;mso-position-vertical-relative:paragraph;z-index:-5465" coordorigin="7337,121" coordsize="2,2">
            <v:shape style="position:absolute;left:7337;top:121;width:2;height:2" coordorigin="7337,121" coordsize="0,0" path="m7337,121l7337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1"/>
          <w:position w:val="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1"/>
          <w:position w:val="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1"/>
          <w:position w:val="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1"/>
          <w:position w:val="0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1"/>
          <w:position w:val="0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1"/>
          <w:position w:val="0"/>
          <w:sz w:val="14"/>
          <w:szCs w:val="14"/>
        </w:rPr>
        <w:t>5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0" w:after="0" w:line="132" w:lineRule="exact"/>
        <w:ind w:left="723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9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 </w:t>
      </w:r>
      <w:r>
        <w:rPr>
          <w:rFonts w:ascii="Arial" w:hAnsi="Arial" w:cs="Arial" w:eastAsia="Arial"/>
          <w:spacing w:val="3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 </w:t>
      </w:r>
      <w:r>
        <w:rPr>
          <w:rFonts w:ascii="Arial" w:hAnsi="Arial" w:cs="Arial" w:eastAsia="Arial"/>
          <w:spacing w:val="3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15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3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15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6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7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15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1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1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1"/>
          <w:sz w:val="14"/>
          <w:szCs w:val="14"/>
        </w:rPr>
        <w:t>8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402" w:lineRule="exact"/>
        <w:ind w:left="100" w:right="-20"/>
        <w:jc w:val="left"/>
        <w:rPr>
          <w:rFonts w:ascii="宋体" w:hAnsi="宋体" w:cs="宋体" w:eastAsia="宋体"/>
          <w:sz w:val="32"/>
          <w:szCs w:val="32"/>
        </w:rPr>
      </w:pPr>
      <w:r>
        <w:rPr>
          <w:rFonts w:ascii="MS Mincho" w:hAnsi="MS Mincho" w:cs="MS Mincho" w:eastAsia="MS Mincho"/>
          <w:spacing w:val="2"/>
          <w:w w:val="99"/>
          <w:position w:val="0"/>
          <w:sz w:val="32"/>
          <w:szCs w:val="32"/>
        </w:rPr>
        <w:t>德洛涅三角</w:t>
      </w:r>
      <w:r>
        <w:rPr>
          <w:rFonts w:ascii="宋体" w:hAnsi="宋体" w:cs="宋体" w:eastAsia="宋体"/>
          <w:spacing w:val="3"/>
          <w:w w:val="99"/>
          <w:position w:val="0"/>
          <w:sz w:val="32"/>
          <w:szCs w:val="32"/>
        </w:rPr>
        <w:t>（</w:t>
      </w:r>
      <w:r>
        <w:rPr>
          <w:rFonts w:ascii="Arial" w:hAnsi="Arial" w:cs="Arial" w:eastAsia="Arial"/>
          <w:b/>
          <w:bCs/>
          <w:spacing w:val="0"/>
          <w:w w:val="99"/>
          <w:position w:val="0"/>
          <w:sz w:val="32"/>
          <w:szCs w:val="32"/>
        </w:rPr>
        <w:t>Delau</w:t>
      </w:r>
      <w:r>
        <w:rPr>
          <w:rFonts w:ascii="Arial" w:hAnsi="Arial" w:cs="Arial" w:eastAsia="Arial"/>
          <w:b/>
          <w:bCs/>
          <w:spacing w:val="-1"/>
          <w:w w:val="99"/>
          <w:position w:val="0"/>
          <w:sz w:val="32"/>
          <w:szCs w:val="32"/>
        </w:rPr>
        <w:t>n</w:t>
      </w:r>
      <w:r>
        <w:rPr>
          <w:rFonts w:ascii="Arial" w:hAnsi="Arial" w:cs="Arial" w:eastAsia="Arial"/>
          <w:b/>
          <w:bCs/>
          <w:spacing w:val="4"/>
          <w:w w:val="99"/>
          <w:position w:val="0"/>
          <w:sz w:val="32"/>
          <w:szCs w:val="32"/>
        </w:rPr>
        <w:t>a</w:t>
      </w:r>
      <w:r>
        <w:rPr>
          <w:rFonts w:ascii="Arial" w:hAnsi="Arial" w:cs="Arial" w:eastAsia="Arial"/>
          <w:b/>
          <w:bCs/>
          <w:spacing w:val="0"/>
          <w:w w:val="99"/>
          <w:position w:val="0"/>
          <w:sz w:val="32"/>
          <w:szCs w:val="32"/>
        </w:rPr>
        <w:t>y</w:t>
      </w:r>
      <w:r>
        <w:rPr>
          <w:rFonts w:ascii="Arial" w:hAnsi="Arial" w:cs="Arial" w:eastAsia="Arial"/>
          <w:b/>
          <w:bCs/>
          <w:spacing w:val="-2"/>
          <w:w w:val="99"/>
          <w:position w:val="0"/>
          <w:sz w:val="32"/>
          <w:szCs w:val="3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32"/>
          <w:szCs w:val="32"/>
        </w:rPr>
        <w:t>Tria</w:t>
      </w:r>
      <w:r>
        <w:rPr>
          <w:rFonts w:ascii="Arial" w:hAnsi="Arial" w:cs="Arial" w:eastAsia="Arial"/>
          <w:b/>
          <w:bCs/>
          <w:spacing w:val="2"/>
          <w:w w:val="100"/>
          <w:position w:val="0"/>
          <w:sz w:val="32"/>
          <w:szCs w:val="32"/>
        </w:rPr>
        <w:t>n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32"/>
          <w:szCs w:val="32"/>
        </w:rPr>
        <w:t>g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32"/>
          <w:szCs w:val="32"/>
        </w:rPr>
        <w:t>u</w:t>
      </w:r>
      <w:r>
        <w:rPr>
          <w:rFonts w:ascii="Arial" w:hAnsi="Arial" w:cs="Arial" w:eastAsia="Arial"/>
          <w:b/>
          <w:bCs/>
          <w:spacing w:val="2"/>
          <w:w w:val="100"/>
          <w:position w:val="0"/>
          <w:sz w:val="32"/>
          <w:szCs w:val="32"/>
        </w:rPr>
        <w:t>l</w:t>
      </w:r>
      <w:r>
        <w:rPr>
          <w:rFonts w:ascii="Arial" w:hAnsi="Arial" w:cs="Arial" w:eastAsia="Arial"/>
          <w:b/>
          <w:bCs/>
          <w:spacing w:val="2"/>
          <w:w w:val="100"/>
          <w:position w:val="0"/>
          <w:sz w:val="32"/>
          <w:szCs w:val="32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32"/>
          <w:szCs w:val="32"/>
        </w:rPr>
        <w:t>ti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32"/>
          <w:szCs w:val="32"/>
        </w:rPr>
        <w:t>o</w:t>
      </w:r>
      <w:r>
        <w:rPr>
          <w:rFonts w:ascii="Arial" w:hAnsi="Arial" w:cs="Arial" w:eastAsia="Arial"/>
          <w:b/>
          <w:bCs/>
          <w:spacing w:val="1"/>
          <w:w w:val="100"/>
          <w:position w:val="0"/>
          <w:sz w:val="32"/>
          <w:szCs w:val="32"/>
        </w:rPr>
        <w:t>n</w:t>
      </w:r>
      <w:r>
        <w:rPr>
          <w:rFonts w:ascii="宋体" w:hAnsi="宋体" w:cs="宋体" w:eastAsia="宋体"/>
          <w:spacing w:val="0"/>
          <w:w w:val="100"/>
          <w:position w:val="0"/>
          <w:sz w:val="32"/>
          <w:szCs w:val="32"/>
        </w:rPr>
        <w:t>）</w:t>
      </w:r>
      <w:r>
        <w:rPr>
          <w:rFonts w:ascii="宋体" w:hAnsi="宋体" w:cs="宋体" w:eastAsia="宋体"/>
          <w:spacing w:val="0"/>
          <w:w w:val="100"/>
          <w:position w:val="0"/>
          <w:sz w:val="32"/>
          <w:szCs w:val="32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330" w:lineRule="auto"/>
        <w:ind w:left="100" w:right="398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load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seamount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plot(x,y,'.','markersize',12)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xlabel('Longitude'),</w:t>
      </w:r>
      <w:r>
        <w:rPr>
          <w:rFonts w:ascii="Courier New" w:hAnsi="Courier New" w:cs="Courier New" w:eastAsia="Courier New"/>
          <w:b/>
          <w:bCs/>
          <w:color w:val="008000"/>
          <w:spacing w:val="-2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ylabel('Latitude')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grid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on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line="330" w:lineRule="auto" w:after="0"/>
        <w:jc w:val="left"/>
        <w:rPr>
          <w:rFonts w:ascii="Courier New" w:hAnsi="Courier New" w:cs="Courier New" w:eastAsia="Courier New"/>
          <w:sz w:val="20"/>
          <w:szCs w:val="20"/>
        </w:rPr>
        <w:sectPr>
          <w:headerReference w:type="even" r:id="rId30"/>
          <w:pgSz w:w="12240" w:h="15840"/>
          <w:pgMar w:header="0" w:footer="0" w:top="0" w:bottom="280" w:left="1700" w:right="172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7" w:after="0" w:line="159" w:lineRule="exact"/>
        <w:ind w:left="457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111914pt;width:.1pt;height:.1pt;mso-position-horizontal-relative:page;mso-position-vertical-relative:paragraph;z-index:-5443" coordorigin="7270,122" coordsize="2,2">
            <v:shape style="position:absolute;left:7270;top:122;width:2;height:2" coordorigin="7270,122" coordsize="0,0" path="m7270,122l7270,122e" filled="f" stroked="t" strokeweight=".133524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7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9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</w:t>
      </w:r>
    </w:p>
    <w:p>
      <w:pPr>
        <w:spacing w:before="6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7" w:after="0" w:line="159" w:lineRule="exact"/>
        <w:ind w:left="651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102401pt;width:.1pt;height:.1pt;mso-position-horizontal-relative:page;mso-position-vertical-relative:paragraph;z-index:-5444" coordorigin="7270,122" coordsize="2,2">
            <v:shape style="position:absolute;left:7270;top:122;width:2;height:2" coordorigin="7270,122" coordsize="0,0" path="m7270,122l7270,122e" filled="f" stroked="t" strokeweight=".133524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8</w:t>
      </w:r>
    </w:p>
    <w:p>
      <w:pPr>
        <w:spacing w:before="6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7" w:after="0" w:line="159" w:lineRule="exact"/>
        <w:ind w:left="457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111887pt;width:.1pt;height:.1pt;mso-position-horizontal-relative:page;mso-position-vertical-relative:paragraph;z-index:-5445" coordorigin="7270,122" coordsize="2,2">
            <v:shape style="position:absolute;left:7270;top:122;width:2;height:2" coordorigin="7270,122" coordsize="0,0" path="m7270,122l7270,122e" filled="f" stroked="t" strokeweight=".133524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</w:t>
      </w:r>
    </w:p>
    <w:p>
      <w:pPr>
        <w:spacing w:before="6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7" w:after="0" w:line="159" w:lineRule="exact"/>
        <w:ind w:left="533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102375pt;width:.1pt;height:.1pt;mso-position-horizontal-relative:page;mso-position-vertical-relative:paragraph;z-index:-5446" coordorigin="7270,122" coordsize="2,2">
            <v:shape style="position:absolute;left:7270;top:122;width:2;height:2" coordorigin="7270,122" coordsize="0,0" path="m7270,122l7270,122e" filled="f" stroked="t" strokeweight=".133524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1</w:t>
      </w:r>
    </w:p>
    <w:p>
      <w:pPr>
        <w:spacing w:before="6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7" w:after="0" w:line="159" w:lineRule="exact"/>
        <w:ind w:left="457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083309pt;width:.1pt;height:.1pt;mso-position-horizontal-relative:page;mso-position-vertical-relative:paragraph;z-index:-5447" coordorigin="7270,122" coordsize="2,2">
            <v:shape style="position:absolute;left:7270;top:122;width:2;height:2" coordorigin="7270,122" coordsize="0,0" path="m7270,122l7270,122e" filled="f" stroked="t" strokeweight=".133524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</w:t>
      </w:r>
    </w:p>
    <w:p>
      <w:pPr>
        <w:spacing w:before="7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47" w:after="0" w:line="159" w:lineRule="exact"/>
        <w:ind w:left="533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083284pt;width:.1pt;height:.1pt;mso-position-horizontal-relative:page;mso-position-vertical-relative:paragraph;z-index:-5448" coordorigin="7270,122" coordsize="2,2">
            <v:shape style="position:absolute;left:7270;top:122;width:2;height:2" coordorigin="7270,122" coordsize="0,0" path="m7270,122l7270,122e" filled="f" stroked="t" strokeweight=".133524pt" strokecolor="#000000">
              <v:path arrowok="t"/>
              <v:stroke dashstyle="dash"/>
            </v:shape>
            <w10:wrap type="none"/>
          </v:group>
        </w:pict>
      </w:r>
      <w:r>
        <w:rPr/>
        <w:pict>
          <v:shape style="position:absolute;margin-left:95.775536pt;margin-top:-7.423071pt;width:9.02157pt;height:28.040001pt;mso-position-horizontal-relative:page;mso-position-vertical-relative:paragraph;z-index:-5429" type="#_x0000_t202" filled="f" stroked="f">
            <v:textbox inset="0,0,0,0" style="layout-flow:vertical;mso-layout-flow-alt:bottom-to-top">
              <w:txbxContent>
                <w:p>
                  <w:pPr>
                    <w:spacing w:before="2" w:after="0" w:line="240" w:lineRule="auto"/>
                    <w:ind w:left="20" w:right="-4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 w:hAnsi="Arial" w:cs="Arial" w:eastAsia="Arial"/>
                      <w:spacing w:val="-3"/>
                      <w:w w:val="104"/>
                      <w:sz w:val="14"/>
                      <w:szCs w:val="14"/>
                    </w:rPr>
                    <w:t>L</w:t>
                  </w:r>
                  <w:r>
                    <w:rPr>
                      <w:rFonts w:ascii="Arial" w:hAnsi="Arial" w:cs="Arial" w:eastAsia="Arial"/>
                      <w:spacing w:val="-3"/>
                      <w:w w:val="104"/>
                      <w:sz w:val="14"/>
                      <w:szCs w:val="14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4"/>
                      <w:w w:val="104"/>
                      <w:sz w:val="14"/>
                      <w:szCs w:val="14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1"/>
                      <w:w w:val="104"/>
                      <w:sz w:val="14"/>
                      <w:szCs w:val="14"/>
                    </w:rPr>
                    <w:t>i</w:t>
                  </w:r>
                  <w:r>
                    <w:rPr>
                      <w:rFonts w:ascii="Arial" w:hAnsi="Arial" w:cs="Arial" w:eastAsia="Arial"/>
                      <w:spacing w:val="4"/>
                      <w:w w:val="104"/>
                      <w:sz w:val="14"/>
                      <w:szCs w:val="14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3"/>
                      <w:w w:val="104"/>
                      <w:sz w:val="14"/>
                      <w:szCs w:val="14"/>
                    </w:rPr>
                    <w:t>u</w:t>
                  </w:r>
                  <w:r>
                    <w:rPr>
                      <w:rFonts w:ascii="Arial" w:hAnsi="Arial" w:cs="Arial" w:eastAsia="Arial"/>
                      <w:spacing w:val="-3"/>
                      <w:w w:val="104"/>
                      <w:sz w:val="14"/>
                      <w:szCs w:val="14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0"/>
                      <w:w w:val="104"/>
                      <w:sz w:val="14"/>
                      <w:szCs w:val="14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2</w:t>
      </w:r>
    </w:p>
    <w:p>
      <w:pPr>
        <w:spacing w:before="6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7" w:after="0" w:line="159" w:lineRule="exact"/>
        <w:ind w:left="457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083309pt;width:.1pt;height:.1pt;mso-position-horizontal-relative:page;mso-position-vertical-relative:paragraph;z-index:-5449" coordorigin="7270,122" coordsize="2,2">
            <v:shape style="position:absolute;left:7270;top:122;width:2;height:2" coordorigin="7270,122" coordsize="0,0" path="m7270,122l7270,122e" filled="f" stroked="t" strokeweight=".133524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</w:t>
      </w:r>
    </w:p>
    <w:p>
      <w:pPr>
        <w:spacing w:before="6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7" w:after="0" w:line="159" w:lineRule="exact"/>
        <w:ind w:left="533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083273pt;width:.1pt;height:.1pt;mso-position-horizontal-relative:page;mso-position-vertical-relative:paragraph;z-index:-5450" coordorigin="7270,122" coordsize="2,2">
            <v:shape style="position:absolute;left:7270;top:122;width:2;height:2" coordorigin="7270,122" coordsize="0,0" path="m7270,122l7270,122e" filled="f" stroked="t" strokeweight=".133524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3</w:t>
      </w:r>
    </w:p>
    <w:p>
      <w:pPr>
        <w:spacing w:before="6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7" w:after="0" w:line="159" w:lineRule="exact"/>
        <w:ind w:left="457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10807pt;width:.1pt;height:.1pt;mso-position-horizontal-relative:page;mso-position-vertical-relative:paragraph;z-index:-5451" coordorigin="7270,122" coordsize="2,2">
            <v:shape style="position:absolute;left:7270;top:122;width:2;height:2" coordorigin="7270,122" coordsize="0,0" path="m7270,122l7270,122e" filled="f" stroked="t" strokeweight=".133524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3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</w:t>
      </w:r>
    </w:p>
    <w:p>
      <w:pPr>
        <w:spacing w:before="6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7" w:after="0" w:line="159" w:lineRule="exact"/>
        <w:ind w:left="533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107134pt;width:.1pt;height:.1pt;mso-position-horizontal-relative:page;mso-position-vertical-relative:paragraph;z-index:-5452" coordorigin="7270,122" coordsize="2,2">
            <v:shape style="position:absolute;left:7270;top:122;width:2;height:2" coordorigin="7270,122" coordsize="0,0" path="m7270,122l7270,122e" filled="f" stroked="t" strokeweight=".133524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4</w:t>
      </w:r>
    </w:p>
    <w:p>
      <w:pPr>
        <w:spacing w:before="7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47" w:after="0" w:line="149" w:lineRule="exact"/>
        <w:ind w:left="457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107132pt;width:.1pt;height:.1pt;mso-position-horizontal-relative:page;mso-position-vertical-relative:paragraph;z-index:-5453" coordorigin="7270,122" coordsize="2,2">
            <v:shape style="position:absolute;left:7270;top:122;width:2;height:2" coordorigin="7270,122" coordsize="0,0" path="m7270,122l7270,122e" filled="f" stroked="t" strokeweight=".133524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position w:val="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position w:val="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position w:val="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position w:val="0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0"/>
          <w:position w:val="0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  <w:t>5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0" w:after="0" w:line="136" w:lineRule="exact"/>
        <w:ind w:left="685" w:right="3024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9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 </w:t>
      </w:r>
      <w:r>
        <w:rPr>
          <w:rFonts w:ascii="Arial" w:hAnsi="Arial" w:cs="Arial" w:eastAsia="Arial"/>
          <w:spacing w:val="26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 </w:t>
      </w:r>
      <w:r>
        <w:rPr>
          <w:rFonts w:ascii="Arial" w:hAnsi="Arial" w:cs="Arial" w:eastAsia="Arial"/>
          <w:spacing w:val="26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3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1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3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38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3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1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6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3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7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1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8</w:t>
      </w:r>
    </w:p>
    <w:p>
      <w:pPr>
        <w:spacing w:before="30" w:after="0" w:line="159" w:lineRule="exact"/>
        <w:ind w:left="2885" w:right="5247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3"/>
          <w:w w:val="100"/>
          <w:sz w:val="14"/>
          <w:szCs w:val="14"/>
        </w:rPr>
        <w:t>L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o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n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g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i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t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u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d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</w:t>
      </w:r>
    </w:p>
    <w:p>
      <w:pPr>
        <w:spacing w:before="1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/>
        <w:pict>
          <v:group style="position:absolute;margin-left:89.590683pt;margin-top:-243.554794pt;width:303.515803pt;height:237.99207pt;mso-position-horizontal-relative:page;mso-position-vertical-relative:paragraph;z-index:-5454" coordorigin="1792,-4871" coordsize="6070,4760">
            <v:group style="position:absolute;left:1801;top:-4862;width:6052;height:4741" coordorigin="1801,-4862" coordsize="6052,4741">
              <v:shape style="position:absolute;left:1801;top:-4862;width:6052;height:4741" coordorigin="1801,-4862" coordsize="6052,4741" path="m1801,-121l7853,-121,7853,-4862,1801,-4862,1801,-121xe" filled="t" fillcolor="#DADADA" stroked="f">
                <v:path arrowok="t"/>
                <v:fill/>
              </v:shape>
            </v:group>
            <v:group style="position:absolute;left:2589;top:-4501;width:4681;height:3851" coordorigin="2589,-4501" coordsize="4681,3851">
              <v:shape style="position:absolute;left:2589;top:-4501;width:4681;height:3851" coordorigin="2589,-4501" coordsize="4681,3851" path="m2589,-650l7270,-650,7270,-4501,2589,-4501,2589,-650xe" filled="t" fillcolor="#FFFFFF" stroked="f">
                <v:path arrowok="t"/>
                <v:fill/>
              </v:shape>
            </v:group>
            <v:group style="position:absolute;left:2589;top:-4501;width:2;height:3851" coordorigin="2589,-4501" coordsize="2,3851">
              <v:shape style="position:absolute;left:2589;top:-4501;width:2;height:3851" coordorigin="2589,-4501" coordsize="0,3851" path="m2589,-4501l2589,-650e" filled="f" stroked="t" strokeweight=".127645pt" strokecolor="#000000">
                <v:path arrowok="t"/>
                <v:stroke dashstyle="dash"/>
              </v:shape>
            </v:group>
            <v:group style="position:absolute;left:2594;top:-4496;width:11;height:2" coordorigin="2594,-4496" coordsize="11,2">
              <v:shape style="position:absolute;left:2594;top:-4496;width:11;height:2" coordorigin="2594,-4496" coordsize="11,0" path="m2594,-4496l2605,-4496e" filled="f" stroked="t" strokeweight=".561737pt" strokecolor="#000000">
                <v:path arrowok="t"/>
              </v:shape>
            </v:group>
            <v:group style="position:absolute;left:2594;top:-4496;width:11;height:2" coordorigin="2594,-4496" coordsize="11,2">
              <v:shape style="position:absolute;left:2594;top:-4496;width:11;height:2" coordorigin="2594,-4496" coordsize="11,0" path="m2594,-4496l2605,-4496e" filled="f" stroked="t" strokeweight=".561737pt" strokecolor="#000000">
                <v:path arrowok="t"/>
              </v:shape>
            </v:group>
            <v:group style="position:absolute;left:3053;top:-4501;width:2;height:3851" coordorigin="3053,-4501" coordsize="2,3851">
              <v:shape style="position:absolute;left:3053;top:-4501;width:2;height:3851" coordorigin="3053,-4501" coordsize="0,3851" path="m3053,-4501l3053,-650e" filled="f" stroked="t" strokeweight=".127638pt" strokecolor="#000000">
                <v:path arrowok="t"/>
                <v:stroke dashstyle="dash"/>
              </v:shape>
            </v:group>
            <v:group style="position:absolute;left:3058;top:-4496;width:11;height:2" coordorigin="3058,-4496" coordsize="11,2">
              <v:shape style="position:absolute;left:3058;top:-4496;width:11;height:2" coordorigin="3058,-4496" coordsize="11,0" path="m3058,-4496l3069,-4496e" filled="f" stroked="t" strokeweight=".561737pt" strokecolor="#000000">
                <v:path arrowok="t"/>
              </v:shape>
            </v:group>
            <v:group style="position:absolute;left:3058;top:-4496;width:11;height:2" coordorigin="3058,-4496" coordsize="11,2">
              <v:shape style="position:absolute;left:3058;top:-4496;width:11;height:2" coordorigin="3058,-4496" coordsize="11,0" path="m3058,-4496l3069,-4496e" filled="f" stroked="t" strokeweight=".561737pt" strokecolor="#000000">
                <v:path arrowok="t"/>
              </v:shape>
            </v:group>
            <v:group style="position:absolute;left:3516;top:-4501;width:2;height:3851" coordorigin="3516,-4501" coordsize="2,3851">
              <v:shape style="position:absolute;left:3516;top:-4501;width:2;height:3851" coordorigin="3516,-4501" coordsize="0,3851" path="m3516,-4501l3516,-650e" filled="f" stroked="t" strokeweight=".127638pt" strokecolor="#000000">
                <v:path arrowok="t"/>
                <v:stroke dashstyle="dash"/>
              </v:shape>
            </v:group>
            <v:group style="position:absolute;left:3522;top:-4496;width:11;height:2" coordorigin="3522,-4496" coordsize="11,2">
              <v:shape style="position:absolute;left:3522;top:-4496;width:11;height:2" coordorigin="3522,-4496" coordsize="11,0" path="m3522,-4496l3533,-4496e" filled="f" stroked="t" strokeweight=".561737pt" strokecolor="#000000">
                <v:path arrowok="t"/>
              </v:shape>
            </v:group>
            <v:group style="position:absolute;left:3522;top:-4496;width:11;height:2" coordorigin="3522,-4496" coordsize="11,2">
              <v:shape style="position:absolute;left:3522;top:-4496;width:11;height:2" coordorigin="3522,-4496" coordsize="11,0" path="m3522,-4496l3533,-4496e" filled="f" stroked="t" strokeweight=".561737pt" strokecolor="#000000">
                <v:path arrowok="t"/>
              </v:shape>
            </v:group>
            <v:group style="position:absolute;left:3991;top:-4501;width:2;height:3851" coordorigin="3991,-4501" coordsize="2,3851">
              <v:shape style="position:absolute;left:3991;top:-4501;width:2;height:3851" coordorigin="3991,-4501" coordsize="0,3851" path="m3991,-4501l3991,-650e" filled="f" stroked="t" strokeweight=".127638pt" strokecolor="#000000">
                <v:path arrowok="t"/>
                <v:stroke dashstyle="dash"/>
              </v:shape>
            </v:group>
            <v:group style="position:absolute;left:3997;top:-4496;width:11;height:2" coordorigin="3997,-4496" coordsize="11,2">
              <v:shape style="position:absolute;left:3997;top:-4496;width:11;height:2" coordorigin="3997,-4496" coordsize="11,0" path="m3997,-4496l4007,-4496e" filled="f" stroked="t" strokeweight=".561737pt" strokecolor="#000000">
                <v:path arrowok="t"/>
              </v:shape>
            </v:group>
            <v:group style="position:absolute;left:3997;top:-4496;width:11;height:2" coordorigin="3997,-4496" coordsize="11,2">
              <v:shape style="position:absolute;left:3997;top:-4496;width:11;height:2" coordorigin="3997,-4496" coordsize="11,0" path="m3997,-4496l4007,-4496e" filled="f" stroked="t" strokeweight=".561737pt" strokecolor="#000000">
                <v:path arrowok="t"/>
              </v:shape>
            </v:group>
            <v:group style="position:absolute;left:4455;top:-4501;width:2;height:3851" coordorigin="4455,-4501" coordsize="2,3851">
              <v:shape style="position:absolute;left:4455;top:-4501;width:2;height:3851" coordorigin="4455,-4501" coordsize="0,3851" path="m4455,-4501l4455,-650e" filled="f" stroked="t" strokeweight=".127638pt" strokecolor="#000000">
                <v:path arrowok="t"/>
                <v:stroke dashstyle="dash"/>
              </v:shape>
            </v:group>
            <v:group style="position:absolute;left:4460;top:-4496;width:11;height:2" coordorigin="4460,-4496" coordsize="11,2">
              <v:shape style="position:absolute;left:4460;top:-4496;width:11;height:2" coordorigin="4460,-4496" coordsize="11,0" path="m4460,-4496l4471,-4496e" filled="f" stroked="t" strokeweight=".561737pt" strokecolor="#000000">
                <v:path arrowok="t"/>
              </v:shape>
            </v:group>
            <v:group style="position:absolute;left:4460;top:-4496;width:11;height:2" coordorigin="4460,-4496" coordsize="11,2">
              <v:shape style="position:absolute;left:4460;top:-4496;width:11;height:2" coordorigin="4460,-4496" coordsize="11,0" path="m4460,-4496l4471,-4496e" filled="f" stroked="t" strokeweight=".561737pt" strokecolor="#000000">
                <v:path arrowok="t"/>
              </v:shape>
            </v:group>
            <v:group style="position:absolute;left:4929;top:-4501;width:2;height:3851" coordorigin="4929,-4501" coordsize="2,3851">
              <v:shape style="position:absolute;left:4929;top:-4501;width:2;height:3851" coordorigin="4929,-4501" coordsize="0,3851" path="m4929,-4501l4929,-650e" filled="f" stroked="t" strokeweight=".127638pt" strokecolor="#000000">
                <v:path arrowok="t"/>
                <v:stroke dashstyle="dash"/>
              </v:shape>
            </v:group>
            <v:group style="position:absolute;left:4935;top:-4496;width:11;height:2" coordorigin="4935,-4496" coordsize="11,2">
              <v:shape style="position:absolute;left:4935;top:-4496;width:11;height:2" coordorigin="4935,-4496" coordsize="11,0" path="m4935,-4496l4945,-4496e" filled="f" stroked="t" strokeweight=".561737pt" strokecolor="#000000">
                <v:path arrowok="t"/>
              </v:shape>
            </v:group>
            <v:group style="position:absolute;left:4935;top:-4496;width:11;height:2" coordorigin="4935,-4496" coordsize="11,2">
              <v:shape style="position:absolute;left:4935;top:-4496;width:11;height:2" coordorigin="4935,-4496" coordsize="11,0" path="m4935,-4496l4945,-4496e" filled="f" stroked="t" strokeweight=".561737pt" strokecolor="#000000">
                <v:path arrowok="t"/>
              </v:shape>
            </v:group>
            <v:group style="position:absolute;left:5393;top:-4501;width:2;height:3851" coordorigin="5393,-4501" coordsize="2,3851">
              <v:shape style="position:absolute;left:5393;top:-4501;width:2;height:3851" coordorigin="5393,-4501" coordsize="0,3851" path="m5393,-4501l5393,-650e" filled="f" stroked="t" strokeweight=".127638pt" strokecolor="#000000">
                <v:path arrowok="t"/>
                <v:stroke dashstyle="dash"/>
              </v:shape>
            </v:group>
            <v:group style="position:absolute;left:5399;top:-4496;width:11;height:2" coordorigin="5399,-4496" coordsize="11,2">
              <v:shape style="position:absolute;left:5399;top:-4496;width:11;height:2" coordorigin="5399,-4496" coordsize="11,0" path="m5399,-4496l5409,-4496e" filled="f" stroked="t" strokeweight=".561737pt" strokecolor="#000000">
                <v:path arrowok="t"/>
              </v:shape>
            </v:group>
            <v:group style="position:absolute;left:5399;top:-4496;width:11;height:2" coordorigin="5399,-4496" coordsize="11,2">
              <v:shape style="position:absolute;left:5399;top:-4496;width:11;height:2" coordorigin="5399,-4496" coordsize="11,0" path="m5399,-4496l5409,-4496e" filled="f" stroked="t" strokeweight=".561737pt" strokecolor="#000000">
                <v:path arrowok="t"/>
              </v:shape>
            </v:group>
            <v:group style="position:absolute;left:5857;top:-4501;width:2;height:3851" coordorigin="5857,-4501" coordsize="2,3851">
              <v:shape style="position:absolute;left:5857;top:-4501;width:2;height:3851" coordorigin="5857,-4501" coordsize="0,3851" path="m5857,-4501l5857,-650e" filled="f" stroked="t" strokeweight=".127638pt" strokecolor="#000000">
                <v:path arrowok="t"/>
                <v:stroke dashstyle="dash"/>
              </v:shape>
            </v:group>
            <v:group style="position:absolute;left:5863;top:-4496;width:11;height:2" coordorigin="5863,-4496" coordsize="11,2">
              <v:shape style="position:absolute;left:5863;top:-4496;width:11;height:2" coordorigin="5863,-4496" coordsize="11,0" path="m5863,-4496l5873,-4496e" filled="f" stroked="t" strokeweight=".561737pt" strokecolor="#000000">
                <v:path arrowok="t"/>
              </v:shape>
            </v:group>
            <v:group style="position:absolute;left:5863;top:-4496;width:11;height:2" coordorigin="5863,-4496" coordsize="11,2">
              <v:shape style="position:absolute;left:5863;top:-4496;width:11;height:2" coordorigin="5863,-4496" coordsize="11,0" path="m5863,-4496l5873,-4496e" filled="f" stroked="t" strokeweight=".561737pt" strokecolor="#000000">
                <v:path arrowok="t"/>
              </v:shape>
            </v:group>
            <v:group style="position:absolute;left:6332;top:-4501;width:2;height:3851" coordorigin="6332,-4501" coordsize="2,3851">
              <v:shape style="position:absolute;left:6332;top:-4501;width:2;height:3851" coordorigin="6332,-4501" coordsize="0,3851" path="m6332,-4501l6332,-650e" filled="f" stroked="t" strokeweight=".127638pt" strokecolor="#000000">
                <v:path arrowok="t"/>
                <v:stroke dashstyle="dash"/>
              </v:shape>
            </v:group>
            <v:group style="position:absolute;left:6337;top:-4496;width:11;height:2" coordorigin="6337,-4496" coordsize="11,2">
              <v:shape style="position:absolute;left:6337;top:-4496;width:11;height:2" coordorigin="6337,-4496" coordsize="11,0" path="m6337,-4496l6348,-4496e" filled="f" stroked="t" strokeweight=".561737pt" strokecolor="#000000">
                <v:path arrowok="t"/>
              </v:shape>
            </v:group>
            <v:group style="position:absolute;left:6337;top:-4496;width:11;height:2" coordorigin="6337,-4496" coordsize="11,2">
              <v:shape style="position:absolute;left:6337;top:-4496;width:11;height:2" coordorigin="6337,-4496" coordsize="11,0" path="m6337,-4496l6348,-4496e" filled="f" stroked="t" strokeweight=".561737pt" strokecolor="#000000">
                <v:path arrowok="t"/>
              </v:shape>
            </v:group>
            <v:group style="position:absolute;left:6796;top:-4501;width:2;height:3851" coordorigin="6796,-4501" coordsize="2,3851">
              <v:shape style="position:absolute;left:6796;top:-4501;width:2;height:3851" coordorigin="6796,-4501" coordsize="0,3851" path="m6796,-4501l6796,-650e" filled="f" stroked="t" strokeweight=".127638pt" strokecolor="#000000">
                <v:path arrowok="t"/>
                <v:stroke dashstyle="dash"/>
              </v:shape>
            </v:group>
            <v:group style="position:absolute;left:6801;top:-4496;width:11;height:2" coordorigin="6801,-4496" coordsize="11,2">
              <v:shape style="position:absolute;left:6801;top:-4496;width:11;height:2" coordorigin="6801,-4496" coordsize="11,0" path="m6801,-4496l6812,-4496e" filled="f" stroked="t" strokeweight=".561737pt" strokecolor="#000000">
                <v:path arrowok="t"/>
              </v:shape>
            </v:group>
            <v:group style="position:absolute;left:6801;top:-4496;width:11;height:2" coordorigin="6801,-4496" coordsize="11,2">
              <v:shape style="position:absolute;left:6801;top:-4496;width:11;height:2" coordorigin="6801,-4496" coordsize="11,0" path="m6801,-4496l6812,-4496e" filled="f" stroked="t" strokeweight=".561737pt" strokecolor="#000000">
                <v:path arrowok="t"/>
              </v:shape>
            </v:group>
            <v:group style="position:absolute;left:7270;top:-4501;width:2;height:3851" coordorigin="7270,-4501" coordsize="2,3851">
              <v:shape style="position:absolute;left:7270;top:-4501;width:2;height:3851" coordorigin="7270,-4501" coordsize="0,3851" path="m7270,-4501l7270,-650e" filled="f" stroked="t" strokeweight=".127642pt" strokecolor="#000000">
                <v:path arrowok="t"/>
                <v:stroke dashstyle="dash"/>
              </v:shape>
            </v:group>
            <v:group style="position:absolute;left:7275;top:-4496;width:11;height:2" coordorigin="7275,-4496" coordsize="11,2">
              <v:shape style="position:absolute;left:7275;top:-4496;width:11;height:2" coordorigin="7275,-4496" coordsize="11,0" path="m7275,-4496l7286,-4496e" filled="f" stroked="t" strokeweight=".561737pt" strokecolor="#000000">
                <v:path arrowok="t"/>
              </v:shape>
            </v:group>
            <v:group style="position:absolute;left:7275;top:-4496;width:11;height:2" coordorigin="7275,-4496" coordsize="11,2">
              <v:shape style="position:absolute;left:7275;top:-4496;width:11;height:2" coordorigin="7275,-4496" coordsize="11,0" path="m7275,-4496l7286,-4496e" filled="f" stroked="t" strokeweight=".561737pt" strokecolor="#000000">
                <v:path arrowok="t"/>
              </v:shape>
            </v:group>
            <v:group style="position:absolute;left:2589;top:-650;width:4681;height:2" coordorigin="2589,-650" coordsize="4681,2">
              <v:shape style="position:absolute;left:2589;top:-650;width:4681;height:2" coordorigin="2589,-650" coordsize="4681,0" path="m2589,-650l7270,-650e" filled="f" stroked="t" strokeweight=".133534pt" strokecolor="#000000">
                <v:path arrowok="t"/>
                <v:stroke dashstyle="dash"/>
              </v:shape>
            </v:group>
            <v:group style="position:absolute;left:7275;top:-644;width:11;height:2" coordorigin="7275,-644" coordsize="11,2">
              <v:shape style="position:absolute;left:7275;top:-644;width:11;height:2" coordorigin="7275,-644" coordsize="11,0" path="m7275,-644l7286,-644e" filled="f" stroked="t" strokeweight=".561737pt" strokecolor="#000000">
                <v:path arrowok="t"/>
              </v:shape>
            </v:group>
            <v:group style="position:absolute;left:7275;top:-644;width:11;height:2" coordorigin="7275,-644" coordsize="11,2">
              <v:shape style="position:absolute;left:7275;top:-644;width:11;height:2" coordorigin="7275,-644" coordsize="11,0" path="m7275,-644l7286,-644e" filled="f" stroked="t" strokeweight=".561737pt" strokecolor="#000000">
                <v:path arrowok="t"/>
              </v:shape>
            </v:group>
            <v:group style="position:absolute;left:2589;top:-1044;width:4681;height:2" coordorigin="2589,-1044" coordsize="4681,2">
              <v:shape style="position:absolute;left:2589;top:-1044;width:4681;height:2" coordorigin="2589,-1044" coordsize="4681,0" path="m2589,-1044l7270,-1044e" filled="f" stroked="t" strokeweight=".133527pt" strokecolor="#000000">
                <v:path arrowok="t"/>
                <v:stroke dashstyle="dash"/>
              </v:shape>
            </v:group>
            <v:group style="position:absolute;left:7275;top:-1039;width:11;height:2" coordorigin="7275,-1039" coordsize="11,2">
              <v:shape style="position:absolute;left:7275;top:-1039;width:11;height:2" coordorigin="7275,-1039" coordsize="11,0" path="m7275,-1039l7286,-1039e" filled="f" stroked="t" strokeweight=".561737pt" strokecolor="#000000">
                <v:path arrowok="t"/>
              </v:shape>
            </v:group>
            <v:group style="position:absolute;left:7275;top:-1039;width:11;height:2" coordorigin="7275,-1039" coordsize="11,2">
              <v:shape style="position:absolute;left:7275;top:-1039;width:11;height:2" coordorigin="7275,-1039" coordsize="11,0" path="m7275,-1039l7286,-1039e" filled="f" stroked="t" strokeweight=".561737pt" strokecolor="#000000">
                <v:path arrowok="t"/>
              </v:shape>
            </v:group>
            <v:group style="position:absolute;left:2589;top:-1427;width:4681;height:2" coordorigin="2589,-1427" coordsize="4681,2">
              <v:shape style="position:absolute;left:2589;top:-1427;width:4681;height:2" coordorigin="2589,-1427" coordsize="4681,0" path="m2589,-1427l7270,-1427e" filled="f" stroked="t" strokeweight=".133527pt" strokecolor="#000000">
                <v:path arrowok="t"/>
                <v:stroke dashstyle="dash"/>
              </v:shape>
            </v:group>
            <v:group style="position:absolute;left:7275;top:-1422;width:11;height:2" coordorigin="7275,-1422" coordsize="11,2">
              <v:shape style="position:absolute;left:7275;top:-1422;width:11;height:2" coordorigin="7275,-1422" coordsize="11,0" path="m7275,-1422l7286,-1422e" filled="f" stroked="t" strokeweight=".561737pt" strokecolor="#000000">
                <v:path arrowok="t"/>
              </v:shape>
            </v:group>
            <v:group style="position:absolute;left:7275;top:-1422;width:11;height:2" coordorigin="7275,-1422" coordsize="11,2">
              <v:shape style="position:absolute;left:7275;top:-1422;width:11;height:2" coordorigin="7275,-1422" coordsize="11,0" path="m7275,-1422l7286,-1422e" filled="f" stroked="t" strokeweight=".561737pt" strokecolor="#000000">
                <v:path arrowok="t"/>
              </v:shape>
            </v:group>
            <v:group style="position:absolute;left:2589;top:-1810;width:4681;height:2" coordorigin="2589,-1810" coordsize="4681,2">
              <v:shape style="position:absolute;left:2589;top:-1810;width:4681;height:2" coordorigin="2589,-1810" coordsize="4681,0" path="m2589,-1810l7270,-1810e" filled="f" stroked="t" strokeweight=".133527pt" strokecolor="#000000">
                <v:path arrowok="t"/>
                <v:stroke dashstyle="dash"/>
              </v:shape>
            </v:group>
            <v:group style="position:absolute;left:7275;top:-1804;width:11;height:2" coordorigin="7275,-1804" coordsize="11,2">
              <v:shape style="position:absolute;left:7275;top:-1804;width:11;height:2" coordorigin="7275,-1804" coordsize="11,0" path="m7275,-1804l7286,-1804e" filled="f" stroked="t" strokeweight=".561737pt" strokecolor="#000000">
                <v:path arrowok="t"/>
              </v:shape>
            </v:group>
            <v:group style="position:absolute;left:7275;top:-1804;width:11;height:2" coordorigin="7275,-1804" coordsize="11,2">
              <v:shape style="position:absolute;left:7275;top:-1804;width:11;height:2" coordorigin="7275,-1804" coordsize="11,0" path="m7275,-1804l7286,-1804e" filled="f" stroked="t" strokeweight=".561737pt" strokecolor="#000000">
                <v:path arrowok="t"/>
              </v:shape>
            </v:group>
            <v:group style="position:absolute;left:2589;top:-2193;width:4681;height:2" coordorigin="2589,-2193" coordsize="4681,2">
              <v:shape style="position:absolute;left:2589;top:-2193;width:4681;height:2" coordorigin="2589,-2193" coordsize="4681,0" path="m2589,-2193l7270,-2193e" filled="f" stroked="t" strokeweight=".133527pt" strokecolor="#000000">
                <v:path arrowok="t"/>
                <v:stroke dashstyle="dash"/>
              </v:shape>
            </v:group>
            <v:group style="position:absolute;left:7275;top:-2187;width:11;height:2" coordorigin="7275,-2187" coordsize="11,2">
              <v:shape style="position:absolute;left:7275;top:-2187;width:11;height:2" coordorigin="7275,-2187" coordsize="11,0" path="m7275,-2187l7286,-2187e" filled="f" stroked="t" strokeweight=".561737pt" strokecolor="#000000">
                <v:path arrowok="t"/>
              </v:shape>
            </v:group>
            <v:group style="position:absolute;left:7275;top:-2187;width:11;height:2" coordorigin="7275,-2187" coordsize="11,2">
              <v:shape style="position:absolute;left:7275;top:-2187;width:11;height:2" coordorigin="7275,-2187" coordsize="11,0" path="m7275,-2187l7286,-2187e" filled="f" stroked="t" strokeweight=".561737pt" strokecolor="#000000">
                <v:path arrowok="t"/>
              </v:shape>
            </v:group>
            <v:group style="position:absolute;left:2589;top:-2576;width:4681;height:2" coordorigin="2589,-2576" coordsize="4681,2">
              <v:shape style="position:absolute;left:2589;top:-2576;width:4681;height:2" coordorigin="2589,-2576" coordsize="4681,0" path="m2589,-2576l7270,-2576e" filled="f" stroked="t" strokeweight=".133527pt" strokecolor="#000000">
                <v:path arrowok="t"/>
                <v:stroke dashstyle="dash"/>
              </v:shape>
            </v:group>
            <v:group style="position:absolute;left:7275;top:-2570;width:11;height:2" coordorigin="7275,-2570" coordsize="11,2">
              <v:shape style="position:absolute;left:7275;top:-2570;width:11;height:2" coordorigin="7275,-2570" coordsize="11,0" path="m7275,-2570l7286,-2570e" filled="f" stroked="t" strokeweight=".561737pt" strokecolor="#000000">
                <v:path arrowok="t"/>
              </v:shape>
            </v:group>
            <v:group style="position:absolute;left:7275;top:-2570;width:11;height:2" coordorigin="7275,-2570" coordsize="11,2">
              <v:shape style="position:absolute;left:7275;top:-2570;width:11;height:2" coordorigin="7275,-2570" coordsize="11,0" path="m7275,-2570l7286,-2570e" filled="f" stroked="t" strokeweight=".561737pt" strokecolor="#000000">
                <v:path arrowok="t"/>
              </v:shape>
            </v:group>
            <v:group style="position:absolute;left:2589;top:-2970;width:4681;height:2" coordorigin="2589,-2970" coordsize="4681,2">
              <v:shape style="position:absolute;left:2589;top:-2970;width:4681;height:2" coordorigin="2589,-2970" coordsize="4681,0" path="m2589,-2970l7270,-2970e" filled="f" stroked="t" strokeweight=".133527pt" strokecolor="#000000">
                <v:path arrowok="t"/>
                <v:stroke dashstyle="dash"/>
              </v:shape>
            </v:group>
            <v:group style="position:absolute;left:7275;top:-2965;width:11;height:2" coordorigin="7275,-2965" coordsize="11,2">
              <v:shape style="position:absolute;left:7275;top:-2965;width:11;height:2" coordorigin="7275,-2965" coordsize="11,0" path="m7275,-2965l7286,-2965e" filled="f" stroked="t" strokeweight=".561737pt" strokecolor="#000000">
                <v:path arrowok="t"/>
              </v:shape>
            </v:group>
            <v:group style="position:absolute;left:7275;top:-2965;width:11;height:2" coordorigin="7275,-2965" coordsize="11,2">
              <v:shape style="position:absolute;left:7275;top:-2965;width:11;height:2" coordorigin="7275,-2965" coordsize="11,0" path="m7275,-2965l7286,-2965e" filled="f" stroked="t" strokeweight=".561737pt" strokecolor="#000000">
                <v:path arrowok="t"/>
              </v:shape>
            </v:group>
            <v:group style="position:absolute;left:2589;top:-3352;width:4681;height:2" coordorigin="2589,-3352" coordsize="4681,2">
              <v:shape style="position:absolute;left:2589;top:-3352;width:4681;height:2" coordorigin="2589,-3352" coordsize="4681,0" path="m2589,-3352l7270,-3352e" filled="f" stroked="t" strokeweight=".133527pt" strokecolor="#000000">
                <v:path arrowok="t"/>
                <v:stroke dashstyle="dash"/>
              </v:shape>
            </v:group>
            <v:group style="position:absolute;left:7275;top:-3347;width:11;height:2" coordorigin="7275,-3347" coordsize="11,2">
              <v:shape style="position:absolute;left:7275;top:-3347;width:11;height:2" coordorigin="7275,-3347" coordsize="11,0" path="m7275,-3347l7286,-3347e" filled="f" stroked="t" strokeweight=".561737pt" strokecolor="#000000">
                <v:path arrowok="t"/>
              </v:shape>
            </v:group>
            <v:group style="position:absolute;left:7275;top:-3347;width:11;height:2" coordorigin="7275,-3347" coordsize="11,2">
              <v:shape style="position:absolute;left:7275;top:-3347;width:11;height:2" coordorigin="7275,-3347" coordsize="11,0" path="m7275,-3347l7286,-3347e" filled="f" stroked="t" strokeweight=".561737pt" strokecolor="#000000">
                <v:path arrowok="t"/>
              </v:shape>
            </v:group>
            <v:group style="position:absolute;left:2589;top:-3735;width:4681;height:2" coordorigin="2589,-3735" coordsize="4681,2">
              <v:shape style="position:absolute;left:2589;top:-3735;width:4681;height:2" coordorigin="2589,-3735" coordsize="4681,0" path="m2589,-3735l7270,-3735e" filled="f" stroked="t" strokeweight=".133527pt" strokecolor="#000000">
                <v:path arrowok="t"/>
                <v:stroke dashstyle="dash"/>
              </v:shape>
            </v:group>
            <v:group style="position:absolute;left:7275;top:-3730;width:11;height:2" coordorigin="7275,-3730" coordsize="11,2">
              <v:shape style="position:absolute;left:7275;top:-3730;width:11;height:2" coordorigin="7275,-3730" coordsize="11,0" path="m7275,-3730l7286,-3730e" filled="f" stroked="t" strokeweight=".561737pt" strokecolor="#000000">
                <v:path arrowok="t"/>
              </v:shape>
            </v:group>
            <v:group style="position:absolute;left:7275;top:-3730;width:11;height:2" coordorigin="7275,-3730" coordsize="11,2">
              <v:shape style="position:absolute;left:7275;top:-3730;width:11;height:2" coordorigin="7275,-3730" coordsize="11,0" path="m7275,-3730l7286,-3730e" filled="f" stroked="t" strokeweight=".561737pt" strokecolor="#000000">
                <v:path arrowok="t"/>
              </v:shape>
            </v:group>
            <v:group style="position:absolute;left:2589;top:-4118;width:4681;height:2" coordorigin="2589,-4118" coordsize="4681,2">
              <v:shape style="position:absolute;left:2589;top:-4118;width:4681;height:2" coordorigin="2589,-4118" coordsize="4681,0" path="m2589,-4118l7270,-4118e" filled="f" stroked="t" strokeweight=".133527pt" strokecolor="#000000">
                <v:path arrowok="t"/>
                <v:stroke dashstyle="dash"/>
              </v:shape>
            </v:group>
            <v:group style="position:absolute;left:7275;top:-4113;width:11;height:2" coordorigin="7275,-4113" coordsize="11,2">
              <v:shape style="position:absolute;left:7275;top:-4113;width:11;height:2" coordorigin="7275,-4113" coordsize="11,0" path="m7275,-4113l7286,-4113e" filled="f" stroked="t" strokeweight=".561737pt" strokecolor="#000000">
                <v:path arrowok="t"/>
              </v:shape>
            </v:group>
            <v:group style="position:absolute;left:7275;top:-4113;width:11;height:2" coordorigin="7275,-4113" coordsize="11,2">
              <v:shape style="position:absolute;left:7275;top:-4113;width:11;height:2" coordorigin="7275,-4113" coordsize="11,0" path="m7275,-4113l7286,-4113e" filled="f" stroked="t" strokeweight=".561737pt" strokecolor="#000000">
                <v:path arrowok="t"/>
              </v:shape>
            </v:group>
            <v:group style="position:absolute;left:2589;top:-4501;width:2;height:2" coordorigin="2589,-4501" coordsize="2,2">
              <v:shape style="position:absolute;left:2589;top:-4501;width:2;height:2" coordorigin="2589,-4501" coordsize="0,0" path="m2589,-4501l2589,-4501e" filled="f" stroked="t" strokeweight=".133524pt" strokecolor="#000000">
                <v:path arrowok="t"/>
                <v:stroke dashstyle="dash"/>
              </v:shape>
            </v:group>
            <v:group style="position:absolute;left:3053;top:-4501;width:2;height:2" coordorigin="3053,-4501" coordsize="2,2">
              <v:shape style="position:absolute;left:3053;top:-4501;width:2;height:2" coordorigin="3053,-4501" coordsize="0,0" path="m3053,-4501l3053,-4501e" filled="f" stroked="t" strokeweight=".133524pt" strokecolor="#000000">
                <v:path arrowok="t"/>
                <v:stroke dashstyle="dash"/>
              </v:shape>
            </v:group>
            <v:group style="position:absolute;left:3516;top:-4501;width:2;height:2" coordorigin="3516,-4501" coordsize="2,2">
              <v:shape style="position:absolute;left:3516;top:-4501;width:2;height:2" coordorigin="3516,-4501" coordsize="0,0" path="m3516,-4501l3516,-4501e" filled="f" stroked="t" strokeweight=".133524pt" strokecolor="#000000">
                <v:path arrowok="t"/>
                <v:stroke dashstyle="dash"/>
              </v:shape>
            </v:group>
            <v:group style="position:absolute;left:3991;top:-4501;width:2;height:2" coordorigin="3991,-4501" coordsize="2,2">
              <v:shape style="position:absolute;left:3991;top:-4501;width:2;height:2" coordorigin="3991,-4501" coordsize="0,0" path="m3991,-4501l3991,-4501e" filled="f" stroked="t" strokeweight=".133524pt" strokecolor="#000000">
                <v:path arrowok="t"/>
                <v:stroke dashstyle="dash"/>
              </v:shape>
            </v:group>
            <v:group style="position:absolute;left:4455;top:-4501;width:2;height:2" coordorigin="4455,-4501" coordsize="2,2">
              <v:shape style="position:absolute;left:4455;top:-4501;width:2;height:2" coordorigin="4455,-4501" coordsize="0,0" path="m4455,-4501l4455,-4501e" filled="f" stroked="t" strokeweight=".133524pt" strokecolor="#000000">
                <v:path arrowok="t"/>
                <v:stroke dashstyle="dash"/>
              </v:shape>
            </v:group>
            <v:group style="position:absolute;left:4929;top:-4501;width:2;height:2" coordorigin="4929,-4501" coordsize="2,2">
              <v:shape style="position:absolute;left:4929;top:-4501;width:2;height:2" coordorigin="4929,-4501" coordsize="0,0" path="m4929,-4501l4929,-4501e" filled="f" stroked="t" strokeweight=".133524pt" strokecolor="#000000">
                <v:path arrowok="t"/>
                <v:stroke dashstyle="dash"/>
              </v:shape>
            </v:group>
            <v:group style="position:absolute;left:5393;top:-4501;width:2;height:2" coordorigin="5393,-4501" coordsize="2,2">
              <v:shape style="position:absolute;left:5393;top:-4501;width:2;height:2" coordorigin="5393,-4501" coordsize="0,0" path="m5393,-4501l5393,-4501e" filled="f" stroked="t" strokeweight=".133524pt" strokecolor="#000000">
                <v:path arrowok="t"/>
                <v:stroke dashstyle="dash"/>
              </v:shape>
            </v:group>
            <v:group style="position:absolute;left:5857;top:-4501;width:2;height:2" coordorigin="5857,-4501" coordsize="2,2">
              <v:shape style="position:absolute;left:5857;top:-4501;width:2;height:2" coordorigin="5857,-4501" coordsize="0,0" path="m5857,-4501l5857,-4501e" filled="f" stroked="t" strokeweight=".133524pt" strokecolor="#000000">
                <v:path arrowok="t"/>
                <v:stroke dashstyle="dash"/>
              </v:shape>
            </v:group>
            <v:group style="position:absolute;left:6332;top:-4501;width:2;height:2" coordorigin="6332,-4501" coordsize="2,2">
              <v:shape style="position:absolute;left:6332;top:-4501;width:2;height:2" coordorigin="6332,-4501" coordsize="0,0" path="m6332,-4501l6332,-4501e" filled="f" stroked="t" strokeweight=".133524pt" strokecolor="#000000">
                <v:path arrowok="t"/>
                <v:stroke dashstyle="dash"/>
              </v:shape>
            </v:group>
            <v:group style="position:absolute;left:6796;top:-4501;width:2;height:2" coordorigin="6796,-4501" coordsize="2,2">
              <v:shape style="position:absolute;left:6796;top:-4501;width:2;height:2" coordorigin="6796,-4501" coordsize="0,0" path="m6796,-4501l6796,-4501e" filled="f" stroked="t" strokeweight=".133524pt" strokecolor="#000000">
                <v:path arrowok="t"/>
                <v:stroke dashstyle="dash"/>
              </v:shape>
            </v:group>
            <v:group style="position:absolute;left:7270;top:-4501;width:2;height:2" coordorigin="7270,-4501" coordsize="2,2">
              <v:shape style="position:absolute;left:7270;top:-4501;width:2;height:2" coordorigin="7270,-4501" coordsize="0,0" path="m7270,-4501l7270,-4501e" filled="f" stroked="t" strokeweight=".133524pt" strokecolor="#000000">
                <v:path arrowok="t"/>
                <v:stroke dashstyle="dash"/>
              </v:shape>
            </v:group>
            <v:group style="position:absolute;left:2589;top:-4501;width:4681;height:2" coordorigin="2589,-4501" coordsize="4681,2">
              <v:shape style="position:absolute;left:2589;top:-4501;width:4681;height:2" coordorigin="2589,-4501" coordsize="4681,0" path="m2589,-4501l7270,-4501e" filled="f" stroked="t" strokeweight=".133532pt" strokecolor="#000000">
                <v:path arrowok="t"/>
                <v:stroke dashstyle="dash"/>
              </v:shape>
            </v:group>
            <v:group style="position:absolute;left:7275;top:-4496;width:11;height:2" coordorigin="7275,-4496" coordsize="11,2">
              <v:shape style="position:absolute;left:7275;top:-4496;width:11;height:2" coordorigin="7275,-4496" coordsize="11,0" path="m7275,-4496l7286,-4496e" filled="f" stroked="t" strokeweight=".561737pt" strokecolor="#000000">
                <v:path arrowok="t"/>
              </v:shape>
            </v:group>
            <v:group style="position:absolute;left:7275;top:-4496;width:11;height:2" coordorigin="7275,-4496" coordsize="11,2">
              <v:shape style="position:absolute;left:7275;top:-4496;width:11;height:2" coordorigin="7275,-4496" coordsize="11,0" path="m7275,-4496l7286,-4496e" filled="f" stroked="t" strokeweight=".561737pt" strokecolor="#000000">
                <v:path arrowok="t"/>
              </v:shape>
            </v:group>
            <v:group style="position:absolute;left:7275;top:-4496;width:11;height:2" coordorigin="7275,-4496" coordsize="11,2">
              <v:shape style="position:absolute;left:7275;top:-4496;width:11;height:2" coordorigin="7275,-4496" coordsize="11,0" path="m7275,-4496l7286,-4496e" filled="f" stroked="t" strokeweight=".561737pt" strokecolor="#000000">
                <v:path arrowok="t"/>
              </v:shape>
            </v:group>
            <v:group style="position:absolute;left:7275;top:-644;width:11;height:2" coordorigin="7275,-644" coordsize="11,2">
              <v:shape style="position:absolute;left:7275;top:-644;width:11;height:2" coordorigin="7275,-644" coordsize="11,0" path="m7275,-644l7286,-644e" filled="f" stroked="t" strokeweight=".561737pt" strokecolor="#000000">
                <v:path arrowok="t"/>
              </v:shape>
            </v:group>
            <v:group style="position:absolute;left:7275;top:-4496;width:11;height:2" coordorigin="7275,-4496" coordsize="11,2">
              <v:shape style="position:absolute;left:7275;top:-4496;width:11;height:2" coordorigin="7275,-4496" coordsize="11,0" path="m7275,-4496l7286,-4496e" filled="f" stroked="t" strokeweight=".561737pt" strokecolor="#000000">
                <v:path arrowok="t"/>
              </v:shape>
            </v:group>
            <v:group style="position:absolute;left:2594;top:-4496;width:11;height:2" coordorigin="2594,-4496" coordsize="11,2">
              <v:shape style="position:absolute;left:2594;top:-4496;width:11;height:2" coordorigin="2594,-4496" coordsize="11,0" path="m2594,-4496l2605,-4496e" filled="f" stroked="t" strokeweight=".561737pt" strokecolor="#000000">
                <v:path arrowok="t"/>
              </v:shape>
            </v:group>
            <v:group style="position:absolute;left:7275;top:-644;width:11;height:2" coordorigin="7275,-644" coordsize="11,2">
              <v:shape style="position:absolute;left:7275;top:-644;width:11;height:2" coordorigin="7275,-644" coordsize="11,0" path="m7275,-644l7286,-644e" filled="f" stroked="t" strokeweight=".561737pt" strokecolor="#000000">
                <v:path arrowok="t"/>
              </v:shape>
            </v:group>
            <v:group style="position:absolute;left:2594;top:-4496;width:11;height:2" coordorigin="2594,-4496" coordsize="11,2">
              <v:shape style="position:absolute;left:2594;top:-4496;width:11;height:2" coordorigin="2594,-4496" coordsize="11,0" path="m2594,-4496l2605,-4496e" filled="f" stroked="t" strokeweight=".561737pt" strokecolor="#000000">
                <v:path arrowok="t"/>
              </v:shape>
            </v:group>
            <v:group style="position:absolute;left:2594;top:-701;width:11;height:2" coordorigin="2594,-701" coordsize="11,2">
              <v:shape style="position:absolute;left:2594;top:-701;width:11;height:2" coordorigin="2594,-701" coordsize="11,0" path="m2594,-701l2605,-701e" filled="f" stroked="t" strokeweight=".561737pt" strokecolor="#000000">
                <v:path arrowok="t"/>
              </v:shape>
            </v:group>
            <v:group style="position:absolute;left:2594;top:-4451;width:11;height:2" coordorigin="2594,-4451" coordsize="11,2">
              <v:shape style="position:absolute;left:2594;top:-4451;width:11;height:2" coordorigin="2594,-4451" coordsize="11,0" path="m2594,-4451l2605,-4451e" filled="f" stroked="t" strokeweight=".561737pt" strokecolor="#000000">
                <v:path arrowok="t"/>
              </v:shape>
            </v:group>
            <v:group style="position:absolute;left:3058;top:-701;width:11;height:2" coordorigin="3058,-701" coordsize="11,2">
              <v:shape style="position:absolute;left:3058;top:-701;width:11;height:2" coordorigin="3058,-701" coordsize="11,0" path="m3058,-701l3069,-701e" filled="f" stroked="t" strokeweight=".561737pt" strokecolor="#000000">
                <v:path arrowok="t"/>
              </v:shape>
            </v:group>
            <v:group style="position:absolute;left:3058;top:-4451;width:11;height:2" coordorigin="3058,-4451" coordsize="11,2">
              <v:shape style="position:absolute;left:3058;top:-4451;width:11;height:2" coordorigin="3058,-4451" coordsize="11,0" path="m3058,-4451l3069,-4451e" filled="f" stroked="t" strokeweight=".561737pt" strokecolor="#000000">
                <v:path arrowok="t"/>
              </v:shape>
            </v:group>
            <v:group style="position:absolute;left:3522;top:-701;width:11;height:2" coordorigin="3522,-701" coordsize="11,2">
              <v:shape style="position:absolute;left:3522;top:-701;width:11;height:2" coordorigin="3522,-701" coordsize="11,0" path="m3522,-701l3533,-701e" filled="f" stroked="t" strokeweight=".561737pt" strokecolor="#000000">
                <v:path arrowok="t"/>
              </v:shape>
            </v:group>
            <v:group style="position:absolute;left:3522;top:-4451;width:11;height:2" coordorigin="3522,-4451" coordsize="11,2">
              <v:shape style="position:absolute;left:3522;top:-4451;width:11;height:2" coordorigin="3522,-4451" coordsize="11,0" path="m3522,-4451l3533,-4451e" filled="f" stroked="t" strokeweight=".561737pt" strokecolor="#000000">
                <v:path arrowok="t"/>
              </v:shape>
            </v:group>
            <v:group style="position:absolute;left:3997;top:-701;width:11;height:2" coordorigin="3997,-701" coordsize="11,2">
              <v:shape style="position:absolute;left:3997;top:-701;width:11;height:2" coordorigin="3997,-701" coordsize="11,0" path="m3997,-701l4007,-701e" filled="f" stroked="t" strokeweight=".561737pt" strokecolor="#000000">
                <v:path arrowok="t"/>
              </v:shape>
            </v:group>
            <v:group style="position:absolute;left:3997;top:-4451;width:11;height:2" coordorigin="3997,-4451" coordsize="11,2">
              <v:shape style="position:absolute;left:3997;top:-4451;width:11;height:2" coordorigin="3997,-4451" coordsize="11,0" path="m3997,-4451l4007,-4451e" filled="f" stroked="t" strokeweight=".561737pt" strokecolor="#000000">
                <v:path arrowok="t"/>
              </v:shape>
            </v:group>
            <v:group style="position:absolute;left:4460;top:-701;width:11;height:2" coordorigin="4460,-701" coordsize="11,2">
              <v:shape style="position:absolute;left:4460;top:-701;width:11;height:2" coordorigin="4460,-701" coordsize="11,0" path="m4460,-701l4471,-701e" filled="f" stroked="t" strokeweight=".561737pt" strokecolor="#000000">
                <v:path arrowok="t"/>
              </v:shape>
            </v:group>
            <v:group style="position:absolute;left:4460;top:-4451;width:11;height:2" coordorigin="4460,-4451" coordsize="11,2">
              <v:shape style="position:absolute;left:4460;top:-4451;width:11;height:2" coordorigin="4460,-4451" coordsize="11,0" path="m4460,-4451l4471,-4451e" filled="f" stroked="t" strokeweight=".561737pt" strokecolor="#000000">
                <v:path arrowok="t"/>
              </v:shape>
            </v:group>
            <v:group style="position:absolute;left:4935;top:-701;width:11;height:2" coordorigin="4935,-701" coordsize="11,2">
              <v:shape style="position:absolute;left:4935;top:-701;width:11;height:2" coordorigin="4935,-701" coordsize="11,0" path="m4935,-701l4945,-701e" filled="f" stroked="t" strokeweight=".561737pt" strokecolor="#000000">
                <v:path arrowok="t"/>
              </v:shape>
            </v:group>
            <v:group style="position:absolute;left:4935;top:-4451;width:11;height:2" coordorigin="4935,-4451" coordsize="11,2">
              <v:shape style="position:absolute;left:4935;top:-4451;width:11;height:2" coordorigin="4935,-4451" coordsize="11,0" path="m4935,-4451l4945,-4451e" filled="f" stroked="t" strokeweight=".561737pt" strokecolor="#000000">
                <v:path arrowok="t"/>
              </v:shape>
            </v:group>
            <v:group style="position:absolute;left:5399;top:-701;width:11;height:2" coordorigin="5399,-701" coordsize="11,2">
              <v:shape style="position:absolute;left:5399;top:-701;width:11;height:2" coordorigin="5399,-701" coordsize="11,0" path="m5399,-701l5409,-701e" filled="f" stroked="t" strokeweight=".561737pt" strokecolor="#000000">
                <v:path arrowok="t"/>
              </v:shape>
            </v:group>
            <v:group style="position:absolute;left:5399;top:-4451;width:11;height:2" coordorigin="5399,-4451" coordsize="11,2">
              <v:shape style="position:absolute;left:5399;top:-4451;width:11;height:2" coordorigin="5399,-4451" coordsize="11,0" path="m5399,-4451l5409,-4451e" filled="f" stroked="t" strokeweight=".561737pt" strokecolor="#000000">
                <v:path arrowok="t"/>
              </v:shape>
            </v:group>
            <v:group style="position:absolute;left:5863;top:-701;width:11;height:2" coordorigin="5863,-701" coordsize="11,2">
              <v:shape style="position:absolute;left:5863;top:-701;width:11;height:2" coordorigin="5863,-701" coordsize="11,0" path="m5863,-701l5873,-701e" filled="f" stroked="t" strokeweight=".561737pt" strokecolor="#000000">
                <v:path arrowok="t"/>
              </v:shape>
            </v:group>
            <v:group style="position:absolute;left:5863;top:-4451;width:11;height:2" coordorigin="5863,-4451" coordsize="11,2">
              <v:shape style="position:absolute;left:5863;top:-4451;width:11;height:2" coordorigin="5863,-4451" coordsize="11,0" path="m5863,-4451l5873,-4451e" filled="f" stroked="t" strokeweight=".561737pt" strokecolor="#000000">
                <v:path arrowok="t"/>
              </v:shape>
            </v:group>
            <v:group style="position:absolute;left:6337;top:-701;width:11;height:2" coordorigin="6337,-701" coordsize="11,2">
              <v:shape style="position:absolute;left:6337;top:-701;width:11;height:2" coordorigin="6337,-701" coordsize="11,0" path="m6337,-701l6348,-701e" filled="f" stroked="t" strokeweight=".561737pt" strokecolor="#000000">
                <v:path arrowok="t"/>
              </v:shape>
            </v:group>
            <v:group style="position:absolute;left:6337;top:-4451;width:11;height:2" coordorigin="6337,-4451" coordsize="11,2">
              <v:shape style="position:absolute;left:6337;top:-4451;width:11;height:2" coordorigin="6337,-4451" coordsize="11,0" path="m6337,-4451l6348,-4451e" filled="f" stroked="t" strokeweight=".561737pt" strokecolor="#000000">
                <v:path arrowok="t"/>
              </v:shape>
            </v:group>
            <v:group style="position:absolute;left:6801;top:-701;width:11;height:2" coordorigin="6801,-701" coordsize="11,2">
              <v:shape style="position:absolute;left:6801;top:-701;width:11;height:2" coordorigin="6801,-701" coordsize="11,0" path="m6801,-701l6812,-701e" filled="f" stroked="t" strokeweight=".561737pt" strokecolor="#000000">
                <v:path arrowok="t"/>
              </v:shape>
            </v:group>
            <v:group style="position:absolute;left:6801;top:-4451;width:11;height:2" coordorigin="6801,-4451" coordsize="11,2">
              <v:shape style="position:absolute;left:6801;top:-4451;width:11;height:2" coordorigin="6801,-4451" coordsize="11,0" path="m6801,-4451l6812,-4451e" filled="f" stroked="t" strokeweight=".561737pt" strokecolor="#000000">
                <v:path arrowok="t"/>
              </v:shape>
            </v:group>
            <v:group style="position:absolute;left:7275;top:-701;width:11;height:2" coordorigin="7275,-701" coordsize="11,2">
              <v:shape style="position:absolute;left:7275;top:-701;width:11;height:2" coordorigin="7275,-701" coordsize="11,0" path="m7275,-701l7286,-701e" filled="f" stroked="t" strokeweight=".561737pt" strokecolor="#000000">
                <v:path arrowok="t"/>
              </v:shape>
            </v:group>
            <v:group style="position:absolute;left:7275;top:-4451;width:11;height:2" coordorigin="7275,-4451" coordsize="11,2">
              <v:shape style="position:absolute;left:7275;top:-4451;width:11;height:2" coordorigin="7275,-4451" coordsize="11,0" path="m7275,-4451l7286,-4451e" filled="f" stroked="t" strokeweight=".561737pt" strokecolor="#000000">
                <v:path arrowok="t"/>
              </v:shape>
            </v:group>
            <v:group style="position:absolute;left:2637;top:-644;width:11;height:2" coordorigin="2637,-644" coordsize="11,2">
              <v:shape style="position:absolute;left:2637;top:-644;width:11;height:2" coordorigin="2637,-644" coordsize="11,0" path="m2637,-644l2648,-644e" filled="f" stroked="t" strokeweight=".561737pt" strokecolor="#000000">
                <v:path arrowok="t"/>
              </v:shape>
            </v:group>
            <v:group style="position:absolute;left:7221;top:-644;width:11;height:2" coordorigin="7221,-644" coordsize="11,2">
              <v:shape style="position:absolute;left:7221;top:-644;width:11;height:2" coordorigin="7221,-644" coordsize="11,0" path="m7221,-644l7232,-644e" filled="f" stroked="t" strokeweight=".561737pt" strokecolor="#000000">
                <v:path arrowok="t"/>
              </v:shape>
            </v:group>
            <v:group style="position:absolute;left:2637;top:-1039;width:11;height:2" coordorigin="2637,-1039" coordsize="11,2">
              <v:shape style="position:absolute;left:2637;top:-1039;width:11;height:2" coordorigin="2637,-1039" coordsize="11,0" path="m2637,-1039l2648,-1039e" filled="f" stroked="t" strokeweight=".561737pt" strokecolor="#000000">
                <v:path arrowok="t"/>
              </v:shape>
            </v:group>
            <v:group style="position:absolute;left:7221;top:-1039;width:11;height:2" coordorigin="7221,-1039" coordsize="11,2">
              <v:shape style="position:absolute;left:7221;top:-1039;width:11;height:2" coordorigin="7221,-1039" coordsize="11,0" path="m7221,-1039l7232,-1039e" filled="f" stroked="t" strokeweight=".561737pt" strokecolor="#000000">
                <v:path arrowok="t"/>
              </v:shape>
            </v:group>
            <v:group style="position:absolute;left:2637;top:-1422;width:11;height:2" coordorigin="2637,-1422" coordsize="11,2">
              <v:shape style="position:absolute;left:2637;top:-1422;width:11;height:2" coordorigin="2637,-1422" coordsize="11,0" path="m2637,-1422l2648,-1422e" filled="f" stroked="t" strokeweight=".561737pt" strokecolor="#000000">
                <v:path arrowok="t"/>
              </v:shape>
            </v:group>
            <v:group style="position:absolute;left:7221;top:-1422;width:11;height:2" coordorigin="7221,-1422" coordsize="11,2">
              <v:shape style="position:absolute;left:7221;top:-1422;width:11;height:2" coordorigin="7221,-1422" coordsize="11,0" path="m7221,-1422l7232,-1422e" filled="f" stroked="t" strokeweight=".561737pt" strokecolor="#000000">
                <v:path arrowok="t"/>
              </v:shape>
            </v:group>
            <v:group style="position:absolute;left:2637;top:-1804;width:11;height:2" coordorigin="2637,-1804" coordsize="11,2">
              <v:shape style="position:absolute;left:2637;top:-1804;width:11;height:2" coordorigin="2637,-1804" coordsize="11,0" path="m2637,-1804l2648,-1804e" filled="f" stroked="t" strokeweight=".561737pt" strokecolor="#000000">
                <v:path arrowok="t"/>
              </v:shape>
            </v:group>
            <v:group style="position:absolute;left:7221;top:-1804;width:11;height:2" coordorigin="7221,-1804" coordsize="11,2">
              <v:shape style="position:absolute;left:7221;top:-1804;width:11;height:2" coordorigin="7221,-1804" coordsize="11,0" path="m7221,-1804l7232,-1804e" filled="f" stroked="t" strokeweight=".561737pt" strokecolor="#000000">
                <v:path arrowok="t"/>
              </v:shape>
            </v:group>
            <v:group style="position:absolute;left:2637;top:-2187;width:11;height:2" coordorigin="2637,-2187" coordsize="11,2">
              <v:shape style="position:absolute;left:2637;top:-2187;width:11;height:2" coordorigin="2637,-2187" coordsize="11,0" path="m2637,-2187l2648,-2187e" filled="f" stroked="t" strokeweight=".561737pt" strokecolor="#000000">
                <v:path arrowok="t"/>
              </v:shape>
            </v:group>
            <v:group style="position:absolute;left:7221;top:-2187;width:11;height:2" coordorigin="7221,-2187" coordsize="11,2">
              <v:shape style="position:absolute;left:7221;top:-2187;width:11;height:2" coordorigin="7221,-2187" coordsize="11,0" path="m7221,-2187l7232,-2187e" filled="f" stroked="t" strokeweight=".561737pt" strokecolor="#000000">
                <v:path arrowok="t"/>
              </v:shape>
            </v:group>
            <v:group style="position:absolute;left:2637;top:-2570;width:11;height:2" coordorigin="2637,-2570" coordsize="11,2">
              <v:shape style="position:absolute;left:2637;top:-2570;width:11;height:2" coordorigin="2637,-2570" coordsize="11,0" path="m2637,-2570l2648,-2570e" filled="f" stroked="t" strokeweight=".561737pt" strokecolor="#000000">
                <v:path arrowok="t"/>
              </v:shape>
            </v:group>
            <v:group style="position:absolute;left:7221;top:-2570;width:11;height:2" coordorigin="7221,-2570" coordsize="11,2">
              <v:shape style="position:absolute;left:7221;top:-2570;width:11;height:2" coordorigin="7221,-2570" coordsize="11,0" path="m7221,-2570l7232,-2570e" filled="f" stroked="t" strokeweight=".561737pt" strokecolor="#000000">
                <v:path arrowok="t"/>
              </v:shape>
            </v:group>
            <v:group style="position:absolute;left:2637;top:-2965;width:11;height:2" coordorigin="2637,-2965" coordsize="11,2">
              <v:shape style="position:absolute;left:2637;top:-2965;width:11;height:2" coordorigin="2637,-2965" coordsize="11,0" path="m2637,-2965l2648,-2965e" filled="f" stroked="t" strokeweight=".561737pt" strokecolor="#000000">
                <v:path arrowok="t"/>
              </v:shape>
            </v:group>
            <v:group style="position:absolute;left:7221;top:-2965;width:11;height:2" coordorigin="7221,-2965" coordsize="11,2">
              <v:shape style="position:absolute;left:7221;top:-2965;width:11;height:2" coordorigin="7221,-2965" coordsize="11,0" path="m7221,-2965l7232,-2965e" filled="f" stroked="t" strokeweight=".561737pt" strokecolor="#000000">
                <v:path arrowok="t"/>
              </v:shape>
            </v:group>
            <v:group style="position:absolute;left:2637;top:-3347;width:11;height:2" coordorigin="2637,-3347" coordsize="11,2">
              <v:shape style="position:absolute;left:2637;top:-3347;width:11;height:2" coordorigin="2637,-3347" coordsize="11,0" path="m2637,-3347l2648,-3347e" filled="f" stroked="t" strokeweight=".561737pt" strokecolor="#000000">
                <v:path arrowok="t"/>
              </v:shape>
            </v:group>
            <v:group style="position:absolute;left:7221;top:-3347;width:11;height:2" coordorigin="7221,-3347" coordsize="11,2">
              <v:shape style="position:absolute;left:7221;top:-3347;width:11;height:2" coordorigin="7221,-3347" coordsize="11,0" path="m7221,-3347l7232,-3347e" filled="f" stroked="t" strokeweight=".561737pt" strokecolor="#000000">
                <v:path arrowok="t"/>
              </v:shape>
            </v:group>
            <v:group style="position:absolute;left:2637;top:-3730;width:11;height:2" coordorigin="2637,-3730" coordsize="11,2">
              <v:shape style="position:absolute;left:2637;top:-3730;width:11;height:2" coordorigin="2637,-3730" coordsize="11,0" path="m2637,-3730l2648,-3730e" filled="f" stroked="t" strokeweight=".561737pt" strokecolor="#000000">
                <v:path arrowok="t"/>
              </v:shape>
            </v:group>
            <v:group style="position:absolute;left:7221;top:-3730;width:11;height:2" coordorigin="7221,-3730" coordsize="11,2">
              <v:shape style="position:absolute;left:7221;top:-3730;width:11;height:2" coordorigin="7221,-3730" coordsize="11,0" path="m7221,-3730l7232,-3730e" filled="f" stroked="t" strokeweight=".561737pt" strokecolor="#000000">
                <v:path arrowok="t"/>
              </v:shape>
            </v:group>
            <v:group style="position:absolute;left:2637;top:-4113;width:11;height:2" coordorigin="2637,-4113" coordsize="11,2">
              <v:shape style="position:absolute;left:2637;top:-4113;width:11;height:2" coordorigin="2637,-4113" coordsize="11,0" path="m2637,-4113l2648,-4113e" filled="f" stroked="t" strokeweight=".561737pt" strokecolor="#000000">
                <v:path arrowok="t"/>
              </v:shape>
            </v:group>
            <v:group style="position:absolute;left:7221;top:-4113;width:11;height:2" coordorigin="7221,-4113" coordsize="11,2">
              <v:shape style="position:absolute;left:7221;top:-4113;width:11;height:2" coordorigin="7221,-4113" coordsize="11,0" path="m7221,-4113l7232,-4113e" filled="f" stroked="t" strokeweight=".561737pt" strokecolor="#000000">
                <v:path arrowok="t"/>
              </v:shape>
            </v:group>
            <v:group style="position:absolute;left:2637;top:-4496;width:11;height:2" coordorigin="2637,-4496" coordsize="11,2">
              <v:shape style="position:absolute;left:2637;top:-4496;width:11;height:2" coordorigin="2637,-4496" coordsize="11,0" path="m2637,-4496l2648,-4496e" filled="f" stroked="t" strokeweight=".561737pt" strokecolor="#000000">
                <v:path arrowok="t"/>
              </v:shape>
            </v:group>
            <v:group style="position:absolute;left:7221;top:-4496;width:11;height:2" coordorigin="7221,-4496" coordsize="11,2">
              <v:shape style="position:absolute;left:7221;top:-4496;width:11;height:2" coordorigin="7221,-4496" coordsize="11,0" path="m7221,-4496l7232,-4496e" filled="f" stroked="t" strokeweight=".561737pt" strokecolor="#000000">
                <v:path arrowok="t"/>
              </v:shape>
            </v:group>
            <v:group style="position:absolute;left:7275;top:-4496;width:11;height:2" coordorigin="7275,-4496" coordsize="11,2">
              <v:shape style="position:absolute;left:7275;top:-4496;width:11;height:2" coordorigin="7275,-4496" coordsize="11,0" path="m7275,-4496l7286,-4496e" filled="f" stroked="t" strokeweight=".561737pt" strokecolor="#000000">
                <v:path arrowok="t"/>
              </v:shape>
            </v:group>
            <v:group style="position:absolute;left:7275;top:-644;width:11;height:2" coordorigin="7275,-644" coordsize="11,2">
              <v:shape style="position:absolute;left:7275;top:-644;width:11;height:2" coordorigin="7275,-644" coordsize="11,0" path="m7275,-644l7286,-644e" filled="f" stroked="t" strokeweight=".561737pt" strokecolor="#000000">
                <v:path arrowok="t"/>
              </v:shape>
            </v:group>
            <v:group style="position:absolute;left:7275;top:-4496;width:11;height:2" coordorigin="7275,-4496" coordsize="11,2">
              <v:shape style="position:absolute;left:7275;top:-4496;width:11;height:2" coordorigin="7275,-4496" coordsize="11,0" path="m7275,-4496l7286,-4496e" filled="f" stroked="t" strokeweight=".561737pt" strokecolor="#000000">
                <v:path arrowok="t"/>
              </v:shape>
            </v:group>
            <v:group style="position:absolute;left:2594;top:-4496;width:11;height:2" coordorigin="2594,-4496" coordsize="11,2">
              <v:shape style="position:absolute;left:2594;top:-4496;width:11;height:2" coordorigin="2594,-4496" coordsize="11,0" path="m2594,-4496l2605,-4496e" filled="f" stroked="t" strokeweight=".561737pt" strokecolor="#000000">
                <v:path arrowok="t"/>
              </v:shape>
            </v:group>
            <v:group style="position:absolute;left:4336;top:-4378;width:53;height:57" coordorigin="4336,-4378" coordsize="53,57">
              <v:shape style="position:absolute;left:4336;top:-4378;width:53;height:57" coordorigin="4336,-4378" coordsize="53,57" path="m4347,-4378l4336,-4366,4336,-4355,4343,-4329,4358,-4321,4379,-4327,4389,-4346,4384,-4367,4365,-4377,4347,-4378xe" filled="t" fillcolor="#0000FF" stroked="f">
                <v:path arrowok="t"/>
                <v:fill/>
              </v:shape>
            </v:group>
            <v:group style="position:absolute;left:4811;top:-4378;width:53;height:57" coordorigin="4811,-4378" coordsize="53,57">
              <v:shape style="position:absolute;left:4811;top:-4378;width:53;height:57" coordorigin="4811,-4378" coordsize="53,57" path="m4822,-4378l4811,-4366,4811,-4355,4818,-4329,4832,-4321,4854,-4327,4864,-4346,4858,-4367,4840,-4377,4822,-4378xe" filled="t" fillcolor="#0000FF" stroked="f">
                <v:path arrowok="t"/>
                <v:fill/>
              </v:shape>
            </v:group>
            <v:group style="position:absolute;left:3969;top:-4299;width:54;height:56" coordorigin="3969,-4299" coordsize="54,56">
              <v:shape style="position:absolute;left:3969;top:-4299;width:54;height:56" coordorigin="3969,-4299" coordsize="54,56" path="m3980,-4299l3969,-4287,3969,-4276,3976,-4251,3991,-4242,4013,-4248,4023,-4267,4017,-4288,3999,-4298,3980,-4299xe" filled="t" fillcolor="#0000FF" stroked="f">
                <v:path arrowok="t"/>
                <v:fill/>
              </v:shape>
            </v:group>
            <v:group style="position:absolute;left:5275;top:-4299;width:53;height:56" coordorigin="5275,-4299" coordsize="53,56">
              <v:shape style="position:absolute;left:5275;top:-4299;width:53;height:56" coordorigin="5275,-4299" coordsize="53,56" path="m5285,-4299l5275,-4287,5275,-4276,5281,-4251,5296,-4242,5318,-4249,5328,-4267,5322,-4288,5304,-4298,5285,-4299xe" filled="t" fillcolor="#0000FF" stroked="f">
                <v:path arrowok="t"/>
                <v:fill/>
              </v:shape>
            </v:group>
            <v:group style="position:absolute;left:5609;top:-4141;width:53;height:56" coordorigin="5609,-4141" coordsize="53,56">
              <v:shape style="position:absolute;left:5609;top:-4141;width:53;height:56" coordorigin="5609,-4141" coordsize="53,56" path="m5620,-4141l5609,-4130,5609,-4118,5616,-4093,5630,-4085,5652,-4091,5662,-4109,5657,-4131,5638,-4140,5620,-4141xe" filled="t" fillcolor="#0000FF" stroked="f">
                <v:path arrowok="t"/>
                <v:fill/>
              </v:shape>
            </v:group>
            <v:group style="position:absolute;left:4573;top:-4062;width:53;height:56" coordorigin="4573,-4062" coordsize="53,56">
              <v:shape style="position:absolute;left:4573;top:-4062;width:53;height:56" coordorigin="4573,-4062" coordsize="53,56" path="m4584,-4062l4573,-4051,4573,-4040,4580,-4014,4595,-4006,4617,-4012,4627,-4031,4621,-4052,4603,-4062,4584,-4062xe" filled="t" fillcolor="#0000FF" stroked="f">
                <v:path arrowok="t"/>
                <v:fill/>
              </v:shape>
            </v:group>
            <v:group style="position:absolute;left:4951;top:-4062;width:53;height:56" coordorigin="4951,-4062" coordsize="53,56">
              <v:shape style="position:absolute;left:4951;top:-4062;width:53;height:56" coordorigin="4951,-4062" coordsize="53,56" path="m4962,-4062l4951,-4051,4951,-4040,4958,-4014,4972,-4006,4994,-4012,5004,-4030,4999,-4052,4980,-4062,4962,-4062xe" filled="t" fillcolor="#0000FF" stroked="f">
                <v:path arrowok="t"/>
                <v:fill/>
              </v:shape>
            </v:group>
            <v:group style="position:absolute;left:3408;top:-3995;width:53;height:57" coordorigin="3408,-3995" coordsize="53,57">
              <v:shape style="position:absolute;left:3408;top:-3995;width:53;height:57" coordorigin="3408,-3995" coordsize="53,57" path="m3419,-3995l3408,-3983,3408,-3972,3415,-3947,3430,-3938,3451,-3944,3461,-3963,3456,-3984,3438,-3994,3419,-3995xe" filled="t" fillcolor="#0000FF" stroked="f">
                <v:path arrowok="t"/>
                <v:fill/>
              </v:shape>
            </v:group>
            <v:group style="position:absolute;left:4110;top:-3995;width:53;height:57" coordorigin="4110,-3995" coordsize="53,57">
              <v:shape style="position:absolute;left:4110;top:-3995;width:53;height:57" coordorigin="4110,-3995" coordsize="53,57" path="m4120,-3995l4110,-3983,4110,-3972,4116,-3947,4131,-3938,4153,-3944,4163,-3963,4157,-3984,4139,-3994,4120,-3995xe" filled="t" fillcolor="#0000FF" stroked="f">
                <v:path arrowok="t"/>
                <v:fill/>
              </v:shape>
            </v:group>
            <v:group style="position:absolute;left:5328;top:-3995;width:53;height:57" coordorigin="5328,-3995" coordsize="53,57">
              <v:shape style="position:absolute;left:5328;top:-3995;width:53;height:57" coordorigin="5328,-3995" coordsize="53,57" path="m5339,-3995l5328,-3983,5328,-3972,5335,-3947,5350,-3938,5372,-3944,5382,-3963,5376,-3984,5358,-3994,5339,-3995xe" filled="t" fillcolor="#0000FF" stroked="f">
                <v:path arrowok="t"/>
                <v:fill/>
              </v:shape>
            </v:group>
            <v:group style="position:absolute;left:3775;top:-3916;width:53;height:56" coordorigin="3775,-3916" coordsize="53,56">
              <v:shape style="position:absolute;left:3775;top:-3916;width:53;height:56" coordorigin="3775,-3916" coordsize="53,56" path="m3786,-3916l3775,-3904,3775,-3871,3786,-3860,3797,-3860,3819,-3866,3828,-3884,3823,-3905,3804,-3915,3786,-3916xe" filled="t" fillcolor="#0000FF" stroked="f">
                <v:path arrowok="t"/>
                <v:fill/>
              </v:shape>
            </v:group>
            <v:group style="position:absolute;left:5889;top:-3916;width:53;height:56" coordorigin="5889,-3916" coordsize="53,56">
              <v:shape style="position:absolute;left:5889;top:-3916;width:53;height:56" coordorigin="5889,-3916" coordsize="53,56" path="m5900,-3916l5889,-3904,5889,-3871,5900,-3860,5911,-3860,5933,-3866,5943,-3884,5937,-3905,5918,-3915,5900,-3916xe" filled="t" fillcolor="#0000FF" stroked="f">
                <v:path arrowok="t"/>
                <v:fill/>
              </v:shape>
            </v:group>
            <v:group style="position:absolute;left:4390;top:-3837;width:53;height:56" coordorigin="4390,-3837" coordsize="53,56">
              <v:shape style="position:absolute;left:4390;top:-3837;width:53;height:56" coordorigin="4390,-3837" coordsize="53,56" path="m4401,-3837l4390,-3826,4390,-3814,4397,-3789,4411,-3781,4433,-3787,4443,-3805,4437,-3827,4419,-3836,4401,-3837xe" filled="t" fillcolor="#0000FF" stroked="f">
                <v:path arrowok="t"/>
                <v:fill/>
              </v:shape>
            </v:group>
            <v:group style="position:absolute;left:4713;top:-3837;width:54;height:56" coordorigin="4713,-3837" coordsize="54,56">
              <v:shape style="position:absolute;left:4713;top:-3837;width:54;height:56" coordorigin="4713,-3837" coordsize="54,56" path="m4724,-3837l4713,-3826,4713,-3814,4720,-3789,4735,-3781,4757,-3787,4767,-3805,4762,-3826,4743,-3836,4724,-3837xe" filled="t" fillcolor="#0000FF" stroked="f">
                <v:path arrowok="t"/>
                <v:fill/>
              </v:shape>
            </v:group>
            <v:group style="position:absolute;left:4994;top:-3758;width:54;height:56" coordorigin="4994,-3758" coordsize="54,56">
              <v:shape style="position:absolute;left:4994;top:-3758;width:54;height:56" coordorigin="4994,-3758" coordsize="54,56" path="m5005,-3758l4994,-3747,4994,-3735,5001,-3710,5016,-3702,5038,-3708,5048,-3726,5042,-3748,5023,-3757,5005,-3758xe" filled="t" fillcolor="#0000FF" stroked="f">
                <v:path arrowok="t"/>
                <v:fill/>
              </v:shape>
            </v:group>
            <v:group style="position:absolute;left:3969;top:-3679;width:54;height:56" coordorigin="3969,-3679" coordsize="54,56">
              <v:shape style="position:absolute;left:3969;top:-3679;width:54;height:56" coordorigin="3969,-3679" coordsize="54,56" path="m3980,-3679l3969,-3668,3969,-3657,3976,-3632,3991,-3623,4013,-3629,4023,-3647,4017,-3669,3999,-3679,3980,-3679xe" filled="t" fillcolor="#0000FF" stroked="f">
                <v:path arrowok="t"/>
                <v:fill/>
              </v:shape>
            </v:group>
            <v:group style="position:absolute;left:3549;top:-3601;width:53;height:57" coordorigin="3549,-3601" coordsize="53,57">
              <v:shape style="position:absolute;left:3549;top:-3601;width:53;height:57" coordorigin="3549,-3601" coordsize="53,57" path="m3560,-3601l3549,-3589,3549,-3578,3555,-3553,3570,-3544,3592,-3550,3602,-3568,3596,-3590,3578,-3600,3560,-3601xe" filled="t" fillcolor="#0000FF" stroked="f">
                <v:path arrowok="t"/>
                <v:fill/>
              </v:shape>
            </v:group>
            <v:group style="position:absolute;left:5328;top:-3601;width:53;height:57" coordorigin="5328,-3601" coordsize="53,57">
              <v:shape style="position:absolute;left:5328;top:-3601;width:53;height:57" coordorigin="5328,-3601" coordsize="53,57" path="m5339,-3601l5328,-3589,5328,-3578,5335,-3553,5350,-3544,5372,-3550,5382,-3568,5376,-3590,5358,-3600,5339,-3601xe" filled="t" fillcolor="#0000FF" stroked="f">
                <v:path arrowok="t"/>
                <v:fill/>
              </v:shape>
            </v:group>
            <v:group style="position:absolute;left:5749;top:-3601;width:54;height:57" coordorigin="5749,-3601" coordsize="54,57">
              <v:shape style="position:absolute;left:5749;top:-3601;width:54;height:57" coordorigin="5749,-3601" coordsize="54,57" path="m5760,-3601l5749,-3589,5749,-3578,5756,-3553,5770,-3544,5792,-3550,5803,-3568,5797,-3590,5779,-3600,5760,-3601xe" filled="t" fillcolor="#0000FF" stroked="f">
                <v:path arrowok="t"/>
                <v:fill/>
              </v:shape>
            </v:group>
            <v:group style="position:absolute;left:4293;top:-3533;width:53;height:56" coordorigin="4293,-3533" coordsize="53,56">
              <v:shape style="position:absolute;left:4293;top:-3533;width:53;height:56" coordorigin="4293,-3533" coordsize="53,56" path="m4304,-3533l4293,-3521,4293,-3510,4300,-3485,4314,-3476,4336,-3483,4346,-3501,4341,-3522,4322,-3532,4304,-3533xe" filled="t" fillcolor="#0000FF" stroked="f">
                <v:path arrowok="t"/>
                <v:fill/>
              </v:shape>
            </v:group>
            <v:group style="position:absolute;left:4476;top:-3533;width:54;height:56" coordorigin="4476,-3533" coordsize="54,56">
              <v:shape style="position:absolute;left:4476;top:-3533;width:54;height:56" coordorigin="4476,-3533" coordsize="54,56" path="m4487,-3533l4476,-3521,4476,-3510,4483,-3485,4498,-3476,4520,-3483,4530,-3501,4524,-3522,4506,-3532,4487,-3533xe" filled="t" fillcolor="#0000FF" stroked="f">
                <v:path arrowok="t"/>
                <v:fill/>
              </v:shape>
            </v:group>
            <v:group style="position:absolute;left:4670;top:-3533;width:53;height:56" coordorigin="4670,-3533" coordsize="53,56">
              <v:shape style="position:absolute;left:4670;top:-3533;width:53;height:56" coordorigin="4670,-3533" coordsize="53,56" path="m4681,-3533l4670,-3521,4670,-3510,4677,-3485,4692,-3476,4714,-3483,4724,-3501,4718,-3523,4699,-3532,4681,-3533xe" filled="t" fillcolor="#0000FF" stroked="f">
                <v:path arrowok="t"/>
                <v:fill/>
              </v:shape>
            </v:group>
            <v:group style="position:absolute;left:4854;top:-3533;width:53;height:56" coordorigin="4854,-3533" coordsize="53,56">
              <v:shape style="position:absolute;left:4854;top:-3533;width:53;height:56" coordorigin="4854,-3533" coordsize="53,56" path="m4865,-3533l4854,-3521,4854,-3510,4861,-3485,4875,-3476,4897,-3483,4907,-3501,4901,-3523,4883,-3532,4865,-3533xe" filled="t" fillcolor="#0000FF" stroked="f">
                <v:path arrowok="t"/>
                <v:fill/>
              </v:shape>
            </v:group>
            <v:group style="position:absolute;left:3074;top:-3454;width:53;height:56" coordorigin="3074,-3454" coordsize="53,56">
              <v:shape style="position:absolute;left:3074;top:-3454;width:53;height:56" coordorigin="3074,-3454" coordsize="53,56" path="m3085,-3454l3074,-3443,3074,-3432,3081,-3406,3096,-3398,3117,-3404,3127,-3423,3122,-3444,3103,-3453,3085,-3454xe" filled="t" fillcolor="#0000FF" stroked="f">
                <v:path arrowok="t"/>
                <v:fill/>
              </v:shape>
            </v:group>
            <v:group style="position:absolute;left:6170;top:-3454;width:53;height:56" coordorigin="6170,-3454" coordsize="53,56">
              <v:shape style="position:absolute;left:6170;top:-3454;width:53;height:56" coordorigin="6170,-3454" coordsize="53,56" path="m6181,-3454l6170,-3443,6170,-3432,6176,-3406,6191,-3398,6213,-3404,6223,-3423,6217,-3444,6199,-3453,6181,-3454xe" filled="t" fillcolor="#0000FF" stroked="f">
                <v:path arrowok="t"/>
                <v:fill/>
              </v:shape>
            </v:group>
            <v:group style="position:absolute;left:4196;top:-3375;width:54;height:57" coordorigin="4196,-3375" coordsize="54,57">
              <v:shape style="position:absolute;left:4196;top:-3375;width:54;height:57" coordorigin="4196,-3375" coordsize="54,57" path="m4206,-3375l4196,-3364,4196,-3352,4202,-3327,4217,-3319,4239,-3325,4249,-3343,4244,-3365,4226,-3375,4206,-3375xe" filled="t" fillcolor="#0000FF" stroked="f">
                <v:path arrowok="t"/>
                <v:fill/>
              </v:shape>
            </v:group>
            <v:group style="position:absolute;left:4390;top:-3375;width:53;height:57" coordorigin="4390,-3375" coordsize="53,57">
              <v:shape style="position:absolute;left:4390;top:-3375;width:53;height:57" coordorigin="4390,-3375" coordsize="53,57" path="m4401,-3375l4390,-3364,4390,-3352,4397,-3327,4411,-3319,4433,-3325,4443,-3343,4438,-3365,4419,-3375,4401,-3375xe" filled="t" fillcolor="#0000FF" stroked="f">
                <v:path arrowok="t"/>
                <v:fill/>
              </v:shape>
            </v:group>
            <v:group style="position:absolute;left:4573;top:-3375;width:53;height:57" coordorigin="4573,-3375" coordsize="53,57">
              <v:shape style="position:absolute;left:4573;top:-3375;width:53;height:57" coordorigin="4573,-3375" coordsize="53,57" path="m4584,-3375l4573,-3364,4573,-3352,4580,-3327,4595,-3319,4617,-3325,4627,-3343,4621,-3365,4603,-3375,4584,-3375xe" filled="t" fillcolor="#0000FF" stroked="f">
                <v:path arrowok="t"/>
                <v:fill/>
              </v:shape>
            </v:group>
            <v:group style="position:absolute;left:4757;top:-3375;width:53;height:57" coordorigin="4757,-3375" coordsize="53,57">
              <v:shape style="position:absolute;left:4757;top:-3375;width:53;height:57" coordorigin="4757,-3375" coordsize="53,57" path="m4768,-3375l4757,-3364,4757,-3352,4764,-3327,4779,-3319,4800,-3325,4810,-3343,4805,-3365,4786,-3375,4768,-3375xe" filled="t" fillcolor="#0000FF" stroked="f">
                <v:path arrowok="t"/>
                <v:fill/>
              </v:shape>
            </v:group>
            <v:group style="position:absolute;left:4951;top:-3375;width:53;height:57" coordorigin="4951,-3375" coordsize="53,57">
              <v:shape style="position:absolute;left:4951;top:-3375;width:53;height:57" coordorigin="4951,-3375" coordsize="53,57" path="m4962,-3375l4951,-3364,4951,-3352,4958,-3327,4972,-3319,4994,-3325,5004,-3343,4999,-3365,4981,-3375,4962,-3375xe" filled="t" fillcolor="#0000FF" stroked="f">
                <v:path arrowok="t"/>
                <v:fill/>
              </v:shape>
            </v:group>
            <v:group style="position:absolute;left:5091;top:-3375;width:53;height:57" coordorigin="5091,-3375" coordsize="53,57">
              <v:shape style="position:absolute;left:5091;top:-3375;width:53;height:57" coordorigin="5091,-3375" coordsize="53,57" path="m5102,-3375l5091,-3364,5091,-3352,5098,-3327,5113,-3319,5134,-3325,5144,-3343,5139,-3365,5121,-3375,5102,-3375xe" filled="t" fillcolor="#0000FF" stroked="f">
                <v:path arrowok="t"/>
                <v:fill/>
              </v:shape>
            </v:group>
            <v:group style="position:absolute;left:3775;top:-3296;width:53;height:56" coordorigin="3775,-3296" coordsize="53,56">
              <v:shape style="position:absolute;left:3775;top:-3296;width:53;height:56" coordorigin="3775,-3296" coordsize="53,56" path="m3786,-3296l3775,-3285,3775,-3274,3782,-3249,3797,-3240,3819,-3246,3828,-3265,3823,-3286,3804,-3296,3786,-3296xe" filled="t" fillcolor="#0000FF" stroked="f">
                <v:path arrowok="t"/>
                <v:fill/>
              </v:shape>
            </v:group>
            <v:group style="position:absolute;left:5695;top:-3296;width:53;height:56" coordorigin="5695,-3296" coordsize="53,56">
              <v:shape style="position:absolute;left:5695;top:-3296;width:53;height:56" coordorigin="5695,-3296" coordsize="53,56" path="m5706,-3296l5695,-3285,5695,-3274,5702,-3249,5717,-3240,5738,-3246,5748,-3265,5743,-3286,5724,-3296,5706,-3296xe" filled="t" fillcolor="#0000FF" stroked="f">
                <v:path arrowok="t"/>
                <v:fill/>
              </v:shape>
            </v:group>
            <v:group style="position:absolute;left:4110;top:-3218;width:53;height:56" coordorigin="4110,-3218" coordsize="53,56">
              <v:shape style="position:absolute;left:4110;top:-3218;width:53;height:56" coordorigin="4110,-3218" coordsize="53,56" path="m4120,-3218l4110,-3206,4110,-3173,4120,-3162,4131,-3162,4153,-3168,4163,-3186,4157,-3207,4138,-3217,4120,-3218xe" filled="t" fillcolor="#0000FF" stroked="f">
                <v:path arrowok="t"/>
                <v:fill/>
              </v:shape>
            </v:group>
            <v:group style="position:absolute;left:4293;top:-3218;width:53;height:56" coordorigin="4293,-3218" coordsize="53,56">
              <v:shape style="position:absolute;left:4293;top:-3218;width:53;height:56" coordorigin="4293,-3218" coordsize="53,56" path="m4304,-3218l4293,-3206,4293,-3173,4304,-3162,4315,-3162,4336,-3168,4346,-3186,4341,-3207,4322,-3217,4304,-3218xe" filled="t" fillcolor="#0000FF" stroked="f">
                <v:path arrowok="t"/>
                <v:fill/>
              </v:shape>
            </v:group>
            <v:group style="position:absolute;left:4476;top:-3218;width:54;height:56" coordorigin="4476,-3218" coordsize="54,56">
              <v:shape style="position:absolute;left:4476;top:-3218;width:54;height:56" coordorigin="4476,-3218" coordsize="54,56" path="m4487,-3218l4476,-3206,4476,-3195,4483,-3170,4498,-3162,4520,-3168,4530,-3186,4524,-3207,4505,-3217,4487,-3218xe" filled="t" fillcolor="#0000FF" stroked="f">
                <v:path arrowok="t"/>
                <v:fill/>
              </v:shape>
            </v:group>
            <v:group style="position:absolute;left:4670;top:-3218;width:53;height:56" coordorigin="4670,-3218" coordsize="53,56">
              <v:shape style="position:absolute;left:4670;top:-3218;width:53;height:56" coordorigin="4670,-3218" coordsize="53,56" path="m4681,-3218l4670,-3206,4670,-3173,4681,-3162,4692,-3162,4714,-3168,4724,-3186,4718,-3207,4699,-3217,4681,-3218xe" filled="t" fillcolor="#0000FF" stroked="f">
                <v:path arrowok="t"/>
                <v:fill/>
              </v:shape>
            </v:group>
            <v:group style="position:absolute;left:4854;top:-3218;width:53;height:56" coordorigin="4854,-3218" coordsize="53,56">
              <v:shape style="position:absolute;left:4854;top:-3218;width:53;height:56" coordorigin="4854,-3218" coordsize="53,56" path="m4865,-3218l4854,-3206,4854,-3173,4865,-3162,4875,-3162,4897,-3168,4907,-3186,4901,-3207,4883,-3217,4865,-3218xe" filled="t" fillcolor="#0000FF" stroked="f">
                <v:path arrowok="t"/>
                <v:fill/>
              </v:shape>
            </v:group>
            <v:group style="position:absolute;left:4994;top:-3218;width:54;height:56" coordorigin="4994,-3218" coordsize="54,56">
              <v:shape style="position:absolute;left:4994;top:-3218;width:54;height:56" coordorigin="4994,-3218" coordsize="54,56" path="m5005,-3218l4994,-3206,4994,-3195,5001,-3170,5016,-3162,5038,-3168,5048,-3186,5042,-3207,5023,-3217,5005,-3218xe" filled="t" fillcolor="#0000FF" stroked="f">
                <v:path arrowok="t"/>
                <v:fill/>
              </v:shape>
            </v:group>
            <v:group style="position:absolute;left:5976;top:-3218;width:53;height:56" coordorigin="5976,-3218" coordsize="53,56">
              <v:shape style="position:absolute;left:5976;top:-3218;width:53;height:56" coordorigin="5976,-3218" coordsize="53,56" path="m5986,-3218l5976,-3206,5976,-3173,5986,-3162,5997,-3162,6019,-3168,6029,-3186,6023,-3207,6005,-3217,5986,-3218xe" filled="t" fillcolor="#0000FF" stroked="f">
                <v:path arrowok="t"/>
                <v:fill/>
              </v:shape>
            </v:group>
            <v:group style="position:absolute;left:3311;top:-3071;width:53;height:56" coordorigin="3311,-3071" coordsize="53,56">
              <v:shape style="position:absolute;left:3311;top:-3071;width:53;height:56" coordorigin="3311,-3071" coordsize="53,56" path="m3322,-3071l3311,-3060,3311,-3026,3322,-3015,3333,-3015,3355,-3021,3365,-3040,3359,-3061,3340,-3071,3322,-3071xe" filled="t" fillcolor="#0000FF" stroked="f">
                <v:path arrowok="t"/>
                <v:fill/>
              </v:shape>
            </v:group>
            <v:group style="position:absolute;left:4013;top:-3071;width:53;height:56" coordorigin="4013,-3071" coordsize="53,56">
              <v:shape style="position:absolute;left:4013;top:-3071;width:53;height:56" coordorigin="4013,-3071" coordsize="53,56" path="m4024,-3071l4013,-3060,4013,-3026,4024,-3015,4034,-3015,4056,-3021,4066,-3040,4060,-3061,4042,-3071,4024,-3071xe" filled="t" fillcolor="#0000FF" stroked="f">
                <v:path arrowok="t"/>
                <v:fill/>
              </v:shape>
              <v:shape style="position:absolute;left:4104;top:-3077;width:1046;height:1002" type="#_x0000_t75">
                <v:imagedata r:id="rId33" o:title=""/>
              </v:shape>
            </v:group>
            <v:group style="position:absolute;left:5091;top:-3071;width:53;height:56" coordorigin="5091,-3071" coordsize="53,56">
              <v:shape style="position:absolute;left:5091;top:-3071;width:53;height:56" coordorigin="5091,-3071" coordsize="53,56" path="m5102,-3071l5091,-3060,5091,-3026,5102,-3015,5113,-3015,5135,-3021,5144,-3040,5139,-3061,5120,-3071,5102,-3071xe" filled="t" fillcolor="#0000FF" stroked="f">
                <v:path arrowok="t"/>
                <v:fill/>
              </v:shape>
            </v:group>
            <v:group style="position:absolute;left:5275;top:-3071;width:53;height:56" coordorigin="5275,-3071" coordsize="53,56">
              <v:shape style="position:absolute;left:5275;top:-3071;width:53;height:56" coordorigin="5275,-3071" coordsize="53,56" path="m5285,-3071l5275,-3060,5275,-3026,5285,-3015,5296,-3015,5318,-3021,5328,-3040,5322,-3061,5303,-3071,5285,-3071xe" filled="t" fillcolor="#0000FF" stroked="f">
                <v:path arrowok="t"/>
                <v:fill/>
              </v:shape>
            </v:group>
            <v:group style="position:absolute;left:3689;top:-2993;width:54;height:57" coordorigin="3689,-2993" coordsize="54,57">
              <v:shape style="position:absolute;left:3689;top:-2993;width:54;height:57" coordorigin="3689,-2993" coordsize="54,57" path="m3699,-2993l3689,-2981,3689,-2970,3695,-2945,3710,-2936,3732,-2942,3742,-2960,3737,-2982,3719,-2992,3699,-2993xe" filled="t" fillcolor="#0000FF" stroked="f">
                <v:path arrowok="t"/>
                <v:fill/>
              </v:shape>
            </v:group>
            <v:group style="position:absolute;left:5889;top:-2993;width:53;height:57" coordorigin="5889,-2993" coordsize="53,57">
              <v:shape style="position:absolute;left:5889;top:-2993;width:53;height:57" coordorigin="5889,-2993" coordsize="53,57" path="m5900,-2993l5889,-2981,5889,-2970,5896,-2945,5911,-2936,5932,-2942,5943,-2960,5937,-2982,5919,-2992,5900,-2993xe" filled="t" fillcolor="#0000FF" stroked="f">
                <v:path arrowok="t"/>
                <v:fill/>
              </v:shape>
            </v:group>
            <v:group style="position:absolute;left:6310;top:-2993;width:53;height:57" coordorigin="6310,-2993" coordsize="53,57">
              <v:shape style="position:absolute;left:6310;top:-2993;width:53;height:57" coordorigin="6310,-2993" coordsize="53,57" path="m6321,-2993l6310,-2981,6310,-2970,6317,-2945,6331,-2936,6353,-2942,6363,-2960,6358,-2982,6340,-2992,6321,-2993xe" filled="t" fillcolor="#0000FF" stroked="f">
                <v:path arrowok="t"/>
                <v:fill/>
              </v:shape>
            </v:group>
            <v:group style="position:absolute;left:3915;top:-2913;width:53;height:56" coordorigin="3915,-2913" coordsize="53,56">
              <v:shape style="position:absolute;left:3915;top:-2913;width:53;height:56" coordorigin="3915,-2913" coordsize="53,56" path="m3926,-2913l3915,-2902,3915,-2868,3926,-2857,3937,-2857,3959,-2863,3969,-2882,3963,-2903,3944,-2913,3926,-2913xe" filled="t" fillcolor="#0000FF" stroked="f">
                <v:path arrowok="t"/>
                <v:fill/>
              </v:shape>
            </v:group>
            <v:group style="position:absolute;left:5188;top:-2913;width:53;height:56" coordorigin="5188,-2913" coordsize="53,56">
              <v:shape style="position:absolute;left:5188;top:-2913;width:53;height:56" coordorigin="5188,-2913" coordsize="53,56" path="m5199,-2913l5188,-2902,5188,-2868,5199,-2857,5210,-2857,5231,-2863,5241,-2882,5236,-2903,5217,-2913,5199,-2913xe" filled="t" fillcolor="#0000FF" stroked="f">
                <v:path arrowok="t"/>
                <v:fill/>
              </v:shape>
            </v:group>
            <v:group style="position:absolute;left:5469;top:-2913;width:54;height:56" coordorigin="5469,-2913" coordsize="54,56">
              <v:shape style="position:absolute;left:5469;top:-2913;width:54;height:56" coordorigin="5469,-2913" coordsize="54,56" path="m5479,-2913l5469,-2902,5469,-2868,5479,-2857,5490,-2857,5512,-2863,5522,-2882,5517,-2903,5498,-2913,5479,-2913xe" filled="t" fillcolor="#0000FF" stroked="f">
                <v:path arrowok="t"/>
                <v:fill/>
              </v:shape>
            </v:group>
            <v:group style="position:absolute;left:3829;top:-2756;width:53;height:56" coordorigin="3829,-2756" coordsize="53,56">
              <v:shape style="position:absolute;left:3829;top:-2756;width:53;height:56" coordorigin="3829,-2756" coordsize="53,56" path="m3840,-2756l3829,-2744,3829,-2711,3840,-2700,3851,-2700,3872,-2706,3882,-2724,3877,-2745,3858,-2755,3840,-2756xe" filled="t" fillcolor="#0000FF" stroked="f">
                <v:path arrowok="t"/>
                <v:fill/>
              </v:shape>
            </v:group>
            <v:group style="position:absolute;left:4013;top:-2756;width:53;height:56" coordorigin="4013,-2756" coordsize="53,56">
              <v:shape style="position:absolute;left:4013;top:-2756;width:53;height:56" coordorigin="4013,-2756" coordsize="53,56" path="m4024,-2756l4013,-2744,4013,-2711,4024,-2700,4034,-2700,4056,-2706,4066,-2724,4060,-2745,4042,-2755,4024,-2756xe" filled="t" fillcolor="#0000FF" stroked="f">
                <v:path arrowok="t"/>
                <v:fill/>
              </v:shape>
            </v:group>
            <v:group style="position:absolute;left:5275;top:-2756;width:53;height:56" coordorigin="5275,-2756" coordsize="53,56">
              <v:shape style="position:absolute;left:5275;top:-2756;width:53;height:56" coordorigin="5275,-2756" coordsize="53,56" path="m5285,-2756l5275,-2744,5275,-2711,5285,-2700,5296,-2700,5318,-2706,5328,-2724,5322,-2745,5303,-2755,5285,-2756xe" filled="t" fillcolor="#0000FF" stroked="f">
                <v:path arrowok="t"/>
                <v:fill/>
              </v:shape>
            </v:group>
            <v:group style="position:absolute;left:2988;top:-2677;width:53;height:56" coordorigin="2988,-2677" coordsize="53,56">
              <v:shape style="position:absolute;left:2988;top:-2677;width:53;height:56" coordorigin="2988,-2677" coordsize="53,56" path="m2999,-2677l2988,-2666,2988,-2655,2995,-2629,3009,-2621,3031,-2627,3041,-2646,3035,-2667,3017,-2677,2999,-2677xe" filled="t" fillcolor="#0000FF" stroked="f">
                <v:path arrowok="t"/>
                <v:fill/>
              </v:shape>
            </v:group>
            <v:group style="position:absolute;left:3495;top:-2677;width:53;height:56" coordorigin="3495,-2677" coordsize="53,56">
              <v:shape style="position:absolute;left:3495;top:-2677;width:53;height:56" coordorigin="3495,-2677" coordsize="53,56" path="m3506,-2677l3495,-2666,3495,-2655,3502,-2629,3516,-2621,3538,-2627,3548,-2645,3542,-2667,3524,-2677,3506,-2677xe" filled="t" fillcolor="#0000FF" stroked="f">
                <v:path arrowok="t"/>
                <v:fill/>
              </v:shape>
            </v:group>
            <v:group style="position:absolute;left:3732;top:-2598;width:53;height:57" coordorigin="3732,-2598" coordsize="53,57">
              <v:shape style="position:absolute;left:3732;top:-2598;width:53;height:57" coordorigin="3732,-2598" coordsize="53,57" path="m3743,-2598l3732,-2587,3732,-2576,3739,-2550,3753,-2542,3775,-2548,3785,-2566,3780,-2588,3762,-2598,3743,-2598xe" filled="t" fillcolor="#0000FF" stroked="f">
                <v:path arrowok="t"/>
                <v:fill/>
              </v:shape>
            </v:group>
            <v:group style="position:absolute;left:3915;top:-2598;width:53;height:57" coordorigin="3915,-2598" coordsize="53,57">
              <v:shape style="position:absolute;left:3915;top:-2598;width:53;height:57" coordorigin="3915,-2598" coordsize="53,57" path="m3926,-2598l3915,-2587,3915,-2576,3922,-2550,3936,-2542,3958,-2548,3968,-2566,3963,-2588,3945,-2598,3926,-2598xe" filled="t" fillcolor="#0000FF" stroked="f">
                <v:path arrowok="t"/>
                <v:fill/>
              </v:shape>
            </v:group>
            <v:group style="position:absolute;left:5188;top:-2598;width:53;height:57" coordorigin="5188,-2598" coordsize="53,57">
              <v:shape style="position:absolute;left:5188;top:-2598;width:53;height:57" coordorigin="5188,-2598" coordsize="53,57" path="m5199,-2598l5188,-2587,5188,-2576,5195,-2550,5209,-2542,5231,-2548,5241,-2566,5236,-2588,5218,-2598,5199,-2598xe" filled="t" fillcolor="#0000FF" stroked="f">
                <v:path arrowok="t"/>
                <v:fill/>
              </v:shape>
            </v:group>
            <v:group style="position:absolute;left:5372;top:-2598;width:53;height:57" coordorigin="5372,-2598" coordsize="53,57">
              <v:shape style="position:absolute;left:5372;top:-2598;width:53;height:57" coordorigin="5372,-2598" coordsize="53,57" path="m5382,-2598l5372,-2587,5372,-2576,5378,-2550,5393,-2542,5415,-2548,5425,-2566,5419,-2588,5401,-2598,5382,-2598xe" filled="t" fillcolor="#0000FF" stroked="f">
                <v:path arrowok="t"/>
                <v:fill/>
              </v:shape>
            </v:group>
            <v:group style="position:absolute;left:5749;top:-2598;width:54;height:57" coordorigin="5749,-2598" coordsize="54,57">
              <v:shape style="position:absolute;left:5749;top:-2598;width:54;height:57" coordorigin="5749,-2598" coordsize="54,57" path="m5760,-2598l5749,-2587,5749,-2576,5756,-2550,5770,-2542,5792,-2548,5802,-2566,5797,-2588,5779,-2598,5760,-2598xe" filled="t" fillcolor="#0000FF" stroked="f">
                <v:path arrowok="t"/>
                <v:fill/>
              </v:shape>
            </v:group>
            <v:group style="position:absolute;left:6170;top:-2598;width:53;height:57" coordorigin="6170,-2598" coordsize="53,57">
              <v:shape style="position:absolute;left:6170;top:-2598;width:53;height:57" coordorigin="6170,-2598" coordsize="53,57" path="m6181,-2598l6170,-2587,6170,-2576,6176,-2550,6191,-2542,6213,-2548,6223,-2566,6217,-2588,6199,-2598,6181,-2598xe" filled="t" fillcolor="#0000FF" stroked="f">
                <v:path arrowok="t"/>
                <v:fill/>
              </v:shape>
            </v:group>
            <v:group style="position:absolute;left:3268;top:-2452;width:53;height:56" coordorigin="3268,-2452" coordsize="53,56">
              <v:shape style="position:absolute;left:3268;top:-2452;width:53;height:56" coordorigin="3268,-2452" coordsize="53,56" path="m3279,-2452l3268,-2441,3268,-2429,3275,-2404,3290,-2396,3312,-2402,3321,-2420,3316,-2442,3297,-2451,3279,-2452xe" filled="t" fillcolor="#0000FF" stroked="f">
                <v:path arrowok="t"/>
                <v:fill/>
              </v:shape>
            </v:group>
            <v:group style="position:absolute;left:3829;top:-2452;width:53;height:56" coordorigin="3829,-2452" coordsize="53,56">
              <v:shape style="position:absolute;left:3829;top:-2452;width:53;height:56" coordorigin="3829,-2452" coordsize="53,56" path="m3840,-2452l3829,-2441,3829,-2429,3836,-2404,3851,-2396,3872,-2402,3882,-2420,3877,-2442,3858,-2451,3840,-2452xe" filled="t" fillcolor="#0000FF" stroked="f">
                <v:path arrowok="t"/>
                <v:fill/>
              </v:shape>
            </v:group>
            <v:group style="position:absolute;left:4013;top:-2452;width:53;height:56" coordorigin="4013,-2452" coordsize="53,56">
              <v:shape style="position:absolute;left:4013;top:-2452;width:53;height:56" coordorigin="4013,-2452" coordsize="53,56" path="m4024,-2452l4013,-2441,4013,-2429,4019,-2404,4034,-2396,4056,-2402,4066,-2420,4060,-2442,4042,-2451,4024,-2452xe" filled="t" fillcolor="#0000FF" stroked="f">
                <v:path arrowok="t"/>
                <v:fill/>
              </v:shape>
            </v:group>
            <v:group style="position:absolute;left:5275;top:-2452;width:53;height:56" coordorigin="5275,-2452" coordsize="53,56">
              <v:shape style="position:absolute;left:5275;top:-2452;width:53;height:56" coordorigin="5275,-2452" coordsize="53,56" path="m5285,-2452l5275,-2441,5275,-2429,5281,-2404,5296,-2396,5318,-2402,5328,-2420,5322,-2442,5304,-2451,5285,-2452xe" filled="t" fillcolor="#0000FF" stroked="f">
                <v:path arrowok="t"/>
                <v:fill/>
              </v:shape>
            </v:group>
            <v:group style="position:absolute;left:5469;top:-2452;width:54;height:56" coordorigin="5469,-2452" coordsize="54,56">
              <v:shape style="position:absolute;left:5469;top:-2452;width:54;height:56" coordorigin="5469,-2452" coordsize="54,56" path="m5479,-2452l5469,-2441,5469,-2429,5475,-2404,5490,-2396,5512,-2402,5522,-2420,5517,-2441,5498,-2451,5479,-2452xe" filled="t" fillcolor="#0000FF" stroked="f">
                <v:path arrowok="t"/>
                <v:fill/>
              </v:shape>
            </v:group>
            <v:group style="position:absolute;left:3592;top:-2294;width:53;height:56" coordorigin="3592,-2294" coordsize="53,56">
              <v:shape style="position:absolute;left:3592;top:-2294;width:53;height:56" coordorigin="3592,-2294" coordsize="53,56" path="m3603,-2294l3592,-2283,3592,-2249,3603,-2238,3613,-2238,3635,-2244,3645,-2263,3639,-2284,3621,-2294,3603,-2294xe" filled="t" fillcolor="#0000FF" stroked="f">
                <v:path arrowok="t"/>
                <v:fill/>
              </v:shape>
            </v:group>
            <v:group style="position:absolute;left:3915;top:-2294;width:53;height:56" coordorigin="3915,-2294" coordsize="53,56">
              <v:shape style="position:absolute;left:3915;top:-2294;width:53;height:56" coordorigin="3915,-2294" coordsize="53,56" path="m3926,-2294l3915,-2283,3915,-2249,3926,-2238,3937,-2238,3959,-2244,3969,-2263,3963,-2284,3944,-2294,3926,-2294xe" filled="t" fillcolor="#0000FF" stroked="f">
                <v:path arrowok="t"/>
                <v:fill/>
              </v:shape>
            </v:group>
            <v:group style="position:absolute;left:4110;top:-2294;width:53;height:56" coordorigin="4110,-2294" coordsize="53,56">
              <v:shape style="position:absolute;left:4110;top:-2294;width:53;height:56" coordorigin="4110,-2294" coordsize="53,56" path="m4120,-2294l4110,-2283,4110,-2249,4120,-2238,4131,-2238,4153,-2244,4163,-2263,4157,-2284,4138,-2294,4120,-2294xe" filled="t" fillcolor="#0000FF" stroked="f">
                <v:path arrowok="t"/>
                <v:fill/>
              </v:shape>
            </v:group>
            <v:group style="position:absolute;left:5188;top:-2294;width:53;height:56" coordorigin="5188,-2294" coordsize="53,56">
              <v:shape style="position:absolute;left:5188;top:-2294;width:53;height:56" coordorigin="5188,-2294" coordsize="53,56" path="m5199,-2294l5188,-2283,5188,-2249,5199,-2238,5210,-2238,5231,-2244,5241,-2263,5236,-2284,5217,-2294,5199,-2294xe" filled="t" fillcolor="#0000FF" stroked="f">
                <v:path arrowok="t"/>
                <v:fill/>
              </v:shape>
            </v:group>
            <v:group style="position:absolute;left:5372;top:-2294;width:53;height:56" coordorigin="5372,-2294" coordsize="53,56">
              <v:shape style="position:absolute;left:5372;top:-2294;width:53;height:56" coordorigin="5372,-2294" coordsize="53,56" path="m5382,-2294l5372,-2283,5372,-2249,5382,-2238,5393,-2238,5415,-2244,5425,-2263,5419,-2284,5400,-2294,5382,-2294xe" filled="t" fillcolor="#0000FF" stroked="f">
                <v:path arrowok="t"/>
                <v:fill/>
              </v:shape>
            </v:group>
            <v:group style="position:absolute;left:5555;top:-2294;width:53;height:56" coordorigin="5555,-2294" coordsize="53,56">
              <v:shape style="position:absolute;left:5555;top:-2294;width:53;height:56" coordorigin="5555,-2294" coordsize="53,56" path="m5566,-2294l5555,-2283,5555,-2249,5566,-2238,5577,-2238,5598,-2244,5608,-2263,5603,-2284,5584,-2294,5566,-2294xe" filled="t" fillcolor="#0000FF" stroked="f">
                <v:path arrowok="t"/>
                <v:fill/>
              </v:shape>
            </v:group>
            <v:group style="position:absolute;left:5976;top:-2294;width:53;height:56" coordorigin="5976,-2294" coordsize="53,56">
              <v:shape style="position:absolute;left:5976;top:-2294;width:53;height:56" coordorigin="5976,-2294" coordsize="53,56" path="m5986,-2294l5976,-2283,5976,-2249,5986,-2238,5997,-2238,6019,-2244,6029,-2262,6023,-2284,6005,-2293,5986,-2294xe" filled="t" fillcolor="#0000FF" stroked="f">
                <v:path arrowok="t"/>
                <v:fill/>
              </v:shape>
            </v:group>
            <v:group style="position:absolute;left:6537;top:-2294;width:53;height:56" coordorigin="6537,-2294" coordsize="53,56">
              <v:shape style="position:absolute;left:6537;top:-2294;width:53;height:56" coordorigin="6537,-2294" coordsize="53,56" path="m6548,-2294l6537,-2283,6537,-2249,6548,-2238,6558,-2238,6580,-2244,6590,-2263,6584,-2284,6566,-2294,6548,-2294xe" filled="t" fillcolor="#0000FF" stroked="f">
                <v:path arrowok="t"/>
                <v:fill/>
              </v:shape>
            </v:group>
            <v:group style="position:absolute;left:3171;top:-2136;width:54;height:56" coordorigin="3171,-2136" coordsize="54,56">
              <v:shape style="position:absolute;left:3171;top:-2136;width:54;height:56" coordorigin="3171,-2136" coordsize="54,56" path="m3182,-2136l3171,-2125,3171,-2091,3182,-2080,3192,-2080,3215,-2086,3225,-2105,3219,-2126,3201,-2136,3182,-2136xe" filled="t" fillcolor="#0000FF" stroked="f">
                <v:path arrowok="t"/>
                <v:fill/>
              </v:shape>
            </v:group>
            <v:group style="position:absolute;left:4013;top:-2136;width:53;height:56" coordorigin="4013,-2136" coordsize="53,56">
              <v:shape style="position:absolute;left:4013;top:-2136;width:53;height:56" coordorigin="4013,-2136" coordsize="53,56" path="m4024,-2136l4013,-2125,4013,-2091,4024,-2080,4034,-2080,4056,-2086,4066,-2105,4060,-2126,4042,-2136,4024,-2136xe" filled="t" fillcolor="#0000FF" stroked="f">
                <v:path arrowok="t"/>
                <v:fill/>
              </v:shape>
            </v:group>
            <v:group style="position:absolute;left:4196;top:-2136;width:54;height:56" coordorigin="4196,-2136" coordsize="54,56">
              <v:shape style="position:absolute;left:4196;top:-2136;width:54;height:56" coordorigin="4196,-2136" coordsize="54,56" path="m4206,-2136l4196,-2125,4196,-2091,4206,-2080,4217,-2080,4239,-2086,4249,-2105,4244,-2126,4225,-2136,4206,-2136xe" filled="t" fillcolor="#0000FF" stroked="f">
                <v:path arrowok="t"/>
                <v:fill/>
              </v:shape>
            </v:group>
            <v:group style="position:absolute;left:5091;top:-2136;width:53;height:56" coordorigin="5091,-2136" coordsize="53,56">
              <v:shape style="position:absolute;left:5091;top:-2136;width:53;height:56" coordorigin="5091,-2136" coordsize="53,56" path="m5102,-2136l5091,-2125,5091,-2091,5102,-2080,5113,-2080,5135,-2086,5144,-2105,5139,-2126,5120,-2136,5102,-2136xe" filled="t" fillcolor="#0000FF" stroked="f">
                <v:path arrowok="t"/>
                <v:fill/>
              </v:shape>
            </v:group>
            <v:group style="position:absolute;left:5275;top:-2136;width:53;height:56" coordorigin="5275,-2136" coordsize="53,56">
              <v:shape style="position:absolute;left:5275;top:-2136;width:53;height:56" coordorigin="5275,-2136" coordsize="53,56" path="m5285,-2136l5275,-2125,5275,-2091,5285,-2080,5296,-2080,5318,-2086,5328,-2105,5322,-2126,5303,-2136,5285,-2136xe" filled="t" fillcolor="#0000FF" stroked="f">
                <v:path arrowok="t"/>
                <v:fill/>
              </v:shape>
            </v:group>
            <v:group style="position:absolute;left:5469;top:-2136;width:54;height:56" coordorigin="5469,-2136" coordsize="54,56">
              <v:shape style="position:absolute;left:5469;top:-2136;width:54;height:56" coordorigin="5469,-2136" coordsize="54,56" path="m5479,-2136l5469,-2125,5469,-2091,5479,-2080,5490,-2080,5512,-2086,5522,-2105,5517,-2126,5498,-2136,5479,-2136xe" filled="t" fillcolor="#0000FF" stroked="f">
                <v:path arrowok="t"/>
                <v:fill/>
              </v:shape>
            </v:group>
            <v:group style="position:absolute;left:3775;top:-1990;width:53;height:57" coordorigin="3775,-1990" coordsize="53,57">
              <v:shape style="position:absolute;left:3775;top:-1990;width:53;height:57" coordorigin="3775,-1990" coordsize="53,57" path="m3786,-1990l3775,-1979,3775,-1968,3782,-1942,3797,-1934,3818,-1940,3828,-1958,3823,-1980,3805,-1990,3786,-1990xe" filled="t" fillcolor="#0000FF" stroked="f">
                <v:path arrowok="t"/>
                <v:fill/>
              </v:shape>
            </v:group>
            <v:group style="position:absolute;left:4110;top:-1990;width:53;height:57" coordorigin="4110,-1990" coordsize="53,57">
              <v:shape style="position:absolute;left:4110;top:-1990;width:53;height:57" coordorigin="4110,-1990" coordsize="53,57" path="m4120,-1990l4110,-1979,4110,-1968,4116,-1942,4131,-1934,4153,-1940,4163,-1958,4157,-1980,4139,-1990,4120,-1990xe" filled="t" fillcolor="#0000FF" stroked="f">
                <v:path arrowok="t"/>
                <v:fill/>
              </v:shape>
            </v:group>
            <v:group style="position:absolute;left:4293;top:-1990;width:53;height:57" coordorigin="4293,-1990" coordsize="53,57">
              <v:shape style="position:absolute;left:4293;top:-1990;width:53;height:57" coordorigin="4293,-1990" coordsize="53,57" path="m4304,-1990l4293,-1979,4293,-1968,4300,-1942,4314,-1934,4336,-1940,4346,-1958,4341,-1980,4323,-1990,4304,-1990xe" filled="t" fillcolor="#0000FF" stroked="f">
                <v:path arrowok="t"/>
                <v:fill/>
              </v:shape>
            </v:group>
            <v:group style="position:absolute;left:4476;top:-1990;width:54;height:57" coordorigin="4476,-1990" coordsize="54,57">
              <v:shape style="position:absolute;left:4476;top:-1990;width:54;height:57" coordorigin="4476,-1990" coordsize="54,57" path="m4487,-1990l4476,-1979,4476,-1968,4483,-1942,4498,-1934,4520,-1940,4530,-1958,4524,-1980,4506,-1990,4487,-1990xe" filled="t" fillcolor="#0000FF" stroked="f">
                <v:path arrowok="t"/>
                <v:fill/>
              </v:shape>
            </v:group>
            <v:group style="position:absolute;left:4670;top:-1990;width:53;height:57" coordorigin="4670,-1990" coordsize="53,57">
              <v:shape style="position:absolute;left:4670;top:-1990;width:53;height:57" coordorigin="4670,-1990" coordsize="53,57" path="m4681,-1990l4670,-1979,4670,-1968,4677,-1942,4692,-1934,4713,-1940,4723,-1958,4718,-1980,4700,-1990,4681,-1990xe" filled="t" fillcolor="#0000FF" stroked="f">
                <v:path arrowok="t"/>
                <v:fill/>
              </v:shape>
            </v:group>
            <v:group style="position:absolute;left:4811;top:-1990;width:53;height:57" coordorigin="4811,-1990" coordsize="53,57">
              <v:shape style="position:absolute;left:4811;top:-1990;width:53;height:57" coordorigin="4811,-1990" coordsize="53,57" path="m4822,-1990l4811,-1979,4811,-1968,4817,-1942,4832,-1934,4854,-1940,4864,-1958,4858,-1980,4840,-1990,4822,-1990xe" filled="t" fillcolor="#0000FF" stroked="f">
                <v:path arrowok="t"/>
                <v:fill/>
              </v:shape>
            </v:group>
            <v:group style="position:absolute;left:4994;top:-1990;width:54;height:57" coordorigin="4994,-1990" coordsize="54,57">
              <v:shape style="position:absolute;left:4994;top:-1990;width:54;height:57" coordorigin="4994,-1990" coordsize="54,57" path="m5005,-1990l4994,-1979,4994,-1968,5001,-1942,5015,-1934,5037,-1940,5047,-1958,5042,-1980,5024,-1990,5005,-1990xe" filled="t" fillcolor="#0000FF" stroked="f">
                <v:path arrowok="t"/>
                <v:fill/>
              </v:shape>
            </v:group>
            <v:group style="position:absolute;left:5188;top:-1990;width:53;height:57" coordorigin="5188,-1990" coordsize="53,57">
              <v:shape style="position:absolute;left:5188;top:-1990;width:53;height:57" coordorigin="5188,-1990" coordsize="53,57" path="m5199,-1990l5188,-1979,5188,-1968,5195,-1942,5209,-1934,5231,-1940,5241,-1958,5236,-1980,5218,-1990,5199,-1990xe" filled="t" fillcolor="#0000FF" stroked="f">
                <v:path arrowok="t"/>
                <v:fill/>
              </v:shape>
            </v:group>
            <v:group style="position:absolute;left:5372;top:-1990;width:53;height:57" coordorigin="5372,-1990" coordsize="53,57">
              <v:shape style="position:absolute;left:5372;top:-1990;width:53;height:57" coordorigin="5372,-1990" coordsize="53,57" path="m5382,-1990l5372,-1979,5372,-1968,5378,-1942,5393,-1934,5415,-1940,5425,-1958,5419,-1980,5401,-1990,5382,-1990xe" filled="t" fillcolor="#0000FF" stroked="f">
                <v:path arrowok="t"/>
                <v:fill/>
              </v:shape>
            </v:group>
            <v:group style="position:absolute;left:5793;top:-1990;width:53;height:57" coordorigin="5793,-1990" coordsize="53,57">
              <v:shape style="position:absolute;left:5793;top:-1990;width:53;height:57" coordorigin="5793,-1990" coordsize="53,57" path="m5803,-1990l5793,-1979,5793,-1968,5799,-1942,5814,-1934,5836,-1940,5846,-1958,5840,-1980,5822,-1990,5803,-1990xe" filled="t" fillcolor="#0000FF" stroked="f">
                <v:path arrowok="t"/>
                <v:fill/>
              </v:shape>
            </v:group>
            <v:group style="position:absolute;left:6256;top:-1990;width:53;height:57" coordorigin="6256,-1990" coordsize="53,57">
              <v:shape style="position:absolute;left:6256;top:-1990;width:53;height:57" coordorigin="6256,-1990" coordsize="53,57" path="m6267,-1990l6256,-1979,6256,-1968,6263,-1942,6277,-1934,6299,-1940,6309,-1958,6304,-1980,6286,-1990,6267,-1990xe" filled="t" fillcolor="#0000FF" stroked="f">
                <v:path arrowok="t"/>
                <v:fill/>
              </v:shape>
            </v:group>
            <v:group style="position:absolute;left:4713;top:-1833;width:54;height:56" coordorigin="4713,-1833" coordsize="54,56">
              <v:shape style="position:absolute;left:4713;top:-1833;width:54;height:56" coordorigin="4713,-1833" coordsize="54,56" path="m4724,-1833l4713,-1821,4713,-1788,4724,-1776,4735,-1776,4757,-1782,4767,-1801,4762,-1822,4743,-1832,4724,-1833xe" filled="t" fillcolor="#0000FF" stroked="f">
                <v:path arrowok="t"/>
                <v:fill/>
              </v:shape>
            </v:group>
            <v:group style="position:absolute;left:4908;top:-1833;width:53;height:56" coordorigin="4908,-1833" coordsize="53,56">
              <v:shape style="position:absolute;left:4908;top:-1833;width:53;height:56" coordorigin="4908,-1833" coordsize="53,56" path="m4918,-1833l4908,-1821,4908,-1810,4914,-1785,4929,-1776,4951,-1783,4961,-1801,4955,-1822,4937,-1832,4918,-1833xe" filled="t" fillcolor="#0000FF" stroked="f">
                <v:path arrowok="t"/>
                <v:fill/>
              </v:shape>
            </v:group>
            <v:group style="position:absolute;left:3451;top:-1675;width:54;height:56" coordorigin="3451,-1675" coordsize="54,56">
              <v:shape style="position:absolute;left:3451;top:-1675;width:54;height:56" coordorigin="3451,-1675" coordsize="54,56" path="m3462,-1675l3451,-1664,3451,-1652,3458,-1627,3473,-1619,3495,-1625,3505,-1643,3499,-1665,3481,-1674,3462,-1675xe" filled="t" fillcolor="#0000FF" stroked="f">
                <v:path arrowok="t"/>
                <v:fill/>
              </v:shape>
            </v:group>
            <v:group style="position:absolute;left:3872;top:-1675;width:53;height:56" coordorigin="3872,-1675" coordsize="53,56">
              <v:shape style="position:absolute;left:3872;top:-1675;width:53;height:56" coordorigin="3872,-1675" coordsize="53,56" path="m3883,-1675l3872,-1664,3872,-1630,3883,-1619,3894,-1619,3915,-1625,3925,-1643,3920,-1664,3901,-1674,3883,-1675xe" filled="t" fillcolor="#0000FF" stroked="f">
                <v:path arrowok="t"/>
                <v:fill/>
              </v:shape>
            </v:group>
            <v:group style="position:absolute;left:4196;top:-1675;width:54;height:56" coordorigin="4196,-1675" coordsize="54,56">
              <v:shape style="position:absolute;left:4196;top:-1675;width:54;height:56" coordorigin="4196,-1675" coordsize="54,56" path="m4206,-1675l4196,-1664,4196,-1630,4206,-1619,4217,-1619,4239,-1625,4249,-1643,4244,-1664,4225,-1674,4206,-1675xe" filled="t" fillcolor="#0000FF" stroked="f">
                <v:path arrowok="t"/>
                <v:fill/>
              </v:shape>
            </v:group>
            <v:group style="position:absolute;left:4530;top:-1675;width:53;height:56" coordorigin="4530,-1675" coordsize="53,56">
              <v:shape style="position:absolute;left:4530;top:-1675;width:53;height:56" coordorigin="4530,-1675" coordsize="53,56" path="m4541,-1675l4530,-1664,4530,-1630,4541,-1619,4552,-1619,4574,-1625,4584,-1643,4578,-1665,4559,-1674,4541,-1675xe" filled="t" fillcolor="#0000FF" stroked="f">
                <v:path arrowok="t"/>
                <v:fill/>
              </v:shape>
            </v:group>
            <v:group style="position:absolute;left:4811;top:-1675;width:53;height:56" coordorigin="4811,-1675" coordsize="53,56">
              <v:shape style="position:absolute;left:4811;top:-1675;width:53;height:56" coordorigin="4811,-1675" coordsize="53,56" path="m4822,-1675l4811,-1664,4811,-1630,4822,-1619,4832,-1619,4854,-1625,4864,-1643,4858,-1665,4840,-1674,4822,-1675xe" filled="t" fillcolor="#0000FF" stroked="f">
                <v:path arrowok="t"/>
                <v:fill/>
              </v:shape>
            </v:group>
            <v:group style="position:absolute;left:5188;top:-1675;width:53;height:56" coordorigin="5188,-1675" coordsize="53,56">
              <v:shape style="position:absolute;left:5188;top:-1675;width:53;height:56" coordorigin="5188,-1675" coordsize="53,56" path="m5199,-1675l5188,-1664,5188,-1630,5199,-1619,5210,-1619,5231,-1625,5241,-1643,5236,-1664,5217,-1674,5199,-1675xe" filled="t" fillcolor="#0000FF" stroked="f">
                <v:path arrowok="t"/>
                <v:fill/>
              </v:shape>
            </v:group>
            <v:group style="position:absolute;left:5652;top:-1675;width:53;height:56" coordorigin="5652,-1675" coordsize="53,56">
              <v:shape style="position:absolute;left:5652;top:-1675;width:53;height:56" coordorigin="5652,-1675" coordsize="53,56" path="m5663,-1675l5652,-1664,5652,-1630,5663,-1619,5674,-1619,5695,-1625,5705,-1643,5700,-1665,5681,-1674,5663,-1675xe" filled="t" fillcolor="#0000FF" stroked="f">
                <v:path arrowok="t"/>
                <v:fill/>
              </v:shape>
            </v:group>
            <v:group style="position:absolute;left:6116;top:-1675;width:53;height:56" coordorigin="6116,-1675" coordsize="53,56">
              <v:shape style="position:absolute;left:6116;top:-1675;width:53;height:56" coordorigin="6116,-1675" coordsize="53,56" path="m6127,-1675l6116,-1664,6116,-1630,6127,-1619,6138,-1619,6159,-1625,6169,-1643,6163,-1665,6145,-1674,6127,-1675xe" filled="t" fillcolor="#0000FF" stroked="f">
                <v:path arrowok="t"/>
                <v:fill/>
              </v:shape>
            </v:group>
            <v:group style="position:absolute;left:6591;top:-1675;width:53;height:56" coordorigin="6591,-1675" coordsize="53,56">
              <v:shape style="position:absolute;left:6591;top:-1675;width:53;height:56" coordorigin="6591,-1675" coordsize="53,56" path="m6601,-1675l6591,-1664,6591,-1630,6601,-1619,6612,-1619,6634,-1625,6644,-1643,6638,-1664,6620,-1674,6601,-1675xe" filled="t" fillcolor="#0000FF" stroked="f">
                <v:path arrowok="t"/>
                <v:fill/>
              </v:shape>
            </v:group>
            <v:group style="position:absolute;left:4336;top:-1450;width:53;height:56" coordorigin="4336,-1450" coordsize="53,56">
              <v:shape style="position:absolute;left:4336;top:-1450;width:53;height:56" coordorigin="4336,-1450" coordsize="53,56" path="m4347,-1450l4336,-1438,4336,-1405,4347,-1393,4358,-1393,4379,-1400,4389,-1418,4384,-1439,4365,-1449,4347,-1450xe" filled="t" fillcolor="#0000FF" stroked="f">
                <v:path arrowok="t"/>
                <v:fill/>
              </v:shape>
            </v:group>
            <v:group style="position:absolute;left:3969;top:-1292;width:54;height:56" coordorigin="3969,-1292" coordsize="54,56">
              <v:shape style="position:absolute;left:3969;top:-1292;width:54;height:56" coordorigin="3969,-1292" coordsize="54,56" path="m3980,-1292l3969,-1281,3969,-1269,3976,-1244,3991,-1236,4013,-1242,4023,-1260,4017,-1282,3999,-1291,3980,-1292xe" filled="t" fillcolor="#0000FF" stroked="f">
                <v:path arrowok="t"/>
                <v:fill/>
              </v:shape>
            </v:group>
            <v:group style="position:absolute;left:4713;top:-1292;width:54;height:56" coordorigin="4713,-1292" coordsize="54,56">
              <v:shape style="position:absolute;left:4713;top:-1292;width:54;height:56" coordorigin="4713,-1292" coordsize="54,56" path="m4724,-1292l4713,-1281,4713,-1247,4724,-1236,4735,-1236,4757,-1242,4767,-1260,4762,-1281,4743,-1291,4724,-1292xe" filled="t" fillcolor="#0000FF" stroked="f">
                <v:path arrowok="t"/>
                <v:fill/>
              </v:shape>
            </v:group>
            <v:group style="position:absolute;left:5091;top:-1292;width:53;height:56" coordorigin="5091,-1292" coordsize="53,56">
              <v:shape style="position:absolute;left:5091;top:-1292;width:53;height:56" coordorigin="5091,-1292" coordsize="53,56" path="m5102,-1292l5091,-1281,5091,-1247,5102,-1236,5113,-1236,5135,-1242,5144,-1260,5139,-1282,5120,-1291,5102,-1292xe" filled="t" fillcolor="#0000FF" stroked="f">
                <v:path arrowok="t"/>
                <v:fill/>
              </v:shape>
            </v:group>
            <v:group style="position:absolute;left:5469;top:-1292;width:54;height:56" coordorigin="5469,-1292" coordsize="54,56">
              <v:shape style="position:absolute;left:5469;top:-1292;width:54;height:56" coordorigin="5469,-1292" coordsize="54,56" path="m5479,-1292l5469,-1281,5469,-1247,5479,-1236,5490,-1236,5512,-1242,5522,-1260,5517,-1281,5498,-1291,5479,-1292xe" filled="t" fillcolor="#0000FF" stroked="f">
                <v:path arrowok="t"/>
                <v:fill/>
              </v:shape>
            </v:group>
            <v:group style="position:absolute;left:5836;top:-1292;width:53;height:56" coordorigin="5836,-1292" coordsize="53,56">
              <v:shape style="position:absolute;left:5836;top:-1292;width:53;height:56" coordorigin="5836,-1292" coordsize="53,56" path="m5846,-1292l5836,-1281,5836,-1247,5846,-1236,5857,-1236,5879,-1242,5889,-1260,5883,-1282,5864,-1291,5846,-1292xe" filled="t" fillcolor="#0000FF" stroked="f">
                <v:path arrowok="t"/>
                <v:fill/>
              </v:shape>
            </v:group>
            <v:group style="position:absolute;left:6310;top:-1145;width:53;height:56" coordorigin="6310,-1145" coordsize="53,56">
              <v:shape style="position:absolute;left:6310;top:-1145;width:53;height:56" coordorigin="6310,-1145" coordsize="53,56" path="m6321,-1145l6310,-1134,6310,-1100,6321,-1089,6332,-1089,6354,-1095,6363,-1114,6358,-1135,6339,-1145,6321,-1145xe" filled="t" fillcolor="#0000FF" stroked="f">
                <v:path arrowok="t"/>
                <v:fill/>
              </v:shape>
            </v:group>
            <v:group style="position:absolute;left:4530;top:-1067;width:53;height:56" coordorigin="4530,-1067" coordsize="53,56">
              <v:shape style="position:absolute;left:4530;top:-1067;width:53;height:56" coordorigin="4530,-1067" coordsize="53,56" path="m4541,-1067l4530,-1055,4530,-1022,4541,-1011,4552,-1011,4574,-1017,4584,-1035,4578,-1057,4559,-1066,4541,-1067xe" filled="t" fillcolor="#0000FF" stroked="f">
                <v:path arrowok="t"/>
                <v:fill/>
              </v:shape>
            </v:group>
            <v:group style="position:absolute;left:4908;top:-909;width:53;height:56" coordorigin="4908,-909" coordsize="53,56">
              <v:shape style="position:absolute;left:4908;top:-909;width:53;height:56" coordorigin="4908,-909" coordsize="53,56" path="m4918,-909l4908,-898,4908,-886,4914,-861,4929,-853,4951,-859,4961,-877,4955,-899,4937,-908,4918,-909xe" filled="t" fillcolor="#0000FF" stroked="f">
                <v:path arrowok="t"/>
                <v:fill/>
              </v:shape>
            </v:group>
            <v:group style="position:absolute;left:5275;top:-909;width:53;height:56" coordorigin="5275,-909" coordsize="53,56">
              <v:shape style="position:absolute;left:5275;top:-909;width:53;height:56" coordorigin="5275,-909" coordsize="53,56" path="m5285,-909l5275,-898,5275,-864,5285,-853,5296,-853,5318,-859,5328,-878,5322,-899,5304,-908,5285,-909xe" filled="t" fillcolor="#0000FF" stroked="f">
                <v:path arrowok="t"/>
                <v:fill/>
              </v:shape>
            </v:group>
            <v:group style="position:absolute;left:5652;top:-909;width:53;height:56" coordorigin="5652,-909" coordsize="53,56">
              <v:shape style="position:absolute;left:5652;top:-909;width:53;height:56" coordorigin="5652,-909" coordsize="53,56" path="m5663,-909l5652,-898,5652,-864,5663,-853,5674,-853,5695,-859,5705,-878,5700,-899,5681,-908,5663,-909xe" filled="t" fillcolor="#0000FF" stroked="f">
                <v:path arrowok="t"/>
                <v:fill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tri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delaunay(x,y);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85" w:after="0" w:line="219" w:lineRule="exact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hold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position w:val="1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on,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position w:val="1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triplot(tri,x,y),</w:t>
      </w:r>
      <w:r>
        <w:rPr>
          <w:rFonts w:ascii="Courier New" w:hAnsi="Courier New" w:cs="Courier New" w:eastAsia="Courier New"/>
          <w:b/>
          <w:bCs/>
          <w:color w:val="008000"/>
          <w:spacing w:val="-20"/>
          <w:w w:val="100"/>
          <w:position w:val="1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hold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position w:val="1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off</w:t>
      </w:r>
      <w:r>
        <w:rPr>
          <w:rFonts w:ascii="Courier New" w:hAnsi="Courier New" w:cs="Courier New" w:eastAsia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5" w:after="0" w:line="159" w:lineRule="exact"/>
        <w:ind w:left="457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062876pt;width:.1pt;height:.1pt;mso-position-horizontal-relative:page;mso-position-vertical-relative:paragraph;z-index:-5431" coordorigin="7270,121" coordsize="2,2">
            <v:shape style="position:absolute;left:7270;top:121;width:2;height:2" coordorigin="7270,121" coordsize="0,0" path="m7270,121l7270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7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9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</w:t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5" w:after="0" w:line="159" w:lineRule="exact"/>
        <w:ind w:left="651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053514pt;width:.1pt;height:.1pt;mso-position-horizontal-relative:page;mso-position-vertical-relative:paragraph;z-index:-5432" coordorigin="7270,121" coordsize="2,2">
            <v:shape style="position:absolute;left:7270;top:121;width:2;height:2" coordorigin="7270,121" coordsize="0,0" path="m7270,121l7270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8</w:t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5" w:after="0" w:line="159" w:lineRule="exact"/>
        <w:ind w:left="457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062855pt;width:.1pt;height:.1pt;mso-position-horizontal-relative:page;mso-position-vertical-relative:paragraph;z-index:-5433" coordorigin="7270,121" coordsize="2,2">
            <v:shape style="position:absolute;left:7270;top:121;width:2;height:2" coordorigin="7270,121" coordsize="0,0" path="m7270,121l7270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</w:t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5" w:after="0" w:line="159" w:lineRule="exact"/>
        <w:ind w:left="533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053493pt;width:.1pt;height:.1pt;mso-position-horizontal-relative:page;mso-position-vertical-relative:paragraph;z-index:-5434" coordorigin="7270,121" coordsize="2,2">
            <v:shape style="position:absolute;left:7270;top:121;width:2;height:2" coordorigin="7270,121" coordsize="0,0" path="m7270,121l7270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1</w:t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5" w:after="0" w:line="159" w:lineRule="exact"/>
        <w:ind w:left="457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034772pt;width:.1pt;height:.1pt;mso-position-horizontal-relative:page;mso-position-vertical-relative:paragraph;z-index:-5435" coordorigin="7270,121" coordsize="2,2">
            <v:shape style="position:absolute;left:7270;top:121;width:2;height:2" coordorigin="7270,121" coordsize="0,0" path="m7270,121l7270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</w:t>
      </w:r>
    </w:p>
    <w:p>
      <w:pPr>
        <w:spacing w:before="3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45" w:after="0" w:line="159" w:lineRule="exact"/>
        <w:ind w:left="533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034771pt;width:.1pt;height:.1pt;mso-position-horizontal-relative:page;mso-position-vertical-relative:paragraph;z-index:-5436" coordorigin="7270,121" coordsize="2,2">
            <v:shape style="position:absolute;left:7270;top:121;width:2;height:2" coordorigin="7270,121" coordsize="0,0" path="m7270,121l7270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/>
        <w:pict>
          <v:shape style="position:absolute;margin-left:95.775536pt;margin-top:-7.244275pt;width:9.02157pt;height:27.56672pt;mso-position-horizontal-relative:page;mso-position-vertical-relative:paragraph;z-index:-5430" type="#_x0000_t202" filled="f" stroked="f">
            <v:textbox inset="0,0,0,0" style="layout-flow:vertical;mso-layout-flow-alt:bottom-to-top">
              <w:txbxContent>
                <w:p>
                  <w:pPr>
                    <w:spacing w:before="2" w:after="0" w:line="240" w:lineRule="auto"/>
                    <w:ind w:left="20" w:right="-4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 w:hAnsi="Arial" w:cs="Arial" w:eastAsia="Arial"/>
                      <w:spacing w:val="-3"/>
                      <w:w w:val="103"/>
                      <w:sz w:val="14"/>
                      <w:szCs w:val="14"/>
                    </w:rPr>
                    <w:t>L</w:t>
                  </w:r>
                  <w:r>
                    <w:rPr>
                      <w:rFonts w:ascii="Arial" w:hAnsi="Arial" w:cs="Arial" w:eastAsia="Arial"/>
                      <w:spacing w:val="-3"/>
                      <w:w w:val="103"/>
                      <w:sz w:val="14"/>
                      <w:szCs w:val="14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4"/>
                      <w:w w:val="103"/>
                      <w:sz w:val="14"/>
                      <w:szCs w:val="14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1"/>
                      <w:w w:val="103"/>
                      <w:sz w:val="14"/>
                      <w:szCs w:val="14"/>
                    </w:rPr>
                    <w:t>i</w:t>
                  </w:r>
                  <w:r>
                    <w:rPr>
                      <w:rFonts w:ascii="Arial" w:hAnsi="Arial" w:cs="Arial" w:eastAsia="Arial"/>
                      <w:spacing w:val="4"/>
                      <w:w w:val="103"/>
                      <w:sz w:val="14"/>
                      <w:szCs w:val="14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3"/>
                      <w:w w:val="103"/>
                      <w:sz w:val="14"/>
                      <w:szCs w:val="14"/>
                    </w:rPr>
                    <w:t>u</w:t>
                  </w:r>
                  <w:r>
                    <w:rPr>
                      <w:rFonts w:ascii="Arial" w:hAnsi="Arial" w:cs="Arial" w:eastAsia="Arial"/>
                      <w:spacing w:val="-3"/>
                      <w:w w:val="103"/>
                      <w:sz w:val="14"/>
                      <w:szCs w:val="14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0"/>
                      <w:w w:val="103"/>
                      <w:sz w:val="14"/>
                      <w:szCs w:val="14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2</w:t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5" w:after="0" w:line="159" w:lineRule="exact"/>
        <w:ind w:left="457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034773pt;width:.1pt;height:.1pt;mso-position-horizontal-relative:page;mso-position-vertical-relative:paragraph;z-index:-5437" coordorigin="7270,121" coordsize="2,2">
            <v:shape style="position:absolute;left:7270;top:121;width:2;height:2" coordorigin="7270,121" coordsize="0,0" path="m7270,121l7270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</w:t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5" w:after="0" w:line="159" w:lineRule="exact"/>
        <w:ind w:left="533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034791pt;width:.1pt;height:.1pt;mso-position-horizontal-relative:page;mso-position-vertical-relative:paragraph;z-index:-5438" coordorigin="7270,121" coordsize="2,2">
            <v:shape style="position:absolute;left:7270;top:121;width:2;height:2" coordorigin="7270,121" coordsize="0,0" path="m7270,121l7270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3</w:t>
      </w:r>
    </w:p>
    <w:p>
      <w:pPr>
        <w:spacing w:before="1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5" w:after="0" w:line="159" w:lineRule="exact"/>
        <w:ind w:left="457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059119pt;width:.1pt;height:.1pt;mso-position-horizontal-relative:page;mso-position-vertical-relative:paragraph;z-index:-5439" coordorigin="7270,121" coordsize="2,2">
            <v:shape style="position:absolute;left:7270;top:121;width:2;height:2" coordorigin="7270,121" coordsize="0,0" path="m7270,121l7270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3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</w:t>
      </w:r>
    </w:p>
    <w:p>
      <w:pPr>
        <w:spacing w:before="2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45" w:after="0" w:line="159" w:lineRule="exact"/>
        <w:ind w:left="533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058187pt;width:.1pt;height:.1pt;mso-position-horizontal-relative:page;mso-position-vertical-relative:paragraph;z-index:-5440" coordorigin="7270,121" coordsize="2,2">
            <v:shape style="position:absolute;left:7270;top:121;width:2;height:2" coordorigin="7270,121" coordsize="0,0" path="m7270,121l7270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4</w:t>
      </w:r>
    </w:p>
    <w:p>
      <w:pPr>
        <w:spacing w:before="3" w:after="0" w:line="180" w:lineRule="exact"/>
        <w:jc w:val="left"/>
        <w:rPr>
          <w:sz w:val="18"/>
          <w:szCs w:val="18"/>
        </w:rPr>
      </w:pPr>
      <w:r>
        <w:rPr>
          <w:sz w:val="18"/>
          <w:szCs w:val="18"/>
        </w:rPr>
      </w:r>
    </w:p>
    <w:p>
      <w:pPr>
        <w:spacing w:before="45" w:after="0" w:line="149" w:lineRule="exact"/>
        <w:ind w:left="457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group style="position:absolute;margin-left:363.499908pt;margin-top:6.058188pt;width:.1pt;height:.1pt;mso-position-horizontal-relative:page;mso-position-vertical-relative:paragraph;z-index:-5441" coordorigin="7270,121" coordsize="2,2">
            <v:shape style="position:absolute;left:7270;top:121;width:2;height:2" coordorigin="7270,121" coordsize="0,0" path="m7270,121l7270,121e" filled="f" stroked="t" strokeweight=".131098pt" strokecolor="#000000">
              <v:path arrowok="t"/>
              <v:stroke dashstyle="dash"/>
            </v:shape>
            <w10:wrap type="none"/>
          </v:group>
        </w:pict>
      </w:r>
      <w:r>
        <w:rPr>
          <w:rFonts w:ascii="Arial" w:hAnsi="Arial" w:cs="Arial" w:eastAsia="Arial"/>
          <w:spacing w:val="-4"/>
          <w:w w:val="100"/>
          <w:position w:val="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0"/>
          <w:position w:val="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0"/>
          <w:position w:val="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0"/>
          <w:position w:val="0"/>
          <w:sz w:val="14"/>
          <w:szCs w:val="14"/>
        </w:rPr>
        <w:t>.</w:t>
      </w:r>
      <w:r>
        <w:rPr>
          <w:rFonts w:ascii="Arial" w:hAnsi="Arial" w:cs="Arial" w:eastAsia="Arial"/>
          <w:spacing w:val="-3"/>
          <w:w w:val="100"/>
          <w:position w:val="0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  <w:t>5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0" w:after="0" w:line="134" w:lineRule="exact"/>
        <w:ind w:left="685" w:right="3024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9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 </w:t>
      </w:r>
      <w:r>
        <w:rPr>
          <w:rFonts w:ascii="Arial" w:hAnsi="Arial" w:cs="Arial" w:eastAsia="Arial"/>
          <w:spacing w:val="26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 </w:t>
      </w:r>
      <w:r>
        <w:rPr>
          <w:rFonts w:ascii="Arial" w:hAnsi="Arial" w:cs="Arial" w:eastAsia="Arial"/>
          <w:spacing w:val="26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3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1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3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38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3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1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6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3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7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11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8</w:t>
      </w:r>
    </w:p>
    <w:p>
      <w:pPr>
        <w:spacing w:before="27" w:after="0" w:line="159" w:lineRule="exact"/>
        <w:ind w:left="2886" w:right="5247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3"/>
          <w:w w:val="100"/>
          <w:sz w:val="14"/>
          <w:szCs w:val="14"/>
        </w:rPr>
        <w:t>L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o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n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g</w:t>
      </w:r>
      <w:r>
        <w:rPr>
          <w:rFonts w:ascii="Arial" w:hAnsi="Arial" w:cs="Arial" w:eastAsia="Arial"/>
          <w:spacing w:val="1"/>
          <w:w w:val="100"/>
          <w:sz w:val="14"/>
          <w:szCs w:val="14"/>
        </w:rPr>
        <w:t>i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t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u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d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e</w:t>
      </w:r>
    </w:p>
    <w:p>
      <w:pPr>
        <w:spacing w:before="6" w:after="0" w:line="170" w:lineRule="exact"/>
        <w:jc w:val="left"/>
        <w:rPr>
          <w:sz w:val="17"/>
          <w:szCs w:val="17"/>
        </w:rPr>
      </w:pPr>
      <w:r>
        <w:rPr>
          <w:sz w:val="17"/>
          <w:szCs w:val="17"/>
        </w:rPr>
      </w:r>
    </w:p>
    <w:p>
      <w:pPr>
        <w:spacing w:before="0" w:after="0" w:line="330" w:lineRule="auto"/>
        <w:ind w:left="100" w:right="6505"/>
        <w:jc w:val="left"/>
        <w:rPr>
          <w:rFonts w:ascii="Courier New" w:hAnsi="Courier New" w:cs="Courier New" w:eastAsia="Courier New"/>
          <w:sz w:val="20"/>
          <w:szCs w:val="20"/>
        </w:rPr>
      </w:pPr>
      <w:r>
        <w:rPr/>
        <w:pict>
          <v:group style="position:absolute;margin-left:89.596237pt;margin-top:-235.650818pt;width:303.504697pt;height:233.672484pt;mso-position-horizontal-relative:page;mso-position-vertical-relative:paragraph;z-index:-5442" coordorigin="1792,-4713" coordsize="6070,4673">
            <v:group style="position:absolute;left:1801;top:-4704;width:6052;height:4655" coordorigin="1801,-4704" coordsize="6052,4655">
              <v:shape style="position:absolute;left:1801;top:-4704;width:6052;height:4655" coordorigin="1801,-4704" coordsize="6052,4655" path="m1801,-49l7853,-49,7853,-4704,1801,-4704,1801,-49xe" filled="t" fillcolor="#DADADA" stroked="f">
                <v:path arrowok="t"/>
                <v:fill/>
              </v:shape>
            </v:group>
            <v:group style="position:absolute;left:2589;top:-4350;width:4681;height:3781" coordorigin="2589,-4350" coordsize="4681,3781">
              <v:shape style="position:absolute;left:2589;top:-4350;width:4681;height:3781" coordorigin="2589,-4350" coordsize="4681,3781" path="m2589,-569l7270,-569,7270,-4350,2589,-4350,2589,-569xe" filled="t" fillcolor="#FFFFFF" stroked="f">
                <v:path arrowok="t"/>
                <v:fill/>
              </v:shape>
            </v:group>
            <v:group style="position:absolute;left:2589;top:-4350;width:2;height:3781" coordorigin="2589,-4350" coordsize="2,3781">
              <v:shape style="position:absolute;left:2589;top:-4350;width:2;height:3781" coordorigin="2589,-4350" coordsize="0,3781" path="m2589,-4350l2589,-569e" filled="f" stroked="t" strokeweight=".127645pt" strokecolor="#000000">
                <v:path arrowok="t"/>
                <v:stroke dashstyle="dash"/>
              </v:shape>
            </v:group>
            <v:group style="position:absolute;left:2594;top:-4344;width:11;height:2" coordorigin="2594,-4344" coordsize="11,2">
              <v:shape style="position:absolute;left:2594;top:-4344;width:11;height:2" coordorigin="2594,-4344" coordsize="11,0" path="m2594,-4344l2605,-4344e" filled="f" stroked="t" strokeweight=".551527pt" strokecolor="#000000">
                <v:path arrowok="t"/>
              </v:shape>
            </v:group>
            <v:group style="position:absolute;left:2594;top:-4344;width:11;height:2" coordorigin="2594,-4344" coordsize="11,2">
              <v:shape style="position:absolute;left:2594;top:-4344;width:11;height:2" coordorigin="2594,-4344" coordsize="11,0" path="m2594,-4344l2605,-4344e" filled="f" stroked="t" strokeweight=".551527pt" strokecolor="#000000">
                <v:path arrowok="t"/>
              </v:shape>
            </v:group>
            <v:group style="position:absolute;left:3053;top:-4350;width:2;height:3781" coordorigin="3053,-4350" coordsize="2,3781">
              <v:shape style="position:absolute;left:3053;top:-4350;width:2;height:3781" coordorigin="3053,-4350" coordsize="0,3781" path="m3053,-4350l3053,-569e" filled="f" stroked="t" strokeweight=".127638pt" strokecolor="#000000">
                <v:path arrowok="t"/>
                <v:stroke dashstyle="dash"/>
              </v:shape>
            </v:group>
            <v:group style="position:absolute;left:3058;top:-4344;width:11;height:2" coordorigin="3058,-4344" coordsize="11,2">
              <v:shape style="position:absolute;left:3058;top:-4344;width:11;height:2" coordorigin="3058,-4344" coordsize="11,0" path="m3058,-4344l3069,-4344e" filled="f" stroked="t" strokeweight=".551527pt" strokecolor="#000000">
                <v:path arrowok="t"/>
              </v:shape>
            </v:group>
            <v:group style="position:absolute;left:3058;top:-4344;width:11;height:2" coordorigin="3058,-4344" coordsize="11,2">
              <v:shape style="position:absolute;left:3058;top:-4344;width:11;height:2" coordorigin="3058,-4344" coordsize="11,0" path="m3058,-4344l3069,-4344e" filled="f" stroked="t" strokeweight=".551527pt" strokecolor="#000000">
                <v:path arrowok="t"/>
              </v:shape>
            </v:group>
            <v:group style="position:absolute;left:3516;top:-4350;width:2;height:3781" coordorigin="3516,-4350" coordsize="2,3781">
              <v:shape style="position:absolute;left:3516;top:-4350;width:2;height:3781" coordorigin="3516,-4350" coordsize="0,3781" path="m3516,-4350l3516,-569e" filled="f" stroked="t" strokeweight=".127638pt" strokecolor="#000000">
                <v:path arrowok="t"/>
                <v:stroke dashstyle="dash"/>
              </v:shape>
            </v:group>
            <v:group style="position:absolute;left:3522;top:-4344;width:11;height:2" coordorigin="3522,-4344" coordsize="11,2">
              <v:shape style="position:absolute;left:3522;top:-4344;width:11;height:2" coordorigin="3522,-4344" coordsize="11,0" path="m3522,-4344l3533,-4344e" filled="f" stroked="t" strokeweight=".551527pt" strokecolor="#000000">
                <v:path arrowok="t"/>
              </v:shape>
            </v:group>
            <v:group style="position:absolute;left:3522;top:-4344;width:11;height:2" coordorigin="3522,-4344" coordsize="11,2">
              <v:shape style="position:absolute;left:3522;top:-4344;width:11;height:2" coordorigin="3522,-4344" coordsize="11,0" path="m3522,-4344l3533,-4344e" filled="f" stroked="t" strokeweight=".551527pt" strokecolor="#000000">
                <v:path arrowok="t"/>
              </v:shape>
            </v:group>
            <v:group style="position:absolute;left:3991;top:-4350;width:2;height:3781" coordorigin="3991,-4350" coordsize="2,3781">
              <v:shape style="position:absolute;left:3991;top:-4350;width:2;height:3781" coordorigin="3991,-4350" coordsize="0,3781" path="m3991,-4350l3991,-569e" filled="f" stroked="t" strokeweight=".127638pt" strokecolor="#000000">
                <v:path arrowok="t"/>
                <v:stroke dashstyle="dash"/>
              </v:shape>
            </v:group>
            <v:group style="position:absolute;left:3997;top:-4344;width:11;height:2" coordorigin="3997,-4344" coordsize="11,2">
              <v:shape style="position:absolute;left:3997;top:-4344;width:11;height:2" coordorigin="3997,-4344" coordsize="11,0" path="m3997,-4344l4007,-4344e" filled="f" stroked="t" strokeweight=".551527pt" strokecolor="#000000">
                <v:path arrowok="t"/>
              </v:shape>
            </v:group>
            <v:group style="position:absolute;left:3997;top:-4344;width:11;height:2" coordorigin="3997,-4344" coordsize="11,2">
              <v:shape style="position:absolute;left:3997;top:-4344;width:11;height:2" coordorigin="3997,-4344" coordsize="11,0" path="m3997,-4344l4007,-4344e" filled="f" stroked="t" strokeweight=".551527pt" strokecolor="#000000">
                <v:path arrowok="t"/>
              </v:shape>
            </v:group>
            <v:group style="position:absolute;left:4455;top:-4350;width:2;height:3781" coordorigin="4455,-4350" coordsize="2,3781">
              <v:shape style="position:absolute;left:4455;top:-4350;width:2;height:3781" coordorigin="4455,-4350" coordsize="0,3781" path="m4455,-4350l4455,-569e" filled="f" stroked="t" strokeweight=".127638pt" strokecolor="#000000">
                <v:path arrowok="t"/>
                <v:stroke dashstyle="dash"/>
              </v:shape>
            </v:group>
            <v:group style="position:absolute;left:4460;top:-4344;width:11;height:2" coordorigin="4460,-4344" coordsize="11,2">
              <v:shape style="position:absolute;left:4460;top:-4344;width:11;height:2" coordorigin="4460,-4344" coordsize="11,0" path="m4460,-4344l4471,-4344e" filled="f" stroked="t" strokeweight=".551527pt" strokecolor="#000000">
                <v:path arrowok="t"/>
              </v:shape>
            </v:group>
            <v:group style="position:absolute;left:4460;top:-4344;width:11;height:2" coordorigin="4460,-4344" coordsize="11,2">
              <v:shape style="position:absolute;left:4460;top:-4344;width:11;height:2" coordorigin="4460,-4344" coordsize="11,0" path="m4460,-4344l4471,-4344e" filled="f" stroked="t" strokeweight=".551527pt" strokecolor="#000000">
                <v:path arrowok="t"/>
              </v:shape>
            </v:group>
            <v:group style="position:absolute;left:4929;top:-4350;width:2;height:3781" coordorigin="4929,-4350" coordsize="2,3781">
              <v:shape style="position:absolute;left:4929;top:-4350;width:2;height:3781" coordorigin="4929,-4350" coordsize="0,3781" path="m4929,-4350l4929,-569e" filled="f" stroked="t" strokeweight=".127638pt" strokecolor="#000000">
                <v:path arrowok="t"/>
                <v:stroke dashstyle="dash"/>
              </v:shape>
            </v:group>
            <v:group style="position:absolute;left:4935;top:-4344;width:11;height:2" coordorigin="4935,-4344" coordsize="11,2">
              <v:shape style="position:absolute;left:4935;top:-4344;width:11;height:2" coordorigin="4935,-4344" coordsize="11,0" path="m4935,-4344l4945,-4344e" filled="f" stroked="t" strokeweight=".551527pt" strokecolor="#000000">
                <v:path arrowok="t"/>
              </v:shape>
            </v:group>
            <v:group style="position:absolute;left:4935;top:-4344;width:11;height:2" coordorigin="4935,-4344" coordsize="11,2">
              <v:shape style="position:absolute;left:4935;top:-4344;width:11;height:2" coordorigin="4935,-4344" coordsize="11,0" path="m4935,-4344l4945,-4344e" filled="f" stroked="t" strokeweight=".551527pt" strokecolor="#000000">
                <v:path arrowok="t"/>
              </v:shape>
            </v:group>
            <v:group style="position:absolute;left:5393;top:-4350;width:2;height:3781" coordorigin="5393,-4350" coordsize="2,3781">
              <v:shape style="position:absolute;left:5393;top:-4350;width:2;height:3781" coordorigin="5393,-4350" coordsize="0,3781" path="m5393,-4350l5393,-569e" filled="f" stroked="t" strokeweight=".127638pt" strokecolor="#000000">
                <v:path arrowok="t"/>
                <v:stroke dashstyle="dash"/>
              </v:shape>
            </v:group>
            <v:group style="position:absolute;left:5399;top:-4344;width:11;height:2" coordorigin="5399,-4344" coordsize="11,2">
              <v:shape style="position:absolute;left:5399;top:-4344;width:11;height:2" coordorigin="5399,-4344" coordsize="11,0" path="m5399,-4344l5409,-4344e" filled="f" stroked="t" strokeweight=".551527pt" strokecolor="#000000">
                <v:path arrowok="t"/>
              </v:shape>
            </v:group>
            <v:group style="position:absolute;left:5399;top:-4344;width:11;height:2" coordorigin="5399,-4344" coordsize="11,2">
              <v:shape style="position:absolute;left:5399;top:-4344;width:11;height:2" coordorigin="5399,-4344" coordsize="11,0" path="m5399,-4344l5409,-4344e" filled="f" stroked="t" strokeweight=".551527pt" strokecolor="#000000">
                <v:path arrowok="t"/>
              </v:shape>
            </v:group>
            <v:group style="position:absolute;left:5857;top:-4350;width:2;height:3781" coordorigin="5857,-4350" coordsize="2,3781">
              <v:shape style="position:absolute;left:5857;top:-4350;width:2;height:3781" coordorigin="5857,-4350" coordsize="0,3781" path="m5857,-4350l5857,-569e" filled="f" stroked="t" strokeweight=".127638pt" strokecolor="#000000">
                <v:path arrowok="t"/>
                <v:stroke dashstyle="dash"/>
              </v:shape>
            </v:group>
            <v:group style="position:absolute;left:5863;top:-4344;width:11;height:2" coordorigin="5863,-4344" coordsize="11,2">
              <v:shape style="position:absolute;left:5863;top:-4344;width:11;height:2" coordorigin="5863,-4344" coordsize="11,0" path="m5863,-4344l5873,-4344e" filled="f" stroked="t" strokeweight=".551527pt" strokecolor="#000000">
                <v:path arrowok="t"/>
              </v:shape>
            </v:group>
            <v:group style="position:absolute;left:5863;top:-4344;width:11;height:2" coordorigin="5863,-4344" coordsize="11,2">
              <v:shape style="position:absolute;left:5863;top:-4344;width:11;height:2" coordorigin="5863,-4344" coordsize="11,0" path="m5863,-4344l5873,-4344e" filled="f" stroked="t" strokeweight=".551527pt" strokecolor="#000000">
                <v:path arrowok="t"/>
              </v:shape>
            </v:group>
            <v:group style="position:absolute;left:6332;top:-4350;width:2;height:3781" coordorigin="6332,-4350" coordsize="2,3781">
              <v:shape style="position:absolute;left:6332;top:-4350;width:2;height:3781" coordorigin="6332,-4350" coordsize="0,3781" path="m6332,-4350l6332,-569e" filled="f" stroked="t" strokeweight=".127638pt" strokecolor="#000000">
                <v:path arrowok="t"/>
                <v:stroke dashstyle="dash"/>
              </v:shape>
            </v:group>
            <v:group style="position:absolute;left:6337;top:-4344;width:11;height:2" coordorigin="6337,-4344" coordsize="11,2">
              <v:shape style="position:absolute;left:6337;top:-4344;width:11;height:2" coordorigin="6337,-4344" coordsize="11,0" path="m6337,-4344l6348,-4344e" filled="f" stroked="t" strokeweight=".551527pt" strokecolor="#000000">
                <v:path arrowok="t"/>
              </v:shape>
            </v:group>
            <v:group style="position:absolute;left:6337;top:-4344;width:11;height:2" coordorigin="6337,-4344" coordsize="11,2">
              <v:shape style="position:absolute;left:6337;top:-4344;width:11;height:2" coordorigin="6337,-4344" coordsize="11,0" path="m6337,-4344l6348,-4344e" filled="f" stroked="t" strokeweight=".551527pt" strokecolor="#000000">
                <v:path arrowok="t"/>
              </v:shape>
            </v:group>
            <v:group style="position:absolute;left:6796;top:-4350;width:2;height:3781" coordorigin="6796,-4350" coordsize="2,3781">
              <v:shape style="position:absolute;left:6796;top:-4350;width:2;height:3781" coordorigin="6796,-4350" coordsize="0,3781" path="m6796,-4350l6796,-569e" filled="f" stroked="t" strokeweight=".127638pt" strokecolor="#000000">
                <v:path arrowok="t"/>
                <v:stroke dashstyle="dash"/>
              </v:shape>
            </v:group>
            <v:group style="position:absolute;left:6801;top:-4344;width:11;height:2" coordorigin="6801,-4344" coordsize="11,2">
              <v:shape style="position:absolute;left:6801;top:-4344;width:11;height:2" coordorigin="6801,-4344" coordsize="11,0" path="m6801,-4344l6812,-4344e" filled="f" stroked="t" strokeweight=".551527pt" strokecolor="#000000">
                <v:path arrowok="t"/>
              </v:shape>
            </v:group>
            <v:group style="position:absolute;left:6801;top:-4344;width:11;height:2" coordorigin="6801,-4344" coordsize="11,2">
              <v:shape style="position:absolute;left:6801;top:-4344;width:11;height:2" coordorigin="6801,-4344" coordsize="11,0" path="m6801,-4344l6812,-4344e" filled="f" stroked="t" strokeweight=".551527pt" strokecolor="#000000">
                <v:path arrowok="t"/>
              </v:shape>
            </v:group>
            <v:group style="position:absolute;left:7270;top:-4350;width:2;height:3781" coordorigin="7270,-4350" coordsize="2,3781">
              <v:shape style="position:absolute;left:7270;top:-4350;width:2;height:3781" coordorigin="7270,-4350" coordsize="0,3781" path="m7270,-4350l7270,-569e" filled="f" stroked="t" strokeweight=".127642pt" strokecolor="#000000">
                <v:path arrowok="t"/>
                <v:stroke dashstyle="dash"/>
              </v:shape>
            </v:group>
            <v:group style="position:absolute;left:7275;top:-4344;width:11;height:2" coordorigin="7275,-4344" coordsize="11,2">
              <v:shape style="position:absolute;left:7275;top:-4344;width:11;height:2" coordorigin="7275,-4344" coordsize="11,0" path="m7275,-4344l7286,-4344e" filled="f" stroked="t" strokeweight=".551527pt" strokecolor="#000000">
                <v:path arrowok="t"/>
              </v:shape>
            </v:group>
            <v:group style="position:absolute;left:7275;top:-4344;width:11;height:2" coordorigin="7275,-4344" coordsize="11,2">
              <v:shape style="position:absolute;left:7275;top:-4344;width:11;height:2" coordorigin="7275,-4344" coordsize="11,0" path="m7275,-4344l7286,-4344e" filled="f" stroked="t" strokeweight=".551527pt" strokecolor="#000000">
                <v:path arrowok="t"/>
              </v:shape>
            </v:group>
            <v:group style="position:absolute;left:2589;top:-569;width:4681;height:2" coordorigin="2589,-569" coordsize="4681,2">
              <v:shape style="position:absolute;left:2589;top:-569;width:4681;height:2" coordorigin="2589,-569" coordsize="4681,0" path="m2589,-569l7270,-569e" filled="f" stroked="t" strokeweight=".131120pt" strokecolor="#000000">
                <v:path arrowok="t"/>
                <v:stroke dashstyle="dash"/>
              </v:shape>
            </v:group>
            <v:group style="position:absolute;left:7275;top:-563;width:11;height:2" coordorigin="7275,-563" coordsize="11,2">
              <v:shape style="position:absolute;left:7275;top:-563;width:11;height:2" coordorigin="7275,-563" coordsize="11,0" path="m7275,-563l7286,-563e" filled="f" stroked="t" strokeweight=".551527pt" strokecolor="#000000">
                <v:path arrowok="t"/>
              </v:shape>
            </v:group>
            <v:group style="position:absolute;left:7275;top:-563;width:11;height:2" coordorigin="7275,-563" coordsize="11,2">
              <v:shape style="position:absolute;left:7275;top:-563;width:11;height:2" coordorigin="7275,-563" coordsize="11,0" path="m7275,-563l7286,-563e" filled="f" stroked="t" strokeweight=".551527pt" strokecolor="#000000">
                <v:path arrowok="t"/>
              </v:shape>
            </v:group>
            <v:group style="position:absolute;left:2589;top:-956;width:4681;height:2" coordorigin="2589,-956" coordsize="4681,2">
              <v:shape style="position:absolute;left:2589;top:-956;width:4681;height:2" coordorigin="2589,-956" coordsize="4681,0" path="m2589,-956l7270,-956e" filled="f" stroked="t" strokeweight=".131103pt" strokecolor="#000000">
                <v:path arrowok="t"/>
                <v:stroke dashstyle="dash"/>
              </v:shape>
            </v:group>
            <v:group style="position:absolute;left:7275;top:-950;width:11;height:2" coordorigin="7275,-950" coordsize="11,2">
              <v:shape style="position:absolute;left:7275;top:-950;width:11;height:2" coordorigin="7275,-950" coordsize="11,0" path="m7275,-950l7286,-950e" filled="f" stroked="t" strokeweight=".551527pt" strokecolor="#000000">
                <v:path arrowok="t"/>
              </v:shape>
            </v:group>
            <v:group style="position:absolute;left:7275;top:-950;width:11;height:2" coordorigin="7275,-950" coordsize="11,2">
              <v:shape style="position:absolute;left:7275;top:-950;width:11;height:2" coordorigin="7275,-950" coordsize="11,0" path="m7275,-950l7286,-950e" filled="f" stroked="t" strokeweight=".551527pt" strokecolor="#000000">
                <v:path arrowok="t"/>
              </v:shape>
            </v:group>
            <v:group style="position:absolute;left:2589;top:-1332;width:4681;height:2" coordorigin="2589,-1332" coordsize="4681,2">
              <v:shape style="position:absolute;left:2589;top:-1332;width:4681;height:2" coordorigin="2589,-1332" coordsize="4681,0" path="m2589,-1332l7270,-1332e" filled="f" stroked="t" strokeweight=".131103pt" strokecolor="#000000">
                <v:path arrowok="t"/>
                <v:stroke dashstyle="dash"/>
              </v:shape>
            </v:group>
            <v:group style="position:absolute;left:7275;top:-1326;width:11;height:2" coordorigin="7275,-1326" coordsize="11,2">
              <v:shape style="position:absolute;left:7275;top:-1326;width:11;height:2" coordorigin="7275,-1326" coordsize="11,0" path="m7275,-1326l7286,-1326e" filled="f" stroked="t" strokeweight=".551527pt" strokecolor="#000000">
                <v:path arrowok="t"/>
              </v:shape>
            </v:group>
            <v:group style="position:absolute;left:7275;top:-1326;width:11;height:2" coordorigin="7275,-1326" coordsize="11,2">
              <v:shape style="position:absolute;left:7275;top:-1326;width:11;height:2" coordorigin="7275,-1326" coordsize="11,0" path="m7275,-1326l7286,-1326e" filled="f" stroked="t" strokeweight=".551527pt" strokecolor="#000000">
                <v:path arrowok="t"/>
              </v:shape>
            </v:group>
            <v:group style="position:absolute;left:2589;top:-1708;width:4681;height:2" coordorigin="2589,-1708" coordsize="4681,2">
              <v:shape style="position:absolute;left:2589;top:-1708;width:4681;height:2" coordorigin="2589,-1708" coordsize="4681,0" path="m2589,-1708l7270,-1708e" filled="f" stroked="t" strokeweight=".131103pt" strokecolor="#000000">
                <v:path arrowok="t"/>
                <v:stroke dashstyle="dash"/>
              </v:shape>
            </v:group>
            <v:group style="position:absolute;left:7275;top:-1702;width:11;height:2" coordorigin="7275,-1702" coordsize="11,2">
              <v:shape style="position:absolute;left:7275;top:-1702;width:11;height:2" coordorigin="7275,-1702" coordsize="11,0" path="m7275,-1702l7286,-1702e" filled="f" stroked="t" strokeweight=".551527pt" strokecolor="#000000">
                <v:path arrowok="t"/>
              </v:shape>
            </v:group>
            <v:group style="position:absolute;left:7275;top:-1702;width:11;height:2" coordorigin="7275,-1702" coordsize="11,2">
              <v:shape style="position:absolute;left:7275;top:-1702;width:11;height:2" coordorigin="7275,-1702" coordsize="11,0" path="m7275,-1702l7286,-1702e" filled="f" stroked="t" strokeweight=".551527pt" strokecolor="#000000">
                <v:path arrowok="t"/>
              </v:shape>
            </v:group>
            <v:group style="position:absolute;left:2589;top:-2083;width:4681;height:2" coordorigin="2589,-2083" coordsize="4681,2">
              <v:shape style="position:absolute;left:2589;top:-2083;width:4681;height:2" coordorigin="2589,-2083" coordsize="4681,0" path="m2589,-2083l7270,-2083e" filled="f" stroked="t" strokeweight=".131103pt" strokecolor="#000000">
                <v:path arrowok="t"/>
                <v:stroke dashstyle="dash"/>
              </v:shape>
            </v:group>
            <v:group style="position:absolute;left:7275;top:-2078;width:11;height:2" coordorigin="7275,-2078" coordsize="11,2">
              <v:shape style="position:absolute;left:7275;top:-2078;width:11;height:2" coordorigin="7275,-2078" coordsize="11,0" path="m7275,-2078l7286,-2078e" filled="f" stroked="t" strokeweight=".551527pt" strokecolor="#000000">
                <v:path arrowok="t"/>
              </v:shape>
            </v:group>
            <v:group style="position:absolute;left:7275;top:-2078;width:11;height:2" coordorigin="7275,-2078" coordsize="11,2">
              <v:shape style="position:absolute;left:7275;top:-2078;width:11;height:2" coordorigin="7275,-2078" coordsize="11,0" path="m7275,-2078l7286,-2078e" filled="f" stroked="t" strokeweight=".551527pt" strokecolor="#000000">
                <v:path arrowok="t"/>
              </v:shape>
            </v:group>
            <v:group style="position:absolute;left:2589;top:-2460;width:4681;height:2" coordorigin="2589,-2460" coordsize="4681,2">
              <v:shape style="position:absolute;left:2589;top:-2460;width:4681;height:2" coordorigin="2589,-2460" coordsize="4681,0" path="m2589,-2460l7270,-2460e" filled="f" stroked="t" strokeweight=".131103pt" strokecolor="#000000">
                <v:path arrowok="t"/>
                <v:stroke dashstyle="dash"/>
              </v:shape>
            </v:group>
            <v:group style="position:absolute;left:7275;top:-2454;width:11;height:2" coordorigin="7275,-2454" coordsize="11,2">
              <v:shape style="position:absolute;left:7275;top:-2454;width:11;height:2" coordorigin="7275,-2454" coordsize="11,0" path="m7275,-2454l7286,-2454e" filled="f" stroked="t" strokeweight=".551527pt" strokecolor="#000000">
                <v:path arrowok="t"/>
              </v:shape>
            </v:group>
            <v:group style="position:absolute;left:7275;top:-2454;width:11;height:2" coordorigin="7275,-2454" coordsize="11,2">
              <v:shape style="position:absolute;left:7275;top:-2454;width:11;height:2" coordorigin="7275,-2454" coordsize="11,0" path="m7275,-2454l7286,-2454e" filled="f" stroked="t" strokeweight=".551527pt" strokecolor="#000000">
                <v:path arrowok="t"/>
              </v:shape>
            </v:group>
            <v:group style="position:absolute;left:2589;top:-2846;width:4681;height:2" coordorigin="2589,-2846" coordsize="4681,2">
              <v:shape style="position:absolute;left:2589;top:-2846;width:4681;height:2" coordorigin="2589,-2846" coordsize="4681,0" path="m2589,-2846l7270,-2846e" filled="f" stroked="t" strokeweight=".131103pt" strokecolor="#000000">
                <v:path arrowok="t"/>
                <v:stroke dashstyle="dash"/>
              </v:shape>
            </v:group>
            <v:group style="position:absolute;left:7275;top:-2841;width:11;height:2" coordorigin="7275,-2841" coordsize="11,2">
              <v:shape style="position:absolute;left:7275;top:-2841;width:11;height:2" coordorigin="7275,-2841" coordsize="11,0" path="m7275,-2841l7286,-2841e" filled="f" stroked="t" strokeweight=".551527pt" strokecolor="#000000">
                <v:path arrowok="t"/>
              </v:shape>
            </v:group>
            <v:group style="position:absolute;left:7275;top:-2841;width:11;height:2" coordorigin="7275,-2841" coordsize="11,2">
              <v:shape style="position:absolute;left:7275;top:-2841;width:11;height:2" coordorigin="7275,-2841" coordsize="11,0" path="m7275,-2841l7286,-2841e" filled="f" stroked="t" strokeweight=".551527pt" strokecolor="#000000">
                <v:path arrowok="t"/>
              </v:shape>
            </v:group>
            <v:group style="position:absolute;left:2589;top:-3222;width:4681;height:2" coordorigin="2589,-3222" coordsize="4681,2">
              <v:shape style="position:absolute;left:2589;top:-3222;width:4681;height:2" coordorigin="2589,-3222" coordsize="4681,0" path="m2589,-3222l7270,-3222e" filled="f" stroked="t" strokeweight=".131103pt" strokecolor="#000000">
                <v:path arrowok="t"/>
                <v:stroke dashstyle="dash"/>
              </v:shape>
            </v:group>
            <v:group style="position:absolute;left:7275;top:-3216;width:11;height:2" coordorigin="7275,-3216" coordsize="11,2">
              <v:shape style="position:absolute;left:7275;top:-3216;width:11;height:2" coordorigin="7275,-3216" coordsize="11,0" path="m7275,-3216l7286,-3216e" filled="f" stroked="t" strokeweight=".551527pt" strokecolor="#000000">
                <v:path arrowok="t"/>
              </v:shape>
            </v:group>
            <v:group style="position:absolute;left:7275;top:-3216;width:11;height:2" coordorigin="7275,-3216" coordsize="11,2">
              <v:shape style="position:absolute;left:7275;top:-3216;width:11;height:2" coordorigin="7275,-3216" coordsize="11,0" path="m7275,-3216l7286,-3216e" filled="f" stroked="t" strokeweight=".551527pt" strokecolor="#000000">
                <v:path arrowok="t"/>
              </v:shape>
            </v:group>
            <v:group style="position:absolute;left:2589;top:-3598;width:4681;height:2" coordorigin="2589,-3598" coordsize="4681,2">
              <v:shape style="position:absolute;left:2589;top:-3598;width:4681;height:2" coordorigin="2589,-3598" coordsize="4681,0" path="m2589,-3598l7270,-3598e" filled="f" stroked="t" strokeweight=".131103pt" strokecolor="#000000">
                <v:path arrowok="t"/>
                <v:stroke dashstyle="dash"/>
              </v:shape>
            </v:group>
            <v:group style="position:absolute;left:7275;top:-3592;width:11;height:2" coordorigin="7275,-3592" coordsize="11,2">
              <v:shape style="position:absolute;left:7275;top:-3592;width:11;height:2" coordorigin="7275,-3592" coordsize="11,0" path="m7275,-3592l7286,-3592e" filled="f" stroked="t" strokeweight=".551527pt" strokecolor="#000000">
                <v:path arrowok="t"/>
              </v:shape>
            </v:group>
            <v:group style="position:absolute;left:7275;top:-3592;width:11;height:2" coordorigin="7275,-3592" coordsize="11,2">
              <v:shape style="position:absolute;left:7275;top:-3592;width:11;height:2" coordorigin="7275,-3592" coordsize="11,0" path="m7275,-3592l7286,-3592e" filled="f" stroked="t" strokeweight=".551527pt" strokecolor="#000000">
                <v:path arrowok="t"/>
              </v:shape>
            </v:group>
            <v:group style="position:absolute;left:2589;top:-3974;width:4681;height:2" coordorigin="2589,-3974" coordsize="4681,2">
              <v:shape style="position:absolute;left:2589;top:-3974;width:4681;height:2" coordorigin="2589,-3974" coordsize="4681,0" path="m2589,-3974l7270,-3974e" filled="f" stroked="t" strokeweight=".131103pt" strokecolor="#000000">
                <v:path arrowok="t"/>
                <v:stroke dashstyle="dash"/>
              </v:shape>
            </v:group>
            <v:group style="position:absolute;left:7275;top:-3968;width:11;height:2" coordorigin="7275,-3968" coordsize="11,2">
              <v:shape style="position:absolute;left:7275;top:-3968;width:11;height:2" coordorigin="7275,-3968" coordsize="11,0" path="m7275,-3968l7286,-3968e" filled="f" stroked="t" strokeweight=".551527pt" strokecolor="#000000">
                <v:path arrowok="t"/>
              </v:shape>
            </v:group>
            <v:group style="position:absolute;left:7275;top:-3968;width:11;height:2" coordorigin="7275,-3968" coordsize="11,2">
              <v:shape style="position:absolute;left:7275;top:-3968;width:11;height:2" coordorigin="7275,-3968" coordsize="11,0" path="m7275,-3968l7286,-3968e" filled="f" stroked="t" strokeweight=".551527pt" strokecolor="#000000">
                <v:path arrowok="t"/>
              </v:shape>
            </v:group>
            <v:group style="position:absolute;left:2589;top:-4350;width:2;height:2" coordorigin="2589,-4350" coordsize="2,2">
              <v:shape style="position:absolute;left:2589;top:-4350;width:2;height:2" coordorigin="2589,-4350" coordsize="0,0" path="m2589,-4350l2589,-4350e" filled="f" stroked="t" strokeweight=".131098pt" strokecolor="#000000">
                <v:path arrowok="t"/>
                <v:stroke dashstyle="dash"/>
              </v:shape>
            </v:group>
            <v:group style="position:absolute;left:3053;top:-4350;width:2;height:2" coordorigin="3053,-4350" coordsize="2,2">
              <v:shape style="position:absolute;left:3053;top:-4350;width:2;height:2" coordorigin="3053,-4350" coordsize="0,0" path="m3053,-4350l3053,-4350e" filled="f" stroked="t" strokeweight=".131098pt" strokecolor="#000000">
                <v:path arrowok="t"/>
                <v:stroke dashstyle="dash"/>
              </v:shape>
            </v:group>
            <v:group style="position:absolute;left:3516;top:-4350;width:2;height:2" coordorigin="3516,-4350" coordsize="2,2">
              <v:shape style="position:absolute;left:3516;top:-4350;width:2;height:2" coordorigin="3516,-4350" coordsize="0,0" path="m3516,-4350l3516,-4350e" filled="f" stroked="t" strokeweight=".131098pt" strokecolor="#000000">
                <v:path arrowok="t"/>
                <v:stroke dashstyle="dash"/>
              </v:shape>
            </v:group>
            <v:group style="position:absolute;left:3991;top:-4350;width:2;height:2" coordorigin="3991,-4350" coordsize="2,2">
              <v:shape style="position:absolute;left:3991;top:-4350;width:2;height:2" coordorigin="3991,-4350" coordsize="0,0" path="m3991,-4350l3991,-4350e" filled="f" stroked="t" strokeweight=".131098pt" strokecolor="#000000">
                <v:path arrowok="t"/>
                <v:stroke dashstyle="dash"/>
              </v:shape>
            </v:group>
            <v:group style="position:absolute;left:4455;top:-4350;width:2;height:2" coordorigin="4455,-4350" coordsize="2,2">
              <v:shape style="position:absolute;left:4455;top:-4350;width:2;height:2" coordorigin="4455,-4350" coordsize="0,0" path="m4455,-4350l4455,-4350e" filled="f" stroked="t" strokeweight=".131098pt" strokecolor="#000000">
                <v:path arrowok="t"/>
                <v:stroke dashstyle="dash"/>
              </v:shape>
            </v:group>
            <v:group style="position:absolute;left:4929;top:-4350;width:2;height:2" coordorigin="4929,-4350" coordsize="2,2">
              <v:shape style="position:absolute;left:4929;top:-4350;width:2;height:2" coordorigin="4929,-4350" coordsize="0,0" path="m4929,-4350l4929,-4350e" filled="f" stroked="t" strokeweight=".131098pt" strokecolor="#000000">
                <v:path arrowok="t"/>
                <v:stroke dashstyle="dash"/>
              </v:shape>
            </v:group>
            <v:group style="position:absolute;left:5393;top:-4350;width:2;height:2" coordorigin="5393,-4350" coordsize="2,2">
              <v:shape style="position:absolute;left:5393;top:-4350;width:2;height:2" coordorigin="5393,-4350" coordsize="0,0" path="m5393,-4350l5393,-4350e" filled="f" stroked="t" strokeweight=".131098pt" strokecolor="#000000">
                <v:path arrowok="t"/>
                <v:stroke dashstyle="dash"/>
              </v:shape>
            </v:group>
            <v:group style="position:absolute;left:5857;top:-4350;width:2;height:2" coordorigin="5857,-4350" coordsize="2,2">
              <v:shape style="position:absolute;left:5857;top:-4350;width:2;height:2" coordorigin="5857,-4350" coordsize="0,0" path="m5857,-4350l5857,-4350e" filled="f" stroked="t" strokeweight=".131098pt" strokecolor="#000000">
                <v:path arrowok="t"/>
                <v:stroke dashstyle="dash"/>
              </v:shape>
            </v:group>
            <v:group style="position:absolute;left:6332;top:-4350;width:2;height:2" coordorigin="6332,-4350" coordsize="2,2">
              <v:shape style="position:absolute;left:6332;top:-4350;width:2;height:2" coordorigin="6332,-4350" coordsize="0,0" path="m6332,-4350l6332,-4350e" filled="f" stroked="t" strokeweight=".131098pt" strokecolor="#000000">
                <v:path arrowok="t"/>
                <v:stroke dashstyle="dash"/>
              </v:shape>
            </v:group>
            <v:group style="position:absolute;left:6796;top:-4350;width:2;height:2" coordorigin="6796,-4350" coordsize="2,2">
              <v:shape style="position:absolute;left:6796;top:-4350;width:2;height:2" coordorigin="6796,-4350" coordsize="0,0" path="m6796,-4350l6796,-4350e" filled="f" stroked="t" strokeweight=".131098pt" strokecolor="#000000">
                <v:path arrowok="t"/>
                <v:stroke dashstyle="dash"/>
              </v:shape>
            </v:group>
            <v:group style="position:absolute;left:7270;top:-4350;width:2;height:2" coordorigin="7270,-4350" coordsize="2,2">
              <v:shape style="position:absolute;left:7270;top:-4350;width:2;height:2" coordorigin="7270,-4350" coordsize="0,0" path="m7270,-4350l7270,-4350e" filled="f" stroked="t" strokeweight=".131098pt" strokecolor="#000000">
                <v:path arrowok="t"/>
                <v:stroke dashstyle="dash"/>
              </v:shape>
            </v:group>
            <v:group style="position:absolute;left:2589;top:-4350;width:4681;height:2" coordorigin="2589,-4350" coordsize="4681,2">
              <v:shape style="position:absolute;left:2589;top:-4350;width:4681;height:2" coordorigin="2589,-4350" coordsize="4681,0" path="m2589,-4350l7270,-4350e" filled="f" stroked="t" strokeweight=".131114pt" strokecolor="#000000">
                <v:path arrowok="t"/>
                <v:stroke dashstyle="dash"/>
              </v:shape>
            </v:group>
            <v:group style="position:absolute;left:7275;top:-4344;width:11;height:2" coordorigin="7275,-4344" coordsize="11,2">
              <v:shape style="position:absolute;left:7275;top:-4344;width:11;height:2" coordorigin="7275,-4344" coordsize="11,0" path="m7275,-4344l7286,-4344e" filled="f" stroked="t" strokeweight=".551527pt" strokecolor="#000000">
                <v:path arrowok="t"/>
              </v:shape>
            </v:group>
            <v:group style="position:absolute;left:7275;top:-4344;width:11;height:2" coordorigin="7275,-4344" coordsize="11,2">
              <v:shape style="position:absolute;left:7275;top:-4344;width:11;height:2" coordorigin="7275,-4344" coordsize="11,0" path="m7275,-4344l7286,-4344e" filled="f" stroked="t" strokeweight=".551527pt" strokecolor="#000000">
                <v:path arrowok="t"/>
              </v:shape>
            </v:group>
            <v:group style="position:absolute;left:7275;top:-4344;width:11;height:2" coordorigin="7275,-4344" coordsize="11,2">
              <v:shape style="position:absolute;left:7275;top:-4344;width:11;height:2" coordorigin="7275,-4344" coordsize="11,0" path="m7275,-4344l7286,-4344e" filled="f" stroked="t" strokeweight=".551527pt" strokecolor="#000000">
                <v:path arrowok="t"/>
              </v:shape>
            </v:group>
            <v:group style="position:absolute;left:7275;top:-563;width:11;height:2" coordorigin="7275,-563" coordsize="11,2">
              <v:shape style="position:absolute;left:7275;top:-563;width:11;height:2" coordorigin="7275,-563" coordsize="11,0" path="m7275,-563l7286,-563e" filled="f" stroked="t" strokeweight=".551527pt" strokecolor="#000000">
                <v:path arrowok="t"/>
              </v:shape>
            </v:group>
            <v:group style="position:absolute;left:7275;top:-4344;width:11;height:2" coordorigin="7275,-4344" coordsize="11,2">
              <v:shape style="position:absolute;left:7275;top:-4344;width:11;height:2" coordorigin="7275,-4344" coordsize="11,0" path="m7275,-4344l7286,-4344e" filled="f" stroked="t" strokeweight=".551527pt" strokecolor="#000000">
                <v:path arrowok="t"/>
              </v:shape>
            </v:group>
            <v:group style="position:absolute;left:2594;top:-4344;width:11;height:2" coordorigin="2594,-4344" coordsize="11,2">
              <v:shape style="position:absolute;left:2594;top:-4344;width:11;height:2" coordorigin="2594,-4344" coordsize="11,0" path="m2594,-4344l2605,-4344e" filled="f" stroked="t" strokeweight=".551527pt" strokecolor="#000000">
                <v:path arrowok="t"/>
              </v:shape>
            </v:group>
            <v:group style="position:absolute;left:7275;top:-563;width:11;height:2" coordorigin="7275,-563" coordsize="11,2">
              <v:shape style="position:absolute;left:7275;top:-563;width:11;height:2" coordorigin="7275,-563" coordsize="11,0" path="m7275,-563l7286,-563e" filled="f" stroked="t" strokeweight=".551527pt" strokecolor="#000000">
                <v:path arrowok="t"/>
              </v:shape>
            </v:group>
            <v:group style="position:absolute;left:2594;top:-4344;width:11;height:2" coordorigin="2594,-4344" coordsize="11,2">
              <v:shape style="position:absolute;left:2594;top:-4344;width:11;height:2" coordorigin="2594,-4344" coordsize="11,0" path="m2594,-4344l2605,-4344e" filled="f" stroked="t" strokeweight=".551527pt" strokecolor="#000000">
                <v:path arrowok="t"/>
              </v:shape>
            </v:group>
            <v:group style="position:absolute;left:2594;top:-618;width:11;height:2" coordorigin="2594,-618" coordsize="11,2">
              <v:shape style="position:absolute;left:2594;top:-618;width:11;height:2" coordorigin="2594,-618" coordsize="11,0" path="m2594,-618l2605,-618e" filled="f" stroked="t" strokeweight=".551527pt" strokecolor="#000000">
                <v:path arrowok="t"/>
              </v:shape>
            </v:group>
            <v:group style="position:absolute;left:2594;top:-4300;width:11;height:2" coordorigin="2594,-4300" coordsize="11,2">
              <v:shape style="position:absolute;left:2594;top:-4300;width:11;height:2" coordorigin="2594,-4300" coordsize="11,0" path="m2594,-4300l2605,-4300e" filled="f" stroked="t" strokeweight=".551527pt" strokecolor="#000000">
                <v:path arrowok="t"/>
              </v:shape>
            </v:group>
            <v:group style="position:absolute;left:3058;top:-618;width:11;height:2" coordorigin="3058,-618" coordsize="11,2">
              <v:shape style="position:absolute;left:3058;top:-618;width:11;height:2" coordorigin="3058,-618" coordsize="11,0" path="m3058,-618l3069,-618e" filled="f" stroked="t" strokeweight=".551527pt" strokecolor="#000000">
                <v:path arrowok="t"/>
              </v:shape>
            </v:group>
            <v:group style="position:absolute;left:3058;top:-4300;width:11;height:2" coordorigin="3058,-4300" coordsize="11,2">
              <v:shape style="position:absolute;left:3058;top:-4300;width:11;height:2" coordorigin="3058,-4300" coordsize="11,0" path="m3058,-4300l3069,-4300e" filled="f" stroked="t" strokeweight=".551527pt" strokecolor="#000000">
                <v:path arrowok="t"/>
              </v:shape>
            </v:group>
            <v:group style="position:absolute;left:3522;top:-618;width:11;height:2" coordorigin="3522,-618" coordsize="11,2">
              <v:shape style="position:absolute;left:3522;top:-618;width:11;height:2" coordorigin="3522,-618" coordsize="11,0" path="m3522,-618l3533,-618e" filled="f" stroked="t" strokeweight=".551527pt" strokecolor="#000000">
                <v:path arrowok="t"/>
              </v:shape>
            </v:group>
            <v:group style="position:absolute;left:3522;top:-4300;width:11;height:2" coordorigin="3522,-4300" coordsize="11,2">
              <v:shape style="position:absolute;left:3522;top:-4300;width:11;height:2" coordorigin="3522,-4300" coordsize="11,0" path="m3522,-4300l3533,-4300e" filled="f" stroked="t" strokeweight=".551527pt" strokecolor="#000000">
                <v:path arrowok="t"/>
              </v:shape>
            </v:group>
            <v:group style="position:absolute;left:3997;top:-618;width:11;height:2" coordorigin="3997,-618" coordsize="11,2">
              <v:shape style="position:absolute;left:3997;top:-618;width:11;height:2" coordorigin="3997,-618" coordsize="11,0" path="m3997,-618l4007,-618e" filled="f" stroked="t" strokeweight=".551527pt" strokecolor="#000000">
                <v:path arrowok="t"/>
              </v:shape>
              <v:shape style="position:absolute;left:2982;top:-4306;width:3667;height:3543" type="#_x0000_t75">
                <v:imagedata r:id="rId34" o:title=""/>
              </v:shape>
            </v:group>
            <v:group style="position:absolute;left:4460;top:-618;width:11;height:2" coordorigin="4460,-618" coordsize="11,2">
              <v:shape style="position:absolute;left:4460;top:-618;width:11;height:2" coordorigin="4460,-618" coordsize="11,0" path="m4460,-618l4471,-618e" filled="f" stroked="t" strokeweight=".551527pt" strokecolor="#000000">
                <v:path arrowok="t"/>
              </v:shape>
            </v:group>
            <v:group style="position:absolute;left:4935;top:-618;width:11;height:2" coordorigin="4935,-618" coordsize="11,2">
              <v:shape style="position:absolute;left:4935;top:-618;width:11;height:2" coordorigin="4935,-618" coordsize="11,0" path="m4935,-618l4945,-618e" filled="f" stroked="t" strokeweight=".551527pt" strokecolor="#000000">
                <v:path arrowok="t"/>
              </v:shape>
            </v:group>
            <v:group style="position:absolute;left:5399;top:-618;width:11;height:2" coordorigin="5399,-618" coordsize="11,2">
              <v:shape style="position:absolute;left:5399;top:-618;width:11;height:2" coordorigin="5399,-618" coordsize="11,0" path="m5399,-618l5409,-618e" filled="f" stroked="t" strokeweight=".551527pt" strokecolor="#000000">
                <v:path arrowok="t"/>
              </v:shape>
            </v:group>
            <v:group style="position:absolute;left:5399;top:-4300;width:11;height:2" coordorigin="5399,-4300" coordsize="11,2">
              <v:shape style="position:absolute;left:5399;top:-4300;width:11;height:2" coordorigin="5399,-4300" coordsize="11,0" path="m5399,-4300l5409,-4300e" filled="f" stroked="t" strokeweight=".551527pt" strokecolor="#000000">
                <v:path arrowok="t"/>
              </v:shape>
            </v:group>
            <v:group style="position:absolute;left:5863;top:-618;width:11;height:2" coordorigin="5863,-618" coordsize="11,2">
              <v:shape style="position:absolute;left:5863;top:-618;width:11;height:2" coordorigin="5863,-618" coordsize="11,0" path="m5863,-618l5873,-618e" filled="f" stroked="t" strokeweight=".551527pt" strokecolor="#000000">
                <v:path arrowok="t"/>
              </v:shape>
            </v:group>
            <v:group style="position:absolute;left:5863;top:-4300;width:11;height:2" coordorigin="5863,-4300" coordsize="11,2">
              <v:shape style="position:absolute;left:5863;top:-4300;width:11;height:2" coordorigin="5863,-4300" coordsize="11,0" path="m5863,-4300l5873,-4300e" filled="f" stroked="t" strokeweight=".551527pt" strokecolor="#000000">
                <v:path arrowok="t"/>
              </v:shape>
            </v:group>
            <v:group style="position:absolute;left:6337;top:-618;width:11;height:2" coordorigin="6337,-618" coordsize="11,2">
              <v:shape style="position:absolute;left:6337;top:-618;width:11;height:2" coordorigin="6337,-618" coordsize="11,0" path="m6337,-618l6348,-618e" filled="f" stroked="t" strokeweight=".551527pt" strokecolor="#000000">
                <v:path arrowok="t"/>
              </v:shape>
            </v:group>
            <v:group style="position:absolute;left:6337;top:-4300;width:11;height:2" coordorigin="6337,-4300" coordsize="11,2">
              <v:shape style="position:absolute;left:6337;top:-4300;width:11;height:2" coordorigin="6337,-4300" coordsize="11,0" path="m6337,-4300l6348,-4300e" filled="f" stroked="t" strokeweight=".551527pt" strokecolor="#000000">
                <v:path arrowok="t"/>
              </v:shape>
            </v:group>
            <v:group style="position:absolute;left:6801;top:-618;width:11;height:2" coordorigin="6801,-618" coordsize="11,2">
              <v:shape style="position:absolute;left:6801;top:-618;width:11;height:2" coordorigin="6801,-618" coordsize="11,0" path="m6801,-618l6812,-618e" filled="f" stroked="t" strokeweight=".551527pt" strokecolor="#000000">
                <v:path arrowok="t"/>
              </v:shape>
            </v:group>
            <v:group style="position:absolute;left:6801;top:-4300;width:11;height:2" coordorigin="6801,-4300" coordsize="11,2">
              <v:shape style="position:absolute;left:6801;top:-4300;width:11;height:2" coordorigin="6801,-4300" coordsize="11,0" path="m6801,-4300l6812,-4300e" filled="f" stroked="t" strokeweight=".551527pt" strokecolor="#000000">
                <v:path arrowok="t"/>
              </v:shape>
            </v:group>
            <v:group style="position:absolute;left:7275;top:-618;width:11;height:2" coordorigin="7275,-618" coordsize="11,2">
              <v:shape style="position:absolute;left:7275;top:-618;width:11;height:2" coordorigin="7275,-618" coordsize="11,0" path="m7275,-618l7286,-618e" filled="f" stroked="t" strokeweight=".551527pt" strokecolor="#000000">
                <v:path arrowok="t"/>
              </v:shape>
            </v:group>
            <v:group style="position:absolute;left:7275;top:-4300;width:11;height:2" coordorigin="7275,-4300" coordsize="11,2">
              <v:shape style="position:absolute;left:7275;top:-4300;width:11;height:2" coordorigin="7275,-4300" coordsize="11,0" path="m7275,-4300l7286,-4300e" filled="f" stroked="t" strokeweight=".551527pt" strokecolor="#000000">
                <v:path arrowok="t"/>
              </v:shape>
            </v:group>
            <v:group style="position:absolute;left:2637;top:-563;width:11;height:2" coordorigin="2637,-563" coordsize="11,2">
              <v:shape style="position:absolute;left:2637;top:-563;width:11;height:2" coordorigin="2637,-563" coordsize="11,0" path="m2637,-563l2648,-563e" filled="f" stroked="t" strokeweight=".551527pt" strokecolor="#000000">
                <v:path arrowok="t"/>
              </v:shape>
            </v:group>
            <v:group style="position:absolute;left:7221;top:-563;width:11;height:2" coordorigin="7221,-563" coordsize="11,2">
              <v:shape style="position:absolute;left:7221;top:-563;width:11;height:2" coordorigin="7221,-563" coordsize="11,0" path="m7221,-563l7232,-563e" filled="f" stroked="t" strokeweight=".551527pt" strokecolor="#000000">
                <v:path arrowok="t"/>
              </v:shape>
            </v:group>
            <v:group style="position:absolute;left:2637;top:-950;width:11;height:2" coordorigin="2637,-950" coordsize="11,2">
              <v:shape style="position:absolute;left:2637;top:-950;width:11;height:2" coordorigin="2637,-950" coordsize="11,0" path="m2637,-950l2648,-950e" filled="f" stroked="t" strokeweight=".551527pt" strokecolor="#000000">
                <v:path arrowok="t"/>
              </v:shape>
            </v:group>
            <v:group style="position:absolute;left:7221;top:-950;width:11;height:2" coordorigin="7221,-950" coordsize="11,2">
              <v:shape style="position:absolute;left:7221;top:-950;width:11;height:2" coordorigin="7221,-950" coordsize="11,0" path="m7221,-950l7232,-950e" filled="f" stroked="t" strokeweight=".551527pt" strokecolor="#000000">
                <v:path arrowok="t"/>
              </v:shape>
            </v:group>
            <v:group style="position:absolute;left:2637;top:-1326;width:11;height:2" coordorigin="2637,-1326" coordsize="11,2">
              <v:shape style="position:absolute;left:2637;top:-1326;width:11;height:2" coordorigin="2637,-1326" coordsize="11,0" path="m2637,-1326l2648,-1326e" filled="f" stroked="t" strokeweight=".551527pt" strokecolor="#000000">
                <v:path arrowok="t"/>
              </v:shape>
            </v:group>
            <v:group style="position:absolute;left:7221;top:-1326;width:11;height:2" coordorigin="7221,-1326" coordsize="11,2">
              <v:shape style="position:absolute;left:7221;top:-1326;width:11;height:2" coordorigin="7221,-1326" coordsize="11,0" path="m7221,-1326l7232,-1326e" filled="f" stroked="t" strokeweight=".551527pt" strokecolor="#000000">
                <v:path arrowok="t"/>
              </v:shape>
            </v:group>
            <v:group style="position:absolute;left:2637;top:-1702;width:11;height:2" coordorigin="2637,-1702" coordsize="11,2">
              <v:shape style="position:absolute;left:2637;top:-1702;width:11;height:2" coordorigin="2637,-1702" coordsize="11,0" path="m2637,-1702l2648,-1702e" filled="f" stroked="t" strokeweight=".551527pt" strokecolor="#000000">
                <v:path arrowok="t"/>
              </v:shape>
            </v:group>
            <v:group style="position:absolute;left:7221;top:-1702;width:11;height:2" coordorigin="7221,-1702" coordsize="11,2">
              <v:shape style="position:absolute;left:7221;top:-1702;width:11;height:2" coordorigin="7221,-1702" coordsize="11,0" path="m7221,-1702l7232,-1702e" filled="f" stroked="t" strokeweight=".551527pt" strokecolor="#000000">
                <v:path arrowok="t"/>
              </v:shape>
            </v:group>
            <v:group style="position:absolute;left:2637;top:-2078;width:11;height:2" coordorigin="2637,-2078" coordsize="11,2">
              <v:shape style="position:absolute;left:2637;top:-2078;width:11;height:2" coordorigin="2637,-2078" coordsize="11,0" path="m2637,-2078l2648,-2078e" filled="f" stroked="t" strokeweight=".551527pt" strokecolor="#000000">
                <v:path arrowok="t"/>
              </v:shape>
            </v:group>
            <v:group style="position:absolute;left:7221;top:-2078;width:11;height:2" coordorigin="7221,-2078" coordsize="11,2">
              <v:shape style="position:absolute;left:7221;top:-2078;width:11;height:2" coordorigin="7221,-2078" coordsize="11,0" path="m7221,-2078l7232,-2078e" filled="f" stroked="t" strokeweight=".551527pt" strokecolor="#000000">
                <v:path arrowok="t"/>
              </v:shape>
            </v:group>
            <v:group style="position:absolute;left:2637;top:-2454;width:11;height:2" coordorigin="2637,-2454" coordsize="11,2">
              <v:shape style="position:absolute;left:2637;top:-2454;width:11;height:2" coordorigin="2637,-2454" coordsize="11,0" path="m2637,-2454l2648,-2454e" filled="f" stroked="t" strokeweight=".551527pt" strokecolor="#000000">
                <v:path arrowok="t"/>
              </v:shape>
            </v:group>
            <v:group style="position:absolute;left:7221;top:-2454;width:11;height:2" coordorigin="7221,-2454" coordsize="11,2">
              <v:shape style="position:absolute;left:7221;top:-2454;width:11;height:2" coordorigin="7221,-2454" coordsize="11,0" path="m7221,-2454l7232,-2454e" filled="f" stroked="t" strokeweight=".551527pt" strokecolor="#000000">
                <v:path arrowok="t"/>
              </v:shape>
            </v:group>
            <v:group style="position:absolute;left:2637;top:-2841;width:11;height:2" coordorigin="2637,-2841" coordsize="11,2">
              <v:shape style="position:absolute;left:2637;top:-2841;width:11;height:2" coordorigin="2637,-2841" coordsize="11,0" path="m2637,-2841l2648,-2841e" filled="f" stroked="t" strokeweight=".551527pt" strokecolor="#000000">
                <v:path arrowok="t"/>
              </v:shape>
            </v:group>
            <v:group style="position:absolute;left:7221;top:-2841;width:11;height:2" coordorigin="7221,-2841" coordsize="11,2">
              <v:shape style="position:absolute;left:7221;top:-2841;width:11;height:2" coordorigin="7221,-2841" coordsize="11,0" path="m7221,-2841l7232,-2841e" filled="f" stroked="t" strokeweight=".551527pt" strokecolor="#000000">
                <v:path arrowok="t"/>
              </v:shape>
            </v:group>
            <v:group style="position:absolute;left:2637;top:-3216;width:11;height:2" coordorigin="2637,-3216" coordsize="11,2">
              <v:shape style="position:absolute;left:2637;top:-3216;width:11;height:2" coordorigin="2637,-3216" coordsize="11,0" path="m2637,-3216l2648,-3216e" filled="f" stroked="t" strokeweight=".551527pt" strokecolor="#000000">
                <v:path arrowok="t"/>
              </v:shape>
            </v:group>
            <v:group style="position:absolute;left:7221;top:-3216;width:11;height:2" coordorigin="7221,-3216" coordsize="11,2">
              <v:shape style="position:absolute;left:7221;top:-3216;width:11;height:2" coordorigin="7221,-3216" coordsize="11,0" path="m7221,-3216l7232,-3216e" filled="f" stroked="t" strokeweight=".551527pt" strokecolor="#000000">
                <v:path arrowok="t"/>
              </v:shape>
            </v:group>
            <v:group style="position:absolute;left:2637;top:-3592;width:11;height:2" coordorigin="2637,-3592" coordsize="11,2">
              <v:shape style="position:absolute;left:2637;top:-3592;width:11;height:2" coordorigin="2637,-3592" coordsize="11,0" path="m2637,-3592l2648,-3592e" filled="f" stroked="t" strokeweight=".551527pt" strokecolor="#000000">
                <v:path arrowok="t"/>
              </v:shape>
            </v:group>
            <v:group style="position:absolute;left:7221;top:-3592;width:11;height:2" coordorigin="7221,-3592" coordsize="11,2">
              <v:shape style="position:absolute;left:7221;top:-3592;width:11;height:2" coordorigin="7221,-3592" coordsize="11,0" path="m7221,-3592l7232,-3592e" filled="f" stroked="t" strokeweight=".551527pt" strokecolor="#000000">
                <v:path arrowok="t"/>
              </v:shape>
            </v:group>
            <v:group style="position:absolute;left:2637;top:-3968;width:11;height:2" coordorigin="2637,-3968" coordsize="11,2">
              <v:shape style="position:absolute;left:2637;top:-3968;width:11;height:2" coordorigin="2637,-3968" coordsize="11,0" path="m2637,-3968l2648,-3968e" filled="f" stroked="t" strokeweight=".551527pt" strokecolor="#000000">
                <v:path arrowok="t"/>
              </v:shape>
            </v:group>
            <v:group style="position:absolute;left:7221;top:-3968;width:11;height:2" coordorigin="7221,-3968" coordsize="11,2">
              <v:shape style="position:absolute;left:7221;top:-3968;width:11;height:2" coordorigin="7221,-3968" coordsize="11,0" path="m7221,-3968l7232,-3968e" filled="f" stroked="t" strokeweight=".551527pt" strokecolor="#000000">
                <v:path arrowok="t"/>
              </v:shape>
            </v:group>
            <v:group style="position:absolute;left:2637;top:-4344;width:11;height:2" coordorigin="2637,-4344" coordsize="11,2">
              <v:shape style="position:absolute;left:2637;top:-4344;width:11;height:2" coordorigin="2637,-4344" coordsize="11,0" path="m2637,-4344l2648,-4344e" filled="f" stroked="t" strokeweight=".551527pt" strokecolor="#000000">
                <v:path arrowok="t"/>
              </v:shape>
            </v:group>
            <v:group style="position:absolute;left:7221;top:-4344;width:11;height:2" coordorigin="7221,-4344" coordsize="11,2">
              <v:shape style="position:absolute;left:7221;top:-4344;width:11;height:2" coordorigin="7221,-4344" coordsize="11,0" path="m7221,-4344l7232,-4344e" filled="f" stroked="t" strokeweight=".551527pt" strokecolor="#000000">
                <v:path arrowok="t"/>
              </v:shape>
            </v:group>
            <v:group style="position:absolute;left:7275;top:-4344;width:11;height:2" coordorigin="7275,-4344" coordsize="11,2">
              <v:shape style="position:absolute;left:7275;top:-4344;width:11;height:2" coordorigin="7275,-4344" coordsize="11,0" path="m7275,-4344l7286,-4344e" filled="f" stroked="t" strokeweight=".551527pt" strokecolor="#000000">
                <v:path arrowok="t"/>
              </v:shape>
            </v:group>
            <v:group style="position:absolute;left:7275;top:-563;width:11;height:2" coordorigin="7275,-563" coordsize="11,2">
              <v:shape style="position:absolute;left:7275;top:-563;width:11;height:2" coordorigin="7275,-563" coordsize="11,0" path="m7275,-563l7286,-563e" filled="f" stroked="t" strokeweight=".551527pt" strokecolor="#000000">
                <v:path arrowok="t"/>
              </v:shape>
            </v:group>
            <v:group style="position:absolute;left:7275;top:-4344;width:11;height:2" coordorigin="7275,-4344" coordsize="11,2">
              <v:shape style="position:absolute;left:7275;top:-4344;width:11;height:2" coordorigin="7275,-4344" coordsize="11,0" path="m7275,-4344l7286,-4344e" filled="f" stroked="t" strokeweight=".551527pt" strokecolor="#000000">
                <v:path arrowok="t"/>
              </v:shape>
            </v:group>
            <v:group style="position:absolute;left:2594;top:-4344;width:11;height:2" coordorigin="2594,-4344" coordsize="11,2">
              <v:shape style="position:absolute;left:2594;top:-4344;width:11;height:2" coordorigin="2594,-4344" coordsize="11,0" path="m2594,-4344l2605,-4344e" filled="f" stroked="t" strokeweight=".551527pt" strokecolor="#000000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figure</w:t>
      </w:r>
      <w:r>
        <w:rPr>
          <w:rFonts w:ascii="Courier New" w:hAnsi="Courier New" w:cs="Courier New" w:eastAsia="Courier New"/>
          <w:b/>
          <w:bCs/>
          <w:color w:val="008000"/>
          <w:spacing w:val="-8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hidden</w:t>
      </w:r>
      <w:r>
        <w:rPr>
          <w:rFonts w:ascii="Courier New" w:hAnsi="Courier New" w:cs="Courier New" w:eastAsia="Courier New"/>
          <w:b/>
          <w:bCs/>
          <w:color w:val="008000"/>
          <w:spacing w:val="-7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on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trimesh(tri,x,y,z)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grid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on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xlabel('Longitude');</w:t>
      </w:r>
      <w:r>
        <w:rPr>
          <w:rFonts w:ascii="Courier New" w:hAnsi="Courier New" w:cs="Courier New" w:eastAsia="Courier New"/>
          <w:b/>
          <w:bCs/>
          <w:color w:val="008000"/>
          <w:spacing w:val="-2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ylabel('Latitude');</w:t>
      </w:r>
      <w:r>
        <w:rPr>
          <w:rFonts w:ascii="Courier New" w:hAnsi="Courier New" w:cs="Courier New" w:eastAsia="Courier New"/>
          <w:b/>
          <w:bCs/>
          <w:color w:val="008000"/>
          <w:spacing w:val="-23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zlabel('Depth</w:t>
      </w:r>
      <w:r>
        <w:rPr>
          <w:rFonts w:ascii="Courier New" w:hAnsi="Courier New" w:cs="Courier New" w:eastAsia="Courier New"/>
          <w:b/>
          <w:bCs/>
          <w:color w:val="008000"/>
          <w:spacing w:val="-1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in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Feet')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line="240" w:lineRule="auto" w:after="0"/>
        <w:jc w:val="left"/>
        <w:rPr>
          <w:rFonts w:ascii="Courier New" w:hAnsi="Courier New" w:cs="Courier New" w:eastAsia="Courier New"/>
          <w:sz w:val="20"/>
          <w:szCs w:val="20"/>
        </w:rPr>
        <w:sectPr>
          <w:headerReference w:type="default" r:id="rId32"/>
          <w:pgSz w:w="12240" w:h="15840"/>
          <w:pgMar w:header="0" w:footer="0" w:top="0" w:bottom="280" w:left="1700" w:right="172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2" w:after="0" w:line="158" w:lineRule="exact"/>
        <w:ind w:left="762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0"/>
          <w:w w:val="109"/>
          <w:position w:val="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42" w:after="0" w:line="158" w:lineRule="exact"/>
        <w:ind w:left="467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4"/>
          <w:w w:val="109"/>
          <w:position w:val="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9"/>
          <w:position w:val="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9"/>
          <w:position w:val="0"/>
          <w:sz w:val="14"/>
          <w:szCs w:val="14"/>
        </w:rPr>
        <w:t>0</w:t>
      </w:r>
      <w:r>
        <w:rPr>
          <w:rFonts w:ascii="Arial" w:hAnsi="Arial" w:cs="Arial" w:eastAsia="Arial"/>
          <w:spacing w:val="-3"/>
          <w:w w:val="109"/>
          <w:position w:val="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9"/>
          <w:position w:val="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2" w:after="0" w:line="158" w:lineRule="exact"/>
        <w:ind w:left="467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95.231934pt;margin-top:-2.8837pt;width:9.685382pt;height:43.691546pt;mso-position-horizontal-relative:page;mso-position-vertical-relative:paragraph;z-index:-5414" type="#_x0000_t202" filled="f" stroked="f">
            <v:textbox inset="0,0,0,0" style="layout-flow:vertical;mso-layout-flow-alt:bottom-to-top">
              <w:txbxContent>
                <w:p>
                  <w:pPr>
                    <w:spacing w:before="4" w:after="0" w:line="240" w:lineRule="auto"/>
                    <w:ind w:left="20" w:right="-4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>
                    <w:rPr>
                      <w:rFonts w:ascii="Arial" w:hAnsi="Arial" w:cs="Arial" w:eastAsia="Arial"/>
                      <w:spacing w:val="-4"/>
                      <w:w w:val="92"/>
                      <w:sz w:val="15"/>
                      <w:szCs w:val="15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-3"/>
                      <w:w w:val="92"/>
                      <w:sz w:val="15"/>
                      <w:szCs w:val="15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-3"/>
                      <w:w w:val="92"/>
                      <w:sz w:val="15"/>
                      <w:szCs w:val="15"/>
                    </w:rPr>
                    <w:t>p</w:t>
                  </w:r>
                  <w:r>
                    <w:rPr>
                      <w:rFonts w:ascii="Arial" w:hAnsi="Arial" w:cs="Arial" w:eastAsia="Arial"/>
                      <w:spacing w:val="4"/>
                      <w:w w:val="92"/>
                      <w:sz w:val="15"/>
                      <w:szCs w:val="15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0"/>
                      <w:w w:val="92"/>
                      <w:sz w:val="15"/>
                      <w:szCs w:val="15"/>
                    </w:rPr>
                    <w:t>h</w:t>
                  </w:r>
                  <w:r>
                    <w:rPr>
                      <w:rFonts w:ascii="Arial" w:hAnsi="Arial" w:cs="Arial" w:eastAsia="Arial"/>
                      <w:spacing w:val="6"/>
                      <w:w w:val="92"/>
                      <w:sz w:val="15"/>
                      <w:szCs w:val="15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1"/>
                      <w:w w:val="100"/>
                      <w:sz w:val="15"/>
                      <w:szCs w:val="15"/>
                    </w:rPr>
                    <w:t>i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15"/>
                      <w:szCs w:val="15"/>
                    </w:rPr>
                    <w:t>n</w:t>
                  </w:r>
                  <w:r>
                    <w:rPr>
                      <w:rFonts w:ascii="Arial" w:hAnsi="Arial" w:cs="Arial" w:eastAsia="Arial"/>
                      <w:spacing w:val="-9"/>
                      <w:w w:val="100"/>
                      <w:sz w:val="15"/>
                      <w:szCs w:val="15"/>
                    </w:rPr>
                    <w:t> 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15"/>
                      <w:szCs w:val="15"/>
                    </w:rPr>
                    <w:t>F</w:t>
                  </w:r>
                  <w:r>
                    <w:rPr>
                      <w:rFonts w:ascii="Arial" w:hAnsi="Arial" w:cs="Arial" w:eastAsia="Arial"/>
                      <w:spacing w:val="-2"/>
                      <w:w w:val="100"/>
                      <w:sz w:val="15"/>
                      <w:szCs w:val="15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-3"/>
                      <w:w w:val="100"/>
                      <w:sz w:val="15"/>
                      <w:szCs w:val="15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15"/>
                      <w:szCs w:val="15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15"/>
                      <w:szCs w:val="15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spacing w:val="-4"/>
          <w:w w:val="109"/>
          <w:position w:val="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9"/>
          <w:position w:val="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9"/>
          <w:position w:val="0"/>
          <w:sz w:val="14"/>
          <w:szCs w:val="14"/>
        </w:rPr>
        <w:t>0</w:t>
      </w:r>
      <w:r>
        <w:rPr>
          <w:rFonts w:ascii="Arial" w:hAnsi="Arial" w:cs="Arial" w:eastAsia="Arial"/>
          <w:spacing w:val="-3"/>
          <w:w w:val="109"/>
          <w:position w:val="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9"/>
          <w:position w:val="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2" w:after="0" w:line="158" w:lineRule="exact"/>
        <w:ind w:left="467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4"/>
          <w:w w:val="109"/>
          <w:position w:val="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9"/>
          <w:position w:val="0"/>
          <w:sz w:val="14"/>
          <w:szCs w:val="14"/>
        </w:rPr>
        <w:t>3</w:t>
      </w:r>
      <w:r>
        <w:rPr>
          <w:rFonts w:ascii="Arial" w:hAnsi="Arial" w:cs="Arial" w:eastAsia="Arial"/>
          <w:spacing w:val="-3"/>
          <w:w w:val="109"/>
          <w:position w:val="0"/>
          <w:sz w:val="14"/>
          <w:szCs w:val="14"/>
        </w:rPr>
        <w:t>0</w:t>
      </w:r>
      <w:r>
        <w:rPr>
          <w:rFonts w:ascii="Arial" w:hAnsi="Arial" w:cs="Arial" w:eastAsia="Arial"/>
          <w:spacing w:val="-3"/>
          <w:w w:val="109"/>
          <w:position w:val="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9"/>
          <w:position w:val="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2" w:after="0" w:line="158" w:lineRule="exact"/>
        <w:ind w:left="467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4"/>
          <w:w w:val="109"/>
          <w:position w:val="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9"/>
          <w:position w:val="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9"/>
          <w:position w:val="0"/>
          <w:sz w:val="14"/>
          <w:szCs w:val="14"/>
        </w:rPr>
        <w:t>0</w:t>
      </w:r>
      <w:r>
        <w:rPr>
          <w:rFonts w:ascii="Arial" w:hAnsi="Arial" w:cs="Arial" w:eastAsia="Arial"/>
          <w:spacing w:val="-3"/>
          <w:w w:val="109"/>
          <w:position w:val="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9"/>
          <w:position w:val="0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after="0"/>
        <w:jc w:val="left"/>
        <w:rPr>
          <w:sz w:val="20"/>
          <w:szCs w:val="20"/>
        </w:rPr>
        <w:sectPr>
          <w:headerReference w:type="even" r:id="rId35"/>
          <w:pgSz w:w="12240" w:h="15840"/>
          <w:pgMar w:header="0" w:footer="0" w:top="0" w:bottom="280" w:left="1700" w:right="1720"/>
        </w:sectPr>
      </w:pPr>
    </w:p>
    <w:p>
      <w:pPr>
        <w:spacing w:before="42" w:after="0" w:line="240" w:lineRule="auto"/>
        <w:ind w:left="467" w:right="-61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4"/>
          <w:w w:val="109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5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0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9"/>
          <w:sz w:val="14"/>
          <w:szCs w:val="14"/>
        </w:rPr>
        <w:t>0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40" w:lineRule="auto"/>
        <w:ind w:left="502" w:right="-61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4"/>
          <w:w w:val="109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7</w:t>
      </w:r>
      <w:r>
        <w:rPr>
          <w:rFonts w:ascii="Arial" w:hAnsi="Arial" w:cs="Arial" w:eastAsia="Arial"/>
          <w:spacing w:val="4"/>
          <w:w w:val="109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9"/>
          <w:sz w:val="14"/>
          <w:szCs w:val="14"/>
        </w:rPr>
        <w:t>8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right="-61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4"/>
          <w:w w:val="109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9"/>
          <w:sz w:val="14"/>
          <w:szCs w:val="14"/>
        </w:rPr>
        <w:t>8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99" w:right="2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4"/>
          <w:w w:val="109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9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9"/>
          <w:sz w:val="14"/>
          <w:szCs w:val="14"/>
        </w:rPr>
        <w:t>2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71" w:lineRule="exact"/>
        <w:ind w:left="-31" w:right="-51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3"/>
          <w:w w:val="109"/>
          <w:position w:val="-6"/>
          <w:sz w:val="14"/>
          <w:szCs w:val="14"/>
        </w:rPr>
        <w:t>L</w:t>
      </w:r>
      <w:r>
        <w:rPr>
          <w:rFonts w:ascii="Arial" w:hAnsi="Arial" w:cs="Arial" w:eastAsia="Arial"/>
          <w:spacing w:val="-3"/>
          <w:w w:val="109"/>
          <w:position w:val="-6"/>
          <w:sz w:val="14"/>
          <w:szCs w:val="14"/>
        </w:rPr>
        <w:t>a</w:t>
      </w:r>
      <w:r>
        <w:rPr>
          <w:rFonts w:ascii="Arial" w:hAnsi="Arial" w:cs="Arial" w:eastAsia="Arial"/>
          <w:spacing w:val="4"/>
          <w:w w:val="109"/>
          <w:position w:val="-6"/>
          <w:sz w:val="14"/>
          <w:szCs w:val="14"/>
        </w:rPr>
        <w:t>t</w:t>
      </w:r>
      <w:r>
        <w:rPr>
          <w:rFonts w:ascii="Arial" w:hAnsi="Arial" w:cs="Arial" w:eastAsia="Arial"/>
          <w:spacing w:val="1"/>
          <w:w w:val="109"/>
          <w:position w:val="-6"/>
          <w:sz w:val="14"/>
          <w:szCs w:val="14"/>
        </w:rPr>
        <w:t>i</w:t>
      </w:r>
      <w:r>
        <w:rPr>
          <w:rFonts w:ascii="Arial" w:hAnsi="Arial" w:cs="Arial" w:eastAsia="Arial"/>
          <w:spacing w:val="4"/>
          <w:w w:val="109"/>
          <w:position w:val="-6"/>
          <w:sz w:val="14"/>
          <w:szCs w:val="14"/>
        </w:rPr>
        <w:t>t</w:t>
      </w:r>
      <w:r>
        <w:rPr>
          <w:rFonts w:ascii="Arial" w:hAnsi="Arial" w:cs="Arial" w:eastAsia="Arial"/>
          <w:spacing w:val="-3"/>
          <w:w w:val="109"/>
          <w:position w:val="-6"/>
          <w:sz w:val="14"/>
          <w:szCs w:val="14"/>
        </w:rPr>
        <w:t>u</w:t>
      </w:r>
      <w:r>
        <w:rPr>
          <w:rFonts w:ascii="Arial" w:hAnsi="Arial" w:cs="Arial" w:eastAsia="Arial"/>
          <w:spacing w:val="-3"/>
          <w:w w:val="109"/>
          <w:position w:val="-6"/>
          <w:sz w:val="14"/>
          <w:szCs w:val="14"/>
        </w:rPr>
        <w:t>d</w:t>
      </w:r>
      <w:r>
        <w:rPr>
          <w:rFonts w:ascii="Arial" w:hAnsi="Arial" w:cs="Arial" w:eastAsia="Arial"/>
          <w:spacing w:val="0"/>
          <w:w w:val="109"/>
          <w:position w:val="-6"/>
          <w:sz w:val="14"/>
          <w:szCs w:val="14"/>
        </w:rPr>
        <w:t>e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61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4"/>
          <w:w w:val="109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9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9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136" w:lineRule="exact"/>
        <w:ind w:right="-61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4"/>
          <w:w w:val="109"/>
          <w:position w:val="-1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9"/>
          <w:position w:val="-1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9"/>
          <w:position w:val="-1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9"/>
          <w:position w:val="-1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9"/>
          <w:position w:val="-1"/>
          <w:sz w:val="14"/>
          <w:szCs w:val="14"/>
        </w:rPr>
        <w:t>6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114" w:lineRule="exact"/>
        <w:ind w:right="-61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3"/>
          <w:w w:val="109"/>
          <w:position w:val="-3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9"/>
          <w:position w:val="-3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9"/>
          <w:position w:val="-3"/>
          <w:sz w:val="14"/>
          <w:szCs w:val="14"/>
        </w:rPr>
        <w:t>0</w:t>
      </w:r>
      <w:r>
        <w:rPr>
          <w:rFonts w:ascii="Arial" w:hAnsi="Arial" w:cs="Arial" w:eastAsia="Arial"/>
          <w:spacing w:val="4"/>
          <w:w w:val="109"/>
          <w:position w:val="-3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9"/>
          <w:position w:val="-3"/>
          <w:sz w:val="14"/>
          <w:szCs w:val="14"/>
        </w:rPr>
        <w:t>8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61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3"/>
          <w:w w:val="109"/>
          <w:sz w:val="14"/>
          <w:szCs w:val="14"/>
        </w:rPr>
        <w:t>211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right="-61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3"/>
          <w:w w:val="109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9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9"/>
          <w:sz w:val="14"/>
          <w:szCs w:val="14"/>
        </w:rPr>
        <w:t>2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61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3"/>
          <w:w w:val="109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9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9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right="-61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3"/>
          <w:w w:val="109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9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9"/>
          <w:sz w:val="14"/>
          <w:szCs w:val="14"/>
        </w:rPr>
        <w:t>6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3"/>
          <w:w w:val="109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9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9"/>
          <w:sz w:val="14"/>
          <w:szCs w:val="14"/>
        </w:rPr>
        <w:t>8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line="240" w:lineRule="auto" w:after="0"/>
        <w:jc w:val="left"/>
        <w:rPr>
          <w:rFonts w:ascii="Arial" w:hAnsi="Arial" w:cs="Arial" w:eastAsia="Arial"/>
          <w:sz w:val="14"/>
          <w:szCs w:val="14"/>
        </w:rPr>
        <w:sectPr>
          <w:type w:val="continuous"/>
          <w:pgSz w:w="12240" w:h="15840"/>
          <w:pgMar w:top="0" w:bottom="280" w:left="1700" w:right="1720"/>
          <w:cols w:num="11" w:equalWidth="0">
            <w:col w:w="848" w:space="340"/>
            <w:col w:w="216" w:space="79"/>
            <w:col w:w="545" w:space="139"/>
            <w:col w:w="345" w:space="210"/>
            <w:col w:w="345" w:space="222"/>
            <w:col w:w="381" w:space="198"/>
            <w:col w:w="248" w:space="331"/>
            <w:col w:w="381" w:space="210"/>
            <w:col w:w="381" w:space="198"/>
            <w:col w:w="381" w:space="198"/>
            <w:col w:w="2624"/>
          </w:cols>
        </w:sectPr>
      </w:pPr>
    </w:p>
    <w:p>
      <w:pPr>
        <w:spacing w:before="0" w:after="0" w:line="140" w:lineRule="exact"/>
        <w:ind w:left="4451" w:right="3625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3"/>
          <w:w w:val="109"/>
          <w:sz w:val="14"/>
          <w:szCs w:val="14"/>
        </w:rPr>
        <w:t>L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o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n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g</w:t>
      </w:r>
      <w:r>
        <w:rPr>
          <w:rFonts w:ascii="Arial" w:hAnsi="Arial" w:cs="Arial" w:eastAsia="Arial"/>
          <w:spacing w:val="1"/>
          <w:w w:val="109"/>
          <w:sz w:val="14"/>
          <w:szCs w:val="14"/>
        </w:rPr>
        <w:t>i</w:t>
      </w:r>
      <w:r>
        <w:rPr>
          <w:rFonts w:ascii="Arial" w:hAnsi="Arial" w:cs="Arial" w:eastAsia="Arial"/>
          <w:spacing w:val="4"/>
          <w:w w:val="109"/>
          <w:sz w:val="14"/>
          <w:szCs w:val="14"/>
        </w:rPr>
        <w:t>t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u</w:t>
      </w:r>
      <w:r>
        <w:rPr>
          <w:rFonts w:ascii="Arial" w:hAnsi="Arial" w:cs="Arial" w:eastAsia="Arial"/>
          <w:spacing w:val="-3"/>
          <w:w w:val="109"/>
          <w:sz w:val="14"/>
          <w:szCs w:val="14"/>
        </w:rPr>
        <w:t>d</w:t>
      </w:r>
      <w:r>
        <w:rPr>
          <w:rFonts w:ascii="Arial" w:hAnsi="Arial" w:cs="Arial" w:eastAsia="Arial"/>
          <w:spacing w:val="0"/>
          <w:w w:val="109"/>
          <w:sz w:val="14"/>
          <w:szCs w:val="14"/>
        </w:rPr>
        <w:t>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4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/>
        <w:pict>
          <v:group style="position:absolute;margin-left:89.589279pt;margin-top:-261.455292pt;width:332.123925pt;height:227.06849pt;mso-position-horizontal-relative:page;mso-position-vertical-relative:paragraph;z-index:-5428" coordorigin="1792,-5229" coordsize="6642,4541">
            <v:group style="position:absolute;left:1801;top:-5220;width:6624;height:4523" coordorigin="1801,-5220" coordsize="6624,4523">
              <v:shape style="position:absolute;left:1801;top:-5220;width:6624;height:4523" coordorigin="1801,-5220" coordsize="6624,4523" path="m1801,-697l8425,-697,8425,-5220,1801,-5220,1801,-697xe" filled="t" fillcolor="#DADADA" stroked="f">
                <v:path arrowok="t"/>
                <v:fill/>
              </v:shape>
            </v:group>
            <v:group style="position:absolute;left:5556;top:-4876;width:2231;height:2954" coordorigin="5556,-4876" coordsize="2231,2954">
              <v:shape style="position:absolute;left:5556;top:-4876;width:2231;height:2954" coordorigin="5556,-4876" coordsize="2231,2954" path="m5556,-4876l5556,-2846,7787,-1922,7787,-3952,5556,-4876xe" filled="t" fillcolor="#FFFFFF" stroked="f">
                <v:path arrowok="t"/>
                <v:fill/>
              </v:shape>
            </v:group>
            <v:group style="position:absolute;left:2663;top:-2846;width:5124;height:1644" coordorigin="2663,-2846" coordsize="5124,1644">
              <v:shape style="position:absolute;left:2663;top:-2846;width:5124;height:1644" coordorigin="2663,-2846" coordsize="5124,1644" path="m5556,-2846l2663,-2137,4883,-1202,7787,-1922,5556,-2846xe" filled="t" fillcolor="#FFFFFF" stroked="f">
                <v:path arrowok="t"/>
                <v:fill/>
              </v:shape>
            </v:group>
            <v:group style="position:absolute;left:2663;top:-2846;width:5124;height:1644" coordorigin="2663,-2846" coordsize="5124,1644">
              <v:shape style="position:absolute;left:2663;top:-2846;width:5124;height:1644" coordorigin="2663,-2846" coordsize="5124,1644" path="m4883,-1202l2663,-2137,5556,-2846,7787,-1922,4883,-1202e" filled="f" stroked="t" strokeweight=".12852pt" strokecolor="#FFFFFF">
                <v:path arrowok="t"/>
              </v:shape>
              <v:shape style="position:absolute;left:2579;top:-4877;width:5290;height:3707" type="#_x0000_t75">
                <v:imagedata r:id="rId36" o:title="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figure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85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[xi,yi]</w:t>
      </w:r>
      <w:r>
        <w:rPr>
          <w:rFonts w:ascii="Courier New" w:hAnsi="Courier New" w:cs="Courier New" w:eastAsia="Courier New"/>
          <w:b/>
          <w:bCs/>
          <w:color w:val="008000"/>
          <w:spacing w:val="-8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meshgrid(210.8:.01:211.8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,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-48.5:.01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: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-47.9);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85" w:after="0" w:line="330" w:lineRule="auto"/>
        <w:ind w:left="100" w:right="446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zi</w:t>
      </w:r>
      <w:r>
        <w:rPr>
          <w:rFonts w:ascii="Courier New" w:hAnsi="Courier New" w:cs="Courier New" w:eastAsia="Courier New"/>
          <w:b/>
          <w:bCs/>
          <w:color w:val="008000"/>
          <w:spacing w:val="-2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griddata(x,y,z,xi,yi,'cubic');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[c,h]</w:t>
      </w:r>
      <w:r>
        <w:rPr>
          <w:rFonts w:ascii="Courier New" w:hAnsi="Courier New" w:cs="Courier New" w:eastAsia="Courier New"/>
          <w:b/>
          <w:bCs/>
          <w:color w:val="008000"/>
          <w:spacing w:val="-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b/>
          <w:bCs/>
          <w:color w:val="008000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contour(xi,yi,zi,'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b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-');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clabel(c,h)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0" w:after="0" w:line="219" w:lineRule="exact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xlabel('Longitude'),</w:t>
      </w:r>
      <w:r>
        <w:rPr>
          <w:rFonts w:ascii="Courier New" w:hAnsi="Courier New" w:cs="Courier New" w:eastAsia="Courier New"/>
          <w:b/>
          <w:bCs/>
          <w:color w:val="008000"/>
          <w:spacing w:val="-24"/>
          <w:w w:val="100"/>
          <w:position w:val="1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ylabel('Latitude')</w:t>
      </w:r>
      <w:r>
        <w:rPr>
          <w:rFonts w:ascii="Courier New" w:hAnsi="Courier New" w:cs="Courier New" w:eastAsia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2" w:after="0" w:line="158" w:lineRule="exact"/>
        <w:ind w:left="549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4"/>
          <w:w w:val="104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7</w:t>
      </w:r>
      <w:r>
        <w:rPr>
          <w:rFonts w:ascii="Arial" w:hAnsi="Arial" w:cs="Arial" w:eastAsia="Arial"/>
          <w:spacing w:val="4"/>
          <w:w w:val="104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4"/>
          <w:sz w:val="14"/>
          <w:szCs w:val="14"/>
        </w:rPr>
        <w:t>9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2" w:after="0" w:line="158" w:lineRule="exact"/>
        <w:ind w:left="672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254.191971pt;margin-top:5.812433pt;width:18.576399pt;height:7.182652pt;mso-position-horizontal-relative:page;mso-position-vertical-relative:paragraph;z-index:-5423;rotation:14" type="#_x0000_t136" fillcolor="#000000" stroked="f">
            <o:extrusion v:ext="view" autorotationcenter="t"/>
            <v:textpath style="font-family:&amp;quot;Arial&amp;quot;;font-size:7pt;v-text-kern:t;mso-text-shadow:auto" string="-4000"/>
            <w10:wrap type="none"/>
          </v:shape>
        </w:pict>
      </w:r>
      <w:r>
        <w:rPr/>
        <w:pict>
          <v:shape style="position:absolute;margin-left:181.14386pt;margin-top:17.420542pt;width:18.391451pt;height:7.102968pt;mso-position-horizontal-relative:page;mso-position-vertical-relative:paragraph;z-index:-5410;rotation:330" type="#_x0000_t136" fillcolor="#000000" stroked="f">
            <o:extrusion v:ext="view" autorotationcenter="t"/>
            <v:textpath style="font-family:&amp;quot;Arial&amp;quot;;font-size:7pt;v-text-kern:t;mso-text-shadow:auto" string="-4000"/>
            <w10:wrap type="none"/>
          </v:shape>
        </w:pict>
      </w:r>
      <w:r>
        <w:rPr/>
        <w:pict>
          <v:shape style="position:absolute;margin-left:215.448059pt;margin-top:19.919716pt;width:18.710015pt;height:7.24566pt;mso-position-horizontal-relative:page;mso-position-vertical-relative:paragraph;z-index:-5407;rotation:353" type="#_x0000_t136" fillcolor="#000000" stroked="f">
            <o:extrusion v:ext="view" autorotationcenter="t"/>
            <v:textpath style="font-family:&amp;quot;Arial&amp;quot;;font-size:7pt;v-text-kern:t;mso-text-shadow:auto" string="-3500"/>
            <w10:wrap type="none"/>
          </v:shape>
        </w:pict>
      </w:r>
      <w:r>
        <w:rPr>
          <w:rFonts w:ascii="Arial" w:hAnsi="Arial" w:cs="Arial" w:eastAsia="Arial"/>
          <w:spacing w:val="-4"/>
          <w:w w:val="104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4"/>
          <w:sz w:val="14"/>
          <w:szCs w:val="14"/>
        </w:rPr>
        <w:t>8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2" w:after="0" w:line="158" w:lineRule="exact"/>
        <w:ind w:left="549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229.009247pt;margin-top:.285684pt;width:18.586005pt;height:7.190833pt;mso-position-horizontal-relative:page;mso-position-vertical-relative:paragraph;z-index:-5424;rotation:13" type="#_x0000_t136" fillcolor="#000000" stroked="f">
            <o:extrusion v:ext="view" autorotationcenter="t"/>
            <v:textpath style="font-family:&amp;quot;Arial&amp;quot;;font-size:7pt;v-text-kern:t;mso-text-shadow:auto" string="-3000"/>
            <w10:wrap type="none"/>
          </v:shape>
        </w:pict>
      </w:r>
      <w:r>
        <w:rPr>
          <w:rFonts w:ascii="Arial" w:hAnsi="Arial" w:cs="Arial" w:eastAsia="Arial"/>
          <w:spacing w:val="-4"/>
          <w:w w:val="104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4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4"/>
          <w:sz w:val="14"/>
          <w:szCs w:val="14"/>
        </w:rPr>
        <w:t>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42" w:after="0" w:line="158" w:lineRule="exact"/>
        <w:ind w:left="549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186.78186pt;margin-top:8.582751pt;width:18.41673pt;height:7.107078pt;mso-position-horizontal-relative:page;mso-position-vertical-relative:paragraph;z-index:-5422;rotation:28" type="#_x0000_t136" fillcolor="#000000" stroked="f">
            <o:extrusion v:ext="view" autorotationcenter="t"/>
            <v:textpath style="font-family:&amp;quot;Arial&amp;quot;;font-size:7pt;v-text-kern:t;mso-text-shadow:auto" string="-3500"/>
            <w10:wrap type="none"/>
          </v:shape>
        </w:pict>
      </w:r>
      <w:r>
        <w:rPr/>
        <w:pict>
          <v:shape style="position:absolute;margin-left:239.908142pt;margin-top:-9.438588pt;width:18.410542pt;height:7.422449pt;mso-position-horizontal-relative:page;mso-position-vertical-relative:paragraph;z-index:-5421;rotation:37" type="#_x0000_t136" fillcolor="#000000" stroked="f">
            <o:extrusion v:ext="view" autorotationcenter="t"/>
            <v:textpath style="font-family:&amp;quot;Arial&amp;quot;;font-size:7pt;v-text-kern:t;mso-text-shadow:auto" string="-2000"/>
            <w10:wrap type="none"/>
          </v:shape>
        </w:pict>
      </w:r>
      <w:r>
        <w:rPr/>
        <w:pict>
          <v:shape style="position:absolute;margin-left:195.027966pt;margin-top:8.101112pt;width:18.236081pt;height:7.49526pt;mso-position-horizontal-relative:page;mso-position-vertical-relative:paragraph;z-index:-5420;rotation:52" type="#_x0000_t136" fillcolor="#000000" stroked="f">
            <o:extrusion v:ext="view" autorotationcenter="t"/>
            <v:textpath style="font-family:&amp;quot;Arial&amp;quot;;font-size:7pt;v-text-kern:t;mso-text-shadow:auto" string="-3000"/>
            <w10:wrap type="none"/>
          </v:shape>
        </w:pict>
      </w:r>
      <w:r>
        <w:rPr/>
        <w:pict>
          <v:shape style="position:absolute;margin-left:302.640239pt;margin-top:-3.64014pt;width:18.075131pt;height:7.214617pt;mso-position-horizontal-relative:page;mso-position-vertical-relative:paragraph;z-index:-5419;rotation:57" type="#_x0000_t136" fillcolor="#000000" stroked="f">
            <o:extrusion v:ext="view" autorotationcenter="t"/>
            <v:textpath style="font-family:&amp;quot;Arial&amp;quot;;font-size:7pt;v-text-kern:t;mso-text-shadow:auto" string="-4000"/>
            <w10:wrap type="none"/>
          </v:shape>
        </w:pict>
      </w:r>
      <w:r>
        <w:rPr/>
        <w:pict>
          <v:shape style="position:absolute;margin-left:205.469579pt;margin-top:12.777286pt;width:18.015877pt;height:7.297535pt;mso-position-horizontal-relative:page;mso-position-vertical-relative:paragraph;z-index:-5418;rotation:65" type="#_x0000_t136" fillcolor="#000000" stroked="f">
            <o:extrusion v:ext="view" autorotationcenter="t"/>
            <v:textpath style="font-family:&amp;quot;Arial&amp;quot;;font-size:7pt;v-text-kern:t;mso-text-shadow:auto" string="-2500"/>
            <w10:wrap type="none"/>
          </v:shape>
        </w:pict>
      </w:r>
      <w:r>
        <w:rPr/>
        <w:pict>
          <v:shape style="position:absolute;margin-left:250.254313pt;margin-top:-6.969381pt;width:17.982352pt;height:7.393384pt;mso-position-horizontal-relative:page;mso-position-vertical-relative:paragraph;z-index:-5417;rotation:73" type="#_x0000_t136" fillcolor="#000000" stroked="f">
            <o:extrusion v:ext="view" autorotationcenter="t"/>
            <v:textpath style="font-family:&amp;quot;Arial&amp;quot;;font-size:7pt;v-text-kern:t;mso-text-shadow:auto" string="-2500"/>
            <w10:wrap type="none"/>
          </v:shape>
        </w:pict>
      </w:r>
      <w:r>
        <w:rPr/>
        <w:pict>
          <v:shape style="position:absolute;margin-left:208.152854pt;margin-top:4.924465pt;width:17.980274pt;height:7.406007pt;mso-position-horizontal-relative:page;mso-position-vertical-relative:paragraph;z-index:-5416;rotation:74" type="#_x0000_t136" fillcolor="#000000" stroked="f">
            <o:extrusion v:ext="view" autorotationcenter="t"/>
            <v:textpath style="font-family:&amp;quot;Arial&amp;quot;;font-size:7pt;v-text-kern:t;mso-text-shadow:auto" string="-2000"/>
            <w10:wrap type="none"/>
          </v:shape>
        </w:pict>
      </w:r>
      <w:r>
        <w:rPr/>
        <w:pict>
          <v:shape style="position:absolute;margin-left:156.75447pt;margin-top:-5.906528pt;width:17.977514pt;height:7.494999pt;mso-position-horizontal-relative:page;mso-position-vertical-relative:paragraph;z-index:-5415;rotation:81" type="#_x0000_t136" fillcolor="#000000" stroked="f">
            <o:extrusion v:ext="view" autorotationcenter="t"/>
            <v:textpath style="font-family:&amp;quot;Arial&amp;quot;;font-size:7pt;v-text-kern:t;mso-text-shadow:auto" string="-4000"/>
            <w10:wrap type="none"/>
          </v:shape>
        </w:pict>
      </w:r>
      <w:r>
        <w:rPr/>
        <w:pict>
          <v:shape style="position:absolute;margin-left:99.935043pt;margin-top:-7.516376pt;width:9.283178pt;height:26.86195pt;mso-position-horizontal-relative:page;mso-position-vertical-relative:paragraph;z-index:-5413" type="#_x0000_t202" filled="f" stroked="f">
            <v:textbox inset="0,0,0,0" style="layout-flow:vertical;mso-layout-flow-alt:bottom-to-top">
              <w:txbxContent>
                <w:p>
                  <w:pPr>
                    <w:spacing w:before="6" w:after="0" w:line="240" w:lineRule="auto"/>
                    <w:ind w:left="20" w:right="-42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 w:hAnsi="Arial" w:cs="Arial" w:eastAsia="Arial"/>
                      <w:spacing w:val="-3"/>
                      <w:w w:val="100"/>
                      <w:sz w:val="14"/>
                      <w:szCs w:val="14"/>
                    </w:rPr>
                    <w:t>L</w:t>
                  </w:r>
                  <w:r>
                    <w:rPr>
                      <w:rFonts w:ascii="Arial" w:hAnsi="Arial" w:cs="Arial" w:eastAsia="Arial"/>
                      <w:spacing w:val="-3"/>
                      <w:w w:val="100"/>
                      <w:sz w:val="14"/>
                      <w:szCs w:val="14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4"/>
                      <w:w w:val="100"/>
                      <w:sz w:val="14"/>
                      <w:szCs w:val="14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1"/>
                      <w:w w:val="100"/>
                      <w:sz w:val="14"/>
                      <w:szCs w:val="14"/>
                    </w:rPr>
                    <w:t>i</w:t>
                  </w:r>
                  <w:r>
                    <w:rPr>
                      <w:rFonts w:ascii="Arial" w:hAnsi="Arial" w:cs="Arial" w:eastAsia="Arial"/>
                      <w:spacing w:val="4"/>
                      <w:w w:val="100"/>
                      <w:sz w:val="14"/>
                      <w:szCs w:val="14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3"/>
                      <w:w w:val="100"/>
                      <w:sz w:val="14"/>
                      <w:szCs w:val="14"/>
                    </w:rPr>
                    <w:t>u</w:t>
                  </w:r>
                  <w:r>
                    <w:rPr>
                      <w:rFonts w:ascii="Arial" w:hAnsi="Arial" w:cs="Arial" w:eastAsia="Arial"/>
                      <w:spacing w:val="-3"/>
                      <w:w w:val="100"/>
                      <w:sz w:val="14"/>
                      <w:szCs w:val="14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14"/>
                      <w:szCs w:val="14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74.764609pt;margin-top:-9.481701pt;width:18.006317pt;height:7.581922pt;mso-position-horizontal-relative:page;mso-position-vertical-relative:paragraph;z-index:-5412;rotation:272" type="#_x0000_t136" fillcolor="#000000" stroked="f">
            <o:extrusion v:ext="view" autorotationcenter="t"/>
            <v:textpath style="font-family:&amp;quot;Arial&amp;quot;;font-size:7pt;v-text-kern:t;mso-text-shadow:auto" string="-3500"/>
            <w10:wrap type="none"/>
          </v:shape>
        </w:pict>
      </w:r>
      <w:r>
        <w:rPr/>
        <w:pict>
          <v:shape style="position:absolute;margin-left:231.605026pt;margin-top:5.69881pt;width:18.404157pt;height:7.104811pt;mso-position-horizontal-relative:page;mso-position-vertical-relative:paragraph;z-index:-5409;rotation:331" type="#_x0000_t136" fillcolor="#000000" stroked="f">
            <o:extrusion v:ext="view" autorotationcenter="t"/>
            <v:textpath style="font-family:&amp;quot;Arial&amp;quot;;font-size:7pt;v-text-kern:t;mso-text-shadow:auto" string="-1000"/>
            <w10:wrap type="none"/>
          </v:shape>
        </w:pict>
      </w:r>
      <w:r>
        <w:rPr/>
        <w:pict>
          <v:shape style="position:absolute;margin-left:227.312622pt;margin-top:11.613376pt;width:18.706212pt;height:7.267005pt;mso-position-horizontal-relative:page;mso-position-vertical-relative:paragraph;z-index:-5406;rotation:355" type="#_x0000_t136" fillcolor="#000000" stroked="f">
            <o:extrusion v:ext="view" autorotationcenter="t"/>
            <v:textpath style="font-family:&amp;quot;Arial&amp;quot;;font-size:7pt;v-text-kern:t;mso-text-shadow:auto" string="-1500"/>
            <w10:wrap type="none"/>
          </v:shape>
        </w:pict>
      </w:r>
      <w:r>
        <w:rPr>
          <w:rFonts w:ascii="Arial" w:hAnsi="Arial" w:cs="Arial" w:eastAsia="Arial"/>
          <w:spacing w:val="-4"/>
          <w:w w:val="104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4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4"/>
          <w:sz w:val="14"/>
          <w:szCs w:val="14"/>
        </w:rPr>
        <w:t>2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2" w:after="0" w:line="158" w:lineRule="exact"/>
        <w:ind w:left="549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242.996246pt;margin-top:11.98792pt;width:18.621349pt;height:7.227144pt;mso-position-horizontal-relative:page;mso-position-vertical-relative:paragraph;z-index:-5426;rotation:9" type="#_x0000_t136" fillcolor="#000000" stroked="f">
            <o:extrusion v:ext="view" autorotationcenter="t"/>
            <v:textpath style="font-family:&amp;quot;Arial&amp;quot;;font-size:7pt;v-text-kern:t;mso-text-shadow:auto" string="-3500"/>
            <w10:wrap type="none"/>
          </v:shape>
        </w:pict>
      </w:r>
      <w:r>
        <w:rPr/>
        <w:pict>
          <v:shape style="position:absolute;margin-left:204.962555pt;margin-top:16.069441pt;width:18.604298pt;height:7.208323pt;mso-position-horizontal-relative:page;mso-position-vertical-relative:paragraph;z-index:-5425;rotation:11" type="#_x0000_t136" fillcolor="#000000" stroked="f">
            <o:extrusion v:ext="view" autorotationcenter="t"/>
            <v:textpath style="font-family:&amp;quot;Arial&amp;quot;;font-size:7pt;v-text-kern:t;mso-text-shadow:auto" string="-4000"/>
            <w10:wrap type="none"/>
          </v:shape>
        </w:pict>
      </w:r>
      <w:r>
        <w:rPr/>
        <w:pict>
          <v:shape style="position:absolute;margin-left:257.214386pt;margin-top:-8.433428pt;width:18.397905pt;height:7.424498pt;mso-position-horizontal-relative:page;mso-position-vertical-relative:paragraph;z-index:-5411;rotation:322" type="#_x0000_t136" fillcolor="#000000" stroked="f">
            <o:extrusion v:ext="view" autorotationcenter="t"/>
            <v:textpath style="font-family:&amp;quot;Arial&amp;quot;;font-size:7pt;v-text-kern:t;mso-text-shadow:auto" string="-3000"/>
            <w10:wrap type="none"/>
          </v:shape>
        </w:pict>
      </w:r>
      <w:r>
        <w:rPr>
          <w:rFonts w:ascii="Arial" w:hAnsi="Arial" w:cs="Arial" w:eastAsia="Arial"/>
          <w:spacing w:val="-4"/>
          <w:w w:val="104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4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4"/>
          <w:sz w:val="14"/>
          <w:szCs w:val="14"/>
        </w:rPr>
        <w:t>3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2" w:after="0" w:line="158" w:lineRule="exact"/>
        <w:ind w:left="549" w:right="-20"/>
        <w:jc w:val="left"/>
        <w:rPr>
          <w:rFonts w:ascii="Arial" w:hAnsi="Arial" w:cs="Arial" w:eastAsia="Arial"/>
          <w:sz w:val="14"/>
          <w:szCs w:val="14"/>
        </w:rPr>
      </w:pPr>
      <w:r>
        <w:rPr/>
        <w:pict>
          <v:shape style="position:absolute;margin-left:280.024780pt;margin-top:-3.913689pt;width:18.512891pt;height:7.140748pt;mso-position-horizontal-relative:page;mso-position-vertical-relative:paragraph;z-index:-5408;rotation:340" type="#_x0000_t136" fillcolor="#000000" stroked="f">
            <o:extrusion v:ext="view" autorotationcenter="t"/>
            <v:textpath style="font-family:&amp;quot;Arial&amp;quot;;font-size:7pt;v-text-kern:t;mso-text-shadow:auto" string="-4000"/>
            <w10:wrap type="none"/>
          </v:shape>
        </w:pict>
      </w:r>
      <w:r>
        <w:rPr>
          <w:rFonts w:ascii="Arial" w:hAnsi="Arial" w:cs="Arial" w:eastAsia="Arial"/>
          <w:spacing w:val="-4"/>
          <w:w w:val="104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4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4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2" w:after="0" w:line="154" w:lineRule="exact"/>
        <w:ind w:left="549" w:right="-20"/>
        <w:jc w:val="left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4"/>
          <w:w w:val="104"/>
          <w:position w:val="0"/>
          <w:sz w:val="14"/>
          <w:szCs w:val="14"/>
        </w:rPr>
        <w:t>-</w:t>
      </w:r>
      <w:r>
        <w:rPr>
          <w:rFonts w:ascii="Arial" w:hAnsi="Arial" w:cs="Arial" w:eastAsia="Arial"/>
          <w:spacing w:val="-3"/>
          <w:w w:val="104"/>
          <w:position w:val="0"/>
          <w:sz w:val="14"/>
          <w:szCs w:val="14"/>
        </w:rPr>
        <w:t>4</w:t>
      </w:r>
      <w:r>
        <w:rPr>
          <w:rFonts w:ascii="Arial" w:hAnsi="Arial" w:cs="Arial" w:eastAsia="Arial"/>
          <w:spacing w:val="-3"/>
          <w:w w:val="104"/>
          <w:position w:val="0"/>
          <w:sz w:val="14"/>
          <w:szCs w:val="14"/>
        </w:rPr>
        <w:t>8</w:t>
      </w:r>
      <w:r>
        <w:rPr>
          <w:rFonts w:ascii="Arial" w:hAnsi="Arial" w:cs="Arial" w:eastAsia="Arial"/>
          <w:spacing w:val="4"/>
          <w:w w:val="104"/>
          <w:position w:val="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4"/>
          <w:position w:val="0"/>
          <w:sz w:val="14"/>
          <w:szCs w:val="14"/>
        </w:rPr>
        <w:t>5</w:t>
      </w:r>
      <w:r>
        <w:rPr>
          <w:rFonts w:ascii="Arial" w:hAnsi="Arial" w:cs="Arial" w:eastAsia="Arial"/>
          <w:spacing w:val="0"/>
          <w:w w:val="100"/>
          <w:position w:val="0"/>
          <w:sz w:val="14"/>
          <w:szCs w:val="14"/>
        </w:rPr>
      </w:r>
    </w:p>
    <w:p>
      <w:pPr>
        <w:spacing w:before="0" w:after="0" w:line="136" w:lineRule="exact"/>
        <w:ind w:left="708" w:right="2814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8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18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0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9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  </w:t>
      </w:r>
      <w:r>
        <w:rPr>
          <w:rFonts w:ascii="Arial" w:hAnsi="Arial" w:cs="Arial" w:eastAsia="Arial"/>
          <w:spacing w:val="7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  </w:t>
      </w:r>
      <w:r>
        <w:rPr>
          <w:rFonts w:ascii="Arial" w:hAnsi="Arial" w:cs="Arial" w:eastAsia="Arial"/>
          <w:spacing w:val="2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18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3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3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18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4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18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5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29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6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18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0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0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7</w:t>
      </w:r>
      <w:r>
        <w:rPr>
          <w:rFonts w:ascii="Arial" w:hAnsi="Arial" w:cs="Arial" w:eastAsia="Arial"/>
          <w:spacing w:val="0"/>
          <w:w w:val="100"/>
          <w:sz w:val="14"/>
          <w:szCs w:val="14"/>
        </w:rPr>
        <w:t>  </w:t>
      </w:r>
      <w:r>
        <w:rPr>
          <w:rFonts w:ascii="Arial" w:hAnsi="Arial" w:cs="Arial" w:eastAsia="Arial"/>
          <w:spacing w:val="30"/>
          <w:w w:val="100"/>
          <w:sz w:val="14"/>
          <w:szCs w:val="14"/>
        </w:rPr>
        <w:t> 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2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1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1</w:t>
      </w:r>
      <w:r>
        <w:rPr>
          <w:rFonts w:ascii="Arial" w:hAnsi="Arial" w:cs="Arial" w:eastAsia="Arial"/>
          <w:spacing w:val="4"/>
          <w:w w:val="104"/>
          <w:sz w:val="14"/>
          <w:szCs w:val="14"/>
        </w:rPr>
        <w:t>.</w:t>
      </w:r>
      <w:r>
        <w:rPr>
          <w:rFonts w:ascii="Arial" w:hAnsi="Arial" w:cs="Arial" w:eastAsia="Arial"/>
          <w:spacing w:val="0"/>
          <w:w w:val="104"/>
          <w:sz w:val="14"/>
          <w:szCs w:val="14"/>
        </w:rPr>
        <w:t>8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22" w:after="0" w:line="158" w:lineRule="exact"/>
        <w:ind w:left="2991" w:right="5120"/>
        <w:jc w:val="center"/>
        <w:rPr>
          <w:rFonts w:ascii="Arial" w:hAnsi="Arial" w:cs="Arial" w:eastAsia="Arial"/>
          <w:sz w:val="14"/>
          <w:szCs w:val="14"/>
        </w:rPr>
      </w:pPr>
      <w:r>
        <w:rPr>
          <w:rFonts w:ascii="Arial" w:hAnsi="Arial" w:cs="Arial" w:eastAsia="Arial"/>
          <w:spacing w:val="-3"/>
          <w:w w:val="104"/>
          <w:sz w:val="14"/>
          <w:szCs w:val="14"/>
        </w:rPr>
        <w:t>L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o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n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g</w:t>
      </w:r>
      <w:r>
        <w:rPr>
          <w:rFonts w:ascii="Arial" w:hAnsi="Arial" w:cs="Arial" w:eastAsia="Arial"/>
          <w:spacing w:val="1"/>
          <w:w w:val="104"/>
          <w:sz w:val="14"/>
          <w:szCs w:val="14"/>
        </w:rPr>
        <w:t>i</w:t>
      </w:r>
      <w:r>
        <w:rPr>
          <w:rFonts w:ascii="Arial" w:hAnsi="Arial" w:cs="Arial" w:eastAsia="Arial"/>
          <w:spacing w:val="4"/>
          <w:w w:val="104"/>
          <w:sz w:val="14"/>
          <w:szCs w:val="14"/>
        </w:rPr>
        <w:t>t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u</w:t>
      </w:r>
      <w:r>
        <w:rPr>
          <w:rFonts w:ascii="Arial" w:hAnsi="Arial" w:cs="Arial" w:eastAsia="Arial"/>
          <w:spacing w:val="-3"/>
          <w:w w:val="104"/>
          <w:sz w:val="14"/>
          <w:szCs w:val="14"/>
        </w:rPr>
        <w:t>d</w:t>
      </w:r>
      <w:r>
        <w:rPr>
          <w:rFonts w:ascii="Arial" w:hAnsi="Arial" w:cs="Arial" w:eastAsia="Arial"/>
          <w:spacing w:val="0"/>
          <w:w w:val="104"/>
          <w:sz w:val="14"/>
          <w:szCs w:val="14"/>
        </w:rPr>
        <w:t>e</w:t>
      </w:r>
      <w:r>
        <w:rPr>
          <w:rFonts w:ascii="Arial" w:hAnsi="Arial" w:cs="Arial" w:eastAsia="Arial"/>
          <w:spacing w:val="0"/>
          <w:w w:val="100"/>
          <w:sz w:val="14"/>
          <w:szCs w:val="14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402" w:lineRule="exact"/>
        <w:ind w:left="100" w:right="-20"/>
        <w:jc w:val="left"/>
        <w:rPr>
          <w:rFonts w:ascii="宋体" w:hAnsi="宋体" w:cs="宋体" w:eastAsia="宋体"/>
          <w:sz w:val="32"/>
          <w:szCs w:val="32"/>
        </w:rPr>
      </w:pPr>
      <w:r>
        <w:rPr/>
        <w:pict>
          <v:group style="position:absolute;margin-left:89.598404pt;margin-top:-234.92334pt;width:314.773718pt;height:227.252319pt;mso-position-horizontal-relative:page;mso-position-vertical-relative:paragraph;z-index:-5427" coordorigin="1792,-4698" coordsize="6295,4545">
            <v:group style="position:absolute;left:1801;top:-4689;width:6277;height:4527" coordorigin="1801,-4689" coordsize="6277,4527">
              <v:shape style="position:absolute;left:1801;top:-4689;width:6277;height:4527" coordorigin="1801,-4689" coordsize="6277,4527" path="m1801,-163l8078,-163,8078,-4689,1801,-4689,1801,-163xe" filled="t" fillcolor="#DADADA" stroked="f">
                <v:path arrowok="t"/>
                <v:fill/>
              </v:shape>
            </v:group>
            <v:group style="position:absolute;left:2618;top:-4356;width:4856;height:3677" coordorigin="2618,-4356" coordsize="4856,3677">
              <v:shape style="position:absolute;left:2618;top:-4356;width:4856;height:3677" coordorigin="2618,-4356" coordsize="4856,3677" path="m2618,-679l7474,-679,7474,-4356,2618,-4356,2618,-679xe" filled="t" fillcolor="#FFFFFF" stroked="f">
                <v:path arrowok="t"/>
                <v:fill/>
              </v:shape>
            </v:group>
            <v:group style="position:absolute;left:3353;top:-3001;width:2;height:32" coordorigin="3353,-3001" coordsize="2,32">
              <v:shape style="position:absolute;left:3353;top:-3001;width:2;height:32" coordorigin="3353,-3001" coordsize="0,32" path="m3353,-3001l3353,-2969e" filled="f" stroked="t" strokeweight=".904038pt" strokecolor="#0000FF">
                <v:path arrowok="t"/>
              </v:shape>
            </v:group>
            <v:group style="position:absolute;left:3345;top:-3066;width:33;height:65" coordorigin="3345,-3066" coordsize="33,65">
              <v:shape style="position:absolute;left:3345;top:-3066;width:33;height:65" coordorigin="3345,-3066" coordsize="33,65" path="m3345,-3001l3379,-3066e" filled="f" stroked="t" strokeweight=".131357pt" strokecolor="#0000FF">
                <v:path arrowok="t"/>
              </v:shape>
            </v:group>
            <v:group style="position:absolute;left:3384;top:-3066;width:22;height:2" coordorigin="3384,-3066" coordsize="22,2">
              <v:shape style="position:absolute;left:3384;top:-3066;width:22;height:2" coordorigin="3384,-3066" coordsize="22,0" path="m3384,-3066l3407,-3066e" filled="f" stroked="t" strokeweight="1.073577pt" strokecolor="#0000FF">
                <v:path arrowok="t"/>
              </v:shape>
            </v:group>
            <v:group style="position:absolute;left:3379;top:-3077;width:11;height:11" coordorigin="3379,-3077" coordsize="11,11">
              <v:shape style="position:absolute;left:3379;top:-3077;width:11;height:11" coordorigin="3379,-3077" coordsize="11,11" path="m3379,-3066l3390,-3077e" filled="f" stroked="t" strokeweight=".129840pt" strokecolor="#0000FF">
                <v:path arrowok="t"/>
              </v:shape>
            </v:group>
            <v:group style="position:absolute;left:3390;top:-3130;width:34;height:54" coordorigin="3390,-3130" coordsize="34,54">
              <v:shape style="position:absolute;left:3390;top:-3130;width:34;height:54" coordorigin="3390,-3130" coordsize="34,54" path="m3390,-3077l3424,-3130e" filled="f" stroked="t" strokeweight=".131009pt" strokecolor="#0000FF">
                <v:path arrowok="t"/>
              </v:shape>
            </v:group>
            <v:group style="position:absolute;left:3429;top:-3130;width:22;height:2" coordorigin="3429,-3130" coordsize="22,2">
              <v:shape style="position:absolute;left:3429;top:-3130;width:22;height:2" coordorigin="3429,-3130" coordsize="22,0" path="m3429,-3130l3451,-3130e" filled="f" stroked="t" strokeweight="1.073577pt" strokecolor="#0000FF">
                <v:path arrowok="t"/>
              </v:shape>
            </v:group>
            <v:group style="position:absolute;left:3424;top:-3141;width:11;height:11" coordorigin="3424,-3141" coordsize="11,11">
              <v:shape style="position:absolute;left:3424;top:-3141;width:11;height:11" coordorigin="3424,-3141" coordsize="11,11" path="m3424,-3130l3435,-3141e" filled="f" stroked="t" strokeweight=".129844pt" strokecolor="#0000FF">
                <v:path arrowok="t"/>
              </v:shape>
            </v:group>
            <v:group style="position:absolute;left:3435;top:-3184;width:45;height:43" coordorigin="3435,-3184" coordsize="45,43">
              <v:shape style="position:absolute;left:3435;top:-3184;width:45;height:43" coordorigin="3435,-3184" coordsize="45,43" path="m3435,-3141l3479,-3184e" filled="f" stroked="t" strokeweight=".129842pt" strokecolor="#0000FF">
                <v:path arrowok="t"/>
              </v:shape>
            </v:group>
            <v:group style="position:absolute;left:3485;top:-3179;width:11;height:2" coordorigin="3485,-3179" coordsize="11,2">
              <v:shape style="position:absolute;left:3485;top:-3179;width:11;height:2" coordorigin="3485,-3179" coordsize="11,0" path="m3485,-3179l3496,-3179e" filled="f" stroked="t" strokeweight=".536324pt" strokecolor="#0000FF">
                <v:path arrowok="t"/>
              </v:shape>
            </v:group>
            <v:group style="position:absolute;left:3479;top:-3195;width:11;height:11" coordorigin="3479,-3195" coordsize="11,11">
              <v:shape style="position:absolute;left:3479;top:-3195;width:11;height:11" coordorigin="3479,-3195" coordsize="11,11" path="m3479,-3184l3491,-3195e" filled="f" stroked="t" strokeweight=".129798pt" strokecolor="#0000FF">
                <v:path arrowok="t"/>
              </v:shape>
            </v:group>
            <v:group style="position:absolute;left:3496;top:-3189;width:11;height:2" coordorigin="3496,-3189" coordsize="11,2">
              <v:shape style="position:absolute;left:3496;top:-3189;width:11;height:2" coordorigin="3496,-3189" coordsize="11,0" path="m3496,-3189l3507,-3189e" filled="f" stroked="t" strokeweight=".536324pt" strokecolor="#0000FF">
                <v:path arrowok="t"/>
              </v:shape>
            </v:group>
            <v:group style="position:absolute;left:3491;top:-3238;width:45;height:43" coordorigin="3491,-3238" coordsize="45,43">
              <v:shape style="position:absolute;left:3491;top:-3238;width:45;height:43" coordorigin="3491,-3238" coordsize="45,43" path="m3491,-3195l3536,-3238e" filled="f" stroked="t" strokeweight=".129817pt" strokecolor="#0000FF">
                <v:path arrowok="t"/>
              </v:shape>
            </v:group>
            <v:group style="position:absolute;left:3541;top:-3232;width:11;height:2" coordorigin="3541,-3232" coordsize="11,2">
              <v:shape style="position:absolute;left:3541;top:-3232;width:11;height:2" coordorigin="3541,-3232" coordsize="11,0" path="m3541,-3232l3552,-3232e" filled="f" stroked="t" strokeweight=".536324pt" strokecolor="#0000FF">
                <v:path arrowok="t"/>
              </v:shape>
            </v:group>
            <v:group style="position:absolute;left:3536;top:-3248;width:11;height:11" coordorigin="3536,-3248" coordsize="11,11">
              <v:shape style="position:absolute;left:3536;top:-3248;width:11;height:11" coordorigin="3536,-3248" coordsize="11,11" path="m3536,-3238l3547,-3248e" filled="f" stroked="t" strokeweight=".129844pt" strokecolor="#0000FF">
                <v:path arrowok="t"/>
              </v:shape>
            </v:group>
            <v:group style="position:absolute;left:3552;top:-3243;width:11;height:2" coordorigin="3552,-3243" coordsize="11,2">
              <v:shape style="position:absolute;left:3552;top:-3243;width:11;height:2" coordorigin="3552,-3243" coordsize="11,0" path="m3552,-3243l3564,-3243e" filled="f" stroked="t" strokeweight=".536324pt" strokecolor="#0000FF">
                <v:path arrowok="t"/>
              </v:shape>
            </v:group>
            <v:group style="position:absolute;left:3547;top:-3292;width:34;height:43" coordorigin="3547,-3292" coordsize="34,43">
              <v:shape style="position:absolute;left:3547;top:-3292;width:34;height:43" coordorigin="3547,-3292" coordsize="34,43" path="m3547,-3248l3580,-3292e" filled="f" stroked="t" strokeweight=".130555pt" strokecolor="#0000FF">
                <v:path arrowok="t"/>
              </v:shape>
            </v:group>
            <v:group style="position:absolute;left:3586;top:-3286;width:11;height:2" coordorigin="3586,-3286" coordsize="11,2">
              <v:shape style="position:absolute;left:3586;top:-3286;width:11;height:2" coordorigin="3586,-3286" coordsize="11,0" path="m3586,-3286l3597,-3286e" filled="f" stroked="t" strokeweight=".536324pt" strokecolor="#0000FF">
                <v:path arrowok="t"/>
              </v:shape>
            </v:group>
            <v:group style="position:absolute;left:3580;top:-3313;width:22;height:21" coordorigin="3580,-3313" coordsize="22,21">
              <v:shape style="position:absolute;left:3580;top:-3313;width:22;height:21" coordorigin="3580,-3313" coordsize="22,21" path="m3580,-3292l3603,-3313e" filled="f" stroked="t" strokeweight=".129842pt" strokecolor="#0000FF">
                <v:path arrowok="t"/>
              </v:shape>
            </v:group>
            <v:group style="position:absolute;left:3608;top:-3308;width:11;height:2" coordorigin="3608,-3308" coordsize="11,2">
              <v:shape style="position:absolute;left:3608;top:-3308;width:11;height:2" coordorigin="3608,-3308" coordsize="11,0" path="m3608,-3308l3619,-3308e" filled="f" stroked="t" strokeweight=".536324pt" strokecolor="#0000FF">
                <v:path arrowok="t"/>
              </v:shape>
            </v:group>
            <v:group style="position:absolute;left:3603;top:-3335;width:34;height:21" coordorigin="3603,-3335" coordsize="34,21">
              <v:shape style="position:absolute;left:3603;top:-3335;width:34;height:21" coordorigin="3603,-3335" coordsize="34,21" path="m3603,-3313l3636,-3335e" filled="f" stroked="t" strokeweight=".128913pt" strokecolor="#0000FF">
                <v:path arrowok="t"/>
              </v:shape>
            </v:group>
            <v:group style="position:absolute;left:3642;top:-3329;width:11;height:2" coordorigin="3642,-3329" coordsize="11,2">
              <v:shape style="position:absolute;left:3642;top:-3329;width:11;height:2" coordorigin="3642,-3329" coordsize="11,0" path="m3642,-3329l3653,-3329e" filled="f" stroked="t" strokeweight=".536324pt" strokecolor="#0000FF">
                <v:path arrowok="t"/>
              </v:shape>
            </v:group>
            <v:group style="position:absolute;left:3636;top:-3367;width:33;height:32" coordorigin="3636,-3367" coordsize="33,32">
              <v:shape style="position:absolute;left:3636;top:-3367;width:33;height:32" coordorigin="3636,-3367" coordsize="33,32" path="m3636,-3335l3670,-3367e" filled="f" stroked="t" strokeweight=".129829pt" strokecolor="#0000FF">
                <v:path arrowok="t"/>
              </v:shape>
            </v:group>
            <v:group style="position:absolute;left:3675;top:-3367;width:22;height:2" coordorigin="3675,-3367" coordsize="22,2">
              <v:shape style="position:absolute;left:3675;top:-3367;width:22;height:2" coordorigin="3675,-3367" coordsize="22,0" path="m3675,-3367l3698,-3367e" filled="f" stroked="t" strokeweight="1.073577pt" strokecolor="#0000FF">
                <v:path arrowok="t"/>
              </v:shape>
            </v:group>
            <v:group style="position:absolute;left:3670;top:-3377;width:11;height:11" coordorigin="3670,-3377" coordsize="11,11">
              <v:shape style="position:absolute;left:3670;top:-3377;width:11;height:11" coordorigin="3670,-3377" coordsize="11,11" path="m3670,-3367l3681,-3377e" filled="f" stroked="t" strokeweight=".129840pt" strokecolor="#0000FF">
                <v:path arrowok="t"/>
              </v:shape>
            </v:group>
            <v:group style="position:absolute;left:3938;top:-3550;width:22;height:21" coordorigin="3938,-3550" coordsize="22,21">
              <v:shape style="position:absolute;left:3938;top:-3550;width:22;height:21" coordorigin="3938,-3550" coordsize="22,21" path="m3938,-3528l3960,-3550e" filled="f" stroked="t" strokeweight=".129844pt" strokecolor="#0000FF">
                <v:path arrowok="t"/>
              </v:shape>
            </v:group>
            <v:group style="position:absolute;left:3966;top:-3550;width:22;height:2" coordorigin="3966,-3550" coordsize="22,2">
              <v:shape style="position:absolute;left:3966;top:-3550;width:22;height:2" coordorigin="3966,-3550" coordsize="22,0" path="m3966,-3550l3988,-3550e" filled="f" stroked="t" strokeweight="1.064471pt" strokecolor="#0000FF">
                <v:path arrowok="t"/>
              </v:shape>
            </v:group>
            <v:group style="position:absolute;left:3960;top:-3560;width:11;height:11" coordorigin="3960,-3560" coordsize="11,11">
              <v:shape style="position:absolute;left:3960;top:-3560;width:11;height:11" coordorigin="3960,-3560" coordsize="11,11" path="m3960,-3550l3972,-3560e" filled="f" stroked="t" strokeweight=".129844pt" strokecolor="#0000FF">
                <v:path arrowok="t"/>
              </v:shape>
            </v:group>
            <v:group style="position:absolute;left:3972;top:-3593;width:45;height:32" coordorigin="3972,-3593" coordsize="45,32">
              <v:shape style="position:absolute;left:3972;top:-3593;width:45;height:32" coordorigin="3972,-3593" coordsize="45,32" path="m3972,-3560l4016,-3593e" filled="f" stroked="t" strokeweight=".129156pt" strokecolor="#0000FF">
                <v:path arrowok="t"/>
              </v:shape>
            </v:group>
            <v:group style="position:absolute;left:4022;top:-3587;width:11;height:2" coordorigin="4022,-3587" coordsize="11,2">
              <v:shape style="position:absolute;left:4022;top:-3587;width:11;height:2" coordorigin="4022,-3587" coordsize="11,0" path="m4022,-3587l4033,-3587e" filled="f" stroked="t" strokeweight=".536324pt" strokecolor="#0000FF">
                <v:path arrowok="t"/>
              </v:shape>
            </v:group>
            <v:group style="position:absolute;left:4016;top:-3614;width:33;height:21" coordorigin="4016,-3614" coordsize="33,21">
              <v:shape style="position:absolute;left:4016;top:-3614;width:33;height:21" coordorigin="4016,-3614" coordsize="33,21" path="m4016,-3593l4050,-3614e" filled="f" stroked="t" strokeweight=".128899pt" strokecolor="#0000FF">
                <v:path arrowok="t"/>
              </v:shape>
            </v:group>
            <v:group style="position:absolute;left:4055;top:-3609;width:12;height:2" coordorigin="4055,-3609" coordsize="12,2">
              <v:shape style="position:absolute;left:4055;top:-3609;width:12;height:2" coordorigin="4055,-3609" coordsize="12,0" path="m4055,-3609l4067,-3609e" filled="f" stroked="t" strokeweight=".536324pt" strokecolor="#0000FF">
                <v:path arrowok="t"/>
              </v:shape>
            </v:group>
            <v:group style="position:absolute;left:4050;top:-3625;width:23;height:11" coordorigin="4050,-3625" coordsize="23,11">
              <v:shape style="position:absolute;left:4050;top:-3625;width:23;height:11" coordorigin="4050,-3625" coordsize="23,11" path="m4050,-3614l4073,-3625e" filled="f" stroked="t" strokeweight=".128382pt" strokecolor="#0000FF">
                <v:path arrowok="t"/>
              </v:shape>
            </v:group>
            <v:group style="position:absolute;left:4078;top:-3619;width:11;height:2" coordorigin="4078,-3619" coordsize="11,2">
              <v:shape style="position:absolute;left:4078;top:-3619;width:11;height:2" coordorigin="4078,-3619" coordsize="11,0" path="m4078,-3619l4089,-3619e" filled="f" stroked="t" strokeweight=".536324pt" strokecolor="#0000FF">
                <v:path arrowok="t"/>
              </v:shape>
            </v:group>
            <v:group style="position:absolute;left:4073;top:-3657;width:45;height:33" coordorigin="4073,-3657" coordsize="45,33">
              <v:shape style="position:absolute;left:4073;top:-3657;width:45;height:33" coordorigin="4073,-3657" coordsize="45,33" path="m4073,-3625l4117,-3657e" filled="f" stroked="t" strokeweight=".129181pt" strokecolor="#0000FF">
                <v:path arrowok="t"/>
              </v:shape>
            </v:group>
            <v:group style="position:absolute;left:4123;top:-3652;width:11;height:2" coordorigin="4123,-3652" coordsize="11,2">
              <v:shape style="position:absolute;left:4123;top:-3652;width:11;height:2" coordorigin="4123,-3652" coordsize="11,0" path="m4123,-3652l4134,-3652e" filled="f" stroked="t" strokeweight=".536324pt" strokecolor="#0000FF">
                <v:path arrowok="t"/>
              </v:shape>
            </v:group>
            <v:group style="position:absolute;left:4117;top:-3679;width:45;height:21" coordorigin="4117,-3679" coordsize="45,21">
              <v:shape style="position:absolute;left:4117;top:-3679;width:45;height:21" coordorigin="4117,-3679" coordsize="45,21" path="m4117,-3657l4162,-3679e" filled="f" stroked="t" strokeweight=".128407pt" strokecolor="#0000FF">
                <v:path arrowok="t"/>
              </v:shape>
            </v:group>
            <v:group style="position:absolute;left:4168;top:-3673;width:11;height:2" coordorigin="4168,-3673" coordsize="11,2">
              <v:shape style="position:absolute;left:4168;top:-3673;width:11;height:2" coordorigin="4168,-3673" coordsize="11,0" path="m4168,-3673l4179,-3673e" filled="f" stroked="t" strokeweight=".536324pt" strokecolor="#0000FF">
                <v:path arrowok="t"/>
              </v:shape>
            </v:group>
            <v:group style="position:absolute;left:4162;top:-3700;width:56;height:21" coordorigin="4162,-3700" coordsize="56,21">
              <v:shape style="position:absolute;left:4162;top:-3700;width:56;height:21" coordorigin="4162,-3700" coordsize="56,21" path="m4162,-3679l4218,-3700e" filled="f" stroked="t" strokeweight=".128118pt" strokecolor="#0000FF">
                <v:path arrowok="t"/>
              </v:shape>
            </v:group>
            <v:group style="position:absolute;left:4224;top:-3695;width:11;height:2" coordorigin="4224,-3695" coordsize="11,2">
              <v:shape style="position:absolute;left:4224;top:-3695;width:11;height:2" coordorigin="4224,-3695" coordsize="11,0" path="m4224,-3695l4235,-3695e" filled="f" stroked="t" strokeweight=".536324pt" strokecolor="#0000FF">
                <v:path arrowok="t"/>
              </v:shape>
            </v:group>
            <v:group style="position:absolute;left:4218;top:-3711;width:45;height:11" coordorigin="4218,-3711" coordsize="45,11">
              <v:shape style="position:absolute;left:4218;top:-3711;width:45;height:11" coordorigin="4218,-3711" coordsize="45,11" path="m4218,-3700l4263,-3711e" filled="f" stroked="t" strokeweight=".127753pt" strokecolor="#0000FF">
                <v:path arrowok="t"/>
              </v:shape>
            </v:group>
            <v:group style="position:absolute;left:4268;top:-3705;width:11;height:2" coordorigin="4268,-3705" coordsize="11,2">
              <v:shape style="position:absolute;left:4268;top:-3705;width:11;height:2" coordorigin="4268,-3705" coordsize="11,0" path="m4268,-3705l4279,-3705e" filled="f" stroked="t" strokeweight=".536324pt" strokecolor="#0000FF">
                <v:path arrowok="t"/>
              </v:shape>
            </v:group>
            <v:group style="position:absolute;left:4263;top:-3722;width:45;height:11" coordorigin="4263,-3722" coordsize="45,11">
              <v:shape style="position:absolute;left:4263;top:-3722;width:45;height:11" coordorigin="4263,-3722" coordsize="45,11" path="m4263,-3711l4307,-3722e" filled="f" stroked="t" strokeweight=".127753pt" strokecolor="#0000FF">
                <v:path arrowok="t"/>
              </v:shape>
            </v:group>
            <v:group style="position:absolute;left:4313;top:-3716;width:11;height:2" coordorigin="4313,-3716" coordsize="11,2">
              <v:shape style="position:absolute;left:4313;top:-3716;width:11;height:2" coordorigin="4313,-3716" coordsize="11,0" path="m4313,-3716l4324,-3716e" filled="f" stroked="t" strokeweight=".536324pt" strokecolor="#0000FF">
                <v:path arrowok="t"/>
              </v:shape>
            </v:group>
            <v:group style="position:absolute;left:4307;top:-3722;width:101;height:2" coordorigin="4307,-3722" coordsize="101,2">
              <v:shape style="position:absolute;left:4307;top:-3722;width:101;height:2" coordorigin="4307,-3722" coordsize="101,0" path="m4307,-3722l4408,-3722e" filled="f" stroked="t" strokeweight=".127484pt" strokecolor="#0000FF">
                <v:path arrowok="t"/>
              </v:shape>
            </v:group>
            <v:group style="position:absolute;left:4369;top:-3716;width:11;height:2" coordorigin="4369,-3716" coordsize="11,2">
              <v:shape style="position:absolute;left:4369;top:-3716;width:11;height:2" coordorigin="4369,-3716" coordsize="11,0" path="m4369,-3716l4380,-3716e" filled="f" stroked="t" strokeweight=".536324pt" strokecolor="#0000FF">
                <v:path arrowok="t"/>
              </v:shape>
            </v:group>
            <v:group style="position:absolute;left:4414;top:-3716;width:11;height:2" coordorigin="4414,-3716" coordsize="11,2">
              <v:shape style="position:absolute;left:4414;top:-3716;width:11;height:2" coordorigin="4414,-3716" coordsize="11,0" path="m4414,-3716l4425,-3716e" filled="f" stroked="t" strokeweight=".536324pt" strokecolor="#0000FF">
                <v:path arrowok="t"/>
              </v:shape>
            </v:group>
            <v:group style="position:absolute;left:4408;top:-3722;width:45;height:11" coordorigin="4408,-3722" coordsize="45,11">
              <v:shape style="position:absolute;left:4408;top:-3722;width:45;height:11" coordorigin="4408,-3722" coordsize="45,11" path="m4408,-3722l4453,-3711e" filled="f" stroked="t" strokeweight=".12775pt" strokecolor="#0000FF">
                <v:path arrowok="t"/>
              </v:shape>
            </v:group>
            <v:group style="position:absolute;left:4458;top:-3705;width:11;height:2" coordorigin="4458,-3705" coordsize="11,2">
              <v:shape style="position:absolute;left:4458;top:-3705;width:11;height:2" coordorigin="4458,-3705" coordsize="11,0" path="m4458,-3705l4470,-3705e" filled="f" stroked="t" strokeweight=".536324pt" strokecolor="#0000FF">
                <v:path arrowok="t"/>
              </v:shape>
            </v:group>
            <v:group style="position:absolute;left:4453;top:-3722;width:56;height:11" coordorigin="4453,-3722" coordsize="56,11">
              <v:shape style="position:absolute;left:4453;top:-3722;width:56;height:11" coordorigin="4453,-3722" coordsize="56,11" path="m4453,-3711l4509,-3722e" filled="f" stroked="t" strokeweight=".127659pt" strokecolor="#0000FF">
                <v:path arrowok="t"/>
              </v:shape>
            </v:group>
            <v:group style="position:absolute;left:4514;top:-3716;width:11;height:2" coordorigin="4514,-3716" coordsize="11,2">
              <v:shape style="position:absolute;left:4514;top:-3716;width:11;height:2" coordorigin="4514,-3716" coordsize="11,0" path="m4514,-3716l4526,-3716e" filled="f" stroked="t" strokeweight=".536324pt" strokecolor="#0000FF">
                <v:path arrowok="t"/>
              </v:shape>
            </v:group>
            <v:group style="position:absolute;left:4509;top:-3732;width:45;height:11" coordorigin="4509,-3732" coordsize="45,11">
              <v:shape style="position:absolute;left:4509;top:-3732;width:45;height:11" coordorigin="4509,-3732" coordsize="45,11" path="m4509,-3722l4553,-3732e" filled="f" stroked="t" strokeweight=".127753pt" strokecolor="#0000FF">
                <v:path arrowok="t"/>
              </v:shape>
            </v:group>
            <v:group style="position:absolute;left:4559;top:-3732;width:11;height:2" coordorigin="4559,-3732" coordsize="11,2">
              <v:shape style="position:absolute;left:4559;top:-3732;width:11;height:2" coordorigin="4559,-3732" coordsize="11,0" path="m4559,-3732l4570,-3732e" filled="f" stroked="t" strokeweight="1.073577pt" strokecolor="#0000FF">
                <v:path arrowok="t"/>
              </v:shape>
            </v:group>
            <v:group style="position:absolute;left:4553;top:-3743;width:2;height:11" coordorigin="4553,-3743" coordsize="2,11">
              <v:shape style="position:absolute;left:4553;top:-3743;width:2;height:11" coordorigin="4553,-3743" coordsize="0,11" path="m4553,-3732l4553,-3743e" filled="f" stroked="t" strokeweight=".13239pt" strokecolor="#0000FF">
                <v:path arrowok="t"/>
              </v:shape>
            </v:group>
            <v:group style="position:absolute;left:4553;top:-3754;width:45;height:11" coordorigin="4553,-3754" coordsize="45,11">
              <v:shape style="position:absolute;left:4553;top:-3754;width:45;height:11" coordorigin="4553,-3754" coordsize="45,11" path="m4553,-3743l4599,-3754e" filled="f" stroked="t" strokeweight=".127738pt" strokecolor="#0000FF">
                <v:path arrowok="t"/>
              </v:shape>
            </v:group>
            <v:group style="position:absolute;left:4604;top:-3748;width:11;height:2" coordorigin="4604,-3748" coordsize="11,2">
              <v:shape style="position:absolute;left:4604;top:-3748;width:11;height:2" coordorigin="4604,-3748" coordsize="11,0" path="m4604,-3748l4615,-3748e" filled="f" stroked="t" strokeweight=".536324pt" strokecolor="#0000FF">
                <v:path arrowok="t"/>
              </v:shape>
            </v:group>
            <v:group style="position:absolute;left:4599;top:-3754;width:145;height:2" coordorigin="4599,-3754" coordsize="145,2">
              <v:shape style="position:absolute;left:4599;top:-3754;width:145;height:2" coordorigin="4599,-3754" coordsize="145,0" path="m4599,-3754l4744,-3754e" filled="f" stroked="t" strokeweight=".127484pt" strokecolor="#0000FF">
                <v:path arrowok="t"/>
              </v:shape>
            </v:group>
            <v:group style="position:absolute;left:4660;top:-3748;width:11;height:2" coordorigin="4660,-3748" coordsize="11,2">
              <v:shape style="position:absolute;left:4660;top:-3748;width:11;height:2" coordorigin="4660,-3748" coordsize="11,0" path="m4660,-3748l4671,-3748e" filled="f" stroked="t" strokeweight=".536324pt" strokecolor="#0000FF">
                <v:path arrowok="t"/>
              </v:shape>
            </v:group>
            <v:group style="position:absolute;left:4705;top:-3748;width:11;height:2" coordorigin="4705,-3748" coordsize="11,2">
              <v:shape style="position:absolute;left:4705;top:-3748;width:11;height:2" coordorigin="4705,-3748" coordsize="11,0" path="m4705,-3748l4716,-3748e" filled="f" stroked="t" strokeweight=".536324pt" strokecolor="#0000FF">
                <v:path arrowok="t"/>
              </v:shape>
            </v:group>
            <v:group style="position:absolute;left:4749;top:-3748;width:11;height:2" coordorigin="4749,-3748" coordsize="11,2">
              <v:shape style="position:absolute;left:4749;top:-3748;width:11;height:2" coordorigin="4749,-3748" coordsize="11,0" path="m4749,-3748l4761,-3748e" filled="f" stroked="t" strokeweight=".536324pt" strokecolor="#0000FF">
                <v:path arrowok="t"/>
              </v:shape>
            </v:group>
            <v:group style="position:absolute;left:4744;top:-3754;width:56;height:11" coordorigin="4744,-3754" coordsize="56,11">
              <v:shape style="position:absolute;left:4744;top:-3754;width:56;height:11" coordorigin="4744,-3754" coordsize="56,11" path="m4744,-3754l4800,-3743e" filled="f" stroked="t" strokeweight=".127654pt" strokecolor="#0000FF">
                <v:path arrowok="t"/>
              </v:shape>
            </v:group>
            <v:group style="position:absolute;left:4805;top:-3738;width:22;height:2" coordorigin="4805,-3738" coordsize="22,2">
              <v:shape style="position:absolute;left:4805;top:-3738;width:22;height:2" coordorigin="4805,-3738" coordsize="22,0" path="m4805,-3738l4827,-3738e" filled="f" stroked="t" strokeweight=".536324pt" strokecolor="#0000FF">
                <v:path arrowok="t"/>
              </v:shape>
            </v:group>
            <v:group style="position:absolute;left:4800;top:-3743;width:11;height:2" coordorigin="4800,-3743" coordsize="11,2">
              <v:shape style="position:absolute;left:4800;top:-3743;width:11;height:2" coordorigin="4800,-3743" coordsize="11,0" path="m4800,-3743l4811,-3743e" filled="f" stroked="t" strokeweight=".127484pt" strokecolor="#0000FF">
                <v:path arrowok="t"/>
              </v:shape>
            </v:group>
            <v:group style="position:absolute;left:4811;top:-3743;width:33;height:21" coordorigin="4811,-3743" coordsize="33,21">
              <v:shape style="position:absolute;left:4811;top:-3743;width:33;height:21" coordorigin="4811,-3743" coordsize="33,21" path="m4811,-3743l4844,-3722e" filled="f" stroked="t" strokeweight=".128916pt" strokecolor="#0000FF">
                <v:path arrowok="t"/>
              </v:shape>
            </v:group>
            <v:group style="position:absolute;left:4850;top:-3716;width:12;height:2" coordorigin="4850,-3716" coordsize="12,2">
              <v:shape style="position:absolute;left:4850;top:-3716;width:12;height:2" coordorigin="4850,-3716" coordsize="12,0" path="m4850,-3716l4862,-3716e" filled="f" stroked="t" strokeweight=".536324pt" strokecolor="#0000FF">
                <v:path arrowok="t"/>
              </v:shape>
            </v:group>
            <v:group style="position:absolute;left:4844;top:-3722;width:45;height:21" coordorigin="4844,-3722" coordsize="45,21">
              <v:shape style="position:absolute;left:4844;top:-3722;width:45;height:21" coordorigin="4844,-3722" coordsize="45,21" path="m4844,-3722l4889,-3700e" filled="f" stroked="t" strokeweight=".128388pt" strokecolor="#0000FF">
                <v:path arrowok="t"/>
              </v:shape>
            </v:group>
            <v:group style="position:absolute;left:4895;top:-3695;width:11;height:2" coordorigin="4895,-3695" coordsize="11,2">
              <v:shape style="position:absolute;left:4895;top:-3695;width:11;height:2" coordorigin="4895,-3695" coordsize="11,0" path="m4895,-3695l4906,-3695e" filled="f" stroked="t" strokeweight=".536324pt" strokecolor="#0000FF">
                <v:path arrowok="t"/>
              </v:shape>
            </v:group>
            <v:group style="position:absolute;left:4889;top:-3711;width:56;height:11" coordorigin="4889,-3711" coordsize="56,11">
              <v:shape style="position:absolute;left:4889;top:-3711;width:56;height:11" coordorigin="4889,-3711" coordsize="56,11" path="m4889,-3700l4945,-3711e" filled="f" stroked="t" strokeweight=".127659pt" strokecolor="#0000FF">
                <v:path arrowok="t"/>
              </v:shape>
            </v:group>
            <v:group style="position:absolute;left:4951;top:-3705;width:11;height:2" coordorigin="4951,-3705" coordsize="11,2">
              <v:shape style="position:absolute;left:4951;top:-3705;width:11;height:2" coordorigin="4951,-3705" coordsize="11,0" path="m4951,-3705l4962,-3705e" filled="f" stroked="t" strokeweight=".536324pt" strokecolor="#0000FF">
                <v:path arrowok="t"/>
              </v:shape>
            </v:group>
            <v:group style="position:absolute;left:4945;top:-3711;width:45;height:2" coordorigin="4945,-3711" coordsize="45,2">
              <v:shape style="position:absolute;left:4945;top:-3711;width:45;height:2" coordorigin="4945,-3711" coordsize="45,0" path="m4945,-3711l4990,-3711e" filled="f" stroked="t" strokeweight=".127484pt" strokecolor="#0000FF">
                <v:path arrowok="t"/>
              </v:shape>
            </v:group>
            <v:group style="position:absolute;left:4996;top:-3705;width:11;height:2" coordorigin="4996,-3705" coordsize="11,2">
              <v:shape style="position:absolute;left:4996;top:-3705;width:11;height:2" coordorigin="4996,-3705" coordsize="11,0" path="m4996,-3705l5007,-3705e" filled="f" stroked="t" strokeweight=".536324pt" strokecolor="#0000FF">
                <v:path arrowok="t"/>
              </v:shape>
            </v:group>
            <v:group style="position:absolute;left:4990;top:-3722;width:56;height:11" coordorigin="4990,-3722" coordsize="56,11">
              <v:shape style="position:absolute;left:4990;top:-3722;width:56;height:11" coordorigin="4990,-3722" coordsize="56,11" path="m4990,-3711l5046,-3722e" filled="f" stroked="t" strokeweight=".127658pt" strokecolor="#0000FF">
                <v:path arrowok="t"/>
              </v:shape>
            </v:group>
            <v:group style="position:absolute;left:5051;top:-3716;width:11;height:2" coordorigin="5051,-3716" coordsize="11,2">
              <v:shape style="position:absolute;left:5051;top:-3716;width:11;height:2" coordorigin="5051,-3716" coordsize="11,0" path="m5051,-3716l5063,-3716e" filled="f" stroked="t" strokeweight=".536324pt" strokecolor="#0000FF">
                <v:path arrowok="t"/>
              </v:shape>
            </v:group>
            <v:group style="position:absolute;left:5046;top:-3722;width:45;height:2" coordorigin="5046,-3722" coordsize="45,2">
              <v:shape style="position:absolute;left:5046;top:-3722;width:45;height:2" coordorigin="5046,-3722" coordsize="45,0" path="m5046,-3722l5091,-3722e" filled="f" stroked="t" strokeweight=".127484pt" strokecolor="#0000FF">
                <v:path arrowok="t"/>
              </v:shape>
            </v:group>
            <v:group style="position:absolute;left:5096;top:-3716;width:11;height:2" coordorigin="5096,-3716" coordsize="11,2">
              <v:shape style="position:absolute;left:5096;top:-3716;width:11;height:2" coordorigin="5096,-3716" coordsize="11,0" path="m5096,-3716l5107,-3716e" filled="f" stroked="t" strokeweight=".536324pt" strokecolor="#0000FF">
                <v:path arrowok="t"/>
              </v:shape>
            </v:group>
            <v:group style="position:absolute;left:5091;top:-3722;width:34;height:11" coordorigin="5091,-3722" coordsize="34,11">
              <v:shape style="position:absolute;left:5091;top:-3722;width:34;height:11" coordorigin="5091,-3722" coordsize="34,11" path="m5091,-3722l5124,-3711e" filled="f" stroked="t" strokeweight=".127933pt" strokecolor="#0000FF">
                <v:path arrowok="t"/>
              </v:shape>
            </v:group>
            <v:group style="position:absolute;left:5130;top:-3705;width:11;height:2" coordorigin="5130,-3705" coordsize="11,2">
              <v:shape style="position:absolute;left:5130;top:-3705;width:11;height:2" coordorigin="5130,-3705" coordsize="11,0" path="m5130,-3705l5141,-3705e" filled="f" stroked="t" strokeweight=".536324pt" strokecolor="#0000FF">
                <v:path arrowok="t"/>
              </v:shape>
            </v:group>
            <v:group style="position:absolute;left:5415;top:-3635;width:11;height:2" coordorigin="5415,-3635" coordsize="11,2">
              <v:shape style="position:absolute;left:5415;top:-3635;width:11;height:2" coordorigin="5415,-3635" coordsize="11,0" path="m5415,-3635l5426,-3635e" filled="f" stroked="t" strokeweight=".127484pt" strokecolor="#0000FF">
                <v:path arrowok="t"/>
              </v:shape>
            </v:group>
            <v:group style="position:absolute;left:5432;top:-3630;width:11;height:2" coordorigin="5432,-3630" coordsize="11,2">
              <v:shape style="position:absolute;left:5432;top:-3630;width:11;height:2" coordorigin="5432,-3630" coordsize="11,0" path="m5432,-3630l5443,-3630e" filled="f" stroked="t" strokeweight=".536324pt" strokecolor="#0000FF">
                <v:path arrowok="t"/>
              </v:shape>
            </v:group>
            <v:group style="position:absolute;left:5426;top:-3635;width:56;height:21" coordorigin="5426,-3635" coordsize="56,21">
              <v:shape style="position:absolute;left:5426;top:-3635;width:56;height:21" coordorigin="5426,-3635" coordsize="56,21" path="m5426,-3635l5482,-3614e" filled="f" stroked="t" strokeweight=".128114pt" strokecolor="#0000FF">
                <v:path arrowok="t"/>
              </v:shape>
            </v:group>
            <v:group style="position:absolute;left:5488;top:-3609;width:11;height:2" coordorigin="5488,-3609" coordsize="11,2">
              <v:shape style="position:absolute;left:5488;top:-3609;width:11;height:2" coordorigin="5488,-3609" coordsize="11,0" path="m5488,-3609l5499,-3609e" filled="f" stroked="t" strokeweight=".536324pt" strokecolor="#0000FF">
                <v:path arrowok="t"/>
              </v:shape>
            </v:group>
            <v:group style="position:absolute;left:5482;top:-3614;width:45;height:21" coordorigin="5482,-3614" coordsize="45,21">
              <v:shape style="position:absolute;left:5482;top:-3614;width:45;height:21" coordorigin="5482,-3614" coordsize="45,21" path="m5482,-3614l5527,-3593e" filled="f" stroked="t" strokeweight=".128394pt" strokecolor="#0000FF">
                <v:path arrowok="t"/>
              </v:shape>
            </v:group>
            <v:group style="position:absolute;left:5533;top:-3587;width:11;height:2" coordorigin="5533,-3587" coordsize="11,2">
              <v:shape style="position:absolute;left:5533;top:-3587;width:11;height:2" coordorigin="5533,-3587" coordsize="11,0" path="m5533,-3587l5544,-3587e" filled="f" stroked="t" strokeweight=".536324pt" strokecolor="#0000FF">
                <v:path arrowok="t"/>
              </v:shape>
            </v:group>
            <v:group style="position:absolute;left:5527;top:-3593;width:45;height:21" coordorigin="5527,-3593" coordsize="45,21">
              <v:shape style="position:absolute;left:5527;top:-3593;width:45;height:21" coordorigin="5527,-3593" coordsize="45,21" path="m5527,-3593l5572,-3571e" filled="f" stroked="t" strokeweight=".128407pt" strokecolor="#0000FF">
                <v:path arrowok="t"/>
              </v:shape>
            </v:group>
            <v:group style="position:absolute;left:5577;top:-3566;width:11;height:2" coordorigin="5577,-3566" coordsize="11,2">
              <v:shape style="position:absolute;left:5577;top:-3566;width:11;height:2" coordorigin="5577,-3566" coordsize="11,0" path="m5577,-3566l5589,-3566e" filled="f" stroked="t" strokeweight=".536324pt" strokecolor="#0000FF">
                <v:path arrowok="t"/>
              </v:shape>
            </v:group>
            <v:group style="position:absolute;left:5572;top:-3571;width:22;height:21" coordorigin="5572,-3571" coordsize="22,21">
              <v:shape style="position:absolute;left:5572;top:-3571;width:22;height:21" coordorigin="5572,-3571" coordsize="22,21" path="m5572,-3571l5594,-3550e" filled="f" stroked="t" strokeweight=".129844pt" strokecolor="#0000FF">
                <v:path arrowok="t"/>
              </v:shape>
            </v:group>
            <v:group style="position:absolute;left:5600;top:-3544;width:11;height:2" coordorigin="5600,-3544" coordsize="11,2">
              <v:shape style="position:absolute;left:5600;top:-3544;width:11;height:2" coordorigin="5600,-3544" coordsize="11,0" path="m5600,-3544l5611,-3544e" filled="f" stroked="t" strokeweight=".536324pt" strokecolor="#0000FF">
                <v:path arrowok="t"/>
              </v:shape>
            </v:group>
            <v:group style="position:absolute;left:5594;top:-3550;width:33;height:11" coordorigin="5594,-3550" coordsize="33,11">
              <v:shape style="position:absolute;left:5594;top:-3550;width:33;height:11" coordorigin="5594,-3550" coordsize="33,11" path="m5594,-3550l5627,-3539e" filled="f" stroked="t" strokeweight=".127942pt" strokecolor="#0000FF">
                <v:path arrowok="t"/>
              </v:shape>
            </v:group>
            <v:group style="position:absolute;left:5633;top:-3533;width:11;height:2" coordorigin="5633,-3533" coordsize="11,2">
              <v:shape style="position:absolute;left:5633;top:-3533;width:11;height:2" coordorigin="5633,-3533" coordsize="11,0" path="m5633,-3533l5644,-3533e" filled="f" stroked="t" strokeweight=".536324pt" strokecolor="#0000FF">
                <v:path arrowok="t"/>
              </v:shape>
            </v:group>
            <v:group style="position:absolute;left:5627;top:-3539;width:45;height:32" coordorigin="5627,-3539" coordsize="45,32">
              <v:shape style="position:absolute;left:5627;top:-3539;width:45;height:32" coordorigin="5627,-3539" coordsize="45,32" path="m5627,-3539l5673,-3507e" filled="f" stroked="t" strokeweight=".129138pt" strokecolor="#0000FF">
                <v:path arrowok="t"/>
              </v:shape>
            </v:group>
            <v:group style="position:absolute;left:5678;top:-3501;width:11;height:2" coordorigin="5678,-3501" coordsize="11,2">
              <v:shape style="position:absolute;left:5678;top:-3501;width:11;height:2" coordorigin="5678,-3501" coordsize="11,0" path="m5678,-3501l5690,-3501e" filled="f" stroked="t" strokeweight=".536324pt" strokecolor="#0000FF">
                <v:path arrowok="t"/>
              </v:shape>
            </v:group>
            <v:group style="position:absolute;left:5673;top:-3507;width:22;height:11" coordorigin="5673,-3507" coordsize="22,11">
              <v:shape style="position:absolute;left:5673;top:-3507;width:22;height:11" coordorigin="5673,-3507" coordsize="22,11" path="m5673,-3507l5695,-3496e" filled="f" stroked="t" strokeweight=".128407pt" strokecolor="#0000FF">
                <v:path arrowok="t"/>
              </v:shape>
            </v:group>
            <v:group style="position:absolute;left:5701;top:-3491;width:11;height:2" coordorigin="5701,-3491" coordsize="11,2">
              <v:shape style="position:absolute;left:5701;top:-3491;width:11;height:2" coordorigin="5701,-3491" coordsize="11,0" path="m5701,-3491l5712,-3491e" filled="f" stroked="t" strokeweight=".536324pt" strokecolor="#0000FF">
                <v:path arrowok="t"/>
              </v:shape>
            </v:group>
            <v:group style="position:absolute;left:5695;top:-3496;width:22;height:21" coordorigin="5695,-3496" coordsize="22,21">
              <v:shape style="position:absolute;left:5695;top:-3496;width:22;height:21" coordorigin="5695,-3496" coordsize="22,21" path="m5695,-3496l5717,-3474e" filled="f" stroked="t" strokeweight=".129824pt" strokecolor="#0000FF">
                <v:path arrowok="t"/>
              </v:shape>
            </v:group>
            <v:group style="position:absolute;left:5723;top:-3469;width:11;height:2" coordorigin="5723,-3469" coordsize="11,2">
              <v:shape style="position:absolute;left:5723;top:-3469;width:11;height:2" coordorigin="5723,-3469" coordsize="11,0" path="m5723,-3469l5734,-3469e" filled="f" stroked="t" strokeweight=".536324pt" strokecolor="#0000FF">
                <v:path arrowok="t"/>
              </v:shape>
            </v:group>
            <v:group style="position:absolute;left:5717;top:-3474;width:56;height:21" coordorigin="5717,-3474" coordsize="56,21">
              <v:shape style="position:absolute;left:5717;top:-3474;width:56;height:21" coordorigin="5717,-3474" coordsize="56,21" path="m5717,-3474l5773,-3453e" filled="f" stroked="t" strokeweight=".128118pt" strokecolor="#0000FF">
                <v:path arrowok="t"/>
              </v:shape>
            </v:group>
            <v:group style="position:absolute;left:5779;top:-3448;width:11;height:2" coordorigin="5779,-3448" coordsize="11,2">
              <v:shape style="position:absolute;left:5779;top:-3448;width:11;height:2" coordorigin="5779,-3448" coordsize="11,0" path="m5779,-3448l5790,-3448e" filled="f" stroked="t" strokeweight=".536324pt" strokecolor="#0000FF">
                <v:path arrowok="t"/>
              </v:shape>
            </v:group>
            <v:group style="position:absolute;left:5773;top:-3453;width:23;height:22" coordorigin="5773,-3453" coordsize="23,22">
              <v:shape style="position:absolute;left:5773;top:-3453;width:23;height:22" coordorigin="5773,-3453" coordsize="23,22" path="m5773,-3453l5796,-3431e" filled="f" stroked="t" strokeweight=".129865pt" strokecolor="#0000FF">
                <v:path arrowok="t"/>
              </v:shape>
            </v:group>
            <v:group style="position:absolute;left:5801;top:-3426;width:11;height:2" coordorigin="5801,-3426" coordsize="11,2">
              <v:shape style="position:absolute;left:5801;top:-3426;width:11;height:2" coordorigin="5801,-3426" coordsize="11,0" path="m5801,-3426l5812,-3426e" filled="f" stroked="t" strokeweight=".536324pt" strokecolor="#0000FF">
                <v:path arrowok="t"/>
              </v:shape>
            </v:group>
            <v:group style="position:absolute;left:5796;top:-3431;width:22;height:11" coordorigin="5796,-3431" coordsize="22,11">
              <v:shape style="position:absolute;left:5796;top:-3431;width:22;height:11" coordorigin="5796,-3431" coordsize="22,11" path="m5796,-3431l5818,-3420e" filled="f" stroked="t" strokeweight=".128407pt" strokecolor="#0000FF">
                <v:path arrowok="t"/>
              </v:shape>
            </v:group>
            <v:group style="position:absolute;left:5823;top:-3415;width:11;height:2" coordorigin="5823,-3415" coordsize="11,2">
              <v:shape style="position:absolute;left:5823;top:-3415;width:11;height:2" coordorigin="5823,-3415" coordsize="11,0" path="m5823,-3415l5835,-3415e" filled="f" stroked="t" strokeweight=".536324pt" strokecolor="#0000FF">
                <v:path arrowok="t"/>
              </v:shape>
            </v:group>
            <v:group style="position:absolute;left:5818;top:-3420;width:45;height:43" coordorigin="5818,-3420" coordsize="45,43">
              <v:shape style="position:absolute;left:5818;top:-3420;width:45;height:43" coordorigin="5818,-3420" coordsize="45,43" path="m5818,-3420l5863,-3377e" filled="f" stroked="t" strokeweight=".129844pt" strokecolor="#0000FF">
                <v:path arrowok="t"/>
              </v:shape>
            </v:group>
            <v:group style="position:absolute;left:5868;top:-3367;width:23;height:2" coordorigin="5868,-3367" coordsize="23,2">
              <v:shape style="position:absolute;left:5868;top:-3367;width:23;height:2" coordorigin="5868,-3367" coordsize="23,0" path="m5868,-3367l5891,-3367e" filled="f" stroked="t" strokeweight="1.073577pt" strokecolor="#0000FF">
                <v:path arrowok="t"/>
              </v:shape>
            </v:group>
            <v:group style="position:absolute;left:5863;top:-3377;width:11;height:11" coordorigin="5863,-3377" coordsize="11,11">
              <v:shape style="position:absolute;left:5863;top:-3377;width:11;height:11" coordorigin="5863,-3377" coordsize="11,11" path="m5863,-3377l5874,-3367e" filled="f" stroked="t" strokeweight=".129844pt" strokecolor="#0000FF">
                <v:path arrowok="t"/>
              </v:shape>
            </v:group>
            <v:group style="position:absolute;left:5874;top:-3367;width:45;height:32" coordorigin="5874,-3367" coordsize="45,32">
              <v:shape style="position:absolute;left:5874;top:-3367;width:45;height:32" coordorigin="5874,-3367" coordsize="45,32" path="m5874,-3367l5919,-3335e" filled="f" stroked="t" strokeweight=".129125pt" strokecolor="#0000FF">
                <v:path arrowok="t"/>
              </v:shape>
            </v:group>
            <v:group style="position:absolute;left:5924;top:-3329;width:11;height:2" coordorigin="5924,-3329" coordsize="11,2">
              <v:shape style="position:absolute;left:5924;top:-3329;width:11;height:2" coordorigin="5924,-3329" coordsize="11,0" path="m5924,-3329l5936,-3329e" filled="f" stroked="t" strokeweight=".536324pt" strokecolor="#0000FF">
                <v:path arrowok="t"/>
              </v:shape>
            </v:group>
            <v:group style="position:absolute;left:5919;top:-3335;width:22;height:21" coordorigin="5919,-3335" coordsize="22,21">
              <v:shape style="position:absolute;left:5919;top:-3335;width:22;height:21" coordorigin="5919,-3335" coordsize="22,21" path="m5919,-3335l5941,-3313e" filled="f" stroked="t" strokeweight=".129844pt" strokecolor="#0000FF">
                <v:path arrowok="t"/>
              </v:shape>
            </v:group>
            <v:group style="position:absolute;left:5947;top:-3308;width:11;height:2" coordorigin="5947,-3308" coordsize="11,2">
              <v:shape style="position:absolute;left:5947;top:-3308;width:11;height:2" coordorigin="5947,-3308" coordsize="11,0" path="m5947,-3308l5958,-3308e" filled="f" stroked="t" strokeweight=".536324pt" strokecolor="#0000FF">
                <v:path arrowok="t"/>
              </v:shape>
            </v:group>
            <v:group style="position:absolute;left:5941;top:-3313;width:22;height:32" coordorigin="5941,-3313" coordsize="22,32">
              <v:shape style="position:absolute;left:5941;top:-3313;width:22;height:32" coordorigin="5941,-3313" coordsize="22,32" path="m5941,-3313l5964,-3281e" filled="f" stroked="t" strokeweight=".130801pt" strokecolor="#0000FF">
                <v:path arrowok="t"/>
              </v:shape>
            </v:group>
            <v:group style="position:absolute;left:5969;top:-3276;width:11;height:2" coordorigin="5969,-3276" coordsize="11,2">
              <v:shape style="position:absolute;left:5969;top:-3276;width:11;height:2" coordorigin="5969,-3276" coordsize="11,0" path="m5969,-3276l5980,-3276e" filled="f" stroked="t" strokeweight=".536324pt" strokecolor="#0000FF">
                <v:path arrowok="t"/>
              </v:shape>
            </v:group>
            <v:group style="position:absolute;left:5964;top:-3281;width:22;height:33" coordorigin="5964,-3281" coordsize="22,33">
              <v:shape style="position:absolute;left:5964;top:-3281;width:22;height:33" coordorigin="5964,-3281" coordsize="22,33" path="m5964,-3281l5986,-3248e" filled="f" stroked="t" strokeweight=".130825pt" strokecolor="#0000FF">
                <v:path arrowok="t"/>
              </v:shape>
            </v:group>
            <v:group style="position:absolute;left:5992;top:-3243;width:11;height:2" coordorigin="5992,-3243" coordsize="11,2">
              <v:shape style="position:absolute;left:5992;top:-3243;width:11;height:2" coordorigin="5992,-3243" coordsize="11,0" path="m5992,-3243l6003,-3243e" filled="f" stroked="t" strokeweight=".536324pt" strokecolor="#0000FF">
                <v:path arrowok="t"/>
              </v:shape>
            </v:group>
            <v:group style="position:absolute;left:5986;top:-3248;width:22;height:64" coordorigin="5986,-3248" coordsize="22,64">
              <v:shape style="position:absolute;left:5986;top:-3248;width:22;height:64" coordorigin="5986,-3248" coordsize="22,64" path="m5986,-3248l6008,-3184e" filled="f" stroked="t" strokeweight=".131863pt" strokecolor="#0000FF">
                <v:path arrowok="t"/>
              </v:shape>
            </v:group>
            <v:group style="position:absolute;left:6014;top:-3179;width:11;height:2" coordorigin="6014,-3179" coordsize="11,2">
              <v:shape style="position:absolute;left:6014;top:-3179;width:11;height:2" coordorigin="6014,-3179" coordsize="11,0" path="m6014,-3179l6025,-3179e" filled="f" stroked="t" strokeweight=".536324pt" strokecolor="#0000FF">
                <v:path arrowok="t"/>
              </v:shape>
            </v:group>
            <v:group style="position:absolute;left:6008;top:-3184;width:33;height:54" coordorigin="6008,-3184" coordsize="33,54">
              <v:shape style="position:absolute;left:6008;top:-3184;width:33;height:54" coordorigin="6008,-3184" coordsize="33,54" path="m6008,-3184l6042,-3130e" filled="f" stroked="t" strokeweight=".131018pt" strokecolor="#0000FF">
                <v:path arrowok="t"/>
              </v:shape>
            </v:group>
            <v:group style="position:absolute;left:6047;top:-3125;width:11;height:2" coordorigin="6047,-3125" coordsize="11,2">
              <v:shape style="position:absolute;left:6047;top:-3125;width:11;height:2" coordorigin="6047,-3125" coordsize="11,0" path="m6047,-3125l6058,-3125e" filled="f" stroked="t" strokeweight=".536324pt" strokecolor="#0000FF">
                <v:path arrowok="t"/>
              </v:shape>
            </v:group>
            <v:group style="position:absolute;left:6042;top:-3130;width:22;height:64" coordorigin="6042,-3130" coordsize="22,64">
              <v:shape style="position:absolute;left:6042;top:-3130;width:22;height:64" coordorigin="6042,-3130" coordsize="22,64" path="m6042,-3130l6064,-3066e" filled="f" stroked="t" strokeweight=".131863pt" strokecolor="#0000FF">
                <v:path arrowok="t"/>
              </v:shape>
            </v:group>
            <v:group style="position:absolute;left:6070;top:-3061;width:11;height:2" coordorigin="6070,-3061" coordsize="11,2">
              <v:shape style="position:absolute;left:6070;top:-3061;width:11;height:2" coordorigin="6070,-3061" coordsize="11,0" path="m6070,-3061l6081,-3061e" filled="f" stroked="t" strokeweight=".536324pt" strokecolor="#0000FF">
                <v:path arrowok="t"/>
              </v:shape>
            </v:group>
            <v:group style="position:absolute;left:6064;top:-3066;width:22;height:65" coordorigin="6064,-3066" coordsize="22,65">
              <v:shape style="position:absolute;left:6064;top:-3066;width:22;height:65" coordorigin="6064,-3066" coordsize="22,65" path="m6064,-3066l6086,-3001e" filled="f" stroked="t" strokeweight=".131871pt" strokecolor="#0000FF">
                <v:path arrowok="t"/>
              </v:shape>
            </v:group>
            <v:group style="position:absolute;left:6092;top:-2996;width:11;height:2" coordorigin="6092,-2996" coordsize="11,2">
              <v:shape style="position:absolute;left:6092;top:-2996;width:11;height:2" coordorigin="6092,-2996" coordsize="11,0" path="m6092,-2996l6103,-2996e" filled="f" stroked="t" strokeweight=".536324pt" strokecolor="#0000FF">
                <v:path arrowok="t"/>
              </v:shape>
            </v:group>
            <v:group style="position:absolute;left:6086;top:-3001;width:11;height:64" coordorigin="6086,-3001" coordsize="11,64">
              <v:shape style="position:absolute;left:6086;top:-3001;width:11;height:64" coordorigin="6086,-3001" coordsize="11,64" path="m6086,-3001l6098,-2937e" filled="f" stroked="t" strokeweight=".132243pt" strokecolor="#0000FF">
                <v:path arrowok="t"/>
              </v:shape>
            </v:group>
            <v:group style="position:absolute;left:6103;top:-2931;width:11;height:2" coordorigin="6103,-2931" coordsize="11,2">
              <v:shape style="position:absolute;left:6103;top:-2931;width:11;height:2" coordorigin="6103,-2931" coordsize="11,0" path="m6103,-2931l6114,-2931e" filled="f" stroked="t" strokeweight=".536324pt" strokecolor="#0000FF">
                <v:path arrowok="t"/>
              </v:shape>
            </v:group>
            <v:group style="position:absolute;left:6098;top:-2937;width:11;height:54" coordorigin="6098,-2937" coordsize="11,54">
              <v:shape style="position:absolute;left:6098;top:-2937;width:11;height:54" coordorigin="6098,-2937" coordsize="11,54" path="m6098,-2937l6109,-2883e" filled="f" stroked="t" strokeweight=".132186pt" strokecolor="#0000FF">
                <v:path arrowok="t"/>
              </v:shape>
            </v:group>
            <v:group style="position:absolute;left:6114;top:-2878;width:11;height:2" coordorigin="6114,-2878" coordsize="11,2">
              <v:shape style="position:absolute;left:6114;top:-2878;width:11;height:2" coordorigin="6114,-2878" coordsize="11,0" path="m6114,-2878l6125,-2878e" filled="f" stroked="t" strokeweight=".536324pt" strokecolor="#0000FF">
                <v:path arrowok="t"/>
              </v:shape>
            </v:group>
            <v:group style="position:absolute;left:6109;top:-2883;width:22;height:65" coordorigin="6109,-2883" coordsize="22,65">
              <v:shape style="position:absolute;left:6109;top:-2883;width:22;height:65" coordorigin="6109,-2883" coordsize="22,65" path="m6109,-2883l6131,-2818e" filled="f" stroked="t" strokeweight=".131871pt" strokecolor="#0000FF">
                <v:path arrowok="t"/>
              </v:shape>
            </v:group>
            <v:group style="position:absolute;left:6137;top:-2813;width:11;height:2" coordorigin="6137,-2813" coordsize="11,2">
              <v:shape style="position:absolute;left:6137;top:-2813;width:11;height:2" coordorigin="6137,-2813" coordsize="11,0" path="m6137,-2813l6148,-2813e" filled="f" stroked="t" strokeweight=".536324pt" strokecolor="#0000FF">
                <v:path arrowok="t"/>
              </v:shape>
            </v:group>
            <v:group style="position:absolute;left:6131;top:-2818;width:22;height:64" coordorigin="6131,-2818" coordsize="22,64">
              <v:shape style="position:absolute;left:6131;top:-2818;width:22;height:64" coordorigin="6131,-2818" coordsize="22,64" path="m6131,-2818l6153,-2754e" filled="f" stroked="t" strokeweight=".131863pt" strokecolor="#0000FF">
                <v:path arrowok="t"/>
              </v:shape>
            </v:group>
            <v:group style="position:absolute;left:6159;top:-2743;width:11;height:2" coordorigin="6159,-2743" coordsize="11,2">
              <v:shape style="position:absolute;left:6159;top:-2743;width:11;height:2" coordorigin="6159,-2743" coordsize="11,0" path="m6159,-2743l6170,-2743e" filled="f" stroked="t" strokeweight="1.073577pt" strokecolor="#0000FF">
                <v:path arrowok="t"/>
              </v:shape>
            </v:group>
            <v:group style="position:absolute;left:6153;top:-2754;width:2;height:11" coordorigin="6153,-2754" coordsize="2,11">
              <v:shape style="position:absolute;left:6153;top:-2754;width:2;height:11" coordorigin="6153,-2754" coordsize="0,11" path="m6153,-2754l6153,-2743e" filled="f" stroked="t" strokeweight=".13239pt" strokecolor="#0000FF">
                <v:path arrowok="t"/>
              </v:shape>
            </v:group>
            <v:group style="position:absolute;left:6321;top:-2496;width:33;height:43" coordorigin="6321,-2496" coordsize="33,43">
              <v:shape style="position:absolute;left:6321;top:-2496;width:33;height:43" coordorigin="6321,-2496" coordsize="33,43" path="m6321,-2496l6355,-2453e" filled="f" stroked="t" strokeweight=".130557pt" strokecolor="#0000FF">
                <v:path arrowok="t"/>
              </v:shape>
            </v:group>
            <v:group style="position:absolute;left:6361;top:-2442;width:11;height:2" coordorigin="6361,-2442" coordsize="11,2">
              <v:shape style="position:absolute;left:6361;top:-2442;width:11;height:2" coordorigin="6361,-2442" coordsize="11,0" path="m6361,-2442l6372,-2442e" filled="f" stroked="t" strokeweight="1.073577pt" strokecolor="#0000FF">
                <v:path arrowok="t"/>
              </v:shape>
            </v:group>
            <v:group style="position:absolute;left:6355;top:-2453;width:2;height:11" coordorigin="6355,-2453" coordsize="2,11">
              <v:shape style="position:absolute;left:6355;top:-2453;width:2;height:11" coordorigin="6355,-2453" coordsize="0,11" path="m6355,-2453l6355,-2442e" filled="f" stroked="t" strokeweight=".13239pt" strokecolor="#0000FF">
                <v:path arrowok="t"/>
              </v:shape>
            </v:group>
            <v:group style="position:absolute;left:6355;top:-2442;width:11;height:54" coordorigin="6355,-2442" coordsize="11,54">
              <v:shape style="position:absolute;left:6355;top:-2442;width:11;height:54" coordorigin="6355,-2442" coordsize="11,54" path="m6355,-2442l6366,-2388e" filled="f" stroked="t" strokeweight=".132188pt" strokecolor="#0000FF">
                <v:path arrowok="t"/>
              </v:shape>
            </v:group>
            <v:group style="position:absolute;left:6372;top:-2383;width:11;height:2" coordorigin="6372,-2383" coordsize="11,2">
              <v:shape style="position:absolute;left:6372;top:-2383;width:11;height:2" coordorigin="6372,-2383" coordsize="11,0" path="m6372,-2383l6383,-2383e" filled="f" stroked="t" strokeweight=".536324pt" strokecolor="#0000FF">
                <v:path arrowok="t"/>
              </v:shape>
            </v:group>
            <v:group style="position:absolute;left:6366;top:-2388;width:22;height:64" coordorigin="6366,-2388" coordsize="22,64">
              <v:shape style="position:absolute;left:6366;top:-2388;width:22;height:64" coordorigin="6366,-2388" coordsize="22,64" path="m6366,-2388l6388,-2324e" filled="f" stroked="t" strokeweight=".131863pt" strokecolor="#0000FF">
                <v:path arrowok="t"/>
              </v:shape>
            </v:group>
            <v:group style="position:absolute;left:6396;top:-2324;width:2;height:65" coordorigin="6396,-2324" coordsize="2,65">
              <v:shape style="position:absolute;left:6396;top:-2324;width:2;height:65" coordorigin="6396,-2324" coordsize="0,65" path="m6396,-2324l6396,-2259e" filled="f" stroked="t" strokeweight=".90782pt" strokecolor="#0000FF">
                <v:path arrowok="t"/>
              </v:shape>
            </v:group>
            <v:group style="position:absolute;left:6388;top:-2270;width:11;height:64" coordorigin="6388,-2270" coordsize="11,64">
              <v:shape style="position:absolute;left:6388;top:-2270;width:11;height:64" coordorigin="6388,-2270" coordsize="11,64" path="m6388,-2270l6399,-2206e" filled="f" stroked="t" strokeweight=".132247pt" strokecolor="#0000FF">
                <v:path arrowok="t"/>
              </v:shape>
            </v:group>
            <v:group style="position:absolute;left:6407;top:-2206;width:2;height:65" coordorigin="6407,-2206" coordsize="2,65">
              <v:shape style="position:absolute;left:6407;top:-2206;width:2;height:65" coordorigin="6407,-2206" coordsize="0,65" path="m6407,-2206l6407,-2141e" filled="f" stroked="t" strokeweight=".907818pt" strokecolor="#0000FF">
                <v:path arrowok="t"/>
              </v:shape>
            </v:group>
            <v:group style="position:absolute;left:6405;top:-2141;width:11;height:2" coordorigin="6405,-2141" coordsize="11,2">
              <v:shape style="position:absolute;left:6405;top:-2141;width:11;height:2" coordorigin="6405,-2141" coordsize="11,0" path="m6405,-2141l6416,-2141e" filled="f" stroked="t" strokeweight="1.073577pt" strokecolor="#0000FF">
                <v:path arrowok="t"/>
              </v:shape>
            </v:group>
            <v:group style="position:absolute;left:6399;top:-2141;width:11;height:54" coordorigin="6399,-2141" coordsize="11,54">
              <v:shape style="position:absolute;left:6399;top:-2141;width:11;height:54" coordorigin="6399,-2141" coordsize="11,54" path="m6399,-2141l6411,-2087e" filled="f" stroked="t" strokeweight=".132184pt" strokecolor="#0000FF">
                <v:path arrowok="t"/>
              </v:shape>
            </v:group>
            <v:group style="position:absolute;left:6416;top:-2082;width:11;height:2" coordorigin="6416,-2082" coordsize="11,2">
              <v:shape style="position:absolute;left:6416;top:-2082;width:11;height:2" coordorigin="6416,-2082" coordsize="11,0" path="m6416,-2082l6427,-2082e" filled="f" stroked="t" strokeweight=".536324pt" strokecolor="#0000FF">
                <v:path arrowok="t"/>
              </v:shape>
            </v:group>
            <v:group style="position:absolute;left:6399;top:-2087;width:11;height:43" coordorigin="6399,-2087" coordsize="11,43">
              <v:shape style="position:absolute;left:6399;top:-2087;width:11;height:43" coordorigin="6399,-2087" coordsize="11,43" path="m6411,-2087l6399,-2044e" filled="f" stroked="t" strokeweight=".132068pt" strokecolor="#0000FF">
                <v:path arrowok="t"/>
              </v:shape>
            </v:group>
            <v:group style="position:absolute;left:6407;top:-2044;width:2;height:33" coordorigin="6407,-2044" coordsize="2,33">
              <v:shape style="position:absolute;left:6407;top:-2044;width:2;height:33" coordorigin="6407,-2044" coordsize="0,33" path="m6407,-2044l6407,-2012e" filled="f" stroked="t" strokeweight=".90782pt" strokecolor="#0000FF">
                <v:path arrowok="t"/>
              </v:shape>
            </v:group>
            <v:group style="position:absolute;left:6377;top:-2023;width:22;height:64" coordorigin="6377,-2023" coordsize="22,64">
              <v:shape style="position:absolute;left:6377;top:-2023;width:22;height:64" coordorigin="6377,-2023" coordsize="22,64" path="m6399,-2023l6377,-1958e" filled="f" stroked="t" strokeweight=".131864pt" strokecolor="#0000FF">
                <v:path arrowok="t"/>
              </v:shape>
            </v:group>
            <v:group style="position:absolute;left:6383;top:-1953;width:11;height:2" coordorigin="6383,-1953" coordsize="11,2">
              <v:shape style="position:absolute;left:6383;top:-1953;width:11;height:2" coordorigin="6383,-1953" coordsize="11,0" path="m6383,-1953l6394,-1953e" filled="f" stroked="t" strokeweight=".536324pt" strokecolor="#0000FF">
                <v:path arrowok="t"/>
              </v:shape>
            </v:group>
            <v:group style="position:absolute;left:6355;top:-1958;width:22;height:54" coordorigin="6355,-1958" coordsize="22,54">
              <v:shape style="position:absolute;left:6355;top:-1958;width:22;height:54" coordorigin="6355,-1958" coordsize="22,54" path="m6377,-1958l6355,-1904e" filled="f" stroked="t" strokeweight=".131677pt" strokecolor="#0000FF">
                <v:path arrowok="t"/>
              </v:shape>
            </v:group>
            <v:group style="position:absolute;left:6363;top:-1905;width:2;height:33" coordorigin="6363,-1905" coordsize="2,33">
              <v:shape style="position:absolute;left:6363;top:-1905;width:2;height:33" coordorigin="6363,-1905" coordsize="0,33" path="m6363,-1905l6363,-1872e" filled="f" stroked="t" strokeweight=".90782pt" strokecolor="#0000FF">
                <v:path arrowok="t"/>
              </v:shape>
            </v:group>
            <v:group style="position:absolute;left:6321;top:-1883;width:33;height:43" coordorigin="6321,-1883" coordsize="33,43">
              <v:shape style="position:absolute;left:6321;top:-1883;width:33;height:43" coordorigin="6321,-1883" coordsize="33,43" path="m6355,-1883l6321,-1840e" filled="f" stroked="t" strokeweight=".130534pt" strokecolor="#0000FF">
                <v:path arrowok="t"/>
              </v:shape>
            </v:group>
            <v:group style="position:absolute;left:6327;top:-1835;width:11;height:2" coordorigin="6327,-1835" coordsize="11,2">
              <v:shape style="position:absolute;left:6327;top:-1835;width:11;height:2" coordorigin="6327,-1835" coordsize="11,0" path="m6327,-1835l6338,-1835e" filled="f" stroked="t" strokeweight=".536324pt" strokecolor="#0000FF">
                <v:path arrowok="t"/>
              </v:shape>
            </v:group>
            <v:group style="position:absolute;left:6299;top:-1840;width:22;height:32" coordorigin="6299,-1840" coordsize="22,32">
              <v:shape style="position:absolute;left:6299;top:-1840;width:22;height:32" coordorigin="6299,-1840" coordsize="22,32" path="m6321,-1840l6299,-1808e" filled="f" stroked="t" strokeweight=".130797pt" strokecolor="#0000FF">
                <v:path arrowok="t"/>
              </v:shape>
            </v:group>
            <v:group style="position:absolute;left:6305;top:-1802;width:11;height:2" coordorigin="6305,-1802" coordsize="11,2">
              <v:shape style="position:absolute;left:6305;top:-1802;width:11;height:2" coordorigin="6305,-1802" coordsize="11,0" path="m6305,-1802l6316,-1802e" filled="f" stroked="t" strokeweight=".536324pt" strokecolor="#0000FF">
                <v:path arrowok="t"/>
              </v:shape>
            </v:group>
            <v:group style="position:absolute;left:6266;top:-1808;width:33;height:32" coordorigin="6266,-1808" coordsize="33,32">
              <v:shape style="position:absolute;left:6266;top:-1808;width:33;height:32" coordorigin="6266,-1808" coordsize="33,32" path="m6299,-1808l6266,-1776e" filled="f" stroked="t" strokeweight=".129840pt" strokecolor="#0000FF">
                <v:path arrowok="t"/>
              </v:shape>
            </v:group>
            <v:group style="position:absolute;left:6260;top:-1765;width:22;height:2" coordorigin="6260,-1765" coordsize="22,2">
              <v:shape style="position:absolute;left:6260;top:-1765;width:22;height:2" coordorigin="6260,-1765" coordsize="22,0" path="m6260,-1765l6282,-1765e" filled="f" stroked="t" strokeweight="1.072666pt" strokecolor="#0000FF">
                <v:path arrowok="t"/>
              </v:shape>
            </v:group>
            <v:group style="position:absolute;left:6254;top:-1776;width:11;height:11" coordorigin="6254,-1776" coordsize="11,11">
              <v:shape style="position:absolute;left:6254;top:-1776;width:11;height:11" coordorigin="6254,-1776" coordsize="11,11" path="m6266,-1776l6254,-1765e" filled="f" stroked="t" strokeweight=".129840pt" strokecolor="#0000FF">
                <v:path arrowok="t"/>
              </v:shape>
            </v:group>
            <v:group style="position:absolute;left:6210;top:-1765;width:45;height:54" coordorigin="6210,-1765" coordsize="45,54">
              <v:shape style="position:absolute;left:6210;top:-1765;width:45;height:54" coordorigin="6210,-1765" coordsize="45,54" path="m6254,-1765l6210,-1711e" filled="f" stroked="t" strokeweight=".130403pt" strokecolor="#0000FF">
                <v:path arrowok="t"/>
              </v:shape>
            </v:group>
            <v:group style="position:absolute;left:6215;top:-1705;width:11;height:2" coordorigin="6215,-1705" coordsize="11,2">
              <v:shape style="position:absolute;left:6215;top:-1705;width:11;height:2" coordorigin="6215,-1705" coordsize="11,0" path="m6215,-1705l6226,-1705e" filled="f" stroked="t" strokeweight=".536324pt" strokecolor="#0000FF">
                <v:path arrowok="t"/>
              </v:shape>
            </v:group>
            <v:group style="position:absolute;left:6153;top:-1711;width:56;height:43" coordorigin="6153,-1711" coordsize="56,43">
              <v:shape style="position:absolute;left:6153;top:-1711;width:56;height:43" coordorigin="6153,-1711" coordsize="56,43" path="m6210,-1711l6153,-1668e" filled="f" stroked="t" strokeweight=".129284pt" strokecolor="#0000FF">
                <v:path arrowok="t"/>
              </v:shape>
            </v:group>
            <v:group style="position:absolute;left:6148;top:-1657;width:22;height:2" coordorigin="6148,-1657" coordsize="22,2">
              <v:shape style="position:absolute;left:6148;top:-1657;width:22;height:2" coordorigin="6148,-1657" coordsize="22,0" path="m6148,-1657l6170,-1657e" filled="f" stroked="t" strokeweight="1.072666pt" strokecolor="#0000FF">
                <v:path arrowok="t"/>
              </v:shape>
            </v:group>
            <v:group style="position:absolute;left:6142;top:-1668;width:11;height:11" coordorigin="6142,-1668" coordsize="11,11">
              <v:shape style="position:absolute;left:6142;top:-1668;width:11;height:11" coordorigin="6142,-1668" coordsize="11,11" path="m6153,-1668l6142,-1657e" filled="f" stroked="t" strokeweight=".129840pt" strokecolor="#0000FF">
                <v:path arrowok="t"/>
              </v:shape>
            </v:group>
            <v:group style="position:absolute;left:6109;top:-1657;width:33;height:32" coordorigin="6109,-1657" coordsize="33,32">
              <v:shape style="position:absolute;left:6109;top:-1657;width:33;height:32" coordorigin="6109,-1657" coordsize="33,32" path="m6142,-1657l6109,-1625e" filled="f" stroked="t" strokeweight=".129839pt" strokecolor="#0000FF">
                <v:path arrowok="t"/>
              </v:shape>
            </v:group>
            <v:group style="position:absolute;left:6114;top:-1620;width:11;height:2" coordorigin="6114,-1620" coordsize="11,2">
              <v:shape style="position:absolute;left:6114;top:-1620;width:11;height:2" coordorigin="6114,-1620" coordsize="11,0" path="m6114,-1620l6125,-1620e" filled="f" stroked="t" strokeweight=".536324pt" strokecolor="#0000FF">
                <v:path arrowok="t"/>
              </v:shape>
            </v:group>
            <v:group style="position:absolute;left:6064;top:-1625;width:45;height:32" coordorigin="6064,-1625" coordsize="45,32">
              <v:shape style="position:absolute;left:6064;top:-1625;width:45;height:32" coordorigin="6064,-1625" coordsize="45,32" path="m6109,-1625l6064,-1593e" filled="f" stroked="t" strokeweight=".129153pt" strokecolor="#0000FF">
                <v:path arrowok="t"/>
              </v:shape>
            </v:group>
            <v:group style="position:absolute;left:6070;top:-1587;width:11;height:2" coordorigin="6070,-1587" coordsize="11,2">
              <v:shape style="position:absolute;left:6070;top:-1587;width:11;height:2" coordorigin="6070,-1587" coordsize="11,0" path="m6070,-1587l6081,-1587e" filled="f" stroked="t" strokeweight=".536324pt" strokecolor="#0000FF">
                <v:path arrowok="t"/>
              </v:shape>
            </v:group>
            <v:group style="position:absolute;left:6008;top:-1593;width:56;height:32" coordorigin="6008,-1593" coordsize="56,32">
              <v:shape style="position:absolute;left:6008;top:-1593;width:56;height:32" coordorigin="6008,-1593" coordsize="56,32" path="m6064,-1593l6008,-1561e" filled="f" stroked="t" strokeweight=".128709pt" strokecolor="#0000FF">
                <v:path arrowok="t"/>
              </v:shape>
            </v:group>
            <v:group style="position:absolute;left:6014;top:-1555;width:11;height:2" coordorigin="6014,-1555" coordsize="11,2">
              <v:shape style="position:absolute;left:6014;top:-1555;width:11;height:2" coordorigin="6014,-1555" coordsize="11,0" path="m6014,-1555l6025,-1555e" filled="f" stroked="t" strokeweight=".536324pt" strokecolor="#0000FF">
                <v:path arrowok="t"/>
              </v:shape>
            </v:group>
            <v:group style="position:absolute;left:5986;top:-1561;width:22;height:33" coordorigin="5986,-1561" coordsize="22,33">
              <v:shape style="position:absolute;left:5986;top:-1561;width:22;height:33" coordorigin="5986,-1561" coordsize="22,33" path="m6008,-1561l5986,-1528e" filled="f" stroked="t" strokeweight=".130827pt" strokecolor="#0000FF">
                <v:path arrowok="t"/>
              </v:shape>
            </v:group>
            <v:group style="position:absolute;left:5992;top:-1523;width:11;height:2" coordorigin="5992,-1523" coordsize="11,2">
              <v:shape style="position:absolute;left:5992;top:-1523;width:11;height:2" coordorigin="5992,-1523" coordsize="11,0" path="m5992,-1523l6003,-1523e" filled="f" stroked="t" strokeweight=".536324pt" strokecolor="#0000FF">
                <v:path arrowok="t"/>
              </v:shape>
            </v:group>
            <v:group style="position:absolute;left:5964;top:-1528;width:22;height:11" coordorigin="5964,-1528" coordsize="22,11">
              <v:shape style="position:absolute;left:5964;top:-1528;width:22;height:11" coordorigin="5964,-1528" coordsize="22,11" path="m5986,-1528l5964,-1517e" filled="f" stroked="t" strokeweight=".128405pt" strokecolor="#0000FF">
                <v:path arrowok="t"/>
              </v:shape>
            </v:group>
            <v:group style="position:absolute;left:5969;top:-1512;width:11;height:2" coordorigin="5969,-1512" coordsize="11,2">
              <v:shape style="position:absolute;left:5969;top:-1512;width:11;height:2" coordorigin="5969,-1512" coordsize="11,0" path="m5969,-1512l5980,-1512e" filled="f" stroked="t" strokeweight=".536324pt" strokecolor="#0000FF">
                <v:path arrowok="t"/>
              </v:shape>
            </v:group>
            <v:group style="position:absolute;left:5919;top:-1517;width:45;height:32" coordorigin="5919,-1517" coordsize="45,32">
              <v:shape style="position:absolute;left:5919;top:-1517;width:45;height:32" coordorigin="5919,-1517" coordsize="45,32" path="m5964,-1517l5919,-1485e" filled="f" stroked="t" strokeweight=".129162pt" strokecolor="#0000FF">
                <v:path arrowok="t"/>
              </v:shape>
            </v:group>
            <v:group style="position:absolute;left:5924;top:-1480;width:11;height:2" coordorigin="5924,-1480" coordsize="11,2">
              <v:shape style="position:absolute;left:5924;top:-1480;width:11;height:2" coordorigin="5924,-1480" coordsize="11,0" path="m5924,-1480l5936,-1480e" filled="f" stroked="t" strokeweight=".536324pt" strokecolor="#0000FF">
                <v:path arrowok="t"/>
              </v:shape>
            </v:group>
            <v:group style="position:absolute;left:5572;top:-1373;width:73;height:2" coordorigin="5572,-1373" coordsize="73,2">
              <v:shape style="position:absolute;left:5572;top:-1373;width:73;height:2" coordorigin="5572,-1373" coordsize="73,0" path="m5572,-1373l5644,-1373e" filled="f" stroked="t" strokeweight=".600531pt" strokecolor="#0000FF">
                <v:path arrowok="t"/>
              </v:shape>
            </v:group>
            <v:group style="position:absolute;left:5527;top:-1378;width:45;height:11" coordorigin="5527,-1378" coordsize="45,11">
              <v:shape style="position:absolute;left:5527;top:-1378;width:45;height:11" coordorigin="5527,-1378" coordsize="45,11" path="m5572,-1378l5527,-1367e" filled="f" stroked="t" strokeweight=".127752pt" strokecolor="#0000FF">
                <v:path arrowok="t"/>
              </v:shape>
            </v:group>
            <v:group style="position:absolute;left:5533;top:-1362;width:11;height:2" coordorigin="5533,-1362" coordsize="11,2">
              <v:shape style="position:absolute;left:5533;top:-1362;width:11;height:2" coordorigin="5533,-1362" coordsize="11,0" path="m5533,-1362l5544,-1362e" filled="f" stroked="t" strokeweight=".536324pt" strokecolor="#0000FF">
                <v:path arrowok="t"/>
              </v:shape>
            </v:group>
            <v:group style="position:absolute;left:5482;top:-1367;width:45;height:2" coordorigin="5482,-1367" coordsize="45,2">
              <v:shape style="position:absolute;left:5482;top:-1367;width:45;height:2" coordorigin="5482,-1367" coordsize="45,0" path="m5527,-1367l5482,-1367e" filled="f" stroked="t" strokeweight=".127484pt" strokecolor="#0000FF">
                <v:path arrowok="t"/>
              </v:shape>
            </v:group>
            <v:group style="position:absolute;left:5488;top:-1362;width:11;height:2" coordorigin="5488,-1362" coordsize="11,2">
              <v:shape style="position:absolute;left:5488;top:-1362;width:11;height:2" coordorigin="5488,-1362" coordsize="11,0" path="m5488,-1362l5499,-1362e" filled="f" stroked="t" strokeweight=".536324pt" strokecolor="#0000FF">
                <v:path arrowok="t"/>
              </v:shape>
            </v:group>
            <v:group style="position:absolute;left:5426;top:-1367;width:56;height:11" coordorigin="5426,-1367" coordsize="56,11">
              <v:shape style="position:absolute;left:5426;top:-1367;width:56;height:11" coordorigin="5426,-1367" coordsize="56,11" path="m5482,-1367l5426,-1356e" filled="f" stroked="t" strokeweight=".127657pt" strokecolor="#0000FF">
                <v:path arrowok="t"/>
              </v:shape>
            </v:group>
            <v:group style="position:absolute;left:5432;top:-1351;width:11;height:2" coordorigin="5432,-1351" coordsize="11,2">
              <v:shape style="position:absolute;left:5432;top:-1351;width:11;height:2" coordorigin="5432,-1351" coordsize="11,0" path="m5432,-1351l5443,-1351e" filled="f" stroked="t" strokeweight=".536324pt" strokecolor="#0000FF">
                <v:path arrowok="t"/>
              </v:shape>
            </v:group>
            <v:group style="position:absolute;left:5136;top:-1356;width:291;height:2" coordorigin="5136,-1356" coordsize="291,2">
              <v:shape style="position:absolute;left:5136;top:-1356;width:291;height:2" coordorigin="5136,-1356" coordsize="291,0" path="m5136,-1356l5426,-1356e" filled="f" stroked="t" strokeweight=".127486pt" strokecolor="#0000FF">
                <v:path arrowok="t"/>
              </v:shape>
            </v:group>
            <v:group style="position:absolute;left:5387;top:-1351;width:12;height:2" coordorigin="5387,-1351" coordsize="12,2">
              <v:shape style="position:absolute;left:5387;top:-1351;width:12;height:2" coordorigin="5387,-1351" coordsize="12,0" path="m5387,-1351l5399,-1351e" filled="f" stroked="t" strokeweight=".536324pt" strokecolor="#0000FF">
                <v:path arrowok="t"/>
              </v:shape>
            </v:group>
            <v:group style="position:absolute;left:5342;top:-1351;width:11;height:2" coordorigin="5342,-1351" coordsize="11,2">
              <v:shape style="position:absolute;left:5342;top:-1351;width:11;height:2" coordorigin="5342,-1351" coordsize="11,0" path="m5342,-1351l5353,-1351e" filled="f" stroked="t" strokeweight=".536324pt" strokecolor="#0000FF">
                <v:path arrowok="t"/>
              </v:shape>
            </v:group>
            <v:group style="position:absolute;left:5286;top:-1351;width:11;height:2" coordorigin="5286,-1351" coordsize="11,2">
              <v:shape style="position:absolute;left:5286;top:-1351;width:11;height:2" coordorigin="5286,-1351" coordsize="11,0" path="m5286,-1351l5298,-1351e" filled="f" stroked="t" strokeweight=".536324pt" strokecolor="#0000FF">
                <v:path arrowok="t"/>
              </v:shape>
            </v:group>
            <v:group style="position:absolute;left:5242;top:-1351;width:11;height:2" coordorigin="5242,-1351" coordsize="11,2">
              <v:shape style="position:absolute;left:5242;top:-1351;width:11;height:2" coordorigin="5242,-1351" coordsize="11,0" path="m5242,-1351l5253,-1351e" filled="f" stroked="t" strokeweight=".536324pt" strokecolor="#0000FF">
                <v:path arrowok="t"/>
              </v:shape>
            </v:group>
            <v:group style="position:absolute;left:5197;top:-1351;width:11;height:2" coordorigin="5197,-1351" coordsize="11,2">
              <v:shape style="position:absolute;left:5197;top:-1351;width:11;height:2" coordorigin="5197,-1351" coordsize="11,0" path="m5197,-1351l5208,-1351e" filled="f" stroked="t" strokeweight=".536324pt" strokecolor="#0000FF">
                <v:path arrowok="t"/>
              </v:shape>
            </v:group>
            <v:group style="position:absolute;left:5141;top:-1351;width:11;height:2" coordorigin="5141,-1351" coordsize="11,2">
              <v:shape style="position:absolute;left:5141;top:-1351;width:11;height:2" coordorigin="5141,-1351" coordsize="11,0" path="m5141,-1351l5152,-1351e" filled="f" stroked="t" strokeweight=".536324pt" strokecolor="#0000FF">
                <v:path arrowok="t"/>
              </v:shape>
            </v:group>
            <v:group style="position:absolute;left:5091;top:-1367;width:45;height:11" coordorigin="5091,-1367" coordsize="45,11">
              <v:shape style="position:absolute;left:5091;top:-1367;width:45;height:11" coordorigin="5091,-1367" coordsize="45,11" path="m5136,-1356l5091,-1367e" filled="f" stroked="t" strokeweight=".127747pt" strokecolor="#0000FF">
                <v:path arrowok="t"/>
              </v:shape>
            </v:group>
            <v:group style="position:absolute;left:5096;top:-1362;width:11;height:2" coordorigin="5096,-1362" coordsize="11,2">
              <v:shape style="position:absolute;left:5096;top:-1362;width:11;height:2" coordorigin="5096,-1362" coordsize="11,0" path="m5096,-1362l5107,-1362e" filled="f" stroked="t" strokeweight=".536324pt" strokecolor="#0000FF">
                <v:path arrowok="t"/>
              </v:shape>
            </v:group>
            <v:group style="position:absolute;left:5046;top:-1378;width:45;height:11" coordorigin="5046,-1378" coordsize="45,11">
              <v:shape style="position:absolute;left:5046;top:-1378;width:45;height:11" coordorigin="5046,-1378" coordsize="45,11" path="m5091,-1367l5046,-1378e" filled="f" stroked="t" strokeweight=".127752pt" strokecolor="#0000FF">
                <v:path arrowok="t"/>
              </v:shape>
            </v:group>
            <v:group style="position:absolute;left:5051;top:-1373;width:11;height:2" coordorigin="5051,-1373" coordsize="11,2">
              <v:shape style="position:absolute;left:5051;top:-1373;width:11;height:2" coordorigin="5051,-1373" coordsize="11,0" path="m5051,-1373l5063,-1373e" filled="f" stroked="t" strokeweight=".536324pt" strokecolor="#0000FF">
                <v:path arrowok="t"/>
              </v:shape>
            </v:group>
            <v:group style="position:absolute;left:4990;top:-1389;width:56;height:11" coordorigin="4990,-1389" coordsize="56,11">
              <v:shape style="position:absolute;left:4990;top:-1389;width:56;height:11" coordorigin="4990,-1389" coordsize="56,11" path="m5046,-1378l4990,-1389e" filled="f" stroked="t" strokeweight=".127657pt" strokecolor="#0000FF">
                <v:path arrowok="t"/>
              </v:shape>
            </v:group>
            <v:group style="position:absolute;left:4996;top:-1383;width:11;height:2" coordorigin="4996,-1383" coordsize="11,2">
              <v:shape style="position:absolute;left:4996;top:-1383;width:11;height:2" coordorigin="4996,-1383" coordsize="11,0" path="m4996,-1383l5007,-1383e" filled="f" stroked="t" strokeweight=".536324pt" strokecolor="#0000FF">
                <v:path arrowok="t"/>
              </v:shape>
            </v:group>
            <v:group style="position:absolute;left:4945;top:-1399;width:45;height:11" coordorigin="4945,-1399" coordsize="45,11">
              <v:shape style="position:absolute;left:4945;top:-1399;width:45;height:11" coordorigin="4945,-1399" coordsize="45,11" path="m4990,-1389l4945,-1399e" filled="f" stroked="t" strokeweight=".127752pt" strokecolor="#0000FF">
                <v:path arrowok="t"/>
              </v:shape>
            </v:group>
            <v:group style="position:absolute;left:4951;top:-1394;width:11;height:2" coordorigin="4951,-1394" coordsize="11,2">
              <v:shape style="position:absolute;left:4951;top:-1394;width:11;height:2" coordorigin="4951,-1394" coordsize="11,0" path="m4951,-1394l4962,-1394e" filled="f" stroked="t" strokeweight=".536324pt" strokecolor="#0000FF">
                <v:path arrowok="t"/>
              </v:shape>
            </v:group>
            <v:group style="position:absolute;left:4923;top:-1410;width:22;height:11" coordorigin="4923,-1410" coordsize="22,11">
              <v:shape style="position:absolute;left:4923;top:-1410;width:22;height:11" coordorigin="4923,-1410" coordsize="22,11" path="m4945,-1399l4923,-1410e" filled="f" stroked="t" strokeweight=".128402pt" strokecolor="#0000FF">
                <v:path arrowok="t"/>
              </v:shape>
            </v:group>
            <v:group style="position:absolute;left:4928;top:-1405;width:11;height:2" coordorigin="4928,-1405" coordsize="11,2">
              <v:shape style="position:absolute;left:4928;top:-1405;width:11;height:2" coordorigin="4928,-1405" coordsize="11,0" path="m4928,-1405l4940,-1405e" filled="f" stroked="t" strokeweight=".536324pt" strokecolor="#0000FF">
                <v:path arrowok="t"/>
              </v:shape>
            </v:group>
            <v:group style="position:absolute;left:4889;top:-1421;width:33;height:11" coordorigin="4889,-1421" coordsize="33,11">
              <v:shape style="position:absolute;left:4889;top:-1421;width:33;height:11" coordorigin="4889,-1421" coordsize="33,11" path="m4923,-1410l4889,-1421e" filled="f" stroked="t" strokeweight=".127941pt" strokecolor="#0000FF">
                <v:path arrowok="t"/>
              </v:shape>
            </v:group>
            <v:group style="position:absolute;left:4895;top:-1415;width:11;height:2" coordorigin="4895,-1415" coordsize="11,2">
              <v:shape style="position:absolute;left:4895;top:-1415;width:11;height:2" coordorigin="4895,-1415" coordsize="11,0" path="m4895,-1415l4906,-1415e" filled="f" stroked="t" strokeweight=".536324pt" strokecolor="#0000FF">
                <v:path arrowok="t"/>
              </v:shape>
            </v:group>
            <v:group style="position:absolute;left:4844;top:-1431;width:45;height:11" coordorigin="4844,-1431" coordsize="45,11">
              <v:shape style="position:absolute;left:4844;top:-1431;width:45;height:11" coordorigin="4844,-1431" coordsize="45,11" path="m4889,-1421l4844,-1431e" filled="f" stroked="t" strokeweight=".127745pt" strokecolor="#0000FF">
                <v:path arrowok="t"/>
              </v:shape>
            </v:group>
            <v:group style="position:absolute;left:4850;top:-1426;width:12;height:2" coordorigin="4850,-1426" coordsize="12,2">
              <v:shape style="position:absolute;left:4850;top:-1426;width:12;height:2" coordorigin="4850,-1426" coordsize="12,0" path="m4850,-1426l4862,-1426e" filled="f" stroked="t" strokeweight=".536324pt" strokecolor="#0000FF">
                <v:path arrowok="t"/>
              </v:shape>
            </v:group>
            <v:group style="position:absolute;left:4800;top:-1442;width:45;height:11" coordorigin="4800,-1442" coordsize="45,11">
              <v:shape style="position:absolute;left:4800;top:-1442;width:45;height:11" coordorigin="4800,-1442" coordsize="45,11" path="m4844,-1431l4800,-1442e" filled="f" stroked="t" strokeweight=".127752pt" strokecolor="#0000FF">
                <v:path arrowok="t"/>
              </v:shape>
            </v:group>
            <v:group style="position:absolute;left:4805;top:-1437;width:11;height:2" coordorigin="4805,-1437" coordsize="11,2">
              <v:shape style="position:absolute;left:4805;top:-1437;width:11;height:2" coordorigin="4805,-1437" coordsize="11,0" path="m4805,-1437l4816,-1437e" filled="f" stroked="t" strokeweight=".536324pt" strokecolor="#0000FF">
                <v:path arrowok="t"/>
              </v:shape>
            </v:group>
            <v:group style="position:absolute;left:4744;top:-1464;width:56;height:21" coordorigin="4744,-1464" coordsize="56,21">
              <v:shape style="position:absolute;left:4744;top:-1464;width:56;height:21" coordorigin="4744,-1464" coordsize="56,21" path="m4800,-1442l4744,-1464e" filled="f" stroked="t" strokeweight=".128116pt" strokecolor="#0000FF">
                <v:path arrowok="t"/>
              </v:shape>
            </v:group>
            <v:group style="position:absolute;left:4749;top:-1464;width:11;height:2" coordorigin="4749,-1464" coordsize="11,2">
              <v:shape style="position:absolute;left:4749;top:-1464;width:11;height:2" coordorigin="4749,-1464" coordsize="11,0" path="m4749,-1464l4761,-1464e" filled="f" stroked="t" strokeweight="1.072666pt" strokecolor="#0000FF">
                <v:path arrowok="t"/>
              </v:shape>
            </v:group>
            <v:group style="position:absolute;left:4744;top:-1474;width:2;height:11" coordorigin="4744,-1474" coordsize="2,11">
              <v:shape style="position:absolute;left:4744;top:-1474;width:2;height:11" coordorigin="4744,-1474" coordsize="0,11" path="m4744,-1464l4744,-1474e" filled="f" stroked="t" strokeweight=".13239pt" strokecolor="#0000FF">
                <v:path arrowok="t"/>
              </v:shape>
            </v:group>
            <v:group style="position:absolute;left:4699;top:-1496;width:45;height:21" coordorigin="4699,-1496" coordsize="45,21">
              <v:shape style="position:absolute;left:4699;top:-1496;width:45;height:21" coordorigin="4699,-1496" coordsize="45,21" path="m4744,-1474l4699,-1496e" filled="f" stroked="t" strokeweight=".128398pt" strokecolor="#0000FF">
                <v:path arrowok="t"/>
              </v:shape>
            </v:group>
            <v:group style="position:absolute;left:4705;top:-1490;width:11;height:2" coordorigin="4705,-1490" coordsize="11,2">
              <v:shape style="position:absolute;left:4705;top:-1490;width:11;height:2" coordorigin="4705,-1490" coordsize="11,0" path="m4705,-1490l4716,-1490e" filled="f" stroked="t" strokeweight=".536324pt" strokecolor="#0000FF">
                <v:path arrowok="t"/>
              </v:shape>
            </v:group>
            <v:group style="position:absolute;left:4654;top:-1517;width:45;height:21" coordorigin="4654,-1517" coordsize="45,21">
              <v:shape style="position:absolute;left:4654;top:-1517;width:45;height:21" coordorigin="4654,-1517" coordsize="45,21" path="m4699,-1496l4654,-1517e" filled="f" stroked="t" strokeweight=".128405pt" strokecolor="#0000FF">
                <v:path arrowok="t"/>
              </v:shape>
            </v:group>
            <v:group style="position:absolute;left:4660;top:-1512;width:11;height:2" coordorigin="4660,-1512" coordsize="11,2">
              <v:shape style="position:absolute;left:4660;top:-1512;width:11;height:2" coordorigin="4660,-1512" coordsize="11,0" path="m4660,-1512l4671,-1512e" filled="f" stroked="t" strokeweight=".536324pt" strokecolor="#0000FF">
                <v:path arrowok="t"/>
              </v:shape>
            </v:group>
            <v:group style="position:absolute;left:4632;top:-1528;width:22;height:11" coordorigin="4632,-1528" coordsize="22,11">
              <v:shape style="position:absolute;left:4632;top:-1528;width:22;height:11" coordorigin="4632,-1528" coordsize="22,11" path="m4654,-1517l4632,-1528e" filled="f" stroked="t" strokeweight=".128405pt" strokecolor="#0000FF">
                <v:path arrowok="t"/>
              </v:shape>
            </v:group>
            <v:group style="position:absolute;left:4638;top:-1523;width:11;height:2" coordorigin="4638,-1523" coordsize="11,2">
              <v:shape style="position:absolute;left:4638;top:-1523;width:11;height:2" coordorigin="4638,-1523" coordsize="11,0" path="m4638,-1523l4649,-1523e" filled="f" stroked="t" strokeweight=".536324pt" strokecolor="#0000FF">
                <v:path arrowok="t"/>
              </v:shape>
            </v:group>
            <v:group style="position:absolute;left:4599;top:-1539;width:33;height:11" coordorigin="4599,-1539" coordsize="33,11">
              <v:shape style="position:absolute;left:4599;top:-1539;width:33;height:11" coordorigin="4599,-1539" coordsize="33,11" path="m4632,-1528l4599,-1539e" filled="f" stroked="t" strokeweight=".127976pt" strokecolor="#0000FF">
                <v:path arrowok="t"/>
              </v:shape>
            </v:group>
            <v:group style="position:absolute;left:4604;top:-1534;width:11;height:2" coordorigin="4604,-1534" coordsize="11,2">
              <v:shape style="position:absolute;left:4604;top:-1534;width:11;height:2" coordorigin="4604,-1534" coordsize="11,0" path="m4604,-1534l4615,-1534e" filled="f" stroked="t" strokeweight=".536324pt" strokecolor="#0000FF">
                <v:path arrowok="t"/>
              </v:shape>
            </v:group>
            <v:group style="position:absolute;left:4553;top:-1561;width:45;height:21" coordorigin="4553,-1561" coordsize="45,21">
              <v:shape style="position:absolute;left:4553;top:-1561;width:45;height:21" coordorigin="4553,-1561" coordsize="45,21" path="m4599,-1539l4553,-1561e" filled="f" stroked="t" strokeweight=".128386pt" strokecolor="#0000FF">
                <v:path arrowok="t"/>
              </v:shape>
            </v:group>
            <v:group style="position:absolute;left:4559;top:-1555;width:11;height:2" coordorigin="4559,-1555" coordsize="11,2">
              <v:shape style="position:absolute;left:4559;top:-1555;width:11;height:2" coordorigin="4559,-1555" coordsize="11,0" path="m4559,-1555l4570,-1555e" filled="f" stroked="t" strokeweight=".536324pt" strokecolor="#0000FF">
                <v:path arrowok="t"/>
              </v:shape>
            </v:group>
            <v:group style="position:absolute;left:4509;top:-1582;width:45;height:21" coordorigin="4509,-1582" coordsize="45,21">
              <v:shape style="position:absolute;left:4509;top:-1582;width:45;height:21" coordorigin="4509,-1582" coordsize="45,21" path="m4553,-1561l4509,-1582e" filled="f" stroked="t" strokeweight=".128405pt" strokecolor="#0000FF">
                <v:path arrowok="t"/>
              </v:shape>
            </v:group>
            <v:group style="position:absolute;left:4514;top:-1577;width:11;height:2" coordorigin="4514,-1577" coordsize="11,2">
              <v:shape style="position:absolute;left:4514;top:-1577;width:11;height:2" coordorigin="4514,-1577" coordsize="11,0" path="m4514,-1577l4526,-1577e" filled="f" stroked="t" strokeweight=".536324pt" strokecolor="#0000FF">
                <v:path arrowok="t"/>
              </v:shape>
            </v:group>
            <v:group style="position:absolute;left:4486;top:-1593;width:22;height:11" coordorigin="4486,-1593" coordsize="22,11">
              <v:shape style="position:absolute;left:4486;top:-1593;width:22;height:11" coordorigin="4486,-1593" coordsize="22,11" path="m4509,-1582l4486,-1593e" filled="f" stroked="t" strokeweight=".128405pt" strokecolor="#0000FF">
                <v:path arrowok="t"/>
              </v:shape>
            </v:group>
            <v:group style="position:absolute;left:4492;top:-1587;width:11;height:2" coordorigin="4492,-1587" coordsize="11,2">
              <v:shape style="position:absolute;left:4492;top:-1587;width:11;height:2" coordorigin="4492,-1587" coordsize="11,0" path="m4492,-1587l4503,-1587e" filled="f" stroked="t" strokeweight=".536324pt" strokecolor="#0000FF">
                <v:path arrowok="t"/>
              </v:shape>
            </v:group>
            <v:group style="position:absolute;left:4453;top:-1604;width:33;height:11" coordorigin="4453,-1604" coordsize="33,11">
              <v:shape style="position:absolute;left:4453;top:-1604;width:33;height:11" coordorigin="4453,-1604" coordsize="33,11" path="m4486,-1593l4453,-1604e" filled="f" stroked="t" strokeweight=".127941pt" strokecolor="#0000FF">
                <v:path arrowok="t"/>
              </v:shape>
            </v:group>
            <v:group style="position:absolute;left:4458;top:-1598;width:11;height:2" coordorigin="4458,-1598" coordsize="11,2">
              <v:shape style="position:absolute;left:4458;top:-1598;width:11;height:2" coordorigin="4458,-1598" coordsize="11,0" path="m4458,-1598l4470,-1598e" filled="f" stroked="t" strokeweight=".536324pt" strokecolor="#0000FF">
                <v:path arrowok="t"/>
              </v:shape>
            </v:group>
            <v:group style="position:absolute;left:4431;top:-1604;width:22;height:2" coordorigin="4431,-1604" coordsize="22,2">
              <v:shape style="position:absolute;left:4431;top:-1604;width:22;height:2" coordorigin="4431,-1604" coordsize="22,0" path="m4453,-1604l4431,-1604e" filled="f" stroked="t" strokeweight=".127484pt" strokecolor="#0000FF">
                <v:path arrowok="t"/>
              </v:shape>
            </v:group>
            <v:group style="position:absolute;left:4436;top:-1598;width:11;height:2" coordorigin="4436,-1598" coordsize="11,2">
              <v:shape style="position:absolute;left:4436;top:-1598;width:11;height:2" coordorigin="4436,-1598" coordsize="11,0" path="m4436,-1598l4447,-1598e" filled="f" stroked="t" strokeweight=".536324pt" strokecolor="#0000FF">
                <v:path arrowok="t"/>
              </v:shape>
            </v:group>
            <v:group style="position:absolute;left:4117;top:-1668;width:11;height:2" coordorigin="4117,-1668" coordsize="11,2">
              <v:shape style="position:absolute;left:4117;top:-1668;width:11;height:2" coordorigin="4117,-1668" coordsize="11,0" path="m4129,-1668l4117,-1668e" filled="f" stroked="t" strokeweight=".127484pt" strokecolor="#0000FF">
                <v:path arrowok="t"/>
              </v:shape>
            </v:group>
            <v:group style="position:absolute;left:4123;top:-1663;width:11;height:2" coordorigin="4123,-1663" coordsize="11,2">
              <v:shape style="position:absolute;left:4123;top:-1663;width:11;height:2" coordorigin="4123,-1663" coordsize="11,0" path="m4123,-1663l4134,-1663e" filled="f" stroked="t" strokeweight=".536324pt" strokecolor="#0000FF">
                <v:path arrowok="t"/>
              </v:shape>
            </v:group>
            <v:group style="position:absolute;left:4073;top:-1689;width:45;height:21" coordorigin="4073,-1689" coordsize="45,21">
              <v:shape style="position:absolute;left:4073;top:-1689;width:45;height:21" coordorigin="4073,-1689" coordsize="45,21" path="m4117,-1668l4073,-1689e" filled="f" stroked="t" strokeweight=".128398pt" strokecolor="#0000FF">
                <v:path arrowok="t"/>
              </v:shape>
            </v:group>
            <v:group style="position:absolute;left:4078;top:-1684;width:11;height:2" coordorigin="4078,-1684" coordsize="11,2">
              <v:shape style="position:absolute;left:4078;top:-1684;width:11;height:2" coordorigin="4078,-1684" coordsize="11,0" path="m4078,-1684l4089,-1684e" filled="f" stroked="t" strokeweight=".536324pt" strokecolor="#0000FF">
                <v:path arrowok="t"/>
              </v:shape>
            </v:group>
            <v:group style="position:absolute;left:4016;top:-1711;width:56;height:21" coordorigin="4016,-1711" coordsize="56,21">
              <v:shape style="position:absolute;left:4016;top:-1711;width:56;height:21" coordorigin="4016,-1711" coordsize="56,21" path="m4073,-1689l4016,-1711e" filled="f" stroked="t" strokeweight=".128108pt" strokecolor="#0000FF">
                <v:path arrowok="t"/>
              </v:shape>
            </v:group>
            <v:group style="position:absolute;left:4022;top:-1705;width:11;height:2" coordorigin="4022,-1705" coordsize="11,2">
              <v:shape style="position:absolute;left:4022;top:-1705;width:11;height:2" coordorigin="4022,-1705" coordsize="11,0" path="m4022,-1705l4033,-1705e" filled="f" stroked="t" strokeweight=".536324pt" strokecolor="#0000FF">
                <v:path arrowok="t"/>
              </v:shape>
            </v:group>
            <v:group style="position:absolute;left:3972;top:-1743;width:45;height:33" coordorigin="3972,-1743" coordsize="45,33">
              <v:shape style="position:absolute;left:3972;top:-1743;width:45;height:33" coordorigin="3972,-1743" coordsize="45,33" path="m4016,-1711l3972,-1743e" filled="f" stroked="t" strokeweight=".129184pt" strokecolor="#0000FF">
                <v:path arrowok="t"/>
              </v:shape>
            </v:group>
            <v:group style="position:absolute;left:3977;top:-1738;width:11;height:2" coordorigin="3977,-1738" coordsize="11,2">
              <v:shape style="position:absolute;left:3977;top:-1738;width:11;height:2" coordorigin="3977,-1738" coordsize="11,0" path="m3977,-1738l3988,-1738e" filled="f" stroked="t" strokeweight=".536324pt" strokecolor="#0000FF">
                <v:path arrowok="t"/>
              </v:shape>
            </v:group>
            <v:group style="position:absolute;left:3927;top:-1765;width:45;height:21" coordorigin="3927,-1765" coordsize="45,21">
              <v:shape style="position:absolute;left:3927;top:-1765;width:45;height:21" coordorigin="3927,-1765" coordsize="45,21" path="m3972,-1743l3927,-1765e" filled="f" stroked="t" strokeweight=".128405pt" strokecolor="#0000FF">
                <v:path arrowok="t"/>
              </v:shape>
            </v:group>
            <v:group style="position:absolute;left:3922;top:-1765;width:22;height:2" coordorigin="3922,-1765" coordsize="22,2">
              <v:shape style="position:absolute;left:3922;top:-1765;width:22;height:2" coordorigin="3922,-1765" coordsize="22,0" path="m3922,-1765l3944,-1765e" filled="f" stroked="t" strokeweight="1.072666pt" strokecolor="#0000FF">
                <v:path arrowok="t"/>
              </v:shape>
            </v:group>
            <v:group style="position:absolute;left:3916;top:-1776;width:11;height:11" coordorigin="3916,-1776" coordsize="11,11">
              <v:shape style="position:absolute;left:3916;top:-1776;width:11;height:11" coordorigin="3916,-1776" coordsize="11,11" path="m3927,-1765l3916,-1776e" filled="f" stroked="t" strokeweight=".129840pt" strokecolor="#0000FF">
                <v:path arrowok="t"/>
              </v:shape>
            </v:group>
            <v:group style="position:absolute;left:3871;top:-1797;width:45;height:21" coordorigin="3871,-1797" coordsize="45,21">
              <v:shape style="position:absolute;left:3871;top:-1797;width:45;height:21" coordorigin="3871,-1797" coordsize="45,21" path="m3916,-1776l3871,-1797e" filled="f" stroked="t" strokeweight=".128405pt" strokecolor="#0000FF">
                <v:path arrowok="t"/>
              </v:shape>
            </v:group>
            <v:group style="position:absolute;left:3877;top:-1792;width:11;height:2" coordorigin="3877,-1792" coordsize="11,2">
              <v:shape style="position:absolute;left:3877;top:-1792;width:11;height:2" coordorigin="3877,-1792" coordsize="11,0" path="m3877,-1792l3888,-1792e" filled="f" stroked="t" strokeweight=".536324pt" strokecolor="#0000FF">
                <v:path arrowok="t"/>
              </v:shape>
            </v:group>
            <v:group style="position:absolute;left:3827;top:-1819;width:45;height:21" coordorigin="3827,-1819" coordsize="45,21">
              <v:shape style="position:absolute;left:3827;top:-1819;width:45;height:21" coordorigin="3827,-1819" coordsize="45,21" path="m3871,-1797l3827,-1819e" filled="f" stroked="t" strokeweight=".128405pt" strokecolor="#0000FF">
                <v:path arrowok="t"/>
              </v:shape>
            </v:group>
            <v:group style="position:absolute;left:3832;top:-1813;width:11;height:2" coordorigin="3832,-1813" coordsize="11,2">
              <v:shape style="position:absolute;left:3832;top:-1813;width:11;height:2" coordorigin="3832,-1813" coordsize="11,0" path="m3832,-1813l3843,-1813e" filled="f" stroked="t" strokeweight=".536324pt" strokecolor="#0000FF">
                <v:path arrowok="t"/>
              </v:shape>
            </v:group>
            <v:group style="position:absolute;left:3781;top:-1840;width:45;height:21" coordorigin="3781,-1840" coordsize="45,21">
              <v:shape style="position:absolute;left:3781;top:-1840;width:45;height:21" coordorigin="3781,-1840" coordsize="45,21" path="m3827,-1819l3781,-1840e" filled="f" stroked="t" strokeweight=".128386pt" strokecolor="#0000FF">
                <v:path arrowok="t"/>
              </v:shape>
            </v:group>
            <v:group style="position:absolute;left:3787;top:-1835;width:12;height:2" coordorigin="3787,-1835" coordsize="12,2">
              <v:shape style="position:absolute;left:3787;top:-1835;width:12;height:2" coordorigin="3787,-1835" coordsize="12,0" path="m3787,-1835l3799,-1835e" filled="f" stroked="t" strokeweight=".536324pt" strokecolor="#0000FF">
                <v:path arrowok="t"/>
              </v:shape>
            </v:group>
            <v:group style="position:absolute;left:3726;top:-1872;width:56;height:32" coordorigin="3726,-1872" coordsize="56,32">
              <v:shape style="position:absolute;left:3726;top:-1872;width:56;height:32" coordorigin="3726,-1872" coordsize="56,32" path="m3781,-1840l3726,-1872e" filled="f" stroked="t" strokeweight=".128709pt" strokecolor="#0000FF">
                <v:path arrowok="t"/>
              </v:shape>
            </v:group>
            <v:group style="position:absolute;left:3731;top:-1867;width:11;height:2" coordorigin="3731,-1867" coordsize="11,2">
              <v:shape style="position:absolute;left:3731;top:-1867;width:11;height:2" coordorigin="3731,-1867" coordsize="11,0" path="m3731,-1867l3742,-1867e" filled="f" stroked="t" strokeweight=".536324pt" strokecolor="#0000FF">
                <v:path arrowok="t"/>
              </v:shape>
            </v:group>
            <v:group style="position:absolute;left:3692;top:-1904;width:34;height:32" coordorigin="3692,-1904" coordsize="34,32">
              <v:shape style="position:absolute;left:3692;top:-1904;width:34;height:32" coordorigin="3692,-1904" coordsize="34,32" path="m3726,-1872l3692,-1904e" filled="f" stroked="t" strokeweight=".129832pt" strokecolor="#0000FF">
                <v:path arrowok="t"/>
              </v:shape>
            </v:group>
            <v:group style="position:absolute;left:3686;top:-1904;width:22;height:2" coordorigin="3686,-1904" coordsize="22,2">
              <v:shape style="position:absolute;left:3686;top:-1904;width:22;height:2" coordorigin="3686,-1904" coordsize="22,0" path="m3686,-1904l3709,-1904e" filled="f" stroked="t" strokeweight="1.072666pt" strokecolor="#0000FF">
                <v:path arrowok="t"/>
              </v:shape>
            </v:group>
            <v:group style="position:absolute;left:3681;top:-1915;width:11;height:11" coordorigin="3681,-1915" coordsize="11,11">
              <v:shape style="position:absolute;left:3681;top:-1915;width:11;height:11" coordorigin="3681,-1915" coordsize="11,11" path="m3692,-1904l3681,-1915e" filled="f" stroked="t" strokeweight=".129840pt" strokecolor="#0000FF">
                <v:path arrowok="t"/>
              </v:shape>
            </v:group>
            <v:group style="position:absolute;left:3636;top:-1958;width:45;height:43" coordorigin="3636,-1958" coordsize="45,43">
              <v:shape style="position:absolute;left:3636;top:-1958;width:45;height:43" coordorigin="3636,-1958" coordsize="45,43" path="m3681,-1915l3636,-1958e" filled="f" stroked="t" strokeweight=".129864pt" strokecolor="#0000FF">
                <v:path arrowok="t"/>
              </v:shape>
            </v:group>
            <v:group style="position:absolute;left:3631;top:-1953;width:22;height:2" coordorigin="3631,-1953" coordsize="22,2">
              <v:shape style="position:absolute;left:3631;top:-1953;width:22;height:2" coordorigin="3631,-1953" coordsize="22,0" path="m3631,-1953l3653,-1953e" filled="f" stroked="t" strokeweight=".536324pt" strokecolor="#0000FF">
                <v:path arrowok="t"/>
              </v:shape>
            </v:group>
            <v:group style="position:absolute;left:3625;top:-1958;width:11;height:2" coordorigin="3625,-1958" coordsize="11,2">
              <v:shape style="position:absolute;left:3625;top:-1958;width:11;height:2" coordorigin="3625,-1958" coordsize="11,0" path="m3636,-1958l3625,-1958e" filled="f" stroked="t" strokeweight=".127484pt" strokecolor="#0000FF">
                <v:path arrowok="t"/>
              </v:shape>
            </v:group>
            <v:group style="position:absolute;left:3580;top:-2001;width:45;height:43" coordorigin="3580,-2001" coordsize="45,43">
              <v:shape style="position:absolute;left:3580;top:-2001;width:45;height:43" coordorigin="3580,-2001" coordsize="45,43" path="m3625,-1958l3580,-2001e" filled="f" stroked="t" strokeweight=".129837pt" strokecolor="#0000FF">
                <v:path arrowok="t"/>
              </v:shape>
            </v:group>
            <v:group style="position:absolute;left:3586;top:-1996;width:11;height:2" coordorigin="3586,-1996" coordsize="11,2">
              <v:shape style="position:absolute;left:3586;top:-1996;width:11;height:2" coordorigin="3586,-1996" coordsize="11,0" path="m3586,-1996l3597,-1996e" filled="f" stroked="t" strokeweight=".536324pt" strokecolor="#0000FF">
                <v:path arrowok="t"/>
              </v:shape>
            </v:group>
            <v:group style="position:absolute;left:3569;top:-2023;width:11;height:21" coordorigin="3569,-2023" coordsize="11,21">
              <v:shape style="position:absolute;left:3569;top:-2023;width:11;height:21" coordorigin="3569,-2023" coordsize="11,21" path="m3580,-2001l3569,-2023e" filled="f" stroked="t" strokeweight=".131346pt" strokecolor="#0000FF">
                <v:path arrowok="t"/>
              </v:shape>
            </v:group>
            <v:group style="position:absolute;left:3575;top:-2017;width:11;height:2" coordorigin="3575,-2017" coordsize="11,2">
              <v:shape style="position:absolute;left:3575;top:-2017;width:11;height:2" coordorigin="3575,-2017" coordsize="11,0" path="m3575,-2017l3586,-2017e" filled="f" stroked="t" strokeweight=".536324pt" strokecolor="#0000FF">
                <v:path arrowok="t"/>
              </v:shape>
            </v:group>
            <v:group style="position:absolute;left:3536;top:-2055;width:33;height:32" coordorigin="3536,-2055" coordsize="33,32">
              <v:shape style="position:absolute;left:3536;top:-2055;width:33;height:32" coordorigin="3536,-2055" coordsize="33,32" path="m3569,-2023l3536,-2055e" filled="f" stroked="t" strokeweight=".129843pt" strokecolor="#0000FF">
                <v:path arrowok="t"/>
              </v:shape>
            </v:group>
            <v:group style="position:absolute;left:3541;top:-2050;width:11;height:2" coordorigin="3541,-2050" coordsize="11,2">
              <v:shape style="position:absolute;left:3541;top:-2050;width:11;height:2" coordorigin="3541,-2050" coordsize="11,0" path="m3541,-2050l3552,-2050e" filled="f" stroked="t" strokeweight=".536324pt" strokecolor="#0000FF">
                <v:path arrowok="t"/>
              </v:shape>
            </v:group>
            <v:group style="position:absolute;left:3513;top:-2087;width:23;height:32" coordorigin="3513,-2087" coordsize="23,32">
              <v:shape style="position:absolute;left:3513;top:-2087;width:23;height:32" coordorigin="3513,-2087" coordsize="23,32" path="m3536,-2055l3513,-2087e" filled="f" stroked="t" strokeweight=".130741pt" strokecolor="#0000FF">
                <v:path arrowok="t"/>
              </v:shape>
            </v:group>
            <v:group style="position:absolute;left:3518;top:-2082;width:11;height:2" coordorigin="3518,-2082" coordsize="11,2">
              <v:shape style="position:absolute;left:3518;top:-2082;width:11;height:2" coordorigin="3518,-2082" coordsize="11,0" path="m3518,-2082l3530,-2082e" filled="f" stroked="t" strokeweight=".536324pt" strokecolor="#0000FF">
                <v:path arrowok="t"/>
              </v:shape>
            </v:group>
            <v:group style="position:absolute;left:3491;top:-2120;width:22;height:33" coordorigin="3491,-2120" coordsize="22,33">
              <v:shape style="position:absolute;left:3491;top:-2120;width:22;height:33" coordorigin="3491,-2120" coordsize="22,33" path="m3513,-2087l3491,-2120e" filled="f" stroked="t" strokeweight=".130823pt" strokecolor="#0000FF">
                <v:path arrowok="t"/>
              </v:shape>
            </v:group>
            <v:group style="position:absolute;left:3496;top:-2114;width:11;height:2" coordorigin="3496,-2114" coordsize="11,2">
              <v:shape style="position:absolute;left:3496;top:-2114;width:11;height:2" coordorigin="3496,-2114" coordsize="11,0" path="m3496,-2114l3507,-2114e" filled="f" stroked="t" strokeweight=".536324pt" strokecolor="#0000FF">
                <v:path arrowok="t"/>
              </v:shape>
            </v:group>
            <v:group style="position:absolute;left:3468;top:-2141;width:22;height:21" coordorigin="3468,-2141" coordsize="22,21">
              <v:shape style="position:absolute;left:3468;top:-2141;width:22;height:21" coordorigin="3468,-2141" coordsize="22,21" path="m3491,-2120l3468,-2141e" filled="f" stroked="t" strokeweight=".129842pt" strokecolor="#0000FF">
                <v:path arrowok="t"/>
              </v:shape>
            </v:group>
            <v:group style="position:absolute;left:3474;top:-2136;width:11;height:2" coordorigin="3474,-2136" coordsize="11,2">
              <v:shape style="position:absolute;left:3474;top:-2136;width:11;height:2" coordorigin="3474,-2136" coordsize="11,0" path="m3474,-2136l3485,-2136e" filled="f" stroked="t" strokeweight=".536324pt" strokecolor="#0000FF">
                <v:path arrowok="t"/>
              </v:shape>
            </v:group>
            <v:group style="position:absolute;left:3435;top:-2195;width:34;height:54" coordorigin="3435,-2195" coordsize="34,54">
              <v:shape style="position:absolute;left:3435;top:-2195;width:34;height:54" coordorigin="3435,-2195" coordsize="34,54" path="m3468,-2141l3435,-2195e" filled="f" stroked="t" strokeweight=".131016pt" strokecolor="#0000FF">
                <v:path arrowok="t"/>
              </v:shape>
            </v:group>
            <v:group style="position:absolute;left:3440;top:-2195;width:11;height:2" coordorigin="3440,-2195" coordsize="11,2">
              <v:shape style="position:absolute;left:3440;top:-2195;width:11;height:2" coordorigin="3440,-2195" coordsize="11,0" path="m3440,-2195l3451,-2195e" filled="f" stroked="t" strokeweight="1.073577pt" strokecolor="#0000FF">
                <v:path arrowok="t"/>
              </v:shape>
            </v:group>
            <v:group style="position:absolute;left:3435;top:-2206;width:2;height:11" coordorigin="3435,-2206" coordsize="2,11">
              <v:shape style="position:absolute;left:3435;top:-2206;width:2;height:11" coordorigin="3435,-2206" coordsize="0,11" path="m3435,-2195l3435,-2206e" filled="f" stroked="t" strokeweight=".13239pt" strokecolor="#0000FF">
                <v:path arrowok="t"/>
              </v:shape>
            </v:group>
            <v:group style="position:absolute;left:3412;top:-2270;width:22;height:64" coordorigin="3412,-2270" coordsize="22,64">
              <v:shape style="position:absolute;left:3412;top:-2270;width:22;height:64" coordorigin="3412,-2270" coordsize="22,64" path="m3435,-2206l3412,-2270e" filled="f" stroked="t" strokeweight=".131862pt" strokecolor="#0000FF">
                <v:path arrowok="t"/>
              </v:shape>
            </v:group>
            <v:group style="position:absolute;left:3418;top:-2265;width:11;height:2" coordorigin="3418,-2265" coordsize="11,2">
              <v:shape style="position:absolute;left:3418;top:-2265;width:11;height:2" coordorigin="3418,-2265" coordsize="11,0" path="m3418,-2265l3429,-2265e" filled="f" stroked="t" strokeweight=".536324pt" strokecolor="#0000FF">
                <v:path arrowok="t"/>
              </v:shape>
            </v:group>
            <v:group style="position:absolute;left:3401;top:-2324;width:11;height:54" coordorigin="3401,-2324" coordsize="11,54">
              <v:shape style="position:absolute;left:3401;top:-2324;width:11;height:54" coordorigin="3401,-2324" coordsize="11,54" path="m3412,-2270l3401,-2324e" filled="f" stroked="t" strokeweight=".13219pt" strokecolor="#0000FF">
                <v:path arrowok="t"/>
              </v:shape>
            </v:group>
            <v:group style="position:absolute;left:3407;top:-2319;width:11;height:2" coordorigin="3407,-2319" coordsize="11,2">
              <v:shape style="position:absolute;left:3407;top:-2319;width:11;height:2" coordorigin="3407,-2319" coordsize="11,0" path="m3407,-2319l3418,-2319e" filled="f" stroked="t" strokeweight=".536324pt" strokecolor="#0000FF">
                <v:path arrowok="t"/>
              </v:shape>
            </v:group>
            <v:group style="position:absolute;left:3390;top:-2367;width:11;height:43" coordorigin="3390,-2367" coordsize="11,43">
              <v:shape style="position:absolute;left:3390;top:-2367;width:11;height:43" coordorigin="3390,-2367" coordsize="11,43" path="m3401,-2324l3390,-2367e" filled="f" stroked="t" strokeweight=".132081pt" strokecolor="#0000FF">
                <v:path arrowok="t"/>
              </v:shape>
            </v:group>
            <v:group style="position:absolute;left:3396;top:-2362;width:11;height:2" coordorigin="3396,-2362" coordsize="11,2">
              <v:shape style="position:absolute;left:3396;top:-2362;width:11;height:2" coordorigin="3396,-2362" coordsize="11,0" path="m3396,-2362l3407,-2362e" filled="f" stroked="t" strokeweight=".536324pt" strokecolor="#0000FF">
                <v:path arrowok="t"/>
              </v:shape>
            </v:group>
            <v:group style="position:absolute;left:3379;top:-2388;width:11;height:21" coordorigin="3379,-2388" coordsize="11,21">
              <v:shape style="position:absolute;left:3379;top:-2388;width:11;height:21" coordorigin="3379,-2388" coordsize="11,21" path="m3390,-2367l3379,-2388e" filled="f" stroked="t" strokeweight=".131332pt" strokecolor="#0000FF">
                <v:path arrowok="t"/>
              </v:shape>
            </v:group>
            <v:group style="position:absolute;left:3384;top:-2383;width:11;height:2" coordorigin="3384,-2383" coordsize="11,2">
              <v:shape style="position:absolute;left:3384;top:-2383;width:11;height:2" coordorigin="3384,-2383" coordsize="11,0" path="m3384,-2383l3396,-2383e" filled="f" stroked="t" strokeweight=".536324pt" strokecolor="#0000FF">
                <v:path arrowok="t"/>
              </v:shape>
            </v:group>
            <v:group style="position:absolute;left:3368;top:-2453;width:11;height:64" coordorigin="3368,-2453" coordsize="11,64">
              <v:shape style="position:absolute;left:3368;top:-2453;width:11;height:64" coordorigin="3368,-2453" coordsize="11,64" path="m3379,-2388l3368,-2453e" filled="f" stroked="t" strokeweight=".132248pt" strokecolor="#0000FF">
                <v:path arrowok="t"/>
              </v:shape>
            </v:group>
            <v:group style="position:absolute;left:3373;top:-2447;width:11;height:2" coordorigin="3373,-2447" coordsize="11,2">
              <v:shape style="position:absolute;left:3373;top:-2447;width:11;height:2" coordorigin="3373,-2447" coordsize="11,0" path="m3373,-2447l3384,-2447e" filled="f" stroked="t" strokeweight=".536324pt" strokecolor="#0000FF">
                <v:path arrowok="t"/>
              </v:shape>
            </v:group>
            <v:group style="position:absolute;left:3345;top:-2507;width:22;height:54" coordorigin="3345,-2507" coordsize="22,54">
              <v:shape style="position:absolute;left:3345;top:-2507;width:22;height:54" coordorigin="3345,-2507" coordsize="22,54" path="m3368,-2453l3345,-2507e" filled="f" stroked="t" strokeweight=".131676pt" strokecolor="#0000FF">
                <v:path arrowok="t"/>
              </v:shape>
            </v:group>
            <v:group style="position:absolute;left:3353;top:-2529;width:2;height:33" coordorigin="3353,-2529" coordsize="2,33">
              <v:shape style="position:absolute;left:3353;top:-2529;width:2;height:33" coordorigin="3353,-2529" coordsize="0,33" path="m3353,-2529l3353,-2496e" filled="f" stroked="t" strokeweight=".904038pt" strokecolor="#0000FF">
                <v:path arrowok="t"/>
              </v:shape>
            </v:group>
            <v:group style="position:absolute;left:3308;top:-2819;width:2;height:11" coordorigin="3308,-2819" coordsize="2,11">
              <v:shape style="position:absolute;left:3308;top:-2819;width:2;height:11" coordorigin="3308,-2819" coordsize="0,11" path="m3308,-2819l3308,-2807e" filled="f" stroked="t" strokeweight=".903092pt" strokecolor="#0000FF">
                <v:path arrowok="t"/>
              </v:shape>
            </v:group>
            <v:group style="position:absolute;left:3301;top:-2883;width:11;height:65" coordorigin="3301,-2883" coordsize="11,65">
              <v:shape style="position:absolute;left:3301;top:-2883;width:11;height:65" coordorigin="3301,-2883" coordsize="11,65" path="m3301,-2818l3312,-2883e" filled="f" stroked="t" strokeweight=".132249pt" strokecolor="#0000FF">
                <v:path arrowok="t"/>
              </v:shape>
            </v:group>
            <v:group style="position:absolute;left:3317;top:-2878;width:11;height:2" coordorigin="3317,-2878" coordsize="11,2">
              <v:shape style="position:absolute;left:3317;top:-2878;width:11;height:2" coordorigin="3317,-2878" coordsize="11,0" path="m3317,-2878l3329,-2878e" filled="f" stroked="t" strokeweight=".536324pt" strokecolor="#0000FF">
                <v:path arrowok="t"/>
              </v:shape>
            </v:group>
            <v:group style="position:absolute;left:3312;top:-2937;width:11;height:54" coordorigin="3312,-2937" coordsize="11,54">
              <v:shape style="position:absolute;left:3312;top:-2937;width:11;height:54" coordorigin="3312,-2937" coordsize="11,54" path="m3312,-2883l3323,-2937e" filled="f" stroked="t" strokeweight=".132186pt" strokecolor="#0000FF">
                <v:path arrowok="t"/>
              </v:shape>
            </v:group>
            <v:group style="position:absolute;left:3329;top:-2931;width:11;height:2" coordorigin="3329,-2931" coordsize="11,2">
              <v:shape style="position:absolute;left:3329;top:-2931;width:11;height:2" coordorigin="3329,-2931" coordsize="11,0" path="m3329,-2931l3340,-2931e" filled="f" stroked="t" strokeweight=".536324pt" strokecolor="#0000FF">
                <v:path arrowok="t"/>
              </v:shape>
            </v:group>
            <v:group style="position:absolute;left:3323;top:-2980;width:22;height:43" coordorigin="3323,-2980" coordsize="22,43">
              <v:shape style="position:absolute;left:3323;top:-2980;width:22;height:43" coordorigin="3323,-2980" coordsize="22,43" path="m3323,-2937l3345,-2980e" filled="f" stroked="t" strokeweight=".131347pt" strokecolor="#0000FF">
                <v:path arrowok="t"/>
              </v:shape>
            </v:group>
            <v:group style="position:absolute;left:3686;top:-2625;width:11;height:2" coordorigin="3686,-2625" coordsize="11,2">
              <v:shape style="position:absolute;left:3686;top:-2625;width:11;height:2" coordorigin="3686,-2625" coordsize="11,0" path="m3686,-2625l3698,-2625e" filled="f" stroked="t" strokeweight="1.073577pt" strokecolor="#0000FF">
                <v:path arrowok="t"/>
              </v:shape>
            </v:group>
            <v:group style="position:absolute;left:3681;top:-2700;width:11;height:65" coordorigin="3681,-2700" coordsize="11,65">
              <v:shape style="position:absolute;left:3681;top:-2700;width:11;height:65" coordorigin="3681,-2700" coordsize="11,65" path="m3681,-2635l3692,-2700e" filled="f" stroked="t" strokeweight=".132249pt" strokecolor="#0000FF">
                <v:path arrowok="t"/>
              </v:shape>
            </v:group>
            <v:group style="position:absolute;left:3698;top:-2695;width:11;height:2" coordorigin="3698,-2695" coordsize="11,2">
              <v:shape style="position:absolute;left:3698;top:-2695;width:11;height:2" coordorigin="3698,-2695" coordsize="11,0" path="m3698,-2695l3709,-2695e" filled="f" stroked="t" strokeweight=".536324pt" strokecolor="#0000FF">
                <v:path arrowok="t"/>
              </v:shape>
            </v:group>
            <v:group style="position:absolute;left:3692;top:-2754;width:22;height:54" coordorigin="3692,-2754" coordsize="22,54">
              <v:shape style="position:absolute;left:3692;top:-2754;width:22;height:54" coordorigin="3692,-2754" coordsize="22,54" path="m3692,-2700l3714,-2754e" filled="f" stroked="t" strokeweight=".131663pt" strokecolor="#0000FF">
                <v:path arrowok="t"/>
              </v:shape>
            </v:group>
            <v:group style="position:absolute;left:3720;top:-2749;width:11;height:2" coordorigin="3720,-2749" coordsize="11,2">
              <v:shape style="position:absolute;left:3720;top:-2749;width:11;height:2" coordorigin="3720,-2749" coordsize="11,0" path="m3720,-2749l3731,-2749e" filled="f" stroked="t" strokeweight=".536324pt" strokecolor="#0000FF">
                <v:path arrowok="t"/>
              </v:shape>
            </v:group>
            <v:group style="position:absolute;left:3714;top:-2797;width:11;height:43" coordorigin="3714,-2797" coordsize="11,43">
              <v:shape style="position:absolute;left:3714;top:-2797;width:11;height:43" coordorigin="3714,-2797" coordsize="11,43" path="m3714,-2754l3726,-2797e" filled="f" stroked="t" strokeweight=".132078pt" strokecolor="#0000FF">
                <v:path arrowok="t"/>
              </v:shape>
            </v:group>
            <v:group style="position:absolute;left:3731;top:-2792;width:11;height:2" coordorigin="3731,-2792" coordsize="11,2">
              <v:shape style="position:absolute;left:3731;top:-2792;width:11;height:2" coordorigin="3731,-2792" coordsize="11,0" path="m3731,-2792l3742,-2792e" filled="f" stroked="t" strokeweight=".536324pt" strokecolor="#0000FF">
                <v:path arrowok="t"/>
              </v:shape>
            </v:group>
            <v:group style="position:absolute;left:3726;top:-2818;width:11;height:21" coordorigin="3726,-2818" coordsize="11,21">
              <v:shape style="position:absolute;left:3726;top:-2818;width:11;height:21" coordorigin="3726,-2818" coordsize="11,21" path="m3726,-2797l3737,-2818e" filled="f" stroked="t" strokeweight=".131348pt" strokecolor="#0000FF">
                <v:path arrowok="t"/>
              </v:shape>
            </v:group>
            <v:group style="position:absolute;left:3742;top:-2813;width:11;height:2" coordorigin="3742,-2813" coordsize="11,2">
              <v:shape style="position:absolute;left:3742;top:-2813;width:11;height:2" coordorigin="3742,-2813" coordsize="11,0" path="m3742,-2813l3753,-2813e" filled="f" stroked="t" strokeweight=".536324pt" strokecolor="#0000FF">
                <v:path arrowok="t"/>
              </v:shape>
            </v:group>
            <v:group style="position:absolute;left:3737;top:-2883;width:33;height:65" coordorigin="3737,-2883" coordsize="33,65">
              <v:shape style="position:absolute;left:3737;top:-2883;width:33;height:65" coordorigin="3737,-2883" coordsize="33,65" path="m3737,-2818l3770,-2883e" filled="f" stroked="t" strokeweight=".131358pt" strokecolor="#0000FF">
                <v:path arrowok="t"/>
              </v:shape>
            </v:group>
            <v:group style="position:absolute;left:3776;top:-2878;width:23;height:2" coordorigin="3776,-2878" coordsize="23,2">
              <v:shape style="position:absolute;left:3776;top:-2878;width:23;height:2" coordorigin="3776,-2878" coordsize="23,0" path="m3776,-2878l3799,-2878e" filled="f" stroked="t" strokeweight=".536324pt" strokecolor="#0000FF">
                <v:path arrowok="t"/>
              </v:shape>
            </v:group>
            <v:group style="position:absolute;left:3770;top:-2883;width:11;height:2" coordorigin="3770,-2883" coordsize="11,2">
              <v:shape style="position:absolute;left:3770;top:-2883;width:11;height:2" coordorigin="3770,-2883" coordsize="11,0" path="m3770,-2883l3781,-2883e" filled="f" stroked="t" strokeweight=".127484pt" strokecolor="#0000FF">
                <v:path arrowok="t"/>
              </v:shape>
            </v:group>
            <v:group style="position:absolute;left:3781;top:-2926;width:45;height:43" coordorigin="3781,-2926" coordsize="45,43">
              <v:shape style="position:absolute;left:3781;top:-2926;width:45;height:43" coordorigin="3781,-2926" coordsize="45,43" path="m3781,-2883l3827,-2926e" filled="f" stroked="t" strokeweight=".129814pt" strokecolor="#0000FF">
                <v:path arrowok="t"/>
              </v:shape>
            </v:group>
            <v:group style="position:absolute;left:3832;top:-2921;width:11;height:2" coordorigin="3832,-2921" coordsize="11,2">
              <v:shape style="position:absolute;left:3832;top:-2921;width:11;height:2" coordorigin="3832,-2921" coordsize="11,0" path="m3832,-2921l3843,-2921e" filled="f" stroked="t" strokeweight=".536324pt" strokecolor="#0000FF">
                <v:path arrowok="t"/>
              </v:shape>
            </v:group>
            <v:group style="position:absolute;left:3827;top:-2937;width:11;height:11" coordorigin="3827,-2937" coordsize="11,11">
              <v:shape style="position:absolute;left:3827;top:-2937;width:11;height:11" coordorigin="3827,-2937" coordsize="11,11" path="m3827,-2926l3838,-2937e" filled="f" stroked="t" strokeweight=".129803pt" strokecolor="#0000FF">
                <v:path arrowok="t"/>
              </v:shape>
            </v:group>
            <v:group style="position:absolute;left:3843;top:-2931;width:11;height:2" coordorigin="3843,-2931" coordsize="11,2">
              <v:shape style="position:absolute;left:3843;top:-2931;width:11;height:2" coordorigin="3843,-2931" coordsize="11,0" path="m3843,-2931l3854,-2931e" filled="f" stroked="t" strokeweight=".536324pt" strokecolor="#0000FF">
                <v:path arrowok="t"/>
              </v:shape>
            </v:group>
            <v:group style="position:absolute;left:3838;top:-2969;width:33;height:32" coordorigin="3838,-2969" coordsize="33,32">
              <v:shape style="position:absolute;left:3838;top:-2969;width:33;height:32" coordorigin="3838,-2969" coordsize="33,32" path="m3838,-2937l3871,-2969e" filled="f" stroked="t" strokeweight=".129844pt" strokecolor="#0000FF">
                <v:path arrowok="t"/>
              </v:shape>
            </v:group>
            <v:group style="position:absolute;left:3877;top:-2964;width:11;height:2" coordorigin="3877,-2964" coordsize="11,2">
              <v:shape style="position:absolute;left:3877;top:-2964;width:11;height:2" coordorigin="3877,-2964" coordsize="11,0" path="m3877,-2964l3888,-2964e" filled="f" stroked="t" strokeweight=".536324pt" strokecolor="#0000FF">
                <v:path arrowok="t"/>
              </v:shape>
            </v:group>
            <v:group style="position:absolute;left:3871;top:-3001;width:45;height:32" coordorigin="3871,-3001" coordsize="45,32">
              <v:shape style="position:absolute;left:3871;top:-3001;width:45;height:32" coordorigin="3871,-3001" coordsize="45,32" path="m3871,-2969l3916,-3001e" filled="f" stroked="t" strokeweight=".129166pt" strokecolor="#0000FF">
                <v:path arrowok="t"/>
              </v:shape>
            </v:group>
            <v:group style="position:absolute;left:3922;top:-3001;width:22;height:2" coordorigin="3922,-3001" coordsize="22,2">
              <v:shape style="position:absolute;left:3922;top:-3001;width:22;height:2" coordorigin="3922,-3001" coordsize="22,0" path="m3922,-3001l3944,-3001e" filled="f" stroked="t" strokeweight="1.073577pt" strokecolor="#0000FF">
                <v:path arrowok="t"/>
              </v:shape>
            </v:group>
            <v:group style="position:absolute;left:3916;top:-3012;width:11;height:11" coordorigin="3916,-3012" coordsize="11,11">
              <v:shape style="position:absolute;left:3916;top:-3012;width:11;height:11" coordorigin="3916,-3012" coordsize="11,11" path="m3916,-3001l3927,-3012e" filled="f" stroked="t" strokeweight=".129844pt" strokecolor="#0000FF">
                <v:path arrowok="t"/>
              </v:shape>
            </v:group>
            <v:group style="position:absolute;left:3927;top:-3044;width:45;height:32" coordorigin="3927,-3044" coordsize="45,32">
              <v:shape style="position:absolute;left:3927;top:-3044;width:45;height:32" coordorigin="3927,-3044" coordsize="45,32" path="m3927,-3012l3972,-3044e" filled="f" stroked="t" strokeweight=".129153pt" strokecolor="#0000FF">
                <v:path arrowok="t"/>
              </v:shape>
            </v:group>
            <v:group style="position:absolute;left:3977;top:-3039;width:11;height:2" coordorigin="3977,-3039" coordsize="11,2">
              <v:shape style="position:absolute;left:3977;top:-3039;width:11;height:2" coordorigin="3977,-3039" coordsize="11,0" path="m3977,-3039l3988,-3039e" filled="f" stroked="t" strokeweight=".536324pt" strokecolor="#0000FF">
                <v:path arrowok="t"/>
              </v:shape>
            </v:group>
            <v:group style="position:absolute;left:3972;top:-3066;width:45;height:22" coordorigin="3972,-3066" coordsize="45,22">
              <v:shape style="position:absolute;left:3972;top:-3066;width:45;height:22" coordorigin="3972,-3066" coordsize="45,22" path="m3972,-3044l4016,-3066e" filled="f" stroked="t" strokeweight=".128439pt" strokecolor="#0000FF">
                <v:path arrowok="t"/>
              </v:shape>
            </v:group>
            <v:group style="position:absolute;left:4022;top:-3061;width:11;height:2" coordorigin="4022,-3061" coordsize="11,2">
              <v:shape style="position:absolute;left:4022;top:-3061;width:11;height:2" coordorigin="4022,-3061" coordsize="11,0" path="m4022,-3061l4033,-3061e" filled="f" stroked="t" strokeweight=".536324pt" strokecolor="#0000FF">
                <v:path arrowok="t"/>
              </v:shape>
            </v:group>
            <v:group style="position:absolute;left:4016;top:-3109;width:56;height:43" coordorigin="4016,-3109" coordsize="56,43">
              <v:shape style="position:absolute;left:4016;top:-3109;width:56;height:43" coordorigin="4016,-3109" coordsize="56,43" path="m4016,-3066l4073,-3109e" filled="f" stroked="t" strokeweight=".129286pt" strokecolor="#0000FF">
                <v:path arrowok="t"/>
              </v:shape>
            </v:group>
            <v:group style="position:absolute;left:4078;top:-3104;width:11;height:2" coordorigin="4078,-3104" coordsize="11,2">
              <v:shape style="position:absolute;left:4078;top:-3104;width:11;height:2" coordorigin="4078,-3104" coordsize="11,0" path="m4078,-3104l4089,-3104e" filled="f" stroked="t" strokeweight=".536324pt" strokecolor="#0000FF">
                <v:path arrowok="t"/>
              </v:shape>
            </v:group>
            <v:group style="position:absolute;left:4073;top:-3130;width:22;height:21" coordorigin="4073,-3130" coordsize="22,21">
              <v:shape style="position:absolute;left:4073;top:-3130;width:22;height:21" coordorigin="4073,-3130" coordsize="22,21" path="m4073,-3109l4095,-3130e" filled="f" stroked="t" strokeweight=".129844pt" strokecolor="#0000FF">
                <v:path arrowok="t"/>
              </v:shape>
            </v:group>
            <v:group style="position:absolute;left:4101;top:-3125;width:11;height:2" coordorigin="4101,-3125" coordsize="11,2">
              <v:shape style="position:absolute;left:4101;top:-3125;width:11;height:2" coordorigin="4101,-3125" coordsize="11,0" path="m4101,-3125l4112,-3125e" filled="f" stroked="t" strokeweight=".536324pt" strokecolor="#0000FF">
                <v:path arrowok="t"/>
              </v:shape>
            </v:group>
            <v:group style="position:absolute;left:4095;top:-3141;width:23;height:11" coordorigin="4095,-3141" coordsize="23,11">
              <v:shape style="position:absolute;left:4095;top:-3141;width:23;height:11" coordorigin="4095,-3141" coordsize="23,11" path="m4095,-3130l4117,-3141e" filled="f" stroked="t" strokeweight=".128395pt" strokecolor="#0000FF">
                <v:path arrowok="t"/>
              </v:shape>
            </v:group>
            <v:group style="position:absolute;left:4123;top:-3136;width:11;height:2" coordorigin="4123,-3136" coordsize="11,2">
              <v:shape style="position:absolute;left:4123;top:-3136;width:11;height:2" coordorigin="4123,-3136" coordsize="11,0" path="m4123,-3136l4134,-3136e" filled="f" stroked="t" strokeweight=".536324pt" strokecolor="#0000FF">
                <v:path arrowok="t"/>
              </v:shape>
            </v:group>
            <v:group style="position:absolute;left:4117;top:-3184;width:33;height:43" coordorigin="4117,-3184" coordsize="33,43">
              <v:shape style="position:absolute;left:4117;top:-3184;width:33;height:43" coordorigin="4117,-3184" coordsize="33,43" path="m4117,-3141l4151,-3184e" filled="f" stroked="t" strokeweight=".130538pt" strokecolor="#0000FF">
                <v:path arrowok="t"/>
              </v:shape>
            </v:group>
            <v:group style="position:absolute;left:4156;top:-3179;width:11;height:2" coordorigin="4156,-3179" coordsize="11,2">
              <v:shape style="position:absolute;left:4156;top:-3179;width:11;height:2" coordorigin="4156,-3179" coordsize="11,0" path="m4156,-3179l4168,-3179e" filled="f" stroked="t" strokeweight=".536324pt" strokecolor="#0000FF">
                <v:path arrowok="t"/>
              </v:shape>
            </v:group>
            <v:group style="position:absolute;left:4151;top:-3205;width:11;height:21" coordorigin="4151,-3205" coordsize="11,21">
              <v:shape style="position:absolute;left:4151;top:-3205;width:11;height:21" coordorigin="4151,-3205" coordsize="11,21" path="m4151,-3184l4162,-3205e" filled="f" stroked="t" strokeweight=".131334pt" strokecolor="#0000FF">
                <v:path arrowok="t"/>
              </v:shape>
            </v:group>
            <v:group style="position:absolute;left:4168;top:-3200;width:11;height:2" coordorigin="4168,-3200" coordsize="11,2">
              <v:shape style="position:absolute;left:4168;top:-3200;width:11;height:2" coordorigin="4168,-3200" coordsize="11,0" path="m4168,-3200l4179,-3200e" filled="f" stroked="t" strokeweight=".536324pt" strokecolor="#0000FF">
                <v:path arrowok="t"/>
              </v:shape>
            </v:group>
            <v:group style="position:absolute;left:4162;top:-3248;width:33;height:43" coordorigin="4162,-3248" coordsize="33,43">
              <v:shape style="position:absolute;left:4162;top:-3248;width:33;height:43" coordorigin="4162,-3248" coordsize="33,43" path="m4162,-3205l4196,-3248e" filled="f" stroked="t" strokeweight=".130538pt" strokecolor="#0000FF">
                <v:path arrowok="t"/>
              </v:shape>
            </v:group>
            <v:group style="position:absolute;left:4201;top:-3243;width:11;height:2" coordorigin="4201,-3243" coordsize="11,2">
              <v:shape style="position:absolute;left:4201;top:-3243;width:11;height:2" coordorigin="4201,-3243" coordsize="11,0" path="m4201,-3243l4212,-3243e" filled="f" stroked="t" strokeweight=".536324pt" strokecolor="#0000FF">
                <v:path arrowok="t"/>
              </v:shape>
            </v:group>
            <v:group style="position:absolute;left:4196;top:-3270;width:22;height:22" coordorigin="4196,-3270" coordsize="22,22">
              <v:shape style="position:absolute;left:4196;top:-3270;width:22;height:22" coordorigin="4196,-3270" coordsize="22,22" path="m4196,-3248l4218,-3270e" filled="f" stroked="t" strokeweight=".129886pt" strokecolor="#0000FF">
                <v:path arrowok="t"/>
              </v:shape>
            </v:group>
            <v:group style="position:absolute;left:4224;top:-3265;width:11;height:2" coordorigin="4224,-3265" coordsize="11,2">
              <v:shape style="position:absolute;left:4224;top:-3265;width:11;height:2" coordorigin="4224,-3265" coordsize="11,0" path="m4224,-3265l4235,-3265e" filled="f" stroked="t" strokeweight=".536324pt" strokecolor="#0000FF">
                <v:path arrowok="t"/>
              </v:shape>
            </v:group>
            <v:group style="position:absolute;left:4218;top:-3302;width:45;height:32" coordorigin="4218,-3302" coordsize="45,32">
              <v:shape style="position:absolute;left:4218;top:-3302;width:45;height:32" coordorigin="4218,-3302" coordsize="45,32" path="m4218,-3270l4263,-3302e" filled="f" stroked="t" strokeweight=".129166pt" strokecolor="#0000FF">
                <v:path arrowok="t"/>
              </v:shape>
            </v:group>
            <v:group style="position:absolute;left:4268;top:-3302;width:22;height:2" coordorigin="4268,-3302" coordsize="22,2">
              <v:shape style="position:absolute;left:4268;top:-3302;width:22;height:2" coordorigin="4268,-3302" coordsize="22,0" path="m4268,-3302l4291,-3302e" filled="f" stroked="t" strokeweight="1.073577pt" strokecolor="#0000FF">
                <v:path arrowok="t"/>
              </v:shape>
            </v:group>
            <v:group style="position:absolute;left:4263;top:-3313;width:11;height:11" coordorigin="4263,-3313" coordsize="11,11">
              <v:shape style="position:absolute;left:4263;top:-3313;width:11;height:11" coordorigin="4263,-3313" coordsize="11,11" path="m4263,-3302l4274,-3313e" filled="f" stroked="t" strokeweight=".129844pt" strokecolor="#0000FF">
                <v:path arrowok="t"/>
              </v:shape>
            </v:group>
            <v:group style="position:absolute;left:4274;top:-3345;width:33;height:32" coordorigin="4274,-3345" coordsize="33,32">
              <v:shape style="position:absolute;left:4274;top:-3345;width:33;height:32" coordorigin="4274,-3345" coordsize="33,32" path="m4274,-3313l4307,-3345e" filled="f" stroked="t" strokeweight=".129831pt" strokecolor="#0000FF">
                <v:path arrowok="t"/>
              </v:shape>
            </v:group>
            <v:group style="position:absolute;left:4313;top:-3340;width:11;height:2" coordorigin="4313,-3340" coordsize="11,2">
              <v:shape style="position:absolute;left:4313;top:-3340;width:11;height:2" coordorigin="4313,-3340" coordsize="11,0" path="m4313,-3340l4324,-3340e" filled="f" stroked="t" strokeweight=".536324pt" strokecolor="#0000FF">
                <v:path arrowok="t"/>
              </v:shape>
            </v:group>
            <v:group style="position:absolute;left:4307;top:-3367;width:45;height:21" coordorigin="4307,-3367" coordsize="45,21">
              <v:shape style="position:absolute;left:4307;top:-3367;width:45;height:21" coordorigin="4307,-3367" coordsize="45,21" path="m4307,-3345l4352,-3367e" filled="f" stroked="t" strokeweight=".128388pt" strokecolor="#0000FF">
                <v:path arrowok="t"/>
              </v:shape>
            </v:group>
            <v:group style="position:absolute;left:4358;top:-3361;width:11;height:2" coordorigin="4358,-3361" coordsize="11,2">
              <v:shape style="position:absolute;left:4358;top:-3361;width:11;height:2" coordorigin="4358,-3361" coordsize="11,0" path="m4358,-3361l4369,-3361e" filled="f" stroked="t" strokeweight=".536324pt" strokecolor="#0000FF">
                <v:path arrowok="t"/>
              </v:shape>
            </v:group>
            <v:group style="position:absolute;left:4643;top:-3410;width:56;height:2" coordorigin="4643,-3410" coordsize="56,2">
              <v:shape style="position:absolute;left:4643;top:-3410;width:56;height:2" coordorigin="4643,-3410" coordsize="56,0" path="m4643,-3410l4699,-3410e" filled="f" stroked="t" strokeweight=".127484pt" strokecolor="#0000FF">
                <v:path arrowok="t"/>
              </v:shape>
            </v:group>
            <v:group style="position:absolute;left:4660;top:-3404;width:11;height:2" coordorigin="4660,-3404" coordsize="11,2">
              <v:shape style="position:absolute;left:4660;top:-3404;width:11;height:2" coordorigin="4660,-3404" coordsize="11,0" path="m4660,-3404l4671,-3404e" filled="f" stroked="t" strokeweight=".536324pt" strokecolor="#0000FF">
                <v:path arrowok="t"/>
              </v:shape>
            </v:group>
            <v:group style="position:absolute;left:4705;top:-3404;width:11;height:2" coordorigin="4705,-3404" coordsize="11,2">
              <v:shape style="position:absolute;left:4705;top:-3404;width:11;height:2" coordorigin="4705,-3404" coordsize="11,0" path="m4705,-3404l4716,-3404e" filled="f" stroked="t" strokeweight=".536324pt" strokecolor="#0000FF">
                <v:path arrowok="t"/>
              </v:shape>
            </v:group>
            <v:group style="position:absolute;left:4699;top:-3410;width:45;height:11" coordorigin="4699,-3410" coordsize="45,11">
              <v:shape style="position:absolute;left:4699;top:-3410;width:45;height:11" coordorigin="4699,-3410" coordsize="45,11" path="m4699,-3410l4744,-3399e" filled="f" stroked="t" strokeweight=".12775pt" strokecolor="#0000FF">
                <v:path arrowok="t"/>
              </v:shape>
            </v:group>
            <v:group style="position:absolute;left:4749;top:-3394;width:11;height:2" coordorigin="4749,-3394" coordsize="11,2">
              <v:shape style="position:absolute;left:4749;top:-3394;width:11;height:2" coordorigin="4749,-3394" coordsize="11,0" path="m4749,-3394l4761,-3394e" filled="f" stroked="t" strokeweight=".536324pt" strokecolor="#0000FF">
                <v:path arrowok="t"/>
              </v:shape>
            </v:group>
            <v:group style="position:absolute;left:4744;top:-3399;width:56;height:11" coordorigin="4744,-3399" coordsize="56,11">
              <v:shape style="position:absolute;left:4744;top:-3399;width:56;height:11" coordorigin="4744,-3399" coordsize="56,11" path="m4744,-3399l4800,-3388e" filled="f" stroked="t" strokeweight=".127659pt" strokecolor="#0000FF">
                <v:path arrowok="t"/>
              </v:shape>
            </v:group>
            <v:group style="position:absolute;left:4805;top:-3383;width:11;height:2" coordorigin="4805,-3383" coordsize="11,2">
              <v:shape style="position:absolute;left:4805;top:-3383;width:11;height:2" coordorigin="4805,-3383" coordsize="11,0" path="m4805,-3383l4816,-3383e" filled="f" stroked="t" strokeweight=".536324pt" strokecolor="#0000FF">
                <v:path arrowok="t"/>
              </v:shape>
            </v:group>
            <v:group style="position:absolute;left:4800;top:-3388;width:45;height:2" coordorigin="4800,-3388" coordsize="45,2">
              <v:shape style="position:absolute;left:4800;top:-3388;width:45;height:2" coordorigin="4800,-3388" coordsize="45,0" path="m4800,-3388l4844,-3388e" filled="f" stroked="t" strokeweight=".127484pt" strokecolor="#0000FF">
                <v:path arrowok="t"/>
              </v:shape>
            </v:group>
            <v:group style="position:absolute;left:4850;top:-3383;width:12;height:2" coordorigin="4850,-3383" coordsize="12,2">
              <v:shape style="position:absolute;left:4850;top:-3383;width:12;height:2" coordorigin="4850,-3383" coordsize="12,0" path="m4850,-3383l4862,-3383e" filled="f" stroked="t" strokeweight=".536324pt" strokecolor="#0000FF">
                <v:path arrowok="t"/>
              </v:shape>
            </v:group>
            <v:group style="position:absolute;left:4844;top:-3388;width:45;height:11" coordorigin="4844,-3388" coordsize="45,11">
              <v:shape style="position:absolute;left:4844;top:-3388;width:45;height:11" coordorigin="4844,-3388" coordsize="45,11" path="m4844,-3388l4889,-3377e" filled="f" stroked="t" strokeweight=".127746pt" strokecolor="#0000FF">
                <v:path arrowok="t"/>
              </v:shape>
            </v:group>
            <v:group style="position:absolute;left:4895;top:-3372;width:11;height:2" coordorigin="4895,-3372" coordsize="11,2">
              <v:shape style="position:absolute;left:4895;top:-3372;width:11;height:2" coordorigin="4895,-3372" coordsize="11,0" path="m4895,-3372l4906,-3372e" filled="f" stroked="t" strokeweight=".536324pt" strokecolor="#0000FF">
                <v:path arrowok="t"/>
              </v:shape>
            </v:group>
            <v:group style="position:absolute;left:4889;top:-3377;width:45;height:11" coordorigin="4889,-3377" coordsize="45,11">
              <v:shape style="position:absolute;left:4889;top:-3377;width:45;height:11" coordorigin="4889,-3377" coordsize="45,11" path="m4889,-3377l4934,-3367e" filled="f" stroked="t" strokeweight=".127753pt" strokecolor="#0000FF">
                <v:path arrowok="t"/>
              </v:shape>
            </v:group>
            <v:group style="position:absolute;left:4940;top:-3361;width:23;height:2" coordorigin="4940,-3361" coordsize="23,2">
              <v:shape style="position:absolute;left:4940;top:-3361;width:23;height:2" coordorigin="4940,-3361" coordsize="23,0" path="m4940,-3361l4962,-3361e" filled="f" stroked="t" strokeweight=".536324pt" strokecolor="#0000FF">
                <v:path arrowok="t"/>
              </v:shape>
            </v:group>
            <v:group style="position:absolute;left:4934;top:-3367;width:112;height:2" coordorigin="4934,-3367" coordsize="112,2">
              <v:shape style="position:absolute;left:4934;top:-3367;width:112;height:2" coordorigin="4934,-3367" coordsize="112,0" path="m4934,-3367l5046,-3367e" filled="f" stroked="t" strokeweight=".127484pt" strokecolor="#0000FF">
                <v:path arrowok="t"/>
              </v:shape>
            </v:group>
            <v:group style="position:absolute;left:4996;top:-3361;width:11;height:2" coordorigin="4996,-3361" coordsize="11,2">
              <v:shape style="position:absolute;left:4996;top:-3361;width:11;height:2" coordorigin="4996,-3361" coordsize="11,0" path="m4996,-3361l5007,-3361e" filled="f" stroked="t" strokeweight=".536324pt" strokecolor="#0000FF">
                <v:path arrowok="t"/>
              </v:shape>
            </v:group>
            <v:group style="position:absolute;left:5051;top:-3361;width:11;height:2" coordorigin="5051,-3361" coordsize="11,2">
              <v:shape style="position:absolute;left:5051;top:-3361;width:11;height:2" coordorigin="5051,-3361" coordsize="11,0" path="m5051,-3361l5063,-3361e" filled="f" stroked="t" strokeweight=".536324pt" strokecolor="#0000FF">
                <v:path arrowok="t"/>
              </v:shape>
            </v:group>
            <v:group style="position:absolute;left:5046;top:-3367;width:45;height:11" coordorigin="5046,-3367" coordsize="45,11">
              <v:shape style="position:absolute;left:5046;top:-3367;width:45;height:11" coordorigin="5046,-3367" coordsize="45,11" path="m5046,-3367l5091,-3356e" filled="f" stroked="t" strokeweight=".127753pt" strokecolor="#0000FF">
                <v:path arrowok="t"/>
              </v:shape>
            </v:group>
            <v:group style="position:absolute;left:5096;top:-3351;width:11;height:2" coordorigin="5096,-3351" coordsize="11,2">
              <v:shape style="position:absolute;left:5096;top:-3351;width:11;height:2" coordorigin="5096,-3351" coordsize="11,0" path="m5096,-3351l5107,-3351e" filled="f" stroked="t" strokeweight=".536324pt" strokecolor="#0000FF">
                <v:path arrowok="t"/>
              </v:shape>
            </v:group>
            <v:group style="position:absolute;left:5091;top:-3356;width:45;height:21" coordorigin="5091,-3356" coordsize="45,21">
              <v:shape style="position:absolute;left:5091;top:-3356;width:45;height:21" coordorigin="5091,-3356" coordsize="45,21" path="m5091,-3356l5136,-3335e" filled="f" stroked="t" strokeweight=".128382pt" strokecolor="#0000FF">
                <v:path arrowok="t"/>
              </v:shape>
            </v:group>
            <v:group style="position:absolute;left:5141;top:-3329;width:11;height:2" coordorigin="5141,-3329" coordsize="11,2">
              <v:shape style="position:absolute;left:5141;top:-3329;width:11;height:2" coordorigin="5141,-3329" coordsize="11,0" path="m5141,-3329l5152,-3329e" filled="f" stroked="t" strokeweight=".536324pt" strokecolor="#0000FF">
                <v:path arrowok="t"/>
              </v:shape>
            </v:group>
            <v:group style="position:absolute;left:5136;top:-3335;width:56;height:11" coordorigin="5136,-3335" coordsize="56,11">
              <v:shape style="position:absolute;left:5136;top:-3335;width:56;height:11" coordorigin="5136,-3335" coordsize="56,11" path="m5136,-3335l5192,-3324e" filled="f" stroked="t" strokeweight=".127658pt" strokecolor="#0000FF">
                <v:path arrowok="t"/>
              </v:shape>
            </v:group>
            <v:group style="position:absolute;left:5197;top:-3318;width:11;height:2" coordorigin="5197,-3318" coordsize="11,2">
              <v:shape style="position:absolute;left:5197;top:-3318;width:11;height:2" coordorigin="5197,-3318" coordsize="11,0" path="m5197,-3318l5208,-3318e" filled="f" stroked="t" strokeweight=".536324pt" strokecolor="#0000FF">
                <v:path arrowok="t"/>
              </v:shape>
            </v:group>
            <v:group style="position:absolute;left:5192;top:-3324;width:22;height:11" coordorigin="5192,-3324" coordsize="22,11">
              <v:shape style="position:absolute;left:5192;top:-3324;width:22;height:11" coordorigin="5192,-3324" coordsize="22,11" path="m5192,-3324l5214,-3313e" filled="f" stroked="t" strokeweight=".128407pt" strokecolor="#0000FF">
                <v:path arrowok="t"/>
              </v:shape>
            </v:group>
            <v:group style="position:absolute;left:5219;top:-3308;width:11;height:2" coordorigin="5219,-3308" coordsize="11,2">
              <v:shape style="position:absolute;left:5219;top:-3308;width:11;height:2" coordorigin="5219,-3308" coordsize="11,0" path="m5219,-3308l5230,-3308e" filled="f" stroked="t" strokeweight=".536324pt" strokecolor="#0000FF">
                <v:path arrowok="t"/>
              </v:shape>
            </v:group>
            <v:group style="position:absolute;left:5214;top:-3313;width:22;height:11" coordorigin="5214,-3313" coordsize="22,11">
              <v:shape style="position:absolute;left:5214;top:-3313;width:22;height:11" coordorigin="5214,-3313" coordsize="22,11" path="m5214,-3313l5236,-3302e" filled="f" stroked="t" strokeweight=".128407pt" strokecolor="#0000FF">
                <v:path arrowok="t"/>
              </v:shape>
            </v:group>
            <v:group style="position:absolute;left:5242;top:-3297;width:11;height:2" coordorigin="5242,-3297" coordsize="11,2">
              <v:shape style="position:absolute;left:5242;top:-3297;width:11;height:2" coordorigin="5242,-3297" coordsize="11,0" path="m5242,-3297l5253,-3297e" filled="f" stroked="t" strokeweight=".536324pt" strokecolor="#0000FF">
                <v:path arrowok="t"/>
              </v:shape>
            </v:group>
            <v:group style="position:absolute;left:5236;top:-3302;width:45;height:21" coordorigin="5236,-3302" coordsize="45,21">
              <v:shape style="position:absolute;left:5236;top:-3302;width:45;height:21" coordorigin="5236,-3302" coordsize="45,21" path="m5236,-3302l5281,-3281e" filled="f" stroked="t" strokeweight=".128407pt" strokecolor="#0000FF">
                <v:path arrowok="t"/>
              </v:shape>
            </v:group>
            <v:group style="position:absolute;left:5286;top:-3276;width:11;height:2" coordorigin="5286,-3276" coordsize="11,2">
              <v:shape style="position:absolute;left:5286;top:-3276;width:11;height:2" coordorigin="5286,-3276" coordsize="11,0" path="m5286,-3276l5298,-3276e" filled="f" stroked="t" strokeweight=".536324pt" strokecolor="#0000FF">
                <v:path arrowok="t"/>
              </v:shape>
            </v:group>
            <v:group style="position:absolute;left:5281;top:-3281;width:56;height:33" coordorigin="5281,-3281" coordsize="56,33">
              <v:shape style="position:absolute;left:5281;top:-3281;width:56;height:33" coordorigin="5281,-3281" coordsize="56,33" path="m5281,-3281l5337,-3248e" filled="f" stroked="t" strokeweight=".128733pt" strokecolor="#0000FF">
                <v:path arrowok="t"/>
              </v:shape>
            </v:group>
            <v:group style="position:absolute;left:5342;top:-3243;width:11;height:2" coordorigin="5342,-3243" coordsize="11,2">
              <v:shape style="position:absolute;left:5342;top:-3243;width:11;height:2" coordorigin="5342,-3243" coordsize="11,0" path="m5342,-3243l5353,-3243e" filled="f" stroked="t" strokeweight=".536324pt" strokecolor="#0000FF">
                <v:path arrowok="t"/>
              </v:shape>
            </v:group>
            <v:group style="position:absolute;left:5337;top:-3248;width:45;height:32" coordorigin="5337,-3248" coordsize="45,32">
              <v:shape style="position:absolute;left:5337;top:-3248;width:45;height:32" coordorigin="5337,-3248" coordsize="45,32" path="m5337,-3248l5381,-3216e" filled="f" stroked="t" strokeweight=".129156pt" strokecolor="#0000FF">
                <v:path arrowok="t"/>
              </v:shape>
            </v:group>
            <v:group style="position:absolute;left:5387;top:-3211;width:12;height:2" coordorigin="5387,-3211" coordsize="12,2">
              <v:shape style="position:absolute;left:5387;top:-3211;width:12;height:2" coordorigin="5387,-3211" coordsize="12,0" path="m5387,-3211l5399,-3211e" filled="f" stroked="t" strokeweight=".536324pt" strokecolor="#0000FF">
                <v:path arrowok="t"/>
              </v:shape>
            </v:group>
            <v:group style="position:absolute;left:5381;top:-3216;width:45;height:32" coordorigin="5381,-3216" coordsize="45,32">
              <v:shape style="position:absolute;left:5381;top:-3216;width:45;height:32" coordorigin="5381,-3216" coordsize="45,32" path="m5381,-3216l5426,-3184e" filled="f" stroked="t" strokeweight=".129135pt" strokecolor="#0000FF">
                <v:path arrowok="t"/>
              </v:shape>
            </v:group>
            <v:group style="position:absolute;left:5432;top:-3179;width:11;height:2" coordorigin="5432,-3179" coordsize="11,2">
              <v:shape style="position:absolute;left:5432;top:-3179;width:11;height:2" coordorigin="5432,-3179" coordsize="11,0" path="m5432,-3179l5443,-3179e" filled="f" stroked="t" strokeweight=".536324pt" strokecolor="#0000FF">
                <v:path arrowok="t"/>
              </v:shape>
            </v:group>
            <v:group style="position:absolute;left:5426;top:-3184;width:56;height:32" coordorigin="5426,-3184" coordsize="56,32">
              <v:shape style="position:absolute;left:5426;top:-3184;width:56;height:32" coordorigin="5426,-3184" coordsize="56,32" path="m5426,-3184l5482,-3152e" filled="f" stroked="t" strokeweight=".128705pt" strokecolor="#0000FF">
                <v:path arrowok="t"/>
              </v:shape>
            </v:group>
            <v:group style="position:absolute;left:5488;top:-3146;width:11;height:2" coordorigin="5488,-3146" coordsize="11,2">
              <v:shape style="position:absolute;left:5488;top:-3146;width:11;height:2" coordorigin="5488,-3146" coordsize="11,0" path="m5488,-3146l5499,-3146e" filled="f" stroked="t" strokeweight=".536324pt" strokecolor="#0000FF">
                <v:path arrowok="t"/>
              </v:shape>
            </v:group>
            <v:group style="position:absolute;left:5482;top:-3152;width:33;height:21" coordorigin="5482,-3152" coordsize="33,21">
              <v:shape style="position:absolute;left:5482;top:-3152;width:33;height:21" coordorigin="5482,-3152" coordsize="33,21" path="m5482,-3152l5516,-3130e" filled="f" stroked="t" strokeweight=".128916pt" strokecolor="#0000FF">
                <v:path arrowok="t"/>
              </v:shape>
            </v:group>
            <v:group style="position:absolute;left:5521;top:-3120;width:22;height:2" coordorigin="5521,-3120" coordsize="22,2">
              <v:shape style="position:absolute;left:5521;top:-3120;width:22;height:2" coordorigin="5521,-3120" coordsize="22,0" path="m5521,-3120l5544,-3120e" filled="f" stroked="t" strokeweight="1.073577pt" strokecolor="#0000FF">
                <v:path arrowok="t"/>
              </v:shape>
            </v:group>
            <v:group style="position:absolute;left:5516;top:-3130;width:11;height:11" coordorigin="5516,-3130" coordsize="11,11">
              <v:shape style="position:absolute;left:5516;top:-3130;width:11;height:11" coordorigin="5516,-3130" coordsize="11,11" path="m5516,-3130l5527,-3120e" filled="f" stroked="t" strokeweight=".129844pt" strokecolor="#0000FF">
                <v:path arrowok="t"/>
              </v:shape>
            </v:group>
            <v:group style="position:absolute;left:5527;top:-3120;width:45;height:32" coordorigin="5527,-3120" coordsize="45,32">
              <v:shape style="position:absolute;left:5527;top:-3120;width:45;height:32" coordorigin="5527,-3120" coordsize="45,32" path="m5527,-3120l5572,-3087e" filled="f" stroked="t" strokeweight=".129166pt" strokecolor="#0000FF">
                <v:path arrowok="t"/>
              </v:shape>
            </v:group>
            <v:group style="position:absolute;left:5577;top:-3082;width:11;height:2" coordorigin="5577,-3082" coordsize="11,2">
              <v:shape style="position:absolute;left:5577;top:-3082;width:11;height:2" coordorigin="5577,-3082" coordsize="11,0" path="m5577,-3082l5589,-3082e" filled="f" stroked="t" strokeweight=".536324pt" strokecolor="#0000FF">
                <v:path arrowok="t"/>
              </v:shape>
            </v:group>
            <v:group style="position:absolute;left:5572;top:-3087;width:33;height:21" coordorigin="5572,-3087" coordsize="33,21">
              <v:shape style="position:absolute;left:5572;top:-3087;width:33;height:21" coordorigin="5572,-3087" coordsize="33,21" path="m5572,-3087l5605,-3066e" filled="f" stroked="t" strokeweight=".128899pt" strokecolor="#0000FF">
                <v:path arrowok="t"/>
              </v:shape>
            </v:group>
            <v:group style="position:absolute;left:5611;top:-3061;width:11;height:2" coordorigin="5611,-3061" coordsize="11,2">
              <v:shape style="position:absolute;left:5611;top:-3061;width:11;height:2" coordorigin="5611,-3061" coordsize="11,0" path="m5611,-3061l5622,-3061e" filled="f" stroked="t" strokeweight=".536324pt" strokecolor="#0000FF">
                <v:path arrowok="t"/>
              </v:shape>
            </v:group>
            <v:group style="position:absolute;left:5605;top:-3066;width:22;height:22" coordorigin="5605,-3066" coordsize="22,22">
              <v:shape style="position:absolute;left:5605;top:-3066;width:22;height:22" coordorigin="5605,-3066" coordsize="22,22" path="m5605,-3066l5627,-3044e" filled="f" stroked="t" strokeweight=".129906pt" strokecolor="#0000FF">
                <v:path arrowok="t"/>
              </v:shape>
            </v:group>
            <v:group style="position:absolute;left:5633;top:-3039;width:11;height:2" coordorigin="5633,-3039" coordsize="11,2">
              <v:shape style="position:absolute;left:5633;top:-3039;width:11;height:2" coordorigin="5633,-3039" coordsize="11,0" path="m5633,-3039l5644,-3039e" filled="f" stroked="t" strokeweight=".536324pt" strokecolor="#0000FF">
                <v:path arrowok="t"/>
              </v:shape>
            </v:group>
            <v:group style="position:absolute;left:5627;top:-3044;width:34;height:43" coordorigin="5627,-3044" coordsize="34,43">
              <v:shape style="position:absolute;left:5627;top:-3044;width:34;height:43" coordorigin="5627,-3044" coordsize="34,43" path="m5627,-3044l5662,-3001e" filled="f" stroked="t" strokeweight=".130489pt" strokecolor="#0000FF">
                <v:path arrowok="t"/>
              </v:shape>
            </v:group>
            <v:group style="position:absolute;left:5667;top:-2996;width:11;height:2" coordorigin="5667,-2996" coordsize="11,2">
              <v:shape style="position:absolute;left:5667;top:-2996;width:11;height:2" coordorigin="5667,-2996" coordsize="11,0" path="m5667,-2996l5678,-2996e" filled="f" stroked="t" strokeweight=".536324pt" strokecolor="#0000FF">
                <v:path arrowok="t"/>
              </v:shape>
            </v:group>
            <v:group style="position:absolute;left:5662;top:-3001;width:11;height:21" coordorigin="5662,-3001" coordsize="11,21">
              <v:shape style="position:absolute;left:5662;top:-3001;width:11;height:21" coordorigin="5662,-3001" coordsize="11,21" path="m5662,-3001l5673,-2980e" filled="f" stroked="t" strokeweight=".131348pt" strokecolor="#0000FF">
                <v:path arrowok="t"/>
              </v:shape>
            </v:group>
            <v:group style="position:absolute;left:5678;top:-2974;width:11;height:2" coordorigin="5678,-2974" coordsize="11,2">
              <v:shape style="position:absolute;left:5678;top:-2974;width:11;height:2" coordorigin="5678,-2974" coordsize="11,0" path="m5678,-2974l5690,-2974e" filled="f" stroked="t" strokeweight=".536324pt" strokecolor="#0000FF">
                <v:path arrowok="t"/>
              </v:shape>
            </v:group>
            <v:group style="position:absolute;left:5673;top:-2980;width:11;height:43" coordorigin="5673,-2980" coordsize="11,43">
              <v:shape style="position:absolute;left:5673;top:-2980;width:11;height:43" coordorigin="5673,-2980" coordsize="11,43" path="m5673,-2980l5684,-2937e" filled="f" stroked="t" strokeweight=".132081pt" strokecolor="#0000FF">
                <v:path arrowok="t"/>
              </v:shape>
            </v:group>
            <v:group style="position:absolute;left:5690;top:-2931;width:11;height:2" coordorigin="5690,-2931" coordsize="11,2">
              <v:shape style="position:absolute;left:5690;top:-2931;width:11;height:2" coordorigin="5690,-2931" coordsize="11,0" path="m5690,-2931l5701,-2931e" filled="f" stroked="t" strokeweight=".536324pt" strokecolor="#0000FF">
                <v:path arrowok="t"/>
              </v:shape>
            </v:group>
            <v:group style="position:absolute;left:5673;top:-2937;width:11;height:54" coordorigin="5673,-2937" coordsize="11,54">
              <v:shape style="position:absolute;left:5673;top:-2937;width:11;height:54" coordorigin="5673,-2937" coordsize="11,54" path="m5684,-2937l5673,-2883e" filled="f" stroked="t" strokeweight=".132186pt" strokecolor="#0000FF">
                <v:path arrowok="t"/>
              </v:shape>
            </v:group>
            <v:group style="position:absolute;left:5678;top:-2878;width:11;height:2" coordorigin="5678,-2878" coordsize="11,2">
              <v:shape style="position:absolute;left:5678;top:-2878;width:11;height:2" coordorigin="5678,-2878" coordsize="11,0" path="m5678,-2878l5690,-2878e" filled="f" stroked="t" strokeweight=".536324pt" strokecolor="#0000FF">
                <v:path arrowok="t"/>
              </v:shape>
            </v:group>
            <v:group style="position:absolute;left:5680;top:-2593;width:2;height:97" coordorigin="5680,-2593" coordsize="2,97">
              <v:shape style="position:absolute;left:5680;top:-2593;width:2;height:97" coordorigin="5680,-2593" coordsize="0,97" path="m5680,-2593l5680,-2496e" filled="f" stroked="t" strokeweight=".907818pt" strokecolor="#0000FF">
                <v:path arrowok="t"/>
              </v:shape>
            </v:group>
            <v:group style="position:absolute;left:5678;top:-2561;width:11;height:2" coordorigin="5678,-2561" coordsize="11,2">
              <v:shape style="position:absolute;left:5678;top:-2561;width:11;height:2" coordorigin="5678,-2561" coordsize="11,0" path="m5678,-2561l5690,-2561e" filled="f" stroked="t" strokeweight="1.073577pt" strokecolor="#0000FF">
                <v:path arrowok="t"/>
              </v:shape>
            </v:group>
            <v:group style="position:absolute;left:5673;top:-2507;width:11;height:54" coordorigin="5673,-2507" coordsize="11,54">
              <v:shape style="position:absolute;left:5673;top:-2507;width:11;height:54" coordorigin="5673,-2507" coordsize="11,54" path="m5673,-2507l5684,-2453e" filled="f" stroked="t" strokeweight=".13219pt" strokecolor="#0000FF">
                <v:path arrowok="t"/>
              </v:shape>
            </v:group>
            <v:group style="position:absolute;left:5690;top:-2447;width:11;height:2" coordorigin="5690,-2447" coordsize="11,2">
              <v:shape style="position:absolute;left:5690;top:-2447;width:11;height:2" coordorigin="5690,-2447" coordsize="11,0" path="m5690,-2447l5701,-2447e" filled="f" stroked="t" strokeweight=".536324pt" strokecolor="#0000FF">
                <v:path arrowok="t"/>
              </v:shape>
            </v:group>
            <v:group style="position:absolute;left:5684;top:-2453;width:11;height:64" coordorigin="5684,-2453" coordsize="11,64">
              <v:shape style="position:absolute;left:5684;top:-2453;width:11;height:64" coordorigin="5684,-2453" coordsize="11,64" path="m5684,-2453l5695,-2388e" filled="f" stroked="t" strokeweight=".132248pt" strokecolor="#0000FF">
                <v:path arrowok="t"/>
              </v:shape>
            </v:group>
            <v:group style="position:absolute;left:5701;top:-2383;width:11;height:2" coordorigin="5701,-2383" coordsize="11,2">
              <v:shape style="position:absolute;left:5701;top:-2383;width:11;height:2" coordorigin="5701,-2383" coordsize="11,0" path="m5701,-2383l5712,-2383e" filled="f" stroked="t" strokeweight=".536324pt" strokecolor="#0000FF">
                <v:path arrowok="t"/>
              </v:shape>
            </v:group>
            <v:group style="position:absolute;left:5695;top:-2388;width:22;height:64" coordorigin="5695,-2388" coordsize="22,64">
              <v:shape style="position:absolute;left:5695;top:-2388;width:22;height:64" coordorigin="5695,-2388" coordsize="22,64" path="m5695,-2388l5717,-2324e" filled="f" stroked="t" strokeweight=".131863pt" strokecolor="#0000FF">
                <v:path arrowok="t"/>
              </v:shape>
            </v:group>
            <v:group style="position:absolute;left:5725;top:-2324;width:2;height:130" coordorigin="5725,-2324" coordsize="2,130">
              <v:shape style="position:absolute;left:5725;top:-2324;width:2;height:130" coordorigin="5725,-2324" coordsize="0,130" path="m5725,-2324l5725,-2195e" filled="f" stroked="t" strokeweight=".907818pt" strokecolor="#0000FF">
                <v:path arrowok="t"/>
              </v:shape>
            </v:group>
            <v:group style="position:absolute;left:5723;top:-2265;width:11;height:2" coordorigin="5723,-2265" coordsize="11,2">
              <v:shape style="position:absolute;left:5723;top:-2265;width:11;height:2" coordorigin="5723,-2265" coordsize="11,0" path="m5723,-2265l5734,-2265e" filled="f" stroked="t" strokeweight=".536324pt" strokecolor="#0000FF">
                <v:path arrowok="t"/>
              </v:shape>
            </v:group>
            <v:group style="position:absolute;left:5706;top:-2206;width:11;height:64" coordorigin="5706,-2206" coordsize="11,64">
              <v:shape style="position:absolute;left:5706;top:-2206;width:11;height:64" coordorigin="5706,-2206" coordsize="11,64" path="m5717,-2206l5706,-2141e" filled="f" stroked="t" strokeweight=".132248pt" strokecolor="#0000FF">
                <v:path arrowok="t"/>
              </v:shape>
            </v:group>
            <v:group style="position:absolute;left:5712;top:-2136;width:11;height:2" coordorigin="5712,-2136" coordsize="11,2">
              <v:shape style="position:absolute;left:5712;top:-2136;width:11;height:2" coordorigin="5712,-2136" coordsize="11,0" path="m5712,-2136l5723,-2136e" filled="f" stroked="t" strokeweight=".536324pt" strokecolor="#0000FF">
                <v:path arrowok="t"/>
              </v:shape>
            </v:group>
            <v:group style="position:absolute;left:5695;top:-2141;width:11;height:54" coordorigin="5695,-2141" coordsize="11,54">
              <v:shape style="position:absolute;left:5695;top:-2141;width:11;height:54" coordorigin="5695,-2141" coordsize="11,54" path="m5706,-2141l5695,-2087e" filled="f" stroked="t" strokeweight=".13219pt" strokecolor="#0000FF">
                <v:path arrowok="t"/>
              </v:shape>
            </v:group>
            <v:group style="position:absolute;left:5701;top:-2082;width:11;height:2" coordorigin="5701,-2082" coordsize="11,2">
              <v:shape style="position:absolute;left:5701;top:-2082;width:11;height:2" coordorigin="5701,-2082" coordsize="11,0" path="m5701,-2082l5712,-2082e" filled="f" stroked="t" strokeweight=".536324pt" strokecolor="#0000FF">
                <v:path arrowok="t"/>
              </v:shape>
            </v:group>
            <v:group style="position:absolute;left:5684;top:-2087;width:11;height:64" coordorigin="5684,-2087" coordsize="11,64">
              <v:shape style="position:absolute;left:5684;top:-2087;width:11;height:64" coordorigin="5684,-2087" coordsize="11,64" path="m5695,-2087l5684,-2023e" filled="f" stroked="t" strokeweight=".132247pt" strokecolor="#0000FF">
                <v:path arrowok="t"/>
              </v:shape>
            </v:group>
            <v:group style="position:absolute;left:5692;top:-2023;width:2;height:75" coordorigin="5692,-2023" coordsize="2,75">
              <v:shape style="position:absolute;left:5692;top:-2023;width:2;height:75" coordorigin="5692,-2023" coordsize="0,75" path="m5692,-2023l5692,-1947e" filled="f" stroked="t" strokeweight=".90782pt" strokecolor="#0000FF">
                <v:path arrowok="t"/>
              </v:shape>
            </v:group>
            <v:group style="position:absolute;left:5673;top:-1958;width:11;height:43" coordorigin="5673,-1958" coordsize="11,43">
              <v:shape style="position:absolute;left:5673;top:-1958;width:11;height:43" coordorigin="5673,-1958" coordsize="11,43" path="m5684,-1958l5673,-1915e" filled="f" stroked="t" strokeweight=".132086pt" strokecolor="#0000FF">
                <v:path arrowok="t"/>
              </v:shape>
            </v:group>
            <v:group style="position:absolute;left:5678;top:-1904;width:11;height:2" coordorigin="5678,-1904" coordsize="11,2">
              <v:shape style="position:absolute;left:5678;top:-1904;width:11;height:2" coordorigin="5678,-1904" coordsize="11,0" path="m5678,-1904l5690,-1904e" filled="f" stroked="t" strokeweight="1.072666pt" strokecolor="#0000FF">
                <v:path arrowok="t"/>
              </v:shape>
            </v:group>
            <v:group style="position:absolute;left:5673;top:-1915;width:2;height:11" coordorigin="5673,-1915" coordsize="2,11">
              <v:shape style="position:absolute;left:5673;top:-1915;width:2;height:11" coordorigin="5673,-1915" coordsize="0,11" path="m5673,-1915l5673,-1904e" filled="f" stroked="t" strokeweight=".13239pt" strokecolor="#0000FF">
                <v:path arrowok="t"/>
              </v:shape>
            </v:group>
            <v:group style="position:absolute;left:5627;top:-1904;width:45;height:54" coordorigin="5627,-1904" coordsize="45,54">
              <v:shape style="position:absolute;left:5627;top:-1904;width:45;height:54" coordorigin="5627,-1904" coordsize="45,54" path="m5673,-1904l5627,-1851e" filled="f" stroked="t" strokeweight=".130352pt" strokecolor="#0000FF">
                <v:path arrowok="t"/>
              </v:shape>
            </v:group>
            <v:group style="position:absolute;left:5633;top:-1845;width:11;height:2" coordorigin="5633,-1845" coordsize="11,2">
              <v:shape style="position:absolute;left:5633;top:-1845;width:11;height:2" coordorigin="5633,-1845" coordsize="11,0" path="m5633,-1845l5644,-1845e" filled="f" stroked="t" strokeweight=".536324pt" strokecolor="#0000FF">
                <v:path arrowok="t"/>
              </v:shape>
            </v:group>
            <v:group style="position:absolute;left:5605;top:-1851;width:22;height:11" coordorigin="5605,-1851" coordsize="22,11">
              <v:shape style="position:absolute;left:5605;top:-1851;width:22;height:11" coordorigin="5605,-1851" coordsize="22,11" path="m5627,-1851l5605,-1840e" filled="f" stroked="t" strokeweight=".128405pt" strokecolor="#0000FF">
                <v:path arrowok="t"/>
              </v:shape>
            </v:group>
            <v:group style="position:absolute;left:5611;top:-1835;width:11;height:2" coordorigin="5611,-1835" coordsize="11,2">
              <v:shape style="position:absolute;left:5611;top:-1835;width:11;height:2" coordorigin="5611,-1835" coordsize="11,0" path="m5611,-1835l5622,-1835e" filled="f" stroked="t" strokeweight=".536324pt" strokecolor="#0000FF">
                <v:path arrowok="t"/>
              </v:shape>
            </v:group>
            <v:group style="position:absolute;left:5572;top:-1840;width:33;height:32" coordorigin="5572,-1840" coordsize="33,32">
              <v:shape style="position:absolute;left:5572;top:-1840;width:33;height:32" coordorigin="5572,-1840" coordsize="33,32" path="m5605,-1840l5572,-1808e" filled="f" stroked="t" strokeweight=".129840pt" strokecolor="#0000FF">
                <v:path arrowok="t"/>
              </v:shape>
            </v:group>
            <v:group style="position:absolute;left:5577;top:-1802;width:11;height:2" coordorigin="5577,-1802" coordsize="11,2">
              <v:shape style="position:absolute;left:5577;top:-1802;width:11;height:2" coordorigin="5577,-1802" coordsize="11,0" path="m5577,-1802l5589,-1802e" filled="f" stroked="t" strokeweight=".536324pt" strokecolor="#0000FF">
                <v:path arrowok="t"/>
              </v:shape>
            </v:group>
            <v:group style="position:absolute;left:5527;top:-1808;width:45;height:21" coordorigin="5527,-1808" coordsize="45,21">
              <v:shape style="position:absolute;left:5527;top:-1808;width:45;height:21" coordorigin="5527,-1808" coordsize="45,21" path="m5572,-1808l5527,-1786e" filled="f" stroked="t" strokeweight=".128405pt" strokecolor="#0000FF">
                <v:path arrowok="t"/>
              </v:shape>
            </v:group>
            <v:group style="position:absolute;left:5533;top:-1781;width:11;height:2" coordorigin="5533,-1781" coordsize="11,2">
              <v:shape style="position:absolute;left:5533;top:-1781;width:11;height:2" coordorigin="5533,-1781" coordsize="11,0" path="m5533,-1781l5544,-1781e" filled="f" stroked="t" strokeweight=".536324pt" strokecolor="#0000FF">
                <v:path arrowok="t"/>
              </v:shape>
            </v:group>
            <v:group style="position:absolute;left:5505;top:-1786;width:22;height:11" coordorigin="5505,-1786" coordsize="22,11">
              <v:shape style="position:absolute;left:5505;top:-1786;width:22;height:11" coordorigin="5505,-1786" coordsize="22,11" path="m5527,-1786l5505,-1776e" filled="f" stroked="t" strokeweight=".128405pt" strokecolor="#0000FF">
                <v:path arrowok="t"/>
              </v:shape>
            </v:group>
            <v:group style="position:absolute;left:5510;top:-1770;width:11;height:2" coordorigin="5510,-1770" coordsize="11,2">
              <v:shape style="position:absolute;left:5510;top:-1770;width:11;height:2" coordorigin="5510,-1770" coordsize="11,0" path="m5510,-1770l5521,-1770e" filled="f" stroked="t" strokeweight=".536324pt" strokecolor="#0000FF">
                <v:path arrowok="t"/>
              </v:shape>
            </v:group>
            <v:group style="position:absolute;left:5482;top:-1776;width:22;height:11" coordorigin="5482,-1776" coordsize="22,11">
              <v:shape style="position:absolute;left:5482;top:-1776;width:22;height:11" coordorigin="5482,-1776" coordsize="22,11" path="m5505,-1776l5482,-1765e" filled="f" stroked="t" strokeweight=".128405pt" strokecolor="#0000FF">
                <v:path arrowok="t"/>
              </v:shape>
            </v:group>
            <v:group style="position:absolute;left:5488;top:-1760;width:11;height:2" coordorigin="5488,-1760" coordsize="11,2">
              <v:shape style="position:absolute;left:5488;top:-1760;width:11;height:2" coordorigin="5488,-1760" coordsize="11,0" path="m5488,-1760l5499,-1760e" filled="f" stroked="t" strokeweight=".536324pt" strokecolor="#0000FF">
                <v:path arrowok="t"/>
              </v:shape>
            </v:group>
            <v:group style="position:absolute;left:5426;top:-1765;width:56;height:21" coordorigin="5426,-1765" coordsize="56,21">
              <v:shape style="position:absolute;left:5426;top:-1765;width:56;height:21" coordorigin="5426,-1765" coordsize="56,21" path="m5482,-1765l5426,-1743e" filled="f" stroked="t" strokeweight=".128112pt" strokecolor="#0000FF">
                <v:path arrowok="t"/>
              </v:shape>
            </v:group>
            <v:group style="position:absolute;left:5432;top:-1738;width:11;height:2" coordorigin="5432,-1738" coordsize="11,2">
              <v:shape style="position:absolute;left:5432;top:-1738;width:11;height:2" coordorigin="5432,-1738" coordsize="11,0" path="m5432,-1738l5443,-1738e" filled="f" stroked="t" strokeweight=".536324pt" strokecolor="#0000FF">
                <v:path arrowok="t"/>
              </v:shape>
            </v:group>
            <v:group style="position:absolute;left:5381;top:-1743;width:45;height:11" coordorigin="5381,-1743" coordsize="45,11">
              <v:shape style="position:absolute;left:5381;top:-1743;width:45;height:11" coordorigin="5381,-1743" coordsize="45,11" path="m5426,-1743l5381,-1733e" filled="f" stroked="t" strokeweight=".127747pt" strokecolor="#0000FF">
                <v:path arrowok="t"/>
              </v:shape>
            </v:group>
            <v:group style="position:absolute;left:5387;top:-1727;width:12;height:2" coordorigin="5387,-1727" coordsize="12,2">
              <v:shape style="position:absolute;left:5387;top:-1727;width:12;height:2" coordorigin="5387,-1727" coordsize="12,0" path="m5387,-1727l5399,-1727e" filled="f" stroked="t" strokeweight=".536324pt" strokecolor="#0000FF">
                <v:path arrowok="t"/>
              </v:shape>
            </v:group>
            <v:group style="position:absolute;left:5337;top:-1733;width:45;height:11" coordorigin="5337,-1733" coordsize="45,11">
              <v:shape style="position:absolute;left:5337;top:-1733;width:45;height:11" coordorigin="5337,-1733" coordsize="45,11" path="m5381,-1733l5337,-1722e" filled="f" stroked="t" strokeweight=".127771pt" strokecolor="#0000FF">
                <v:path arrowok="t"/>
              </v:shape>
            </v:group>
            <v:group style="position:absolute;left:5331;top:-1711;width:22;height:2" coordorigin="5331,-1711" coordsize="22,2">
              <v:shape style="position:absolute;left:5331;top:-1711;width:22;height:2" coordorigin="5331,-1711" coordsize="22,0" path="m5331,-1711l5353,-1711e" filled="f" stroked="t" strokeweight="1.072666pt" strokecolor="#0000FF">
                <v:path arrowok="t"/>
              </v:shape>
            </v:group>
            <v:group style="position:absolute;left:5325;top:-1722;width:11;height:11" coordorigin="5325,-1722" coordsize="11,11">
              <v:shape style="position:absolute;left:5325;top:-1722;width:11;height:11" coordorigin="5325,-1722" coordsize="11,11" path="m5337,-1722l5325,-1711e" filled="f" stroked="t" strokeweight=".129840pt" strokecolor="#0000FF">
                <v:path arrowok="t"/>
              </v:shape>
            </v:group>
            <v:group style="position:absolute;left:5281;top:-1711;width:45;height:2" coordorigin="5281,-1711" coordsize="45,2">
              <v:shape style="position:absolute;left:5281;top:-1711;width:45;height:2" coordorigin="5281,-1711" coordsize="45,0" path="m5325,-1711l5281,-1711e" filled="f" stroked="t" strokeweight=".127484pt" strokecolor="#0000FF">
                <v:path arrowok="t"/>
              </v:shape>
            </v:group>
            <v:group style="position:absolute;left:5286;top:-1705;width:11;height:2" coordorigin="5286,-1705" coordsize="11,2">
              <v:shape style="position:absolute;left:5286;top:-1705;width:11;height:2" coordorigin="5286,-1705" coordsize="11,0" path="m5286,-1705l5298,-1705e" filled="f" stroked="t" strokeweight=".536324pt" strokecolor="#0000FF">
                <v:path arrowok="t"/>
              </v:shape>
            </v:group>
            <v:group style="position:absolute;left:5236;top:-1711;width:45;height:11" coordorigin="5236,-1711" coordsize="45,11">
              <v:shape style="position:absolute;left:5236;top:-1711;width:45;height:11" coordorigin="5236,-1711" coordsize="45,11" path="m5281,-1711l5236,-1700e" filled="f" stroked="t" strokeweight=".127752pt" strokecolor="#0000FF">
                <v:path arrowok="t"/>
              </v:shape>
            </v:group>
            <v:group style="position:absolute;left:5242;top:-1695;width:11;height:2" coordorigin="5242,-1695" coordsize="11,2">
              <v:shape style="position:absolute;left:5242;top:-1695;width:11;height:2" coordorigin="5242,-1695" coordsize="11,0" path="m5242,-1695l5253,-1695e" filled="f" stroked="t" strokeweight=".536324pt" strokecolor="#0000FF">
                <v:path arrowok="t"/>
              </v:shape>
            </v:group>
            <v:group style="position:absolute;left:5192;top:-1700;width:45;height:2" coordorigin="5192,-1700" coordsize="45,2">
              <v:shape style="position:absolute;left:5192;top:-1700;width:45;height:2" coordorigin="5192,-1700" coordsize="45,0" path="m5236,-1700l5192,-1700e" filled="f" stroked="t" strokeweight=".127484pt" strokecolor="#0000FF">
                <v:path arrowok="t"/>
              </v:shape>
            </v:group>
            <v:group style="position:absolute;left:5197;top:-1695;width:11;height:2" coordorigin="5197,-1695" coordsize="11,2">
              <v:shape style="position:absolute;left:5197;top:-1695;width:11;height:2" coordorigin="5197,-1695" coordsize="11,0" path="m5197,-1695l5208,-1695e" filled="f" stroked="t" strokeweight=".536324pt" strokecolor="#0000FF">
                <v:path arrowok="t"/>
              </v:shape>
            </v:group>
            <v:group style="position:absolute;left:4889;top:-1743;width:11;height:2" coordorigin="4889,-1743" coordsize="11,2">
              <v:shape style="position:absolute;left:4889;top:-1743;width:11;height:2" coordorigin="4889,-1743" coordsize="11,0" path="m4901,-1743l4889,-1743e" filled="f" stroked="t" strokeweight=".127484pt" strokecolor="#0000FF">
                <v:path arrowok="t"/>
              </v:shape>
            </v:group>
            <v:group style="position:absolute;left:4895;top:-1738;width:11;height:2" coordorigin="4895,-1738" coordsize="11,2">
              <v:shape style="position:absolute;left:4895;top:-1738;width:11;height:2" coordorigin="4895,-1738" coordsize="11,0" path="m4895,-1738l4906,-1738e" filled="f" stroked="t" strokeweight=".536324pt" strokecolor="#0000FF">
                <v:path arrowok="t"/>
              </v:shape>
            </v:group>
            <v:group style="position:absolute;left:4844;top:-1765;width:45;height:21" coordorigin="4844,-1765" coordsize="45,21">
              <v:shape style="position:absolute;left:4844;top:-1765;width:45;height:21" coordorigin="4844,-1765" coordsize="45,21" path="m4889,-1743l4844,-1765e" filled="f" stroked="t" strokeweight=".128386pt" strokecolor="#0000FF">
                <v:path arrowok="t"/>
              </v:shape>
            </v:group>
            <v:group style="position:absolute;left:4850;top:-1760;width:12;height:2" coordorigin="4850,-1760" coordsize="12,2">
              <v:shape style="position:absolute;left:4850;top:-1760;width:12;height:2" coordorigin="4850,-1760" coordsize="12,0" path="m4850,-1760l4862,-1760e" filled="f" stroked="t" strokeweight=".536324pt" strokecolor="#0000FF">
                <v:path arrowok="t"/>
              </v:shape>
            </v:group>
            <v:group style="position:absolute;left:4833;top:-1776;width:11;height:11" coordorigin="4833,-1776" coordsize="11,11">
              <v:shape style="position:absolute;left:4833;top:-1776;width:11;height:11" coordorigin="4833,-1776" coordsize="11,11" path="m4844,-1765l4833,-1776e" filled="f" stroked="t" strokeweight=".129840pt" strokecolor="#0000FF">
                <v:path arrowok="t"/>
              </v:shape>
            </v:group>
            <v:group style="position:absolute;left:4839;top:-1770;width:11;height:2" coordorigin="4839,-1770" coordsize="11,2">
              <v:shape style="position:absolute;left:4839;top:-1770;width:11;height:2" coordorigin="4839,-1770" coordsize="11,0" path="m4839,-1770l4850,-1770e" filled="f" stroked="t" strokeweight=".536324pt" strokecolor="#0000FF">
                <v:path arrowok="t"/>
              </v:shape>
            </v:group>
            <v:group style="position:absolute;left:4800;top:-1797;width:33;height:21" coordorigin="4800,-1797" coordsize="33,21">
              <v:shape style="position:absolute;left:4800;top:-1797;width:33;height:21" coordorigin="4800,-1797" coordsize="33,21" path="m4833,-1776l4800,-1797e" filled="f" stroked="t" strokeweight=".128912pt" strokecolor="#0000FF">
                <v:path arrowok="t"/>
              </v:shape>
            </v:group>
            <v:group style="position:absolute;left:4805;top:-1792;width:11;height:2" coordorigin="4805,-1792" coordsize="11,2">
              <v:shape style="position:absolute;left:4805;top:-1792;width:11;height:2" coordorigin="4805,-1792" coordsize="11,0" path="m4805,-1792l4816,-1792e" filled="f" stroked="t" strokeweight=".536324pt" strokecolor="#0000FF">
                <v:path arrowok="t"/>
              </v:shape>
            </v:group>
            <v:group style="position:absolute;left:4744;top:-1819;width:56;height:21" coordorigin="4744,-1819" coordsize="56,21">
              <v:shape style="position:absolute;left:4744;top:-1819;width:56;height:21" coordorigin="4744,-1819" coordsize="56,21" path="m4800,-1797l4744,-1819e" filled="f" stroked="t" strokeweight=".128116pt" strokecolor="#0000FF">
                <v:path arrowok="t"/>
              </v:shape>
            </v:group>
            <v:group style="position:absolute;left:4749;top:-1813;width:11;height:2" coordorigin="4749,-1813" coordsize="11,2">
              <v:shape style="position:absolute;left:4749;top:-1813;width:11;height:2" coordorigin="4749,-1813" coordsize="11,0" path="m4749,-1813l4761,-1813e" filled="f" stroked="t" strokeweight=".536324pt" strokecolor="#0000FF">
                <v:path arrowok="t"/>
              </v:shape>
            </v:group>
            <v:group style="position:absolute;left:4699;top:-1829;width:45;height:11" coordorigin="4699,-1829" coordsize="45,11">
              <v:shape style="position:absolute;left:4699;top:-1829;width:45;height:11" coordorigin="4699,-1829" coordsize="45,11" path="m4744,-1819l4699,-1829e" filled="f" stroked="t" strokeweight=".12775pt" strokecolor="#0000FF">
                <v:path arrowok="t"/>
              </v:shape>
            </v:group>
            <v:group style="position:absolute;left:4705;top:-1824;width:11;height:2" coordorigin="4705,-1824" coordsize="11,2">
              <v:shape style="position:absolute;left:4705;top:-1824;width:11;height:2" coordorigin="4705,-1824" coordsize="11,0" path="m4705,-1824l4716,-1824e" filled="f" stroked="t" strokeweight=".536324pt" strokecolor="#0000FF">
                <v:path arrowok="t"/>
              </v:shape>
            </v:group>
            <v:group style="position:absolute;left:4666;top:-1840;width:33;height:11" coordorigin="4666,-1840" coordsize="33,11">
              <v:shape style="position:absolute;left:4666;top:-1840;width:33;height:11" coordorigin="4666,-1840" coordsize="33,11" path="m4699,-1829l4666,-1840e" filled="f" stroked="t" strokeweight=".127941pt" strokecolor="#0000FF">
                <v:path arrowok="t"/>
              </v:shape>
            </v:group>
            <v:group style="position:absolute;left:4660;top:-1835;width:22;height:2" coordorigin="4660,-1835" coordsize="22,2">
              <v:shape style="position:absolute;left:4660;top:-1835;width:22;height:2" coordorigin="4660,-1835" coordsize="22,0" path="m4660,-1835l4682,-1835e" filled="f" stroked="t" strokeweight=".536324pt" strokecolor="#0000FF">
                <v:path arrowok="t"/>
              </v:shape>
            </v:group>
            <v:group style="position:absolute;left:4632;top:-1840;width:33;height:2" coordorigin="4632,-1840" coordsize="33,2">
              <v:shape style="position:absolute;left:4632;top:-1840;width:33;height:2" coordorigin="4632,-1840" coordsize="33,0" path="m4632,-1840l4666,-1840e" filled="f" stroked="t" strokeweight=".127484pt" strokecolor="#0000FF">
                <v:path arrowok="t"/>
              </v:shape>
            </v:group>
            <v:group style="position:absolute;left:4638;top:-1835;width:11;height:2" coordorigin="4638,-1835" coordsize="11,2">
              <v:shape style="position:absolute;left:4638;top:-1835;width:11;height:2" coordorigin="4638,-1835" coordsize="11,0" path="m4638,-1835l4649,-1835e" filled="f" stroked="t" strokeweight=".536324pt" strokecolor="#0000FF">
                <v:path arrowok="t"/>
              </v:shape>
            </v:group>
            <v:group style="position:absolute;left:4599;top:-1840;width:33;height:11" coordorigin="4599,-1840" coordsize="33,11">
              <v:shape style="position:absolute;left:4599;top:-1840;width:33;height:11" coordorigin="4599,-1840" coordsize="33,11" path="m4632,-1840l4599,-1829e" filled="f" stroked="t" strokeweight=".127941pt" strokecolor="#0000FF">
                <v:path arrowok="t"/>
              </v:shape>
            </v:group>
            <v:group style="position:absolute;left:4604;top:-1824;width:11;height:2" coordorigin="4604,-1824" coordsize="11,2">
              <v:shape style="position:absolute;left:4604;top:-1824;width:11;height:2" coordorigin="4604,-1824" coordsize="11,0" path="m4604,-1824l4615,-1824e" filled="f" stroked="t" strokeweight=".536324pt" strokecolor="#0000FF">
                <v:path arrowok="t"/>
              </v:shape>
            </v:group>
            <v:group style="position:absolute;left:4509;top:-1829;width:90;height:2" coordorigin="4509,-1829" coordsize="90,2">
              <v:shape style="position:absolute;left:4509;top:-1829;width:90;height:2" coordorigin="4509,-1829" coordsize="90,0" path="m4509,-1829l4599,-1829e" filled="f" stroked="t" strokeweight=".127484pt" strokecolor="#0000FF">
                <v:path arrowok="t"/>
              </v:shape>
            </v:group>
            <v:group style="position:absolute;left:4559;top:-1824;width:11;height:2" coordorigin="4559,-1824" coordsize="11,2">
              <v:shape style="position:absolute;left:4559;top:-1824;width:11;height:2" coordorigin="4559,-1824" coordsize="11,0" path="m4559,-1824l4570,-1824e" filled="f" stroked="t" strokeweight=".536324pt" strokecolor="#0000FF">
                <v:path arrowok="t"/>
              </v:shape>
            </v:group>
            <v:group style="position:absolute;left:4514;top:-1824;width:11;height:2" coordorigin="4514,-1824" coordsize="11,2">
              <v:shape style="position:absolute;left:4514;top:-1824;width:11;height:2" coordorigin="4514,-1824" coordsize="11,0" path="m4514,-1824l4526,-1824e" filled="f" stroked="t" strokeweight=".536324pt" strokecolor="#0000FF">
                <v:path arrowok="t"/>
              </v:shape>
            </v:group>
            <v:group style="position:absolute;left:4453;top:-1840;width:56;height:11" coordorigin="4453,-1840" coordsize="56,11">
              <v:shape style="position:absolute;left:4453;top:-1840;width:56;height:11" coordorigin="4453,-1840" coordsize="56,11" path="m4509,-1829l4453,-1840e" filled="f" stroked="t" strokeweight=".127659pt" strokecolor="#0000FF">
                <v:path arrowok="t"/>
              </v:shape>
            </v:group>
            <v:group style="position:absolute;left:4447;top:-1835;width:22;height:2" coordorigin="4447,-1835" coordsize="22,2">
              <v:shape style="position:absolute;left:4447;top:-1835;width:22;height:2" coordorigin="4447,-1835" coordsize="22,0" path="m4447,-1835l4470,-1835e" filled="f" stroked="t" strokeweight=".536324pt" strokecolor="#0000FF">
                <v:path arrowok="t"/>
              </v:shape>
            </v:group>
            <v:group style="position:absolute;left:4408;top:-1840;width:45;height:2" coordorigin="4408,-1840" coordsize="45,2">
              <v:shape style="position:absolute;left:4408;top:-1840;width:45;height:2" coordorigin="4408,-1840" coordsize="45,0" path="m4408,-1840l4453,-1840e" filled="f" stroked="t" strokeweight=".127484pt" strokecolor="#0000FF">
                <v:path arrowok="t"/>
              </v:shape>
            </v:group>
            <v:group style="position:absolute;left:4414;top:-1835;width:11;height:2" coordorigin="4414,-1835" coordsize="11,2">
              <v:shape style="position:absolute;left:4414;top:-1835;width:11;height:2" coordorigin="4414,-1835" coordsize="11,0" path="m4414,-1835l4425,-1835e" filled="f" stroked="t" strokeweight=".536324pt" strokecolor="#0000FF">
                <v:path arrowok="t"/>
              </v:shape>
            </v:group>
            <v:group style="position:absolute;left:4364;top:-1851;width:45;height:11" coordorigin="4364,-1851" coordsize="45,11">
              <v:shape style="position:absolute;left:4364;top:-1851;width:45;height:11" coordorigin="4364,-1851" coordsize="45,11" path="m4408,-1840l4364,-1851e" filled="f" stroked="t" strokeweight=".127752pt" strokecolor="#0000FF">
                <v:path arrowok="t"/>
              </v:shape>
            </v:group>
            <v:group style="position:absolute;left:4369;top:-1845;width:11;height:2" coordorigin="4369,-1845" coordsize="11,2">
              <v:shape style="position:absolute;left:4369;top:-1845;width:11;height:2" coordorigin="4369,-1845" coordsize="11,0" path="m4369,-1845l4380,-1845e" filled="f" stroked="t" strokeweight=".536324pt" strokecolor="#0000FF">
                <v:path arrowok="t"/>
              </v:shape>
            </v:group>
            <v:group style="position:absolute;left:4307;top:-1861;width:56;height:11" coordorigin="4307,-1861" coordsize="56,11">
              <v:shape style="position:absolute;left:4307;top:-1861;width:56;height:11" coordorigin="4307,-1861" coordsize="56,11" path="m4364,-1851l4307,-1861e" filled="f" stroked="t" strokeweight=".127655pt" strokecolor="#0000FF">
                <v:path arrowok="t"/>
              </v:shape>
            </v:group>
            <v:group style="position:absolute;left:4313;top:-1856;width:11;height:2" coordorigin="4313,-1856" coordsize="11,2">
              <v:shape style="position:absolute;left:4313;top:-1856;width:11;height:2" coordorigin="4313,-1856" coordsize="11,0" path="m4313,-1856l4324,-1856e" filled="f" stroked="t" strokeweight=".536324pt" strokecolor="#0000FF">
                <v:path arrowok="t"/>
              </v:shape>
            </v:group>
            <v:group style="position:absolute;left:4263;top:-1872;width:45;height:11" coordorigin="4263,-1872" coordsize="45,11">
              <v:shape style="position:absolute;left:4263;top:-1872;width:45;height:11" coordorigin="4263,-1872" coordsize="45,11" path="m4307,-1861l4263,-1872e" filled="f" stroked="t" strokeweight=".127752pt" strokecolor="#0000FF">
                <v:path arrowok="t"/>
              </v:shape>
            </v:group>
            <v:group style="position:absolute;left:4268;top:-1867;width:11;height:2" coordorigin="4268,-1867" coordsize="11,2">
              <v:shape style="position:absolute;left:4268;top:-1867;width:11;height:2" coordorigin="4268,-1867" coordsize="11,0" path="m4268,-1867l4279,-1867e" filled="f" stroked="t" strokeweight=".536324pt" strokecolor="#0000FF">
                <v:path arrowok="t"/>
              </v:shape>
            </v:group>
            <v:group style="position:absolute;left:4218;top:-1883;width:45;height:11" coordorigin="4218,-1883" coordsize="45,11">
              <v:shape style="position:absolute;left:4218;top:-1883;width:45;height:11" coordorigin="4218,-1883" coordsize="45,11" path="m4263,-1872l4218,-1883e" filled="f" stroked="t" strokeweight=".127752pt" strokecolor="#0000FF">
                <v:path arrowok="t"/>
              </v:shape>
            </v:group>
            <v:group style="position:absolute;left:4224;top:-1878;width:11;height:2" coordorigin="4224,-1878" coordsize="11,2">
              <v:shape style="position:absolute;left:4224;top:-1878;width:11;height:2" coordorigin="4224,-1878" coordsize="11,0" path="m4224,-1878l4235,-1878e" filled="f" stroked="t" strokeweight=".536324pt" strokecolor="#0000FF">
                <v:path arrowok="t"/>
              </v:shape>
            </v:group>
            <v:group style="position:absolute;left:4162;top:-1894;width:56;height:11" coordorigin="4162,-1894" coordsize="56,11">
              <v:shape style="position:absolute;left:4162;top:-1894;width:56;height:11" coordorigin="4162,-1894" coordsize="56,11" path="m4218,-1883l4162,-1894e" filled="f" stroked="t" strokeweight=".127659pt" strokecolor="#0000FF">
                <v:path arrowok="t"/>
              </v:shape>
            </v:group>
            <v:group style="position:absolute;left:4168;top:-1894;width:11;height:2" coordorigin="4168,-1894" coordsize="11,2">
              <v:shape style="position:absolute;left:4168;top:-1894;width:11;height:2" coordorigin="4168,-1894" coordsize="11,0" path="m4168,-1894l4179,-1894e" filled="f" stroked="t" strokeweight="1.072666pt" strokecolor="#0000FF">
                <v:path arrowok="t"/>
              </v:shape>
            </v:group>
            <v:group style="position:absolute;left:4162;top:-1904;width:2;height:11" coordorigin="4162,-1904" coordsize="2,11">
              <v:shape style="position:absolute;left:4162;top:-1904;width:2;height:11" coordorigin="4162,-1904" coordsize="0,11" path="m4162,-1894l4162,-1904e" filled="f" stroked="t" strokeweight=".13239pt" strokecolor="#0000FF">
                <v:path arrowok="t"/>
              </v:shape>
            </v:group>
            <v:group style="position:absolute;left:4117;top:-1926;width:45;height:22" coordorigin="4117,-1926" coordsize="45,22">
              <v:shape style="position:absolute;left:4117;top:-1926;width:45;height:22" coordorigin="4117,-1926" coordsize="45,22" path="m4162,-1904l4117,-1926e" filled="f" stroked="t" strokeweight=".128436pt" strokecolor="#0000FF">
                <v:path arrowok="t"/>
              </v:shape>
            </v:group>
            <v:group style="position:absolute;left:4123;top:-1921;width:11;height:2" coordorigin="4123,-1921" coordsize="11,2">
              <v:shape style="position:absolute;left:4123;top:-1921;width:11;height:2" coordorigin="4123,-1921" coordsize="11,0" path="m4123,-1921l4134,-1921e" filled="f" stroked="t" strokeweight=".536324pt" strokecolor="#0000FF">
                <v:path arrowok="t"/>
              </v:shape>
            </v:group>
            <v:group style="position:absolute;left:4084;top:-1958;width:34;height:32" coordorigin="4084,-1958" coordsize="34,32">
              <v:shape style="position:absolute;left:4084;top:-1958;width:34;height:32" coordorigin="4084,-1958" coordsize="34,32" path="m4117,-1926l4084,-1958e" filled="f" stroked="t" strokeweight=".129827pt" strokecolor="#0000FF">
                <v:path arrowok="t"/>
              </v:shape>
            </v:group>
            <v:group style="position:absolute;left:4089;top:-1953;width:11;height:2" coordorigin="4089,-1953" coordsize="11,2">
              <v:shape style="position:absolute;left:4089;top:-1953;width:11;height:2" coordorigin="4089,-1953" coordsize="11,0" path="m4089,-1953l4101,-1953e" filled="f" stroked="t" strokeweight=".536324pt" strokecolor="#0000FF">
                <v:path arrowok="t"/>
              </v:shape>
            </v:group>
            <v:group style="position:absolute;left:4073;top:-2001;width:11;height:43" coordorigin="4073,-2001" coordsize="11,43">
              <v:shape style="position:absolute;left:4073;top:-2001;width:11;height:43" coordorigin="4073,-2001" coordsize="11,43" path="m4084,-1958l4073,-2001e" filled="f" stroked="t" strokeweight=".132079pt" strokecolor="#0000FF">
                <v:path arrowok="t"/>
              </v:shape>
            </v:group>
            <v:group style="position:absolute;left:4078;top:-1996;width:11;height:2" coordorigin="4078,-1996" coordsize="11,2">
              <v:shape style="position:absolute;left:4078;top:-1996;width:11;height:2" coordorigin="4078,-1996" coordsize="11,0" path="m4078,-1996l4089,-1996e" filled="f" stroked="t" strokeweight=".536324pt" strokecolor="#0000FF">
                <v:path arrowok="t"/>
              </v:shape>
            </v:group>
            <v:group style="position:absolute;left:4050;top:-2023;width:23;height:21" coordorigin="4050,-2023" coordsize="23,21">
              <v:shape style="position:absolute;left:4050;top:-2023;width:23;height:21" coordorigin="4050,-2023" coordsize="23,21" path="m4073,-2001l4050,-2023e" filled="f" stroked="t" strokeweight=".129803pt" strokecolor="#0000FF">
                <v:path arrowok="t"/>
              </v:shape>
            </v:group>
            <v:group style="position:absolute;left:4055;top:-2017;width:12;height:2" coordorigin="4055,-2017" coordsize="12,2">
              <v:shape style="position:absolute;left:4055;top:-2017;width:12;height:2" coordorigin="4055,-2017" coordsize="12,0" path="m4055,-2017l4067,-2017e" filled="f" stroked="t" strokeweight=".536324pt" strokecolor="#0000FF">
                <v:path arrowok="t"/>
              </v:shape>
            </v:group>
            <v:group style="position:absolute;left:4016;top:-2066;width:33;height:43" coordorigin="4016,-2066" coordsize="33,43">
              <v:shape style="position:absolute;left:4016;top:-2066;width:33;height:43" coordorigin="4016,-2066" coordsize="33,43" path="m4050,-2023l4016,-2066e" filled="f" stroked="t" strokeweight=".130528pt" strokecolor="#0000FF">
                <v:path arrowok="t"/>
              </v:shape>
            </v:group>
            <v:group style="position:absolute;left:4022;top:-2060;width:11;height:2" coordorigin="4022,-2060" coordsize="11,2">
              <v:shape style="position:absolute;left:4022;top:-2060;width:11;height:2" coordorigin="4022,-2060" coordsize="11,0" path="m4022,-2060l4033,-2060e" filled="f" stroked="t" strokeweight=".536324pt" strokecolor="#0000FF">
                <v:path arrowok="t"/>
              </v:shape>
            </v:group>
            <v:group style="position:absolute;left:4005;top:-2087;width:11;height:21" coordorigin="4005,-2087" coordsize="11,21">
              <v:shape style="position:absolute;left:4005;top:-2087;width:11;height:21" coordorigin="4005,-2087" coordsize="11,21" path="m4016,-2066l4005,-2087e" filled="f" stroked="t" strokeweight=".131348pt" strokecolor="#0000FF">
                <v:path arrowok="t"/>
              </v:shape>
            </v:group>
            <v:group style="position:absolute;left:4011;top:-2082;width:11;height:2" coordorigin="4011,-2082" coordsize="11,2">
              <v:shape style="position:absolute;left:4011;top:-2082;width:11;height:2" coordorigin="4011,-2082" coordsize="11,0" path="m4011,-2082l4022,-2082e" filled="f" stroked="t" strokeweight=".536324pt" strokecolor="#0000FF">
                <v:path arrowok="t"/>
              </v:shape>
            </v:group>
            <v:group style="position:absolute;left:3972;top:-2141;width:34;height:54" coordorigin="3972,-2141" coordsize="34,54">
              <v:shape style="position:absolute;left:3972;top:-2141;width:34;height:54" coordorigin="3972,-2141" coordsize="34,54" path="m4005,-2087l3972,-2141e" filled="f" stroked="t" strokeweight=".13102pt" strokecolor="#0000FF">
                <v:path arrowok="t"/>
              </v:shape>
            </v:group>
            <v:group style="position:absolute;left:3977;top:-2141;width:11;height:2" coordorigin="3977,-2141" coordsize="11,2">
              <v:shape style="position:absolute;left:3977;top:-2141;width:11;height:2" coordorigin="3977,-2141" coordsize="11,0" path="m3977,-2141l3988,-2141e" filled="f" stroked="t" strokeweight="1.073577pt" strokecolor="#0000FF">
                <v:path arrowok="t"/>
              </v:shape>
            </v:group>
            <v:group style="position:absolute;left:3972;top:-2206;width:2;height:65" coordorigin="3972,-2206" coordsize="2,65">
              <v:shape style="position:absolute;left:3972;top:-2206;width:2;height:65" coordorigin="3972,-2206" coordsize="0,65" path="m3972,-2206l3972,-2141e" filled="f" stroked="t" strokeweight=".557931pt" strokecolor="#0000FF">
                <v:path arrowok="t"/>
              </v:shape>
            </v:group>
            <v:group style="position:absolute;left:3960;top:-2206;width:11;height:54" coordorigin="3960,-2206" coordsize="11,54">
              <v:shape style="position:absolute;left:3960;top:-2206;width:11;height:54" coordorigin="3960,-2206" coordsize="11,54" path="m3972,-2152l3960,-2206e" filled="f" stroked="t" strokeweight=".132188pt" strokecolor="#0000FF">
                <v:path arrowok="t"/>
              </v:shape>
            </v:group>
            <v:group style="position:absolute;left:3960;top:-2270;width:11;height:64" coordorigin="3960,-2270" coordsize="11,64">
              <v:shape style="position:absolute;left:3960;top:-2270;width:11;height:64" coordorigin="3960,-2270" coordsize="11,64" path="m3960,-2206l3972,-2270e" filled="f" stroked="t" strokeweight=".132247pt" strokecolor="#0000FF">
                <v:path arrowok="t"/>
              </v:shape>
            </v:group>
            <v:group style="position:absolute;left:3977;top:-2265;width:11;height:2" coordorigin="3977,-2265" coordsize="11,2">
              <v:shape style="position:absolute;left:3977;top:-2265;width:11;height:2" coordorigin="3977,-2265" coordsize="11,0" path="m3977,-2265l3988,-2265e" filled="f" stroked="t" strokeweight=".536324pt" strokecolor="#0000FF">
                <v:path arrowok="t"/>
              </v:shape>
            </v:group>
            <v:group style="position:absolute;left:3972;top:-2313;width:11;height:43" coordorigin="3972,-2313" coordsize="11,43">
              <v:shape style="position:absolute;left:3972;top:-2313;width:11;height:43" coordorigin="3972,-2313" coordsize="11,43" path="m3972,-2270l3983,-2313e" filled="f" stroked="t" strokeweight=".132085pt" strokecolor="#0000FF">
                <v:path arrowok="t"/>
              </v:shape>
            </v:group>
            <v:group style="position:absolute;left:3988;top:-2308;width:11;height:2" coordorigin="3988,-2308" coordsize="11,2">
              <v:shape style="position:absolute;left:3988;top:-2308;width:11;height:2" coordorigin="3988,-2308" coordsize="11,0" path="m3988,-2308l4000,-2308e" filled="f" stroked="t" strokeweight=".536324pt" strokecolor="#0000FF">
                <v:path arrowok="t"/>
              </v:shape>
            </v:group>
            <v:group style="position:absolute;left:3781;top:-2410;width:12;height:11" coordorigin="3781,-2410" coordsize="12,11">
              <v:shape style="position:absolute;left:3781;top:-2410;width:12;height:11" coordorigin="3781,-2410" coordsize="12,11" path="m3793,-2410l3781,-2399e" filled="f" stroked="t" strokeweight=".129763pt" strokecolor="#0000FF">
                <v:path arrowok="t"/>
              </v:shape>
            </v:group>
            <v:group style="position:absolute;left:3787;top:-2394;width:12;height:2" coordorigin="3787,-2394" coordsize="12,2">
              <v:shape style="position:absolute;left:3787;top:-2394;width:12;height:2" coordorigin="3787,-2394" coordsize="12,0" path="m3787,-2394l3799,-2394e" filled="f" stroked="t" strokeweight=".536324pt" strokecolor="#0000FF">
                <v:path arrowok="t"/>
              </v:shape>
            </v:group>
            <v:group style="position:absolute;left:3726;top:-2431;width:56;height:32" coordorigin="3726,-2431" coordsize="56,32">
              <v:shape style="position:absolute;left:3726;top:-2431;width:56;height:32" coordorigin="3726,-2431" coordsize="56,32" path="m3781,-2399l3726,-2431e" filled="f" stroked="t" strokeweight=".128712pt" strokecolor="#0000FF">
                <v:path arrowok="t"/>
              </v:shape>
            </v:group>
            <v:group style="position:absolute;left:3731;top:-2426;width:11;height:2" coordorigin="3731,-2426" coordsize="11,2">
              <v:shape style="position:absolute;left:3731;top:-2426;width:11;height:2" coordorigin="3731,-2426" coordsize="11,0" path="m3731,-2426l3742,-2426e" filled="f" stroked="t" strokeweight=".536324pt" strokecolor="#0000FF">
                <v:path arrowok="t"/>
              </v:shape>
            </v:group>
            <v:group style="position:absolute;left:3714;top:-2453;width:11;height:21" coordorigin="3714,-2453" coordsize="11,21">
              <v:shape style="position:absolute;left:3714;top:-2453;width:11;height:21" coordorigin="3714,-2453" coordsize="11,21" path="m3726,-2431l3714,-2453e" filled="f" stroked="t" strokeweight=".131348pt" strokecolor="#0000FF">
                <v:path arrowok="t"/>
              </v:shape>
            </v:group>
            <v:group style="position:absolute;left:3720;top:-2447;width:11;height:2" coordorigin="3720,-2447" coordsize="11,2">
              <v:shape style="position:absolute;left:3720;top:-2447;width:11;height:2" coordorigin="3720,-2447" coordsize="11,0" path="m3720,-2447l3731,-2447e" filled="f" stroked="t" strokeweight=".536324pt" strokecolor="#0000FF">
                <v:path arrowok="t"/>
              </v:shape>
            </v:group>
            <v:group style="position:absolute;left:3692;top:-2507;width:22;height:54" coordorigin="3692,-2507" coordsize="22,54">
              <v:shape style="position:absolute;left:3692;top:-2507;width:22;height:54" coordorigin="3692,-2507" coordsize="22,54" path="m3714,-2453l3692,-2507e" filled="f" stroked="t" strokeweight=".131671pt" strokecolor="#0000FF">
                <v:path arrowok="t"/>
              </v:shape>
            </v:group>
            <v:group style="position:absolute;left:3698;top:-2501;width:11;height:2" coordorigin="3698,-2501" coordsize="11,2">
              <v:shape style="position:absolute;left:3698;top:-2501;width:11;height:2" coordorigin="3698,-2501" coordsize="11,0" path="m3698,-2501l3709,-2501e" filled="f" stroked="t" strokeweight=".536324pt" strokecolor="#0000FF">
                <v:path arrowok="t"/>
              </v:shape>
            </v:group>
            <v:group style="position:absolute;left:3681;top:-2550;width:11;height:43" coordorigin="3681,-2550" coordsize="11,43">
              <v:shape style="position:absolute;left:3681;top:-2550;width:11;height:43" coordorigin="3681,-2550" coordsize="11,43" path="m3692,-2507l3681,-2550e" filled="f" stroked="t" strokeweight=".132078pt" strokecolor="#0000FF">
                <v:path arrowok="t"/>
              </v:shape>
            </v:group>
            <v:group style="position:absolute;left:3689;top:-2635;width:2;height:97" coordorigin="3689,-2635" coordsize="2,97">
              <v:shape style="position:absolute;left:3689;top:-2635;width:2;height:97" coordorigin="3689,-2635" coordsize="0,97" path="m3689,-2635l3689,-2539e" filled="f" stroked="t" strokeweight=".90309pt" strokecolor="#0000FF">
                <v:path arrowok="t"/>
              </v:shape>
            </v:group>
            <v:group style="position:absolute;left:3686;top:-2566;width:11;height:2" coordorigin="3686,-2566" coordsize="11,2">
              <v:shape style="position:absolute;left:3686;top:-2566;width:11;height:2" coordorigin="3686,-2566" coordsize="11,0" path="m3686,-2566l3698,-2566e" filled="f" stroked="t" strokeweight=".536324pt" strokecolor="#0000FF">
                <v:path arrowok="t"/>
              </v:shape>
            </v:group>
            <v:group style="position:absolute;left:3972;top:-2754;width:22;height:43" coordorigin="3972,-2754" coordsize="22,43">
              <v:shape style="position:absolute;left:3972;top:-2754;width:22;height:43" coordorigin="3972,-2754" coordsize="22,43" path="m3972,-2711l3994,-2754e" filled="f" stroked="t" strokeweight=".131348pt" strokecolor="#0000FF">
                <v:path arrowok="t"/>
              </v:shape>
            </v:group>
            <v:group style="position:absolute;left:4000;top:-2749;width:11;height:2" coordorigin="4000,-2749" coordsize="11,2">
              <v:shape style="position:absolute;left:4000;top:-2749;width:11;height:2" coordorigin="4000,-2749" coordsize="11,0" path="m4000,-2749l4011,-2749e" filled="f" stroked="t" strokeweight=".536324pt" strokecolor="#0000FF">
                <v:path arrowok="t"/>
              </v:shape>
            </v:group>
            <v:group style="position:absolute;left:3994;top:-2797;width:23;height:43" coordorigin="3994,-2797" coordsize="23,43">
              <v:shape style="position:absolute;left:3994;top:-2797;width:23;height:43" coordorigin="3994,-2797" coordsize="23,43" path="m3994,-2754l4016,-2797e" filled="f" stroked="t" strokeweight=".131328pt" strokecolor="#0000FF">
                <v:path arrowok="t"/>
              </v:shape>
            </v:group>
            <v:group style="position:absolute;left:4022;top:-2792;width:11;height:2" coordorigin="4022,-2792" coordsize="11,2">
              <v:shape style="position:absolute;left:4022;top:-2792;width:11;height:2" coordorigin="4022,-2792" coordsize="11,0" path="m4022,-2792l4033,-2792e" filled="f" stroked="t" strokeweight=".536324pt" strokecolor="#0000FF">
                <v:path arrowok="t"/>
              </v:shape>
            </v:group>
            <v:group style="position:absolute;left:4016;top:-2818;width:22;height:21" coordorigin="4016,-2818" coordsize="22,21">
              <v:shape style="position:absolute;left:4016;top:-2818;width:22;height:21" coordorigin="4016,-2818" coordsize="22,21" path="m4016,-2797l4039,-2818e" filled="f" stroked="t" strokeweight=".129844pt" strokecolor="#0000FF">
                <v:path arrowok="t"/>
              </v:shape>
            </v:group>
            <v:group style="position:absolute;left:4044;top:-2813;width:11;height:2" coordorigin="4044,-2813" coordsize="11,2">
              <v:shape style="position:absolute;left:4044;top:-2813;width:11;height:2" coordorigin="4044,-2813" coordsize="11,0" path="m4044,-2813l4055,-2813e" filled="f" stroked="t" strokeweight=".536324pt" strokecolor="#0000FF">
                <v:path arrowok="t"/>
              </v:shape>
            </v:group>
            <v:group style="position:absolute;left:4039;top:-2861;width:34;height:43" coordorigin="4039,-2861" coordsize="34,43">
              <v:shape style="position:absolute;left:4039;top:-2861;width:34;height:43" coordorigin="4039,-2861" coordsize="34,43" path="m4039,-2818l4073,-2861e" filled="f" stroked="t" strokeweight=".130512pt" strokecolor="#0000FF">
                <v:path arrowok="t"/>
              </v:shape>
            </v:group>
            <v:group style="position:absolute;left:4078;top:-2856;width:11;height:2" coordorigin="4078,-2856" coordsize="11,2">
              <v:shape style="position:absolute;left:4078;top:-2856;width:11;height:2" coordorigin="4078,-2856" coordsize="11,0" path="m4078,-2856l4089,-2856e" filled="f" stroked="t" strokeweight=".536324pt" strokecolor="#0000FF">
                <v:path arrowok="t"/>
              </v:shape>
            </v:group>
            <v:group style="position:absolute;left:4073;top:-2883;width:22;height:22" coordorigin="4073,-2883" coordsize="22,22">
              <v:shape style="position:absolute;left:4073;top:-2883;width:22;height:22" coordorigin="4073,-2883" coordsize="22,22" path="m4073,-2861l4095,-2883e" filled="f" stroked="t" strokeweight=".129886pt" strokecolor="#0000FF">
                <v:path arrowok="t"/>
              </v:shape>
            </v:group>
            <v:group style="position:absolute;left:4101;top:-2878;width:11;height:2" coordorigin="4101,-2878" coordsize="11,2">
              <v:shape style="position:absolute;left:4101;top:-2878;width:11;height:2" coordorigin="4101,-2878" coordsize="11,0" path="m4101,-2878l4112,-2878e" filled="f" stroked="t" strokeweight=".536324pt" strokecolor="#0000FF">
                <v:path arrowok="t"/>
              </v:shape>
            </v:group>
            <v:group style="position:absolute;left:4095;top:-2905;width:23;height:21" coordorigin="4095,-2905" coordsize="23,21">
              <v:shape style="position:absolute;left:4095;top:-2905;width:23;height:21" coordorigin="4095,-2905" coordsize="23,21" path="m4095,-2883l4117,-2905e" filled="f" stroked="t" strokeweight=".129824pt" strokecolor="#0000FF">
                <v:path arrowok="t"/>
              </v:shape>
            </v:group>
            <v:group style="position:absolute;left:4123;top:-2899;width:11;height:2" coordorigin="4123,-2899" coordsize="11,2">
              <v:shape style="position:absolute;left:4123;top:-2899;width:11;height:2" coordorigin="4123,-2899" coordsize="11,0" path="m4123,-2899l4134,-2899e" filled="f" stroked="t" strokeweight=".536324pt" strokecolor="#0000FF">
                <v:path arrowok="t"/>
              </v:shape>
            </v:group>
            <v:group style="position:absolute;left:4117;top:-2926;width:45;height:21" coordorigin="4117,-2926" coordsize="45,21">
              <v:shape style="position:absolute;left:4117;top:-2926;width:45;height:21" coordorigin="4117,-2926" coordsize="45,21" path="m4117,-2905l4162,-2926e" filled="f" stroked="t" strokeweight=".128407pt" strokecolor="#0000FF">
                <v:path arrowok="t"/>
              </v:shape>
            </v:group>
            <v:group style="position:absolute;left:4168;top:-2921;width:11;height:2" coordorigin="4168,-2921" coordsize="11,2">
              <v:shape style="position:absolute;left:4168;top:-2921;width:11;height:2" coordorigin="4168,-2921" coordsize="11,0" path="m4168,-2921l4179,-2921e" filled="f" stroked="t" strokeweight=".536324pt" strokecolor="#0000FF">
                <v:path arrowok="t"/>
              </v:shape>
            </v:group>
            <v:group style="position:absolute;left:4162;top:-2937;width:56;height:11" coordorigin="4162,-2937" coordsize="56,11">
              <v:shape style="position:absolute;left:4162;top:-2937;width:56;height:11" coordorigin="4162,-2937" coordsize="56,11" path="m4162,-2926l4218,-2937e" filled="f" stroked="t" strokeweight=".127654pt" strokecolor="#0000FF">
                <v:path arrowok="t"/>
              </v:shape>
            </v:group>
            <v:group style="position:absolute;left:4224;top:-2931;width:11;height:2" coordorigin="4224,-2931" coordsize="11,2">
              <v:shape style="position:absolute;left:4224;top:-2931;width:11;height:2" coordorigin="4224,-2931" coordsize="11,0" path="m4224,-2931l4235,-2931e" filled="f" stroked="t" strokeweight=".536324pt" strokecolor="#0000FF">
                <v:path arrowok="t"/>
              </v:shape>
            </v:group>
            <v:group style="position:absolute;left:4218;top:-2980;width:45;height:43" coordorigin="4218,-2980" coordsize="45,43">
              <v:shape style="position:absolute;left:4218;top:-2980;width:45;height:43" coordorigin="4218,-2980" coordsize="45,43" path="m4218,-2937l4263,-2980e" filled="f" stroked="t" strokeweight=".129844pt" strokecolor="#0000FF">
                <v:path arrowok="t"/>
              </v:shape>
            </v:group>
            <v:group style="position:absolute;left:4268;top:-2974;width:11;height:2" coordorigin="4268,-2974" coordsize="11,2">
              <v:shape style="position:absolute;left:4268;top:-2974;width:11;height:2" coordorigin="4268,-2974" coordsize="11,0" path="m4268,-2974l4279,-2974e" filled="f" stroked="t" strokeweight=".536324pt" strokecolor="#0000FF">
                <v:path arrowok="t"/>
              </v:shape>
            </v:group>
            <v:group style="position:absolute;left:4263;top:-3001;width:11;height:21" coordorigin="4263,-3001" coordsize="11,21">
              <v:shape style="position:absolute;left:4263;top:-3001;width:11;height:21" coordorigin="4263,-3001" coordsize="11,21" path="m4263,-2980l4274,-3001e" filled="f" stroked="t" strokeweight=".131348pt" strokecolor="#0000FF">
                <v:path arrowok="t"/>
              </v:shape>
            </v:group>
            <v:group style="position:absolute;left:4279;top:-2996;width:11;height:2" coordorigin="4279,-2996" coordsize="11,2">
              <v:shape style="position:absolute;left:4279;top:-2996;width:11;height:2" coordorigin="4279,-2996" coordsize="11,0" path="m4279,-2996l4291,-2996e" filled="f" stroked="t" strokeweight=".536324pt" strokecolor="#0000FF">
                <v:path arrowok="t"/>
              </v:shape>
            </v:group>
            <v:group style="position:absolute;left:4274;top:-3055;width:33;height:54" coordorigin="4274,-3055" coordsize="33,54">
              <v:shape style="position:absolute;left:4274;top:-3055;width:33;height:54" coordorigin="4274,-3055" coordsize="33,54" path="m4274,-3001l4307,-3055e" filled="f" stroked="t" strokeweight=".131011pt" strokecolor="#0000FF">
                <v:path arrowok="t"/>
              </v:shape>
            </v:group>
            <v:group style="position:absolute;left:4313;top:-3049;width:11;height:2" coordorigin="4313,-3049" coordsize="11,2">
              <v:shape style="position:absolute;left:4313;top:-3049;width:11;height:2" coordorigin="4313,-3049" coordsize="11,0" path="m4313,-3049l4324,-3049e" filled="f" stroked="t" strokeweight=".536324pt" strokecolor="#0000FF">
                <v:path arrowok="t"/>
              </v:shape>
            </v:group>
            <v:group style="position:absolute;left:4307;top:-3055;width:56;height:2" coordorigin="4307,-3055" coordsize="56,2">
              <v:shape style="position:absolute;left:4307;top:-3055;width:56;height:2" coordorigin="4307,-3055" coordsize="56,0" path="m4307,-3055l4364,-3055e" filled="f" stroked="t" strokeweight=".127484pt" strokecolor="#0000FF">
                <v:path arrowok="t"/>
              </v:shape>
            </v:group>
            <v:group style="position:absolute;left:4369;top:-3049;width:11;height:2" coordorigin="4369,-3049" coordsize="11,2">
              <v:shape style="position:absolute;left:4369;top:-3049;width:11;height:2" coordorigin="4369,-3049" coordsize="11,0" path="m4369,-3049l4380,-3049e" filled="f" stroked="t" strokeweight=".536324pt" strokecolor="#0000FF">
                <v:path arrowok="t"/>
              </v:shape>
            </v:group>
            <v:group style="position:absolute;left:4364;top:-3066;width:45;height:11" coordorigin="4364,-3066" coordsize="45,11">
              <v:shape style="position:absolute;left:4364;top:-3066;width:45;height:11" coordorigin="4364,-3066" coordsize="45,11" path="m4364,-3055l4408,-3066e" filled="f" stroked="t" strokeweight=".127779pt" strokecolor="#0000FF">
                <v:path arrowok="t"/>
              </v:shape>
            </v:group>
            <v:group style="position:absolute;left:4414;top:-3061;width:11;height:2" coordorigin="4414,-3061" coordsize="11,2">
              <v:shape style="position:absolute;left:4414;top:-3061;width:11;height:2" coordorigin="4414,-3061" coordsize="11,0" path="m4414,-3061l4425,-3061e" filled="f" stroked="t" strokeweight=".536324pt" strokecolor="#0000FF">
                <v:path arrowok="t"/>
              </v:shape>
            </v:group>
            <v:group style="position:absolute;left:4408;top:-3098;width:45;height:32" coordorigin="4408,-3098" coordsize="45,32">
              <v:shape style="position:absolute;left:4408;top:-3098;width:45;height:32" coordorigin="4408,-3098" coordsize="45,32" path="m4408,-3066l4453,-3098e" filled="f" stroked="t" strokeweight=".129144pt" strokecolor="#0000FF">
                <v:path arrowok="t"/>
              </v:shape>
            </v:group>
            <v:group style="position:absolute;left:4458;top:-3093;width:11;height:2" coordorigin="4458,-3093" coordsize="11,2">
              <v:shape style="position:absolute;left:4458;top:-3093;width:11;height:2" coordorigin="4458,-3093" coordsize="11,0" path="m4458,-3093l4470,-3093e" filled="f" stroked="t" strokeweight=".536324pt" strokecolor="#0000FF">
                <v:path arrowok="t"/>
              </v:shape>
            </v:group>
            <v:group style="position:absolute;left:4453;top:-3130;width:56;height:32" coordorigin="4453,-3130" coordsize="56,32">
              <v:shape style="position:absolute;left:4453;top:-3130;width:56;height:32" coordorigin="4453,-3130" coordsize="56,32" path="m4453,-3098l4509,-3130e" filled="f" stroked="t" strokeweight=".128712pt" strokecolor="#0000FF">
                <v:path arrowok="t"/>
              </v:shape>
            </v:group>
            <v:group style="position:absolute;left:4514;top:-3125;width:11;height:2" coordorigin="4514,-3125" coordsize="11,2">
              <v:shape style="position:absolute;left:4514;top:-3125;width:11;height:2" coordorigin="4514,-3125" coordsize="11,0" path="m4514,-3125l4526,-3125e" filled="f" stroked="t" strokeweight=".536324pt" strokecolor="#0000FF">
                <v:path arrowok="t"/>
              </v:shape>
            </v:group>
            <v:group style="position:absolute;left:4509;top:-3163;width:45;height:32" coordorigin="4509,-3163" coordsize="45,32">
              <v:shape style="position:absolute;left:4509;top:-3163;width:45;height:32" coordorigin="4509,-3163" coordsize="45,32" path="m4509,-3130l4553,-3163e" filled="f" stroked="t" strokeweight=".129166pt" strokecolor="#0000FF">
                <v:path arrowok="t"/>
              </v:shape>
            </v:group>
            <v:group style="position:absolute;left:4559;top:-3157;width:11;height:2" coordorigin="4559,-3157" coordsize="11,2">
              <v:shape style="position:absolute;left:4559;top:-3157;width:11;height:2" coordorigin="4559,-3157" coordsize="11,0" path="m4559,-3157l4570,-3157e" filled="f" stroked="t" strokeweight=".536324pt" strokecolor="#0000FF">
                <v:path arrowok="t"/>
              </v:shape>
            </v:group>
            <v:group style="position:absolute;left:4553;top:-3184;width:45;height:21" coordorigin="4553,-3184" coordsize="45,21">
              <v:shape style="position:absolute;left:4553;top:-3184;width:45;height:21" coordorigin="4553,-3184" coordsize="45,21" path="m4553,-3163l4599,-3184e" filled="f" stroked="t" strokeweight=".128388pt" strokecolor="#0000FF">
                <v:path arrowok="t"/>
              </v:shape>
            </v:group>
            <v:group style="position:absolute;left:4604;top:-3195;width:11;height:21" coordorigin="4604,-3195" coordsize="11,21">
              <v:shape style="position:absolute;left:4604;top:-3195;width:11;height:21" coordorigin="4604,-3195" coordsize="11,21" path="m4604,-3173l4615,-3173,4615,-3195,4604,-3195,4604,-3173xe" filled="t" fillcolor="#0000FF" stroked="f">
                <v:path arrowok="t"/>
                <v:fill/>
              </v:shape>
            </v:group>
            <v:group style="position:absolute;left:4599;top:-3195;width:2;height:11" coordorigin="4599,-3195" coordsize="2,11">
              <v:shape style="position:absolute;left:4599;top:-3195;width:2;height:11" coordorigin="4599,-3195" coordsize="0,11" path="m4599,-3184l4599,-3195e" filled="f" stroked="t" strokeweight=".13239pt" strokecolor="#0000FF">
                <v:path arrowok="t"/>
              </v:shape>
            </v:group>
            <v:group style="position:absolute;left:4599;top:-3196;width:22;height:3" coordorigin="4599,-3196" coordsize="22,3">
              <v:shape style="position:absolute;left:4599;top:-3196;width:22;height:3" coordorigin="4599,-3196" coordsize="22,3" path="m4599,-3193l4621,-3193,4621,-3196,4599,-3196,4599,-3193xe" filled="t" fillcolor="#0000FF" stroked="f">
                <v:path arrowok="t"/>
                <v:fill/>
              </v:shape>
            </v:group>
            <v:group style="position:absolute;left:4626;top:-3189;width:11;height:2" coordorigin="4626,-3189" coordsize="11,2">
              <v:shape style="position:absolute;left:4626;top:-3189;width:11;height:2" coordorigin="4626,-3189" coordsize="11,0" path="m4626,-3189l4638,-3189e" filled="f" stroked="t" strokeweight=".536324pt" strokecolor="#0000FF">
                <v:path arrowok="t"/>
              </v:shape>
            </v:group>
            <v:group style="position:absolute;left:4901;top:-3130;width:45;height:2" coordorigin="4901,-3130" coordsize="45,2">
              <v:shape style="position:absolute;left:4901;top:-3130;width:45;height:2" coordorigin="4901,-3130" coordsize="45,0" path="m4901,-3130l4945,-3130e" filled="f" stroked="t" strokeweight=".127484pt" strokecolor="#0000FF">
                <v:path arrowok="t"/>
              </v:shape>
            </v:group>
            <v:group style="position:absolute;left:4951;top:-3125;width:11;height:2" coordorigin="4951,-3125" coordsize="11,2">
              <v:shape style="position:absolute;left:4951;top:-3125;width:11;height:2" coordorigin="4951,-3125" coordsize="11,0" path="m4951,-3125l4962,-3125e" filled="f" stroked="t" strokeweight=".536324pt" strokecolor="#0000FF">
                <v:path arrowok="t"/>
              </v:shape>
            </v:group>
            <v:group style="position:absolute;left:4945;top:-3152;width:45;height:21" coordorigin="4945,-3152" coordsize="45,21">
              <v:shape style="position:absolute;left:4945;top:-3152;width:45;height:21" coordorigin="4945,-3152" coordsize="45,21" path="m4945,-3130l4990,-3152e" filled="f" stroked="t" strokeweight=".128407pt" strokecolor="#0000FF">
                <v:path arrowok="t"/>
              </v:shape>
            </v:group>
            <v:group style="position:absolute;left:4996;top:-3146;width:11;height:2" coordorigin="4996,-3146" coordsize="11,2">
              <v:shape style="position:absolute;left:4996;top:-3146;width:11;height:2" coordorigin="4996,-3146" coordsize="11,0" path="m4996,-3146l5007,-3146e" filled="f" stroked="t" strokeweight=".536324pt" strokecolor="#0000FF">
                <v:path arrowok="t"/>
              </v:shape>
            </v:group>
            <v:group style="position:absolute;left:4990;top:-3152;width:33;height:21" coordorigin="4990,-3152" coordsize="33,21">
              <v:shape style="position:absolute;left:4990;top:-3152;width:33;height:21" coordorigin="4990,-3152" coordsize="33,21" path="m4990,-3152l5023,-3130e" filled="f" stroked="t" strokeweight=".128916pt" strokecolor="#0000FF">
                <v:path arrowok="t"/>
              </v:shape>
            </v:group>
            <v:group style="position:absolute;left:5029;top:-3125;width:11;height:2" coordorigin="5029,-3125" coordsize="11,2">
              <v:shape style="position:absolute;left:5029;top:-3125;width:11;height:2" coordorigin="5029,-3125" coordsize="11,0" path="m5029,-3125l5040,-3125e" filled="f" stroked="t" strokeweight=".536324pt" strokecolor="#0000FF">
                <v:path arrowok="t"/>
              </v:shape>
            </v:group>
            <v:group style="position:absolute;left:5023;top:-3130;width:23;height:11" coordorigin="5023,-3130" coordsize="23,11">
              <v:shape style="position:absolute;left:5023;top:-3130;width:23;height:11" coordorigin="5023,-3130" coordsize="23,11" path="m5023,-3130l5046,-3120e" filled="f" stroked="t" strokeweight=".128395pt" strokecolor="#0000FF">
                <v:path arrowok="t"/>
              </v:shape>
            </v:group>
            <v:group style="position:absolute;left:5051;top:-3114;width:11;height:2" coordorigin="5051,-3114" coordsize="11,2">
              <v:shape style="position:absolute;left:5051;top:-3114;width:11;height:2" coordorigin="5051,-3114" coordsize="11,0" path="m5051,-3114l5063,-3114e" filled="f" stroked="t" strokeweight=".536324pt" strokecolor="#0000FF">
                <v:path arrowok="t"/>
              </v:shape>
            </v:group>
            <v:group style="position:absolute;left:5046;top:-3120;width:45;height:43" coordorigin="5046,-3120" coordsize="45,43">
              <v:shape style="position:absolute;left:5046;top:-3120;width:45;height:43" coordorigin="5046,-3120" coordsize="45,43" path="m5046,-3120l5091,-3077e" filled="f" stroked="t" strokeweight=".129834pt" strokecolor="#0000FF">
                <v:path arrowok="t"/>
              </v:shape>
            </v:group>
            <v:group style="position:absolute;left:5096;top:-3066;width:22;height:2" coordorigin="5096,-3066" coordsize="22,2">
              <v:shape style="position:absolute;left:5096;top:-3066;width:22;height:2" coordorigin="5096,-3066" coordsize="22,0" path="m5096,-3066l5118,-3066e" filled="f" stroked="t" strokeweight="1.073577pt" strokecolor="#0000FF">
                <v:path arrowok="t"/>
              </v:shape>
            </v:group>
            <v:group style="position:absolute;left:5091;top:-3077;width:11;height:11" coordorigin="5091,-3077" coordsize="11,11">
              <v:shape style="position:absolute;left:5091;top:-3077;width:11;height:11" coordorigin="5091,-3077" coordsize="11,11" path="m5091,-3077l5102,-3066e" filled="f" stroked="t" strokeweight=".129844pt" strokecolor="#0000FF">
                <v:path arrowok="t"/>
              </v:shape>
            </v:group>
            <v:group style="position:absolute;left:5102;top:-3066;width:34;height:33" coordorigin="5102,-3066" coordsize="34,33">
              <v:shape style="position:absolute;left:5102;top:-3066;width:34;height:33" coordorigin="5102,-3066" coordsize="34,33" path="m5102,-3066l5136,-3033e" filled="f" stroked="t" strokeweight=".129844pt" strokecolor="#0000FF">
                <v:path arrowok="t"/>
              </v:shape>
            </v:group>
            <v:group style="position:absolute;left:5141;top:-3028;width:11;height:2" coordorigin="5141,-3028" coordsize="11,2">
              <v:shape style="position:absolute;left:5141;top:-3028;width:11;height:2" coordorigin="5141,-3028" coordsize="11,0" path="m5141,-3028l5152,-3028e" filled="f" stroked="t" strokeweight=".536324pt" strokecolor="#0000FF">
                <v:path arrowok="t"/>
              </v:shape>
            </v:group>
            <v:group style="position:absolute;left:5136;top:-3033;width:34;height:32" coordorigin="5136,-3033" coordsize="34,32">
              <v:shape style="position:absolute;left:5136;top:-3033;width:34;height:32" coordorigin="5136,-3033" coordsize="34,32" path="m5136,-3033l5169,-3001e" filled="f" stroked="t" strokeweight=".129831pt" strokecolor="#0000FF">
                <v:path arrowok="t"/>
              </v:shape>
            </v:group>
            <v:group style="position:absolute;left:5175;top:-2996;width:11;height:2" coordorigin="5175,-2996" coordsize="11,2">
              <v:shape style="position:absolute;left:5175;top:-2996;width:11;height:2" coordorigin="5175,-2996" coordsize="11,0" path="m5175,-2996l5186,-2996e" filled="f" stroked="t" strokeweight=".536324pt" strokecolor="#0000FF">
                <v:path arrowok="t"/>
              </v:shape>
            </v:group>
            <v:group style="position:absolute;left:5169;top:-3001;width:22;height:11" coordorigin="5169,-3001" coordsize="22,11">
              <v:shape style="position:absolute;left:5169;top:-3001;width:22;height:11" coordorigin="5169,-3001" coordsize="22,11" path="m5169,-3001l5192,-2990e" filled="f" stroked="t" strokeweight=".128407pt" strokecolor="#0000FF">
                <v:path arrowok="t"/>
              </v:shape>
            </v:group>
            <v:group style="position:absolute;left:5197;top:-2985;width:11;height:2" coordorigin="5197,-2985" coordsize="11,2">
              <v:shape style="position:absolute;left:5197;top:-2985;width:11;height:2" coordorigin="5197,-2985" coordsize="11,0" path="m5197,-2985l5208,-2985e" filled="f" stroked="t" strokeweight=".536324pt" strokecolor="#0000FF">
                <v:path arrowok="t"/>
              </v:shape>
            </v:group>
            <v:group style="position:absolute;left:5192;top:-2990;width:33;height:54" coordorigin="5192,-2990" coordsize="33,54">
              <v:shape style="position:absolute;left:5192;top:-2990;width:33;height:54" coordorigin="5192,-2990" coordsize="33,54" path="m5192,-2990l5225,-2937e" filled="f" stroked="t" strokeweight=".131018pt" strokecolor="#0000FF">
                <v:path arrowok="t"/>
              </v:shape>
            </v:group>
            <v:group style="position:absolute;left:5230;top:-2931;width:22;height:2" coordorigin="5230,-2931" coordsize="22,2">
              <v:shape style="position:absolute;left:5230;top:-2931;width:22;height:2" coordorigin="5230,-2931" coordsize="22,0" path="m5230,-2931l5253,-2931e" filled="f" stroked="t" strokeweight=".536324pt" strokecolor="#0000FF">
                <v:path arrowok="t"/>
              </v:shape>
            </v:group>
            <v:group style="position:absolute;left:5225;top:-2937;width:11;height:2" coordorigin="5225,-2937" coordsize="11,2">
              <v:shape style="position:absolute;left:5225;top:-2937;width:11;height:2" coordorigin="5225,-2937" coordsize="11,0" path="m5225,-2937l5236,-2937e" filled="f" stroked="t" strokeweight=".127484pt" strokecolor="#0000FF">
                <v:path arrowok="t"/>
              </v:shape>
            </v:group>
            <v:group style="position:absolute;left:5236;top:-2937;width:45;height:54" coordorigin="5236,-2937" coordsize="45,54">
              <v:shape style="position:absolute;left:5236;top:-2937;width:45;height:54" coordorigin="5236,-2937" coordsize="45,54" path="m5236,-2937l5281,-2883e" filled="f" stroked="t" strokeweight=".130379pt" strokecolor="#0000FF">
                <v:path arrowok="t"/>
              </v:shape>
            </v:group>
            <v:group style="position:absolute;left:5286;top:-2878;width:11;height:2" coordorigin="5286,-2878" coordsize="11,2">
              <v:shape style="position:absolute;left:5286;top:-2878;width:11;height:2" coordorigin="5286,-2878" coordsize="11,0" path="m5286,-2878l5298,-2878e" filled="f" stroked="t" strokeweight=".536324pt" strokecolor="#0000FF">
                <v:path arrowok="t"/>
              </v:shape>
            </v:group>
            <v:group style="position:absolute;left:5281;top:-2883;width:56;height:43" coordorigin="5281,-2883" coordsize="56,43">
              <v:shape style="position:absolute;left:5281;top:-2883;width:56;height:43" coordorigin="5281,-2883" coordsize="56,43" path="m5281,-2883l5337,-2840e" filled="f" stroked="t" strokeweight=".129331pt" strokecolor="#0000FF">
                <v:path arrowok="t"/>
              </v:shape>
            </v:group>
            <v:group style="position:absolute;left:5337;top:-2840;width:11;height:21" coordorigin="5337,-2840" coordsize="11,21">
              <v:shape style="position:absolute;left:5337;top:-2840;width:11;height:21" coordorigin="5337,-2840" coordsize="11,21" path="m5337,-2840l5348,-2818e" filled="f" stroked="t" strokeweight=".131348pt" strokecolor="#0000FF">
                <v:path arrowok="t"/>
              </v:shape>
            </v:group>
            <v:group style="position:absolute;left:5353;top:-2813;width:11;height:2" coordorigin="5353,-2813" coordsize="11,2">
              <v:shape style="position:absolute;left:5353;top:-2813;width:11;height:2" coordorigin="5353,-2813" coordsize="11,0" path="m5353,-2813l5365,-2813e" filled="f" stroked="t" strokeweight=".536324pt" strokecolor="#0000FF">
                <v:path arrowok="t"/>
              </v:shape>
            </v:group>
            <v:group style="position:absolute;left:5353;top:-2840;width:2;height:150" coordorigin="5353,-2840" coordsize="2,150">
              <v:shape style="position:absolute;left:5353;top:-2840;width:2;height:150" coordorigin="5353,-2840" coordsize="0,150" path="m5353,-2840l5353,-2689e" filled="f" stroked="t" strokeweight="1.115860pt" strokecolor="#0000FF">
                <v:path arrowok="t"/>
              </v:shape>
            </v:group>
            <v:group style="position:absolute;left:5353;top:-2749;width:11;height:2" coordorigin="5353,-2749" coordsize="11,2">
              <v:shape style="position:absolute;left:5353;top:-2749;width:11;height:2" coordorigin="5353,-2749" coordsize="11,0" path="m5353,-2749l5365,-2749e" filled="f" stroked="t" strokeweight=".536324pt" strokecolor="#0000FF">
                <v:path arrowok="t"/>
              </v:shape>
            </v:group>
            <v:group style="position:absolute;left:5337;top:-2700;width:11;height:54" coordorigin="5337,-2700" coordsize="11,54">
              <v:shape style="position:absolute;left:5337;top:-2700;width:11;height:54" coordorigin="5337,-2700" coordsize="11,54" path="m5348,-2700l5337,-2646e" filled="f" stroked="t" strokeweight=".13219pt" strokecolor="#0000FF">
                <v:path arrowok="t"/>
              </v:shape>
            </v:group>
            <v:group style="position:absolute;left:5331;top:-2636;width:22;height:2" coordorigin="5331,-2636" coordsize="22,2">
              <v:shape style="position:absolute;left:5331;top:-2636;width:22;height:2" coordorigin="5331,-2636" coordsize="22,0" path="m5331,-2636l5353,-2636e" filled="f" stroked="t" strokeweight="1.073577pt" strokecolor="#0000FF">
                <v:path arrowok="t"/>
              </v:shape>
            </v:group>
            <v:group style="position:absolute;left:5325;top:-2646;width:11;height:11" coordorigin="5325,-2646" coordsize="11,11">
              <v:shape style="position:absolute;left:5325;top:-2646;width:11;height:11" coordorigin="5325,-2646" coordsize="11,11" path="m5337,-2646l5325,-2635e" filled="f" stroked="t" strokeweight=".129844pt" strokecolor="#0000FF">
                <v:path arrowok="t"/>
              </v:shape>
            </v:group>
            <v:group style="position:absolute;left:5333;top:-2635;width:2;height:75" coordorigin="5333,-2635" coordsize="2,75">
              <v:shape style="position:absolute;left:5333;top:-2635;width:2;height:75" coordorigin="5333,-2635" coordsize="0,75" path="m5333,-2635l5333,-2560e" filled="f" stroked="t" strokeweight=".90782pt" strokecolor="#0000FF">
                <v:path arrowok="t"/>
              </v:shape>
            </v:group>
            <v:group style="position:absolute;left:5325;top:-2571;width:11;height:64" coordorigin="5325,-2571" coordsize="11,64">
              <v:shape style="position:absolute;left:5325;top:-2571;width:11;height:64" coordorigin="5325,-2571" coordsize="11,64" path="m5325,-2571l5337,-2507e" filled="f" stroked="t" strokeweight=".132247pt" strokecolor="#0000FF">
                <v:path arrowok="t"/>
              </v:shape>
            </v:group>
            <v:group style="position:absolute;left:5342;top:-2501;width:11;height:2" coordorigin="5342,-2501" coordsize="11,2">
              <v:shape style="position:absolute;left:5342;top:-2501;width:11;height:2" coordorigin="5342,-2501" coordsize="11,0" path="m5342,-2501l5353,-2501e" filled="f" stroked="t" strokeweight=".536324pt" strokecolor="#0000FF">
                <v:path arrowok="t"/>
              </v:shape>
            </v:group>
            <v:group style="position:absolute;left:5337;top:-2507;width:34;height:54" coordorigin="5337,-2507" coordsize="34,54">
              <v:shape style="position:absolute;left:5337;top:-2507;width:34;height:54" coordorigin="5337,-2507" coordsize="34,54" path="m5337,-2507l5370,-2453e" filled="f" stroked="t" strokeweight=".13102pt" strokecolor="#0000FF">
                <v:path arrowok="t"/>
              </v:shape>
            </v:group>
            <v:group style="position:absolute;left:5376;top:-2442;width:23;height:2" coordorigin="5376,-2442" coordsize="23,2">
              <v:shape style="position:absolute;left:5376;top:-2442;width:23;height:2" coordorigin="5376,-2442" coordsize="23,0" path="m5376,-2442l5399,-2442e" filled="f" stroked="t" strokeweight="1.073577pt" strokecolor="#0000FF">
                <v:path arrowok="t"/>
              </v:shape>
            </v:group>
            <v:group style="position:absolute;left:5370;top:-2453;width:11;height:11" coordorigin="5370,-2453" coordsize="11,11">
              <v:shape style="position:absolute;left:5370;top:-2453;width:11;height:11" coordorigin="5370,-2453" coordsize="11,11" path="m5370,-2453l5381,-2442e" filled="f" stroked="t" strokeweight=".129844pt" strokecolor="#0000FF">
                <v:path arrowok="t"/>
              </v:shape>
            </v:group>
            <v:group style="position:absolute;left:5381;top:-2442;width:34;height:54" coordorigin="5381,-2442" coordsize="34,54">
              <v:shape style="position:absolute;left:5381;top:-2442;width:34;height:54" coordorigin="5381,-2442" coordsize="34,54" path="m5381,-2442l5415,-2388e" filled="f" stroked="t" strokeweight=".130996pt" strokecolor="#0000FF">
                <v:path arrowok="t"/>
              </v:shape>
            </v:group>
            <v:group style="position:absolute;left:5415;top:-2388;width:11;height:54" coordorigin="5415,-2388" coordsize="11,54">
              <v:shape style="position:absolute;left:5415;top:-2388;width:11;height:54" coordorigin="5415,-2388" coordsize="11,54" path="m5415,-2388l5426,-2335e" filled="f" stroked="t" strokeweight=".132186pt" strokecolor="#0000FF">
                <v:path arrowok="t"/>
              </v:shape>
            </v:group>
            <v:group style="position:absolute;left:5432;top:-2324;width:11;height:2" coordorigin="5432,-2324" coordsize="11,2">
              <v:shape style="position:absolute;left:5432;top:-2324;width:11;height:2" coordorigin="5432,-2324" coordsize="11,0" path="m5432,-2324l5443,-2324e" filled="f" stroked="t" strokeweight="1.073577pt" strokecolor="#0000FF">
                <v:path arrowok="t"/>
              </v:shape>
            </v:group>
            <v:group style="position:absolute;left:5427;top:-2389;width:2;height:183" coordorigin="5427,-2389" coordsize="2,183">
              <v:shape style="position:absolute;left:5427;top:-2389;width:2;height:183" coordorigin="5427,-2389" coordsize="0,183" path="m5427,-2389l5427,-2206e" filled="f" stroked="t" strokeweight=".557931pt" strokecolor="#0000FF">
                <v:path arrowok="t"/>
              </v:shape>
            </v:group>
            <v:group style="position:absolute;left:5432;top:-2265;width:11;height:2" coordorigin="5432,-2265" coordsize="11,2">
              <v:shape style="position:absolute;left:5432;top:-2265;width:11;height:2" coordorigin="5432,-2265" coordsize="11,0" path="m5432,-2265l5443,-2265e" filled="f" stroked="t" strokeweight=".536324pt" strokecolor="#0000FF">
                <v:path arrowok="t"/>
              </v:shape>
            </v:group>
            <v:group style="position:absolute;left:5432;top:-2243;width:11;height:2" coordorigin="5432,-2243" coordsize="11,2">
              <v:shape style="position:absolute;left:5432;top:-2243;width:11;height:2" coordorigin="5432,-2243" coordsize="11,0" path="m5432,-2243l5443,-2243e" filled="f" stroked="t" strokeweight=".536324pt" strokecolor="#0000FF">
                <v:path arrowok="t"/>
              </v:shape>
            </v:group>
            <v:group style="position:absolute;left:5421;top:-2200;width:22;height:2" coordorigin="5421,-2200" coordsize="22,2">
              <v:shape style="position:absolute;left:5421;top:-2200;width:22;height:2" coordorigin="5421,-2200" coordsize="22,0" path="m5421,-2200l5443,-2200e" filled="f" stroked="t" strokeweight=".536324pt" strokecolor="#0000FF">
                <v:path arrowok="t"/>
              </v:shape>
            </v:group>
            <v:group style="position:absolute;left:5415;top:-2206;width:11;height:2" coordorigin="5415,-2206" coordsize="11,2">
              <v:shape style="position:absolute;left:5415;top:-2206;width:11;height:2" coordorigin="5415,-2206" coordsize="11,0" path="m5426,-2206l5415,-2206e" filled="f" stroked="t" strokeweight=".127484pt" strokecolor="#0000FF">
                <v:path arrowok="t"/>
              </v:shape>
            </v:group>
            <v:group style="position:absolute;left:5199;top:-2023;width:2;height:22" coordorigin="5199,-2023" coordsize="2,22">
              <v:shape style="position:absolute;left:5199;top:-2023;width:2;height:22" coordorigin="5199,-2023" coordsize="0,22" path="m5199,-2023l5199,-2001e" filled="f" stroked="t" strokeweight=".898364pt" strokecolor="#0000FF">
                <v:path arrowok="t"/>
              </v:shape>
            </v:group>
            <v:group style="position:absolute;left:5136;top:-2012;width:56;height:32" coordorigin="5136,-2012" coordsize="56,32">
              <v:shape style="position:absolute;left:5136;top:-2012;width:56;height:32" coordorigin="5136,-2012" coordsize="56,32" path="m5192,-2012l5136,-1980e" filled="f" stroked="t" strokeweight=".128702pt" strokecolor="#0000FF">
                <v:path arrowok="t"/>
              </v:shape>
            </v:group>
            <v:group style="position:absolute;left:5141;top:-1975;width:11;height:2" coordorigin="5141,-1975" coordsize="11,2">
              <v:shape style="position:absolute;left:5141;top:-1975;width:11;height:2" coordorigin="5141,-1975" coordsize="11,0" path="m5141,-1975l5152,-1975e" filled="f" stroked="t" strokeweight=".536324pt" strokecolor="#0000FF">
                <v:path arrowok="t"/>
              </v:shape>
            </v:group>
            <v:group style="position:absolute;left:5091;top:-1980;width:45;height:11" coordorigin="5091,-1980" coordsize="45,11">
              <v:shape style="position:absolute;left:5091;top:-1980;width:45;height:11" coordorigin="5091,-1980" coordsize="45,11" path="m5136,-1980l5091,-1969e" filled="f" stroked="t" strokeweight=".127747pt" strokecolor="#0000FF">
                <v:path arrowok="t"/>
              </v:shape>
            </v:group>
            <v:group style="position:absolute;left:5096;top:-1964;width:11;height:2" coordorigin="5096,-1964" coordsize="11,2">
              <v:shape style="position:absolute;left:5096;top:-1964;width:11;height:2" coordorigin="5096,-1964" coordsize="11,0" path="m5096,-1964l5107,-1964e" filled="f" stroked="t" strokeweight=".536324pt" strokecolor="#0000FF">
                <v:path arrowok="t"/>
              </v:shape>
            </v:group>
            <v:group style="position:absolute;left:5046;top:-1969;width:45;height:11" coordorigin="5046,-1969" coordsize="45,11">
              <v:shape style="position:absolute;left:5046;top:-1969;width:45;height:11" coordorigin="5046,-1969" coordsize="45,11" path="m5091,-1969l5046,-1958e" filled="f" stroked="t" strokeweight=".127752pt" strokecolor="#0000FF">
                <v:path arrowok="t"/>
              </v:shape>
            </v:group>
            <v:group style="position:absolute;left:5051;top:-1953;width:11;height:2" coordorigin="5051,-1953" coordsize="11,2">
              <v:shape style="position:absolute;left:5051;top:-1953;width:11;height:2" coordorigin="5051,-1953" coordsize="11,0" path="m5051,-1953l5063,-1953e" filled="f" stroked="t" strokeweight=".536324pt" strokecolor="#0000FF">
                <v:path arrowok="t"/>
              </v:shape>
            </v:group>
            <v:group style="position:absolute;left:4990;top:-1958;width:56;height:11" coordorigin="4990,-1958" coordsize="56,11">
              <v:shape style="position:absolute;left:4990;top:-1958;width:56;height:11" coordorigin="4990,-1958" coordsize="56,11" path="m5046,-1958l4990,-1948e" filled="f" stroked="t" strokeweight=".127657pt" strokecolor="#0000FF">
                <v:path arrowok="t"/>
              </v:shape>
            </v:group>
            <v:group style="position:absolute;left:4996;top:-1942;width:11;height:2" coordorigin="4996,-1942" coordsize="11,2">
              <v:shape style="position:absolute;left:4996;top:-1942;width:11;height:2" coordorigin="4996,-1942" coordsize="11,0" path="m4996,-1942l5007,-1942e" filled="f" stroked="t" strokeweight=".536324pt" strokecolor="#0000FF">
                <v:path arrowok="t"/>
              </v:shape>
            </v:group>
            <v:group style="position:absolute;left:4945;top:-1948;width:45;height:2" coordorigin="4945,-1948" coordsize="45,2">
              <v:shape style="position:absolute;left:4945;top:-1948;width:45;height:2" coordorigin="4945,-1948" coordsize="45,0" path="m4990,-1948l4945,-1948e" filled="f" stroked="t" strokeweight=".127484pt" strokecolor="#0000FF">
                <v:path arrowok="t"/>
              </v:shape>
            </v:group>
            <v:group style="position:absolute;left:4951;top:-1942;width:11;height:2" coordorigin="4951,-1942" coordsize="11,2">
              <v:shape style="position:absolute;left:4951;top:-1942;width:11;height:2" coordorigin="4951,-1942" coordsize="11,0" path="m4951,-1942l4962,-1942e" filled="f" stroked="t" strokeweight=".536324pt" strokecolor="#0000FF">
                <v:path arrowok="t"/>
              </v:shape>
            </v:group>
            <v:group style="position:absolute;left:4901;top:-1958;width:45;height:11" coordorigin="4901,-1958" coordsize="45,11">
              <v:shape style="position:absolute;left:4901;top:-1958;width:45;height:11" coordorigin="4901,-1958" coordsize="45,11" path="m4945,-1948l4901,-1958e" filled="f" stroked="t" strokeweight=".127752pt" strokecolor="#0000FF">
                <v:path arrowok="t"/>
              </v:shape>
            </v:group>
            <v:group style="position:absolute;left:4895;top:-1953;width:22;height:2" coordorigin="4895,-1953" coordsize="22,2">
              <v:shape style="position:absolute;left:4895;top:-1953;width:22;height:2" coordorigin="4895,-1953" coordsize="22,0" path="m4895,-1953l4917,-1953e" filled="f" stroked="t" strokeweight=".536324pt" strokecolor="#0000FF">
                <v:path arrowok="t"/>
              </v:shape>
            </v:group>
            <v:group style="position:absolute;left:4889;top:-1958;width:11;height:2" coordorigin="4889,-1958" coordsize="11,2">
              <v:shape style="position:absolute;left:4889;top:-1958;width:11;height:2" coordorigin="4889,-1958" coordsize="11,0" path="m4901,-1958l4889,-1958e" filled="f" stroked="t" strokeweight=".127484pt" strokecolor="#0000FF">
                <v:path arrowok="t"/>
              </v:shape>
            </v:group>
            <v:group style="position:absolute;left:4844;top:-1980;width:45;height:21" coordorigin="4844,-1980" coordsize="45,21">
              <v:shape style="position:absolute;left:4844;top:-1980;width:45;height:21" coordorigin="4844,-1980" coordsize="45,21" path="m4889,-1958l4844,-1980e" filled="f" stroked="t" strokeweight=".128386pt" strokecolor="#0000FF">
                <v:path arrowok="t"/>
              </v:shape>
            </v:group>
            <v:group style="position:absolute;left:4850;top:-1975;width:12;height:2" coordorigin="4850,-1975" coordsize="12,2">
              <v:shape style="position:absolute;left:4850;top:-1975;width:12;height:2" coordorigin="4850,-1975" coordsize="12,0" path="m4850,-1975l4862,-1975e" filled="f" stroked="t" strokeweight=".536324pt" strokecolor="#0000FF">
                <v:path arrowok="t"/>
              </v:shape>
            </v:group>
            <v:group style="position:absolute;left:4800;top:-2001;width:45;height:21" coordorigin="4800,-2001" coordsize="45,21">
              <v:shape style="position:absolute;left:4800;top:-2001;width:45;height:21" coordorigin="4800,-2001" coordsize="45,21" path="m4844,-1980l4800,-2001e" filled="f" stroked="t" strokeweight=".128403pt" strokecolor="#0000FF">
                <v:path arrowok="t"/>
              </v:shape>
            </v:group>
            <v:group style="position:absolute;left:4805;top:-1996;width:11;height:2" coordorigin="4805,-1996" coordsize="11,2">
              <v:shape style="position:absolute;left:4805;top:-1996;width:11;height:2" coordorigin="4805,-1996" coordsize="11,0" path="m4805,-1996l4816,-1996e" filled="f" stroked="t" strokeweight=".536324pt" strokecolor="#0000FF">
                <v:path arrowok="t"/>
              </v:shape>
            </v:group>
            <v:group style="position:absolute;left:4744;top:-2012;width:56;height:11" coordorigin="4744,-2012" coordsize="56,11">
              <v:shape style="position:absolute;left:4744;top:-2012;width:56;height:11" coordorigin="4744,-2012" coordsize="56,11" path="m4800,-2001l4744,-2012e" filled="f" stroked="t" strokeweight=".127659pt" strokecolor="#0000FF">
                <v:path arrowok="t"/>
              </v:shape>
            </v:group>
            <v:group style="position:absolute;left:4749;top:-2007;width:11;height:2" coordorigin="4749,-2007" coordsize="11,2">
              <v:shape style="position:absolute;left:4749;top:-2007;width:11;height:2" coordorigin="4749,-2007" coordsize="11,0" path="m4749,-2007l4761,-2007e" filled="f" stroked="t" strokeweight=".536324pt" strokecolor="#0000FF">
                <v:path arrowok="t"/>
              </v:shape>
            </v:group>
            <v:group style="position:absolute;left:4721;top:-2023;width:23;height:11" coordorigin="4721,-2023" coordsize="23,11">
              <v:shape style="position:absolute;left:4721;top:-2023;width:23;height:11" coordorigin="4721,-2023" coordsize="23,11" path="m4744,-2012l4721,-2023e" filled="f" stroked="t" strokeweight=".128395pt" strokecolor="#0000FF">
                <v:path arrowok="t"/>
              </v:shape>
            </v:group>
            <v:group style="position:absolute;left:4727;top:-2017;width:11;height:2" coordorigin="4727,-2017" coordsize="11,2">
              <v:shape style="position:absolute;left:4727;top:-2017;width:11;height:2" coordorigin="4727,-2017" coordsize="11,0" path="m4727,-2017l4738,-2017e" filled="f" stroked="t" strokeweight=".536324pt" strokecolor="#0000FF">
                <v:path arrowok="t"/>
              </v:shape>
            </v:group>
            <v:group style="position:absolute;left:4699;top:-2034;width:22;height:11" coordorigin="4699,-2034" coordsize="22,11">
              <v:shape style="position:absolute;left:4699;top:-2034;width:22;height:11" coordorigin="4699,-2034" coordsize="22,11" path="m4721,-2023l4699,-2034e" filled="f" stroked="t" strokeweight=".128407pt" strokecolor="#0000FF">
                <v:path arrowok="t"/>
              </v:shape>
            </v:group>
            <v:group style="position:absolute;left:4705;top:-2028;width:11;height:2" coordorigin="4705,-2028" coordsize="11,2">
              <v:shape style="position:absolute;left:4705;top:-2028;width:11;height:2" coordorigin="4705,-2028" coordsize="11,0" path="m4705,-2028l4716,-2028e" filled="f" stroked="t" strokeweight=".536324pt" strokecolor="#0000FF">
                <v:path arrowok="t"/>
              </v:shape>
            </v:group>
            <v:group style="position:absolute;left:4599;top:-2034;width:100;height:2" coordorigin="4599,-2034" coordsize="100,2">
              <v:shape style="position:absolute;left:4599;top:-2034;width:100;height:2" coordorigin="4599,-2034" coordsize="100,0" path="m4599,-2034l4699,-2034e" filled="f" stroked="t" strokeweight=".127484pt" strokecolor="#0000FF">
                <v:path arrowok="t"/>
              </v:shape>
            </v:group>
            <v:group style="position:absolute;left:4660;top:-2028;width:11;height:2" coordorigin="4660,-2028" coordsize="11,2">
              <v:shape style="position:absolute;left:4660;top:-2028;width:11;height:2" coordorigin="4660,-2028" coordsize="11,0" path="m4660,-2028l4671,-2028e" filled="f" stroked="t" strokeweight=".536324pt" strokecolor="#0000FF">
                <v:path arrowok="t"/>
              </v:shape>
            </v:group>
            <v:group style="position:absolute;left:4604;top:-2028;width:11;height:2" coordorigin="4604,-2028" coordsize="11,2">
              <v:shape style="position:absolute;left:4604;top:-2028;width:11;height:2" coordorigin="4604,-2028" coordsize="11,0" path="m4604,-2028l4615,-2028e" filled="f" stroked="t" strokeweight=".536324pt" strokecolor="#0000FF">
                <v:path arrowok="t"/>
              </v:shape>
            </v:group>
            <v:group style="position:absolute;left:4565;top:-2034;width:34;height:11" coordorigin="4565,-2034" coordsize="34,11">
              <v:shape style="position:absolute;left:4565;top:-2034;width:34;height:11" coordorigin="4565,-2034" coordsize="34,11" path="m4599,-2034l4565,-2023e" filled="f" stroked="t" strokeweight=".127928pt" strokecolor="#0000FF">
                <v:path arrowok="t"/>
              </v:shape>
            </v:group>
            <v:group style="position:absolute;left:4559;top:-2012;width:22;height:2" coordorigin="4559,-2012" coordsize="22,2">
              <v:shape style="position:absolute;left:4559;top:-2012;width:22;height:2" coordorigin="4559,-2012" coordsize="22,0" path="m4559,-2012l4581,-2012e" filled="f" stroked="t" strokeweight="1.064471pt" strokecolor="#0000FF">
                <v:path arrowok="t"/>
              </v:shape>
            </v:group>
            <v:group style="position:absolute;left:4553;top:-2023;width:11;height:11" coordorigin="4553,-2023" coordsize="11,11">
              <v:shape style="position:absolute;left:4553;top:-2023;width:11;height:11" coordorigin="4553,-2023" coordsize="11,11" path="m4565,-2023l4553,-2012e" filled="f" stroked="t" strokeweight=".129844pt" strokecolor="#0000FF">
                <v:path arrowok="t"/>
              </v:shape>
            </v:group>
            <v:group style="position:absolute;left:4509;top:-2012;width:45;height:32" coordorigin="4509,-2012" coordsize="45,32">
              <v:shape style="position:absolute;left:4509;top:-2012;width:45;height:32" coordorigin="4509,-2012" coordsize="45,32" path="m4553,-2012l4509,-1980e" filled="f" stroked="t" strokeweight=".129162pt" strokecolor="#0000FF">
                <v:path arrowok="t"/>
              </v:shape>
            </v:group>
            <v:group style="position:absolute;left:4514;top:-1975;width:11;height:2" coordorigin="4514,-1975" coordsize="11,2">
              <v:shape style="position:absolute;left:4514;top:-1975;width:11;height:2" coordorigin="4514,-1975" coordsize="11,0" path="m4514,-1975l4526,-1975e" filled="f" stroked="t" strokeweight=".536324pt" strokecolor="#0000FF">
                <v:path arrowok="t"/>
              </v:shape>
            </v:group>
            <v:group style="position:absolute;left:4453;top:-1980;width:56;height:21" coordorigin="4453,-1980" coordsize="56,21">
              <v:shape style="position:absolute;left:4453;top:-1980;width:56;height:21" coordorigin="4453,-1980" coordsize="56,21" path="m4509,-1980l4453,-1958e" filled="f" stroked="t" strokeweight=".128116pt" strokecolor="#0000FF">
                <v:path arrowok="t"/>
              </v:shape>
            </v:group>
            <v:group style="position:absolute;left:4458;top:-1953;width:11;height:2" coordorigin="4458,-1953" coordsize="11,2">
              <v:shape style="position:absolute;left:4458;top:-1953;width:11;height:2" coordorigin="4458,-1953" coordsize="11,0" path="m4458,-1953l4470,-1953e" filled="f" stroked="t" strokeweight=".536324pt" strokecolor="#0000FF">
                <v:path arrowok="t"/>
              </v:shape>
            </v:group>
            <v:group style="position:absolute;left:4408;top:-1969;width:45;height:11" coordorigin="4408,-1969" coordsize="45,11">
              <v:shape style="position:absolute;left:4408;top:-1969;width:45;height:11" coordorigin="4408,-1969" coordsize="45,11" path="m4453,-1958l4408,-1969e" filled="f" stroked="t" strokeweight=".12775pt" strokecolor="#0000FF">
                <v:path arrowok="t"/>
              </v:shape>
            </v:group>
            <v:group style="position:absolute;left:4414;top:-1964;width:11;height:2" coordorigin="4414,-1964" coordsize="11,2">
              <v:shape style="position:absolute;left:4414;top:-1964;width:11;height:2" coordorigin="4414,-1964" coordsize="11,0" path="m4414,-1964l4425,-1964e" filled="f" stroked="t" strokeweight=".536324pt" strokecolor="#0000FF">
                <v:path arrowok="t"/>
              </v:shape>
            </v:group>
            <v:group style="position:absolute;left:4364;top:-1980;width:45;height:11" coordorigin="4364,-1980" coordsize="45,11">
              <v:shape style="position:absolute;left:4364;top:-1980;width:45;height:11" coordorigin="4364,-1980" coordsize="45,11" path="m4408,-1969l4364,-1980e" filled="f" stroked="t" strokeweight=".127752pt" strokecolor="#0000FF">
                <v:path arrowok="t"/>
              </v:shape>
            </v:group>
            <v:group style="position:absolute;left:4369;top:-1975;width:11;height:2" coordorigin="4369,-1975" coordsize="11,2">
              <v:shape style="position:absolute;left:4369;top:-1975;width:11;height:2" coordorigin="4369,-1975" coordsize="11,0" path="m4369,-1975l4380,-1975e" filled="f" stroked="t" strokeweight=".536324pt" strokecolor="#0000FF">
                <v:path arrowok="t"/>
              </v:shape>
            </v:group>
            <v:group style="position:absolute;left:4307;top:-2001;width:56;height:21" coordorigin="4307,-2001" coordsize="56,21">
              <v:shape style="position:absolute;left:4307;top:-2001;width:56;height:21" coordorigin="4307,-2001" coordsize="56,21" path="m4364,-1980l4307,-2001e" filled="f" stroked="t" strokeweight=".128104pt" strokecolor="#0000FF">
                <v:path arrowok="t"/>
              </v:shape>
            </v:group>
            <v:group style="position:absolute;left:4313;top:-1996;width:11;height:2" coordorigin="4313,-1996" coordsize="11,2">
              <v:shape style="position:absolute;left:4313;top:-1996;width:11;height:2" coordorigin="4313,-1996" coordsize="11,0" path="m4313,-1996l4324,-1996e" filled="f" stroked="t" strokeweight=".536324pt" strokecolor="#0000FF">
                <v:path arrowok="t"/>
              </v:shape>
            </v:group>
            <v:group style="position:absolute;left:4285;top:-2023;width:22;height:21" coordorigin="4285,-2023" coordsize="22,21">
              <v:shape style="position:absolute;left:4285;top:-2023;width:22;height:21" coordorigin="4285,-2023" coordsize="22,21" path="m4307,-2001l4285,-2023e" filled="f" stroked="t" strokeweight=".129844pt" strokecolor="#0000FF">
                <v:path arrowok="t"/>
              </v:shape>
            </v:group>
            <v:group style="position:absolute;left:4291;top:-2017;width:11;height:2" coordorigin="4291,-2017" coordsize="11,2">
              <v:shape style="position:absolute;left:4291;top:-2017;width:11;height:2" coordorigin="4291,-2017" coordsize="11,0" path="m4291,-2017l4302,-2017e" filled="f" stroked="t" strokeweight=".536324pt" strokecolor="#0000FF">
                <v:path arrowok="t"/>
              </v:shape>
            </v:group>
            <v:group style="position:absolute;left:4263;top:-2034;width:22;height:11" coordorigin="4263,-2034" coordsize="22,11">
              <v:shape style="position:absolute;left:4263;top:-2034;width:22;height:11" coordorigin="4263,-2034" coordsize="22,11" path="m4285,-2023l4263,-2034e" filled="f" stroked="t" strokeweight=".128407pt" strokecolor="#0000FF">
                <v:path arrowok="t"/>
              </v:shape>
            </v:group>
            <v:group style="position:absolute;left:4268;top:-2028;width:11;height:2" coordorigin="4268,-2028" coordsize="11,2">
              <v:shape style="position:absolute;left:4268;top:-2028;width:11;height:2" coordorigin="4268,-2028" coordsize="11,0" path="m4268,-2028l4279,-2028e" filled="f" stroked="t" strokeweight=".536324pt" strokecolor="#0000FF">
                <v:path arrowok="t"/>
              </v:shape>
            </v:group>
            <v:group style="position:absolute;left:4229;top:-2087;width:33;height:54" coordorigin="4229,-2087" coordsize="33,54">
              <v:shape style="position:absolute;left:4229;top:-2087;width:33;height:54" coordorigin="4229,-2087" coordsize="33,54" path="m4263,-2034l4229,-2087e" filled="f" stroked="t" strokeweight=".131011pt" strokecolor="#0000FF">
                <v:path arrowok="t"/>
              </v:shape>
            </v:group>
            <v:group style="position:absolute;left:4235;top:-2082;width:11;height:2" coordorigin="4235,-2082" coordsize="11,2">
              <v:shape style="position:absolute;left:4235;top:-2082;width:11;height:2" coordorigin="4235,-2082" coordsize="11,0" path="m4235,-2082l4246,-2082e" filled="f" stroked="t" strokeweight=".536324pt" strokecolor="#0000FF">
                <v:path arrowok="t"/>
              </v:shape>
            </v:group>
            <v:group style="position:absolute;left:4218;top:-2109;width:11;height:22" coordorigin="4218,-2109" coordsize="11,22">
              <v:shape style="position:absolute;left:4218;top:-2109;width:11;height:22" coordorigin="4218,-2109" coordsize="11,22" path="m4229,-2087l4218,-2109e" filled="f" stroked="t" strokeweight=".131389pt" strokecolor="#0000FF">
                <v:path arrowok="t"/>
              </v:shape>
            </v:group>
            <v:group style="position:absolute;left:4224;top:-2104;width:11;height:2" coordorigin="4224,-2104" coordsize="11,2">
              <v:shape style="position:absolute;left:4224;top:-2104;width:11;height:2" coordorigin="4224,-2104" coordsize="11,0" path="m4224,-2104l4235,-2104e" filled="f" stroked="t" strokeweight=".536324pt" strokecolor="#0000FF">
                <v:path arrowok="t"/>
              </v:shape>
            </v:group>
            <v:group style="position:absolute;left:4207;top:-2141;width:11;height:32" coordorigin="4207,-2141" coordsize="11,32">
              <v:shape style="position:absolute;left:4207;top:-2141;width:11;height:32" coordorigin="4207,-2141" coordsize="11,32" path="m4218,-2109l4207,-2141e" filled="f" stroked="t" strokeweight=".13186pt" strokecolor="#0000FF">
                <v:path arrowok="t"/>
              </v:shape>
            </v:group>
            <v:group style="position:absolute;left:4212;top:-2136;width:11;height:2" coordorigin="4212,-2136" coordsize="11,2">
              <v:shape style="position:absolute;left:4212;top:-2136;width:11;height:2" coordorigin="4212,-2136" coordsize="11,0" path="m4212,-2136l4224,-2136e" filled="f" stroked="t" strokeweight=".536324pt" strokecolor="#0000FF">
                <v:path arrowok="t"/>
              </v:shape>
            </v:group>
            <v:group style="position:absolute;left:4196;top:-2206;width:11;height:64" coordorigin="4196,-2206" coordsize="11,64">
              <v:shape style="position:absolute;left:4196;top:-2206;width:11;height:64" coordorigin="4196,-2206" coordsize="11,64" path="m4207,-2141l4196,-2206e" filled="f" stroked="t" strokeweight=".132248pt" strokecolor="#0000FF">
                <v:path arrowok="t"/>
              </v:shape>
            </v:group>
            <v:group style="position:absolute;left:4201;top:-2200;width:11;height:2" coordorigin="4201,-2200" coordsize="11,2">
              <v:shape style="position:absolute;left:4201;top:-2200;width:11;height:2" coordorigin="4201,-2200" coordsize="11,0" path="m4201,-2200l4212,-2200e" filled="f" stroked="t" strokeweight=".536324pt" strokecolor="#0000FF">
                <v:path arrowok="t"/>
              </v:shape>
            </v:group>
            <v:group style="position:absolute;left:4173;top:-2259;width:22;height:54" coordorigin="4173,-2259" coordsize="22,54">
              <v:shape style="position:absolute;left:4173;top:-2259;width:22;height:54" coordorigin="4173,-2259" coordsize="22,54" path="m4196,-2206l4173,-2259e" filled="f" stroked="t" strokeweight=".131664pt" strokecolor="#0000FF">
                <v:path arrowok="t"/>
              </v:shape>
            </v:group>
            <v:group style="position:absolute;left:4179;top:-2254;width:11;height:2" coordorigin="4179,-2254" coordsize="11,2">
              <v:shape style="position:absolute;left:4179;top:-2254;width:11;height:2" coordorigin="4179,-2254" coordsize="11,0" path="m4179,-2254l4190,-2254e" filled="f" stroked="t" strokeweight=".536324pt" strokecolor="#0000FF">
                <v:path arrowok="t"/>
              </v:shape>
            </v:group>
            <v:group style="position:absolute;left:3972;top:-2507;width:22;height:11" coordorigin="3972,-2507" coordsize="22,11">
              <v:shape style="position:absolute;left:3972;top:-2507;width:22;height:11" coordorigin="3972,-2507" coordsize="22,11" path="m3994,-2496l3972,-2507e" filled="f" stroked="t" strokeweight=".128407pt" strokecolor="#0000FF">
                <v:path arrowok="t"/>
              </v:shape>
            </v:group>
            <v:group style="position:absolute;left:3966;top:-2501;width:22;height:2" coordorigin="3966,-2501" coordsize="22,2">
              <v:shape style="position:absolute;left:3966;top:-2501;width:22;height:2" coordorigin="3966,-2501" coordsize="22,0" path="m3966,-2501l3988,-2501e" filled="f" stroked="t" strokeweight=".536324pt" strokecolor="#0000FF">
                <v:path arrowok="t"/>
              </v:shape>
            </v:group>
            <v:group style="position:absolute;left:3960;top:-2507;width:11;height:2" coordorigin="3960,-2507" coordsize="11,2">
              <v:shape style="position:absolute;left:3960;top:-2507;width:11;height:2" coordorigin="3960,-2507" coordsize="11,0" path="m3972,-2507l3960,-2507e" filled="f" stroked="t" strokeweight=".127484pt" strokecolor="#0000FF">
                <v:path arrowok="t"/>
              </v:shape>
            </v:group>
            <v:group style="position:absolute;left:3938;top:-2571;width:22;height:64" coordorigin="3938,-2571" coordsize="22,64">
              <v:shape style="position:absolute;left:3938;top:-2571;width:22;height:64" coordorigin="3938,-2571" coordsize="22,64" path="m3960,-2507l3938,-2571e" filled="f" stroked="t" strokeweight=".131863pt" strokecolor="#0000FF">
                <v:path arrowok="t"/>
              </v:shape>
            </v:group>
            <v:group style="position:absolute;left:3944;top:-2566;width:11;height:2" coordorigin="3944,-2566" coordsize="11,2">
              <v:shape style="position:absolute;left:3944;top:-2566;width:11;height:2" coordorigin="3944,-2566" coordsize="11,0" path="m3944,-2566l3955,-2566e" filled="f" stroked="t" strokeweight=".536324pt" strokecolor="#0000FF">
                <v:path arrowok="t"/>
              </v:shape>
            </v:group>
            <v:group style="position:absolute;left:3938;top:-2635;width:11;height:64" coordorigin="3938,-2635" coordsize="11,64">
              <v:shape style="position:absolute;left:3938;top:-2635;width:11;height:64" coordorigin="3938,-2635" coordsize="11,64" path="m3938,-2571l3949,-2635e" filled="f" stroked="t" strokeweight=".132247pt" strokecolor="#0000FF">
                <v:path arrowok="t"/>
              </v:shape>
            </v:group>
            <v:group style="position:absolute;left:3955;top:-2630;width:11;height:2" coordorigin="3955,-2630" coordsize="11,2">
              <v:shape style="position:absolute;left:3955;top:-2630;width:11;height:2" coordorigin="3955,-2630" coordsize="11,0" path="m3955,-2630l3966,-2630e" filled="f" stroked="t" strokeweight=".536324pt" strokecolor="#0000FF">
                <v:path arrowok="t"/>
              </v:shape>
            </v:group>
            <v:group style="position:absolute;left:3949;top:-2700;width:11;height:65" coordorigin="3949,-2700" coordsize="11,65">
              <v:shape style="position:absolute;left:3949;top:-2700;width:11;height:65" coordorigin="3949,-2700" coordsize="11,65" path="m3949,-2635l3960,-2700e" filled="f" stroked="t" strokeweight=".132249pt" strokecolor="#0000FF">
                <v:path arrowok="t"/>
              </v:shape>
            </v:group>
            <v:group style="position:absolute;left:3966;top:-2700;width:22;height:2" coordorigin="3966,-2700" coordsize="22,2">
              <v:shape style="position:absolute;left:3966;top:-2700;width:22;height:2" coordorigin="3966,-2700" coordsize="22,0" path="m3966,-2700l3988,-2700e" filled="f" stroked="t" strokeweight="1.073577pt" strokecolor="#0000FF">
                <v:path arrowok="t"/>
              </v:shape>
            </v:group>
            <v:group style="position:absolute;left:3960;top:-2711;width:11;height:11" coordorigin="3960,-2711" coordsize="11,11">
              <v:shape style="position:absolute;left:3960;top:-2711;width:11;height:11" coordorigin="3960,-2711" coordsize="11,11" path="m3960,-2700l3972,-2711e" filled="f" stroked="t" strokeweight=".129844pt" strokecolor="#0000FF">
                <v:path arrowok="t"/>
              </v:shape>
            </v:group>
            <v:group style="position:absolute;left:4218;top:-2754;width:11;height:32" coordorigin="4218,-2754" coordsize="11,32">
              <v:shape style="position:absolute;left:4218;top:-2754;width:11;height:32" coordorigin="4218,-2754" coordsize="11,32" path="m4218,-2722l4229,-2754e" filled="f" stroked="t" strokeweight=".131865pt" strokecolor="#0000FF">
                <v:path arrowok="t"/>
              </v:shape>
            </v:group>
            <v:group style="position:absolute;left:4235;top:-2749;width:11;height:2" coordorigin="4235,-2749" coordsize="11,2">
              <v:shape style="position:absolute;left:4235;top:-2749;width:11;height:2" coordorigin="4235,-2749" coordsize="11,0" path="m4235,-2749l4246,-2749e" filled="f" stroked="t" strokeweight=".536324pt" strokecolor="#0000FF">
                <v:path arrowok="t"/>
              </v:shape>
            </v:group>
            <v:group style="position:absolute;left:4229;top:-2808;width:33;height:54" coordorigin="4229,-2808" coordsize="33,54">
              <v:shape style="position:absolute;left:4229;top:-2808;width:33;height:54" coordorigin="4229,-2808" coordsize="33,54" path="m4229,-2754l4263,-2808e" filled="f" stroked="t" strokeweight=".131011pt" strokecolor="#0000FF">
                <v:path arrowok="t"/>
              </v:shape>
            </v:group>
            <v:group style="position:absolute;left:4268;top:-2808;width:22;height:2" coordorigin="4268,-2808" coordsize="22,2">
              <v:shape style="position:absolute;left:4268;top:-2808;width:22;height:2" coordorigin="4268,-2808" coordsize="22,0" path="m4268,-2808l4291,-2808e" filled="f" stroked="t" strokeweight="1.073577pt" strokecolor="#0000FF">
                <v:path arrowok="t"/>
              </v:shape>
            </v:group>
            <v:group style="position:absolute;left:4263;top:-2818;width:11;height:11" coordorigin="4263,-2818" coordsize="11,11">
              <v:shape style="position:absolute;left:4263;top:-2818;width:11;height:11" coordorigin="4263,-2818" coordsize="11,11" path="m4263,-2808l4274,-2818e" filled="f" stroked="t" strokeweight=".129844pt" strokecolor="#0000FF">
                <v:path arrowok="t"/>
              </v:shape>
            </v:group>
            <v:group style="position:absolute;left:4274;top:-2872;width:33;height:54" coordorigin="4274,-2872" coordsize="33,54">
              <v:shape style="position:absolute;left:4274;top:-2872;width:33;height:54" coordorigin="4274,-2872" coordsize="33,54" path="m4274,-2818l4307,-2872e" filled="f" stroked="t" strokeweight=".131018pt" strokecolor="#0000FF">
                <v:path arrowok="t"/>
              </v:shape>
            </v:group>
            <v:group style="position:absolute;left:4313;top:-2867;width:11;height:2" coordorigin="4313,-2867" coordsize="11,2">
              <v:shape style="position:absolute;left:4313;top:-2867;width:11;height:2" coordorigin="4313,-2867" coordsize="11,0" path="m4313,-2867l4324,-2867e" filled="f" stroked="t" strokeweight=".536324pt" strokecolor="#0000FF">
                <v:path arrowok="t"/>
              </v:shape>
            </v:group>
            <v:group style="position:absolute;left:4307;top:-2883;width:23;height:11" coordorigin="4307,-2883" coordsize="23,11">
              <v:shape style="position:absolute;left:4307;top:-2883;width:23;height:11" coordorigin="4307,-2883" coordsize="23,11" path="m4307,-2872l4330,-2883e" filled="f" stroked="t" strokeweight=".12842pt" strokecolor="#0000FF">
                <v:path arrowok="t"/>
              </v:shape>
            </v:group>
            <v:group style="position:absolute;left:4336;top:-2878;width:11;height:2" coordorigin="4336,-2878" coordsize="11,2">
              <v:shape style="position:absolute;left:4336;top:-2878;width:11;height:2" coordorigin="4336,-2878" coordsize="11,0" path="m4336,-2878l4347,-2878e" filled="f" stroked="t" strokeweight=".536324pt" strokecolor="#0000FF">
                <v:path arrowok="t"/>
              </v:shape>
            </v:group>
            <v:group style="position:absolute;left:4330;top:-2894;width:33;height:11" coordorigin="4330,-2894" coordsize="33,11">
              <v:shape style="position:absolute;left:4330;top:-2894;width:33;height:11" coordorigin="4330,-2894" coordsize="33,11" path="m4330,-2883l4364,-2894e" filled="f" stroked="t" strokeweight=".127942pt" strokecolor="#0000FF">
                <v:path arrowok="t"/>
              </v:shape>
            </v:group>
            <v:group style="position:absolute;left:4369;top:-2888;width:11;height:2" coordorigin="4369,-2888" coordsize="11,2">
              <v:shape style="position:absolute;left:4369;top:-2888;width:11;height:2" coordorigin="4369,-2888" coordsize="11,0" path="m4369,-2888l4380,-2888e" filled="f" stroked="t" strokeweight=".536324pt" strokecolor="#0000FF">
                <v:path arrowok="t"/>
              </v:shape>
            </v:group>
            <v:group style="position:absolute;left:4364;top:-2905;width:45;height:11" coordorigin="4364,-2905" coordsize="45,11">
              <v:shape style="position:absolute;left:4364;top:-2905;width:45;height:11" coordorigin="4364,-2905" coordsize="45,11" path="m4364,-2894l4408,-2905e" filled="f" stroked="t" strokeweight=".127753pt" strokecolor="#0000FF">
                <v:path arrowok="t"/>
              </v:shape>
            </v:group>
            <v:group style="position:absolute;left:4414;top:-2899;width:11;height:2" coordorigin="4414,-2899" coordsize="11,2">
              <v:shape style="position:absolute;left:4414;top:-2899;width:11;height:2" coordorigin="4414,-2899" coordsize="11,0" path="m4414,-2899l4425,-2899e" filled="f" stroked="t" strokeweight=".536324pt" strokecolor="#0000FF">
                <v:path arrowok="t"/>
              </v:shape>
            </v:group>
            <v:group style="position:absolute;left:4408;top:-2905;width:45;height:2" coordorigin="4408,-2905" coordsize="45,2">
              <v:shape style="position:absolute;left:4408;top:-2905;width:45;height:2" coordorigin="4408,-2905" coordsize="45,0" path="m4408,-2905l4453,-2905e" filled="f" stroked="t" strokeweight=".127484pt" strokecolor="#0000FF">
                <v:path arrowok="t"/>
              </v:shape>
            </v:group>
            <v:group style="position:absolute;left:4458;top:-2899;width:11;height:2" coordorigin="4458,-2899" coordsize="11,2">
              <v:shape style="position:absolute;left:4458;top:-2899;width:11;height:2" coordorigin="4458,-2899" coordsize="11,0" path="m4458,-2899l4470,-2899e" filled="f" stroked="t" strokeweight=".536324pt" strokecolor="#0000FF">
                <v:path arrowok="t"/>
              </v:shape>
            </v:group>
            <v:group style="position:absolute;left:4453;top:-2915;width:56;height:11" coordorigin="4453,-2915" coordsize="56,11">
              <v:shape style="position:absolute;left:4453;top:-2915;width:56;height:11" coordorigin="4453,-2915" coordsize="56,11" path="m4453,-2905l4509,-2915e" filled="f" stroked="t" strokeweight=".127659pt" strokecolor="#0000FF">
                <v:path arrowok="t"/>
              </v:shape>
            </v:group>
            <v:group style="position:absolute;left:4514;top:-2910;width:11;height:2" coordorigin="4514,-2910" coordsize="11,2">
              <v:shape style="position:absolute;left:4514;top:-2910;width:11;height:2" coordorigin="4514,-2910" coordsize="11,0" path="m4514,-2910l4526,-2910e" filled="f" stroked="t" strokeweight=".536324pt" strokecolor="#0000FF">
                <v:path arrowok="t"/>
              </v:shape>
            </v:group>
            <v:group style="position:absolute;left:4509;top:-2937;width:33;height:21" coordorigin="4509,-2937" coordsize="33,21">
              <v:shape style="position:absolute;left:4509;top:-2937;width:33;height:21" coordorigin="4509,-2937" coordsize="33,21" path="m4509,-2915l4542,-2937e" filled="f" stroked="t" strokeweight=".128899pt" strokecolor="#0000FF">
                <v:path arrowok="t"/>
              </v:shape>
            </v:group>
            <v:group style="position:absolute;left:4548;top:-2937;width:22;height:2" coordorigin="4548,-2937" coordsize="22,2">
              <v:shape style="position:absolute;left:4548;top:-2937;width:22;height:2" coordorigin="4548,-2937" coordsize="22,0" path="m4548,-2937l4570,-2937e" filled="f" stroked="t" strokeweight="1.073577pt" strokecolor="#0000FF">
                <v:path arrowok="t"/>
              </v:shape>
            </v:group>
            <v:group style="position:absolute;left:4542;top:-2947;width:11;height:11" coordorigin="4542,-2947" coordsize="11,11">
              <v:shape style="position:absolute;left:4542;top:-2947;width:11;height:11" coordorigin="4542,-2947" coordsize="11,11" path="m4542,-2937l4553,-2947e" filled="f" stroked="t" strokeweight=".129844pt" strokecolor="#0000FF">
                <v:path arrowok="t"/>
              </v:shape>
            </v:group>
            <v:group style="position:absolute;left:4553;top:-2969;width:45;height:21" coordorigin="4553,-2969" coordsize="45,21">
              <v:shape style="position:absolute;left:4553;top:-2969;width:45;height:21" coordorigin="4553,-2969" coordsize="45,21" path="m4553,-2947l4599,-2969e" filled="f" stroked="t" strokeweight=".128388pt" strokecolor="#0000FF">
                <v:path arrowok="t"/>
              </v:shape>
            </v:group>
            <v:group style="position:absolute;left:4604;top:-2964;width:11;height:2" coordorigin="4604,-2964" coordsize="11,2">
              <v:shape style="position:absolute;left:4604;top:-2964;width:11;height:2" coordorigin="4604,-2964" coordsize="11,0" path="m4604,-2964l4615,-2964e" filled="f" stroked="t" strokeweight=".536324pt" strokecolor="#0000FF">
                <v:path arrowok="t"/>
              </v:shape>
            </v:group>
            <v:group style="position:absolute;left:4599;top:-2980;width:56;height:11" coordorigin="4599,-2980" coordsize="56,11">
              <v:shape style="position:absolute;left:4599;top:-2980;width:56;height:11" coordorigin="4599,-2980" coordsize="56,11" path="m4599,-2969l4654,-2980e" filled="f" stroked="t" strokeweight=".127659pt" strokecolor="#0000FF">
                <v:path arrowok="t"/>
              </v:shape>
            </v:group>
            <v:group style="position:absolute;left:4660;top:-2974;width:11;height:2" coordorigin="4660,-2974" coordsize="11,2">
              <v:shape style="position:absolute;left:4660;top:-2974;width:11;height:2" coordorigin="4660,-2974" coordsize="11,0" path="m4660,-2974l4671,-2974e" filled="f" stroked="t" strokeweight=".536324pt" strokecolor="#0000FF">
                <v:path arrowok="t"/>
              </v:shape>
            </v:group>
            <v:group style="position:absolute;left:4654;top:-2980;width:190;height:2" coordorigin="4654,-2980" coordsize="190,2">
              <v:shape style="position:absolute;left:4654;top:-2980;width:190;height:2" coordorigin="4654,-2980" coordsize="190,0" path="m4654,-2980l4844,-2980e" filled="f" stroked="t" strokeweight=".127485pt" strokecolor="#0000FF">
                <v:path arrowok="t"/>
              </v:shape>
            </v:group>
            <v:group style="position:absolute;left:4705;top:-2974;width:11;height:2" coordorigin="4705,-2974" coordsize="11,2">
              <v:shape style="position:absolute;left:4705;top:-2974;width:11;height:2" coordorigin="4705,-2974" coordsize="11,0" path="m4705,-2974l4716,-2974e" filled="f" stroked="t" strokeweight=".536324pt" strokecolor="#0000FF">
                <v:path arrowok="t"/>
              </v:shape>
            </v:group>
            <v:group style="position:absolute;left:4749;top:-2974;width:11;height:2" coordorigin="4749,-2974" coordsize="11,2">
              <v:shape style="position:absolute;left:4749;top:-2974;width:11;height:2" coordorigin="4749,-2974" coordsize="11,0" path="m4749,-2974l4761,-2974e" filled="f" stroked="t" strokeweight=".536324pt" strokecolor="#0000FF">
                <v:path arrowok="t"/>
              </v:shape>
            </v:group>
            <v:group style="position:absolute;left:4805;top:-2974;width:11;height:2" coordorigin="4805,-2974" coordsize="11,2">
              <v:shape style="position:absolute;left:4805;top:-2974;width:11;height:2" coordorigin="4805,-2974" coordsize="11,0" path="m4805,-2974l4816,-2974e" filled="f" stroked="t" strokeweight=".536324pt" strokecolor="#0000FF">
                <v:path arrowok="t"/>
              </v:shape>
            </v:group>
            <v:group style="position:absolute;left:4850;top:-2974;width:12;height:2" coordorigin="4850,-2974" coordsize="12,2">
              <v:shape style="position:absolute;left:4850;top:-2974;width:12;height:2" coordorigin="4850,-2974" coordsize="12,0" path="m4850,-2974l4862,-2974e" filled="f" stroked="t" strokeweight=".536324pt" strokecolor="#0000FF">
                <v:path arrowok="t"/>
              </v:shape>
            </v:group>
            <v:group style="position:absolute;left:4844;top:-2990;width:45;height:11" coordorigin="4844,-2990" coordsize="45,11">
              <v:shape style="position:absolute;left:4844;top:-2990;width:45;height:11" coordorigin="4844,-2990" coordsize="45,11" path="m4844,-2980l4889,-2990e" filled="f" stroked="t" strokeweight=".127746pt" strokecolor="#0000FF">
                <v:path arrowok="t"/>
              </v:shape>
            </v:group>
            <v:group style="position:absolute;left:4895;top:-2985;width:11;height:2" coordorigin="4895,-2985" coordsize="11,2">
              <v:shape style="position:absolute;left:4895;top:-2985;width:11;height:2" coordorigin="4895,-2985" coordsize="11,0" path="m4895,-2985l4906,-2985e" filled="f" stroked="t" strokeweight=".536324pt" strokecolor="#0000FF">
                <v:path arrowok="t"/>
              </v:shape>
            </v:group>
            <v:group style="position:absolute;left:4889;top:-2990;width:56;height:2" coordorigin="4889,-2990" coordsize="56,2">
              <v:shape style="position:absolute;left:4889;top:-2990;width:56;height:2" coordorigin="4889,-2990" coordsize="56,0" path="m4889,-2990l4945,-2990e" filled="f" stroked="t" strokeweight=".127484pt" strokecolor="#0000FF">
                <v:path arrowok="t"/>
              </v:shape>
            </v:group>
            <v:group style="position:absolute;left:4951;top:-2985;width:11;height:2" coordorigin="4951,-2985" coordsize="11,2">
              <v:shape style="position:absolute;left:4951;top:-2985;width:11;height:2" coordorigin="4951,-2985" coordsize="11,0" path="m4951,-2985l4962,-2985e" filled="f" stroked="t" strokeweight=".536324pt" strokecolor="#0000FF">
                <v:path arrowok="t"/>
              </v:shape>
            </v:group>
            <v:group style="position:absolute;left:4945;top:-2990;width:45;height:21" coordorigin="4945,-2990" coordsize="45,21">
              <v:shape style="position:absolute;left:4945;top:-2990;width:45;height:21" coordorigin="4945,-2990" coordsize="45,21" path="m4945,-2990l4990,-2969e" filled="f" stroked="t" strokeweight=".128407pt" strokecolor="#0000FF">
                <v:path arrowok="t"/>
              </v:shape>
            </v:group>
            <v:group style="position:absolute;left:4996;top:-2964;width:11;height:2" coordorigin="4996,-2964" coordsize="11,2">
              <v:shape style="position:absolute;left:4996;top:-2964;width:11;height:2" coordorigin="4996,-2964" coordsize="11,0" path="m4996,-2964l5007,-2964e" filled="f" stroked="t" strokeweight=".536324pt" strokecolor="#0000FF">
                <v:path arrowok="t"/>
              </v:shape>
            </v:group>
            <v:group style="position:absolute;left:4990;top:-2969;width:22;height:32" coordorigin="4990,-2969" coordsize="22,32">
              <v:shape style="position:absolute;left:4990;top:-2969;width:22;height:32" coordorigin="4990,-2969" coordsize="22,32" path="m4990,-2969l5012,-2937e" filled="f" stroked="t" strokeweight=".130801pt" strokecolor="#0000FF">
                <v:path arrowok="t"/>
              </v:shape>
            </v:group>
            <v:group style="position:absolute;left:5018;top:-2931;width:11;height:2" coordorigin="5018,-2931" coordsize="11,2">
              <v:shape style="position:absolute;left:5018;top:-2931;width:11;height:2" coordorigin="5018,-2931" coordsize="11,0" path="m5018,-2931l5029,-2931e" filled="f" stroked="t" strokeweight=".536324pt" strokecolor="#0000FF">
                <v:path arrowok="t"/>
              </v:shape>
            </v:group>
            <v:group style="position:absolute;left:5012;top:-2937;width:34;height:32" coordorigin="5012,-2937" coordsize="34,32">
              <v:shape style="position:absolute;left:5012;top:-2937;width:34;height:32" coordorigin="5012,-2937" coordsize="34,32" path="m5012,-2937l5046,-2905e" filled="f" stroked="t" strokeweight=".129817pt" strokecolor="#0000FF">
                <v:path arrowok="t"/>
              </v:shape>
            </v:group>
            <v:group style="position:absolute;left:5051;top:-2899;width:11;height:2" coordorigin="5051,-2899" coordsize="11,2">
              <v:shape style="position:absolute;left:5051;top:-2899;width:11;height:2" coordorigin="5051,-2899" coordsize="11,0" path="m5051,-2899l5063,-2899e" filled="f" stroked="t" strokeweight=".536324pt" strokecolor="#0000FF">
                <v:path arrowok="t"/>
              </v:shape>
            </v:group>
            <v:group style="position:absolute;left:5046;top:-2905;width:11;height:21" coordorigin="5046,-2905" coordsize="11,21">
              <v:shape style="position:absolute;left:5046;top:-2905;width:11;height:21" coordorigin="5046,-2905" coordsize="11,21" path="m5046,-2905l5057,-2883e" filled="f" stroked="t" strokeweight=".131348pt" strokecolor="#0000FF">
                <v:path arrowok="t"/>
              </v:shape>
            </v:group>
            <v:group style="position:absolute;left:5063;top:-2878;width:11;height:2" coordorigin="5063,-2878" coordsize="11,2">
              <v:shape style="position:absolute;left:5063;top:-2878;width:11;height:2" coordorigin="5063,-2878" coordsize="11,0" path="m5063,-2878l5074,-2878e" filled="f" stroked="t" strokeweight=".536324pt" strokecolor="#0000FF">
                <v:path arrowok="t"/>
              </v:shape>
            </v:group>
            <v:group style="position:absolute;left:5057;top:-2883;width:33;height:22" coordorigin="5057,-2883" coordsize="33,22">
              <v:shape style="position:absolute;left:5057;top:-2883;width:33;height:22" coordorigin="5057,-2883" coordsize="33,22" path="m5057,-2883l5091,-2861e" filled="f" stroked="t" strokeweight=".12895pt" strokecolor="#0000FF">
                <v:path arrowok="t"/>
              </v:shape>
            </v:group>
            <v:group style="position:absolute;left:5096;top:-2856;width:11;height:2" coordorigin="5096,-2856" coordsize="11,2">
              <v:shape style="position:absolute;left:5096;top:-2856;width:11;height:2" coordorigin="5096,-2856" coordsize="11,0" path="m5096,-2856l5107,-2856e" filled="f" stroked="t" strokeweight=".536324pt" strokecolor="#0000FF">
                <v:path arrowok="t"/>
              </v:shape>
            </v:group>
            <v:group style="position:absolute;left:5091;top:-2861;width:45;height:43" coordorigin="5091,-2861" coordsize="45,43">
              <v:shape style="position:absolute;left:5091;top:-2861;width:45;height:43" coordorigin="5091,-2861" coordsize="45,43" path="m5091,-2861l5136,-2818e" filled="f" stroked="t" strokeweight=".129824pt" strokecolor="#0000FF">
                <v:path arrowok="t"/>
              </v:shape>
            </v:group>
            <v:group style="position:absolute;left:5141;top:-2813;width:11;height:2" coordorigin="5141,-2813" coordsize="11,2">
              <v:shape style="position:absolute;left:5141;top:-2813;width:11;height:2" coordorigin="5141,-2813" coordsize="11,0" path="m5141,-2813l5152,-2813e" filled="f" stroked="t" strokeweight=".536324pt" strokecolor="#0000FF">
                <v:path arrowok="t"/>
              </v:shape>
            </v:group>
            <v:group style="position:absolute;left:5214;top:-2550;width:11;height:43" coordorigin="5214,-2550" coordsize="11,43">
              <v:shape style="position:absolute;left:5214;top:-2550;width:11;height:43" coordorigin="5214,-2550" coordsize="11,43" path="m5214,-2550l5225,-2507e" filled="f" stroked="t" strokeweight=".132078pt" strokecolor="#0000FF">
                <v:path arrowok="t"/>
              </v:shape>
            </v:group>
            <v:group style="position:absolute;left:5225;top:-2507;width:11;height:54" coordorigin="5225,-2507" coordsize="11,54">
              <v:shape style="position:absolute;left:5225;top:-2507;width:11;height:54" coordorigin="5225,-2507" coordsize="11,54" path="m5225,-2507l5236,-2453e" filled="f" stroked="t" strokeweight=".13219pt" strokecolor="#0000FF">
                <v:path arrowok="t"/>
              </v:shape>
            </v:group>
            <v:group style="position:absolute;left:5242;top:-2447;width:11;height:2" coordorigin="5242,-2447" coordsize="11,2">
              <v:shape style="position:absolute;left:5242;top:-2447;width:11;height:2" coordorigin="5242,-2447" coordsize="11,0" path="m5242,-2447l5253,-2447e" filled="f" stroked="t" strokeweight=".536324pt" strokecolor="#0000FF">
                <v:path arrowok="t"/>
              </v:shape>
            </v:group>
            <v:group style="position:absolute;left:5242;top:-2507;width:2;height:130" coordorigin="5242,-2507" coordsize="2,130">
              <v:shape style="position:absolute;left:5242;top:-2507;width:2;height:130" coordorigin="5242,-2507" coordsize="0,130" path="m5242,-2507l5242,-2377e" filled="f" stroked="t" strokeweight="1.115860pt" strokecolor="#0000FF">
                <v:path arrowok="t"/>
              </v:shape>
            </v:group>
            <v:group style="position:absolute;left:5225;top:-2388;width:11;height:64" coordorigin="5225,-2388" coordsize="11,64">
              <v:shape style="position:absolute;left:5225;top:-2388;width:11;height:64" coordorigin="5225,-2388" coordsize="11,64" path="m5236,-2388l5225,-2324e" filled="f" stroked="t" strokeweight=".132247pt" strokecolor="#0000FF">
                <v:path arrowok="t"/>
              </v:shape>
            </v:group>
            <v:group style="position:absolute;left:5230;top:-2319;width:11;height:2" coordorigin="5230,-2319" coordsize="11,2">
              <v:shape style="position:absolute;left:5230;top:-2319;width:11;height:2" coordorigin="5230,-2319" coordsize="11,0" path="m5230,-2319l5242,-2319e" filled="f" stroked="t" strokeweight=".536324pt" strokecolor="#0000FF">
                <v:path arrowok="t"/>
              </v:shape>
            </v:group>
            <v:group style="position:absolute;left:5192;top:-2324;width:33;height:54" coordorigin="5192,-2324" coordsize="33,54">
              <v:shape style="position:absolute;left:5192;top:-2324;width:33;height:54" coordorigin="5192,-2324" coordsize="33,54" path="m5225,-2324l5192,-2270e" filled="f" stroked="t" strokeweight=".131032pt" strokecolor="#0000FF">
                <v:path arrowok="t"/>
              </v:shape>
            </v:group>
            <v:group style="position:absolute;left:5197;top:-2259;width:11;height:2" coordorigin="5197,-2259" coordsize="11,2">
              <v:shape style="position:absolute;left:5197;top:-2259;width:11;height:2" coordorigin="5197,-2259" coordsize="11,0" path="m5197,-2259l5208,-2259e" filled="f" stroked="t" strokeweight="1.073577pt" strokecolor="#0000FF">
                <v:path arrowok="t"/>
              </v:shape>
            </v:group>
            <v:group style="position:absolute;left:5192;top:-2270;width:2;height:11" coordorigin="5192,-2270" coordsize="2,11">
              <v:shape style="position:absolute;left:5192;top:-2270;width:2;height:11" coordorigin="5192,-2270" coordsize="0,11" path="m5192,-2270l5192,-2259e" filled="f" stroked="t" strokeweight=".13239pt" strokecolor="#0000FF">
                <v:path arrowok="t"/>
              </v:shape>
            </v:group>
            <v:group style="position:absolute;left:5136;top:-2259;width:56;height:43" coordorigin="5136,-2259" coordsize="56,43">
              <v:shape style="position:absolute;left:5136;top:-2259;width:56;height:43" coordorigin="5136,-2259" coordsize="56,43" path="m5192,-2259l5136,-2216e" filled="f" stroked="t" strokeweight=".129303pt" strokecolor="#0000FF">
                <v:path arrowok="t"/>
              </v:shape>
            </v:group>
            <v:group style="position:absolute;left:5130;top:-2206;width:22;height:2" coordorigin="5130,-2206" coordsize="22,2">
              <v:shape style="position:absolute;left:5130;top:-2206;width:22;height:2" coordorigin="5130,-2206" coordsize="22,0" path="m5130,-2206l5152,-2206e" filled="f" stroked="t" strokeweight="1.073577pt" strokecolor="#0000FF">
                <v:path arrowok="t"/>
              </v:shape>
            </v:group>
            <v:group style="position:absolute;left:5124;top:-2216;width:11;height:11" coordorigin="5124,-2216" coordsize="11,11">
              <v:shape style="position:absolute;left:5124;top:-2216;width:11;height:11" coordorigin="5124,-2216" coordsize="11,11" path="m5136,-2216l5124,-2206e" filled="f" stroked="t" strokeweight=".129803pt" strokecolor="#0000FF">
                <v:path arrowok="t"/>
              </v:shape>
            </v:group>
            <v:group style="position:absolute;left:5091;top:-2206;width:34;height:21" coordorigin="5091,-2206" coordsize="34,21">
              <v:shape style="position:absolute;left:5091;top:-2206;width:34;height:21" coordorigin="5091,-2206" coordsize="34,21" path="m5124,-2206l5091,-2184e" filled="f" stroked="t" strokeweight=".128893pt" strokecolor="#0000FF">
                <v:path arrowok="t"/>
              </v:shape>
            </v:group>
            <v:group style="position:absolute;left:5096;top:-2179;width:11;height:2" coordorigin="5096,-2179" coordsize="11,2">
              <v:shape style="position:absolute;left:5096;top:-2179;width:11;height:2" coordorigin="5096,-2179" coordsize="11,0" path="m5096,-2179l5107,-2179e" filled="f" stroked="t" strokeweight=".536324pt" strokecolor="#0000FF">
                <v:path arrowok="t"/>
              </v:shape>
            </v:group>
            <v:group style="position:absolute;left:5046;top:-2184;width:45;height:21" coordorigin="5046,-2184" coordsize="45,21">
              <v:shape style="position:absolute;left:5046;top:-2184;width:45;height:21" coordorigin="5046,-2184" coordsize="45,21" path="m5091,-2184l5046,-2163e" filled="f" stroked="t" strokeweight=".128407pt" strokecolor="#0000FF">
                <v:path arrowok="t"/>
              </v:shape>
            </v:group>
            <v:group style="position:absolute;left:5051;top:-2157;width:11;height:2" coordorigin="5051,-2157" coordsize="11,2">
              <v:shape style="position:absolute;left:5051;top:-2157;width:11;height:2" coordorigin="5051,-2157" coordsize="11,0" path="m5051,-2157l5063,-2157e" filled="f" stroked="t" strokeweight=".536324pt" strokecolor="#0000FF">
                <v:path arrowok="t"/>
              </v:shape>
            </v:group>
            <v:group style="position:absolute;left:5001;top:-2163;width:45;height:21" coordorigin="5001,-2163" coordsize="45,21">
              <v:shape style="position:absolute;left:5001;top:-2163;width:45;height:21" coordorigin="5001,-2163" coordsize="45,21" path="m5046,-2163l5001,-2141e" filled="f" stroked="t" strokeweight=".128401pt" strokecolor="#0000FF">
                <v:path arrowok="t"/>
              </v:shape>
            </v:group>
            <v:group style="position:absolute;left:4996;top:-2136;width:22;height:2" coordorigin="4996,-2136" coordsize="22,2">
              <v:shape style="position:absolute;left:4996;top:-2136;width:22;height:2" coordorigin="4996,-2136" coordsize="22,0" path="m4996,-2136l5018,-2136e" filled="f" stroked="t" strokeweight=".536324pt" strokecolor="#0000FF">
                <v:path arrowok="t"/>
              </v:shape>
            </v:group>
            <v:group style="position:absolute;left:4990;top:-2141;width:11;height:2" coordorigin="4990,-2141" coordsize="11,2">
              <v:shape style="position:absolute;left:4990;top:-2141;width:11;height:2" coordorigin="4990,-2141" coordsize="11,0" path="m5001,-2141l4990,-2141e" filled="f" stroked="t" strokeweight=".127484pt" strokecolor="#0000FF">
                <v:path arrowok="t"/>
              </v:shape>
            </v:group>
            <v:group style="position:absolute;left:4945;top:-2141;width:45;height:21" coordorigin="4945,-2141" coordsize="45,21">
              <v:shape style="position:absolute;left:4945;top:-2141;width:45;height:21" coordorigin="4945,-2141" coordsize="45,21" path="m4990,-2141l4945,-2120e" filled="f" stroked="t" strokeweight=".128407pt" strokecolor="#0000FF">
                <v:path arrowok="t"/>
              </v:shape>
            </v:group>
            <v:group style="position:absolute;left:4951;top:-2114;width:11;height:2" coordorigin="4951,-2114" coordsize="11,2">
              <v:shape style="position:absolute;left:4951;top:-2114;width:11;height:2" coordorigin="4951,-2114" coordsize="11,0" path="m4951,-2114l4962,-2114e" filled="f" stroked="t" strokeweight=".536324pt" strokecolor="#0000FF">
                <v:path arrowok="t"/>
              </v:shape>
            </v:group>
            <v:group style="position:absolute;left:4844;top:-2120;width:101;height:2" coordorigin="4844,-2120" coordsize="101,2">
              <v:shape style="position:absolute;left:4844;top:-2120;width:101;height:2" coordorigin="4844,-2120" coordsize="101,0" path="m4844,-2120l4945,-2120e" filled="f" stroked="t" strokeweight=".127484pt" strokecolor="#0000FF">
                <v:path arrowok="t"/>
              </v:shape>
            </v:group>
            <v:group style="position:absolute;left:4895;top:-2114;width:11;height:2" coordorigin="4895,-2114" coordsize="11,2">
              <v:shape style="position:absolute;left:4895;top:-2114;width:11;height:2" coordorigin="4895,-2114" coordsize="11,0" path="m4895,-2114l4906,-2114e" filled="f" stroked="t" strokeweight=".536324pt" strokecolor="#0000FF">
                <v:path arrowok="t"/>
              </v:shape>
            </v:group>
            <v:group style="position:absolute;left:4850;top:-2114;width:12;height:2" coordorigin="4850,-2114" coordsize="12,2">
              <v:shape style="position:absolute;left:4850;top:-2114;width:12;height:2" coordorigin="4850,-2114" coordsize="12,0" path="m4850,-2114l4862,-2114e" filled="f" stroked="t" strokeweight=".536324pt" strokecolor="#0000FF">
                <v:path arrowok="t"/>
              </v:shape>
            </v:group>
            <v:group style="position:absolute;left:4800;top:-2141;width:45;height:21" coordorigin="4800,-2141" coordsize="45,21">
              <v:shape style="position:absolute;left:4800;top:-2141;width:45;height:21" coordorigin="4800,-2141" coordsize="45,21" path="m4844,-2120l4800,-2141e" filled="f" stroked="t" strokeweight=".128407pt" strokecolor="#0000FF">
                <v:path arrowok="t"/>
              </v:shape>
            </v:group>
            <v:group style="position:absolute;left:4805;top:-2136;width:11;height:2" coordorigin="4805,-2136" coordsize="11,2">
              <v:shape style="position:absolute;left:4805;top:-2136;width:11;height:2" coordorigin="4805,-2136" coordsize="11,0" path="m4805,-2136l4816,-2136e" filled="f" stroked="t" strokeweight=".536324pt" strokecolor="#0000FF">
                <v:path arrowok="t"/>
              </v:shape>
            </v:group>
            <v:group style="position:absolute;left:4777;top:-2141;width:22;height:2" coordorigin="4777,-2141" coordsize="22,2">
              <v:shape style="position:absolute;left:4777;top:-2141;width:22;height:2" coordorigin="4777,-2141" coordsize="22,0" path="m4800,-2141l4777,-2141e" filled="f" stroked="t" strokeweight=".127484pt" strokecolor="#0000FF">
                <v:path arrowok="t"/>
              </v:shape>
            </v:group>
            <v:group style="position:absolute;left:4783;top:-2136;width:11;height:2" coordorigin="4783,-2136" coordsize="11,2">
              <v:shape style="position:absolute;left:4783;top:-2136;width:11;height:2" coordorigin="4783,-2136" coordsize="11,0" path="m4783,-2136l4794,-2136e" filled="f" stroked="t" strokeweight=".536324pt" strokecolor="#0000FF">
                <v:path arrowok="t"/>
              </v:shape>
            </v:group>
            <v:group style="position:absolute;left:4744;top:-2152;width:33;height:11" coordorigin="4744,-2152" coordsize="33,11">
              <v:shape style="position:absolute;left:4744;top:-2152;width:33;height:11" coordorigin="4744,-2152" coordsize="33,11" path="m4777,-2141l4744,-2152e" filled="f" stroked="t" strokeweight=".127942pt" strokecolor="#0000FF">
                <v:path arrowok="t"/>
              </v:shape>
            </v:group>
            <v:group style="position:absolute;left:4749;top:-2147;width:11;height:2" coordorigin="4749,-2147" coordsize="11,2">
              <v:shape style="position:absolute;left:4749;top:-2147;width:11;height:2" coordorigin="4749,-2147" coordsize="11,0" path="m4749,-2147l4761,-2147e" filled="f" stroked="t" strokeweight=".536324pt" strokecolor="#0000FF">
                <v:path arrowok="t"/>
              </v:shape>
            </v:group>
            <v:group style="position:absolute;left:4699;top:-2163;width:45;height:11" coordorigin="4699,-2163" coordsize="45,11">
              <v:shape style="position:absolute;left:4699;top:-2163;width:45;height:11" coordorigin="4699,-2163" coordsize="45,11" path="m4744,-2152l4699,-2163e" filled="f" stroked="t" strokeweight=".12775pt" strokecolor="#0000FF">
                <v:path arrowok="t"/>
              </v:shape>
            </v:group>
            <v:group style="position:absolute;left:4705;top:-2157;width:11;height:2" coordorigin="4705,-2157" coordsize="11,2">
              <v:shape style="position:absolute;left:4705;top:-2157;width:11;height:2" coordorigin="4705,-2157" coordsize="11,0" path="m4705,-2157l4716,-2157e" filled="f" stroked="t" strokeweight=".536324pt" strokecolor="#0000FF">
                <v:path arrowok="t"/>
              </v:shape>
            </v:group>
            <v:group style="position:absolute;left:4654;top:-2163;width:45;height:2" coordorigin="4654,-2163" coordsize="45,2">
              <v:shape style="position:absolute;left:4654;top:-2163;width:45;height:2" coordorigin="4654,-2163" coordsize="45,0" path="m4699,-2163l4654,-2163e" filled="f" stroked="t" strokeweight=".127484pt" strokecolor="#0000FF">
                <v:path arrowok="t"/>
              </v:shape>
            </v:group>
            <v:group style="position:absolute;left:4660;top:-2157;width:11;height:2" coordorigin="4660,-2157" coordsize="11,2">
              <v:shape style="position:absolute;left:4660;top:-2157;width:11;height:2" coordorigin="4660,-2157" coordsize="11,0" path="m4660,-2157l4671,-2157e" filled="f" stroked="t" strokeweight=".536324pt" strokecolor="#0000FF">
                <v:path arrowok="t"/>
              </v:shape>
            </v:group>
            <v:group style="position:absolute;left:4632;top:-2163;width:22;height:21" coordorigin="4632,-2163" coordsize="22,21">
              <v:shape style="position:absolute;left:4632;top:-2163;width:22;height:21" coordorigin="4632,-2163" coordsize="22,21" path="m4654,-2163l4632,-2141e" filled="f" stroked="t" strokeweight=".129844pt" strokecolor="#0000FF">
                <v:path arrowok="t"/>
              </v:shape>
            </v:group>
            <v:group style="position:absolute;left:4638;top:-2136;width:11;height:2" coordorigin="4638,-2136" coordsize="11,2">
              <v:shape style="position:absolute;left:4638;top:-2136;width:11;height:2" coordorigin="4638,-2136" coordsize="11,0" path="m4638,-2136l4649,-2136e" filled="f" stroked="t" strokeweight=".536324pt" strokecolor="#0000FF">
                <v:path arrowok="t"/>
              </v:shape>
            </v:group>
            <v:group style="position:absolute;left:4599;top:-2141;width:33;height:11" coordorigin="4599,-2141" coordsize="33,11">
              <v:shape style="position:absolute;left:4599;top:-2141;width:33;height:11" coordorigin="4599,-2141" coordsize="33,11" path="m4632,-2141l4599,-2130e" filled="f" stroked="t" strokeweight=".127942pt" strokecolor="#0000FF">
                <v:path arrowok="t"/>
              </v:shape>
            </v:group>
            <v:group style="position:absolute;left:4604;top:-2125;width:11;height:2" coordorigin="4604,-2125" coordsize="11,2">
              <v:shape style="position:absolute;left:4604;top:-2125;width:11;height:2" coordorigin="4604,-2125" coordsize="11,0" path="m4604,-2125l4615,-2125e" filled="f" stroked="t" strokeweight=".536324pt" strokecolor="#0000FF">
                <v:path arrowok="t"/>
              </v:shape>
            </v:group>
            <v:group style="position:absolute;left:4553;top:-2130;width:45;height:33" coordorigin="4553,-2130" coordsize="45,33">
              <v:shape style="position:absolute;left:4553;top:-2130;width:45;height:33" coordorigin="4553,-2130" coordsize="45,33" path="m4599,-2130l4553,-2098e" filled="f" stroked="t" strokeweight=".129163pt" strokecolor="#0000FF">
                <v:path arrowok="t"/>
              </v:shape>
            </v:group>
            <v:group style="position:absolute;left:4559;top:-2093;width:11;height:2" coordorigin="4559,-2093" coordsize="11,2">
              <v:shape style="position:absolute;left:4559;top:-2093;width:11;height:2" coordorigin="4559,-2093" coordsize="11,0" path="m4559,-2093l4570,-2093e" filled="f" stroked="t" strokeweight=".536324pt" strokecolor="#0000FF">
                <v:path arrowok="t"/>
              </v:shape>
            </v:group>
            <v:group style="position:absolute;left:4520;top:-2098;width:33;height:11" coordorigin="4520,-2098" coordsize="33,11">
              <v:shape style="position:absolute;left:4520;top:-2098;width:33;height:11" coordorigin="4520,-2098" coordsize="33,11" path="m4553,-2098l4520,-2087e" filled="f" stroked="t" strokeweight=".127942pt" strokecolor="#0000FF">
                <v:path arrowok="t"/>
              </v:shape>
            </v:group>
            <v:group style="position:absolute;left:4514;top:-2076;width:23;height:2" coordorigin="4514,-2076" coordsize="23,2">
              <v:shape style="position:absolute;left:4514;top:-2076;width:23;height:2" coordorigin="4514,-2076" coordsize="23,0" path="m4514,-2076l4537,-2076e" filled="f" stroked="t" strokeweight="1.073577pt" strokecolor="#0000FF">
                <v:path arrowok="t"/>
              </v:shape>
            </v:group>
            <v:group style="position:absolute;left:4509;top:-2087;width:11;height:11" coordorigin="4509,-2087" coordsize="11,11">
              <v:shape style="position:absolute;left:4509;top:-2087;width:11;height:11" coordorigin="4509,-2087" coordsize="11,11" path="m4520,-2087l4509,-2076e" filled="f" stroked="t" strokeweight=".129844pt" strokecolor="#0000FF">
                <v:path arrowok="t"/>
              </v:shape>
            </v:group>
            <v:group style="position:absolute;left:4453;top:-2076;width:56;height:2" coordorigin="4453,-2076" coordsize="56,2">
              <v:shape style="position:absolute;left:4453;top:-2076;width:56;height:2" coordorigin="4453,-2076" coordsize="56,0" path="m4509,-2076l4453,-2076e" filled="f" stroked="t" strokeweight=".127484pt" strokecolor="#0000FF">
                <v:path arrowok="t"/>
              </v:shape>
            </v:group>
            <v:group style="position:absolute;left:4447;top:-2076;width:22;height:2" coordorigin="4447,-2076" coordsize="22,2">
              <v:shape style="position:absolute;left:4447;top:-2076;width:22;height:2" coordorigin="4447,-2076" coordsize="22,0" path="m4447,-2076l4470,-2076e" filled="f" stroked="t" strokeweight="1.073577pt" strokecolor="#0000FF">
                <v:path arrowok="t"/>
              </v:shape>
            </v:group>
            <v:group style="position:absolute;left:4442;top:-2087;width:11;height:11" coordorigin="4442,-2087" coordsize="11,11">
              <v:shape style="position:absolute;left:4442;top:-2087;width:11;height:11" coordorigin="4442,-2087" coordsize="11,11" path="m4453,-2076l4442,-2087e" filled="f" stroked="t" strokeweight=".129844pt" strokecolor="#0000FF">
                <v:path arrowok="t"/>
              </v:shape>
            </v:group>
            <v:group style="position:absolute;left:4408;top:-2120;width:34;height:33" coordorigin="4408,-2120" coordsize="34,33">
              <v:shape style="position:absolute;left:4408;top:-2120;width:34;height:33" coordorigin="4408,-2120" coordsize="34,33" path="m4442,-2087l4408,-2120e" filled="f" stroked="t" strokeweight=".129858pt" strokecolor="#0000FF">
                <v:path arrowok="t"/>
              </v:shape>
            </v:group>
            <v:group style="position:absolute;left:4414;top:-2114;width:11;height:2" coordorigin="4414,-2114" coordsize="11,2">
              <v:shape style="position:absolute;left:4414;top:-2114;width:11;height:2" coordorigin="4414,-2114" coordsize="11,0" path="m4414,-2114l4425,-2114e" filled="f" stroked="t" strokeweight=".536324pt" strokecolor="#0000FF">
                <v:path arrowok="t"/>
              </v:shape>
            </v:group>
            <v:group style="position:absolute;left:4386;top:-2141;width:22;height:21" coordorigin="4386,-2141" coordsize="22,21">
              <v:shape style="position:absolute;left:4386;top:-2141;width:22;height:21" coordorigin="4386,-2141" coordsize="22,21" path="m4408,-2120l4386,-2141e" filled="f" stroked="t" strokeweight=".129844pt" strokecolor="#0000FF">
                <v:path arrowok="t"/>
              </v:shape>
            </v:group>
            <v:group style="position:absolute;left:4392;top:-2136;width:11;height:2" coordorigin="4392,-2136" coordsize="11,2">
              <v:shape style="position:absolute;left:4392;top:-2136;width:11;height:2" coordorigin="4392,-2136" coordsize="11,0" path="m4392,-2136l4403,-2136e" filled="f" stroked="t" strokeweight=".536324pt" strokecolor="#0000FF">
                <v:path arrowok="t"/>
              </v:shape>
            </v:group>
            <v:group style="position:absolute;left:4364;top:-2173;width:22;height:32" coordorigin="4364,-2173" coordsize="22,32">
              <v:shape style="position:absolute;left:4364;top:-2173;width:22;height:32" coordorigin="4364,-2173" coordsize="22,32" path="m4386,-2141l4364,-2173e" filled="f" stroked="t" strokeweight=".130801pt" strokecolor="#0000FF">
                <v:path arrowok="t"/>
              </v:shape>
            </v:group>
            <v:group style="position:absolute;left:4358;top:-2173;width:22;height:2" coordorigin="4358,-2173" coordsize="22,2">
              <v:shape style="position:absolute;left:4358;top:-2173;width:22;height:2" coordorigin="4358,-2173" coordsize="22,0" path="m4358,-2173l4380,-2173e" filled="f" stroked="t" strokeweight="1.073577pt" strokecolor="#0000FF">
                <v:path arrowok="t"/>
              </v:shape>
            </v:group>
            <v:group style="position:absolute;left:4352;top:-2184;width:11;height:11" coordorigin="4352,-2184" coordsize="11,11">
              <v:shape style="position:absolute;left:4352;top:-2184;width:11;height:11" coordorigin="4352,-2184" coordsize="11,11" path="m4364,-2173l4352,-2184e" filled="f" stroked="t" strokeweight=".129844pt" strokecolor="#0000FF">
                <v:path arrowok="t"/>
              </v:shape>
            </v:group>
            <v:group style="position:absolute;left:4237;top:-2453;width:2;height:11" coordorigin="4237,-2453" coordsize="2,11">
              <v:shape style="position:absolute;left:4237;top:-2453;width:2;height:11" coordorigin="4237,-2453" coordsize="0,11" path="m4237,-2453l4237,-2442e" filled="f" stroked="t" strokeweight=".90782pt" strokecolor="#0000FF">
                <v:path arrowok="t"/>
              </v:shape>
            </v:group>
            <v:group style="position:absolute;left:4218;top:-2496;width:11;height:43" coordorigin="4218,-2496" coordsize="11,43">
              <v:shape style="position:absolute;left:4218;top:-2496;width:11;height:43" coordorigin="4218,-2496" coordsize="11,43" path="m4229,-2453l4218,-2496e" filled="f" stroked="t" strokeweight=".132085pt" strokecolor="#0000FF">
                <v:path arrowok="t"/>
              </v:shape>
            </v:group>
            <v:group style="position:absolute;left:4224;top:-2491;width:11;height:2" coordorigin="4224,-2491" coordsize="11,2">
              <v:shape style="position:absolute;left:4224;top:-2491;width:11;height:2" coordorigin="4224,-2491" coordsize="11,0" path="m4224,-2491l4235,-2491e" filled="f" stroked="t" strokeweight=".536324pt" strokecolor="#0000FF">
                <v:path arrowok="t"/>
              </v:shape>
            </v:group>
            <v:group style="position:absolute;left:4207;top:-2507;width:11;height:11" coordorigin="4207,-2507" coordsize="11,11">
              <v:shape style="position:absolute;left:4207;top:-2507;width:11;height:11" coordorigin="4207,-2507" coordsize="11,11" path="m4218,-2496l4207,-2507e" filled="f" stroked="t" strokeweight=".129844pt" strokecolor="#0000FF">
                <v:path arrowok="t"/>
              </v:shape>
            </v:group>
            <v:group style="position:absolute;left:4212;top:-2501;width:11;height:2" coordorigin="4212,-2501" coordsize="11,2">
              <v:shape style="position:absolute;left:4212;top:-2501;width:11;height:2" coordorigin="4212,-2501" coordsize="11,0" path="m4212,-2501l4224,-2501e" filled="f" stroked="t" strokeweight=".536324pt" strokecolor="#0000FF">
                <v:path arrowok="t"/>
              </v:shape>
            </v:group>
            <v:group style="position:absolute;left:4184;top:-2571;width:22;height:64" coordorigin="4184,-2571" coordsize="22,64">
              <v:shape style="position:absolute;left:4184;top:-2571;width:22;height:64" coordorigin="4184,-2571" coordsize="22,64" path="m4207,-2507l4184,-2571e" filled="f" stroked="t" strokeweight=".131863pt" strokecolor="#0000FF">
                <v:path arrowok="t"/>
              </v:shape>
            </v:group>
            <v:group style="position:absolute;left:4190;top:-2566;width:11;height:2" coordorigin="4190,-2566" coordsize="11,2">
              <v:shape style="position:absolute;left:4190;top:-2566;width:11;height:2" coordorigin="4190,-2566" coordsize="11,0" path="m4190,-2566l4201,-2566e" filled="f" stroked="t" strokeweight=".536324pt" strokecolor="#0000FF">
                <v:path arrowok="t"/>
              </v:shape>
            </v:group>
            <v:group style="position:absolute;left:4173;top:-2635;width:11;height:64" coordorigin="4173,-2635" coordsize="11,64">
              <v:shape style="position:absolute;left:4173;top:-2635;width:11;height:64" coordorigin="4173,-2635" coordsize="11,64" path="m4184,-2571l4173,-2635e" filled="f" stroked="t" strokeweight=".132247pt" strokecolor="#0000FF">
                <v:path arrowok="t"/>
              </v:shape>
            </v:group>
            <v:group style="position:absolute;left:4179;top:-2630;width:11;height:2" coordorigin="4179,-2630" coordsize="11,2">
              <v:shape style="position:absolute;left:4179;top:-2630;width:11;height:2" coordorigin="4179,-2630" coordsize="11,0" path="m4179,-2630l4190,-2630e" filled="f" stroked="t" strokeweight=".536324pt" strokecolor="#0000FF">
                <v:path arrowok="t"/>
              </v:shape>
            </v:group>
            <v:group style="position:absolute;left:4173;top:-2700;width:22;height:65" coordorigin="4173,-2700" coordsize="22,65">
              <v:shape style="position:absolute;left:4173;top:-2700;width:22;height:65" coordorigin="4173,-2700" coordsize="22,65" path="m4173,-2635l4196,-2700e" filled="f" stroked="t" strokeweight=".131871pt" strokecolor="#0000FF">
                <v:path arrowok="t"/>
              </v:shape>
            </v:group>
            <v:group style="position:absolute;left:4201;top:-2695;width:11;height:2" coordorigin="4201,-2695" coordsize="11,2">
              <v:shape style="position:absolute;left:4201;top:-2695;width:11;height:2" coordorigin="4201,-2695" coordsize="11,0" path="m4201,-2695l4212,-2695e" filled="f" stroked="t" strokeweight=".536324pt" strokecolor="#0000FF">
                <v:path arrowok="t"/>
              </v:shape>
            </v:group>
            <v:group style="position:absolute;left:4196;top:-2722;width:22;height:21" coordorigin="4196,-2722" coordsize="22,21">
              <v:shape style="position:absolute;left:4196;top:-2722;width:22;height:21" coordorigin="4196,-2722" coordsize="22,21" path="m4196,-2700l4218,-2722e" filled="f" stroked="t" strokeweight=".129844pt" strokecolor="#0000FF">
                <v:path arrowok="t"/>
              </v:shape>
            </v:group>
            <v:group style="position:absolute;left:4224;top:-2717;width:11;height:2" coordorigin="4224,-2717" coordsize="11,2">
              <v:shape style="position:absolute;left:4224;top:-2717;width:11;height:2" coordorigin="4224,-2717" coordsize="11,0" path="m4224,-2717l4235,-2717e" filled="f" stroked="t" strokeweight=".536324pt" strokecolor="#0000FF">
                <v:path arrowok="t"/>
              </v:shape>
            </v:group>
            <v:group style="position:absolute;left:4307;top:-2797;width:56;height:32" coordorigin="4307,-2797" coordsize="56,32">
              <v:shape style="position:absolute;left:4307;top:-2797;width:56;height:32" coordorigin="4307,-2797" coordsize="56,32" path="m4307,-2765l4364,-2797e" filled="f" stroked="t" strokeweight=".128683pt" strokecolor="#0000FF">
                <v:path arrowok="t"/>
              </v:shape>
            </v:group>
            <v:group style="position:absolute;left:4369;top:-2792;width:11;height:2" coordorigin="4369,-2792" coordsize="11,2">
              <v:shape style="position:absolute;left:4369;top:-2792;width:11;height:2" coordorigin="4369,-2792" coordsize="11,0" path="m4369,-2792l4380,-2792e" filled="f" stroked="t" strokeweight=".536324pt" strokecolor="#0000FF">
                <v:path arrowok="t"/>
              </v:shape>
            </v:group>
            <v:group style="position:absolute;left:4364;top:-2797;width:45;height:2" coordorigin="4364,-2797" coordsize="45,2">
              <v:shape style="position:absolute;left:4364;top:-2797;width:45;height:2" coordorigin="4364,-2797" coordsize="45,0" path="m4364,-2797l4408,-2797e" filled="f" stroked="t" strokeweight=".127484pt" strokecolor="#0000FF">
                <v:path arrowok="t"/>
              </v:shape>
            </v:group>
            <v:group style="position:absolute;left:4414;top:-2792;width:11;height:2" coordorigin="4414,-2792" coordsize="11,2">
              <v:shape style="position:absolute;left:4414;top:-2792;width:11;height:2" coordorigin="4414,-2792" coordsize="11,0" path="m4414,-2792l4425,-2792e" filled="f" stroked="t" strokeweight=".536324pt" strokecolor="#0000FF">
                <v:path arrowok="t"/>
              </v:shape>
            </v:group>
            <v:group style="position:absolute;left:4408;top:-2808;width:45;height:11" coordorigin="4408,-2808" coordsize="45,11">
              <v:shape style="position:absolute;left:4408;top:-2808;width:45;height:11" coordorigin="4408,-2808" coordsize="45,11" path="m4408,-2797l4453,-2808e" filled="f" stroked="t" strokeweight=".12775pt" strokecolor="#0000FF">
                <v:path arrowok="t"/>
              </v:shape>
            </v:group>
            <v:group style="position:absolute;left:4458;top:-2802;width:11;height:2" coordorigin="4458,-2802" coordsize="11,2">
              <v:shape style="position:absolute;left:4458;top:-2802;width:11;height:2" coordorigin="4458,-2802" coordsize="11,0" path="m4458,-2802l4470,-2802e" filled="f" stroked="t" strokeweight=".536324pt" strokecolor="#0000FF">
                <v:path arrowok="t"/>
              </v:shape>
            </v:group>
            <v:group style="position:absolute;left:4453;top:-2818;width:33;height:11" coordorigin="4453,-2818" coordsize="33,11">
              <v:shape style="position:absolute;left:4453;top:-2818;width:33;height:11" coordorigin="4453,-2818" coordsize="33,11" path="m4453,-2808l4486,-2818e" filled="f" stroked="t" strokeweight=".127942pt" strokecolor="#0000FF">
                <v:path arrowok="t"/>
              </v:shape>
            </v:group>
            <v:group style="position:absolute;left:4492;top:-2813;width:11;height:2" coordorigin="4492,-2813" coordsize="11,2">
              <v:shape style="position:absolute;left:4492;top:-2813;width:11;height:2" coordorigin="4492,-2813" coordsize="11,0" path="m4492,-2813l4503,-2813e" filled="f" stroked="t" strokeweight=".536324pt" strokecolor="#0000FF">
                <v:path arrowok="t"/>
              </v:shape>
            </v:group>
            <v:group style="position:absolute;left:4486;top:-2829;width:22;height:11" coordorigin="4486,-2829" coordsize="22,11">
              <v:shape style="position:absolute;left:4486;top:-2829;width:22;height:11" coordorigin="4486,-2829" coordsize="22,11" path="m4486,-2818l4509,-2829e" filled="f" stroked="t" strokeweight=".128407pt" strokecolor="#0000FF">
                <v:path arrowok="t"/>
              </v:shape>
            </v:group>
            <v:group style="position:absolute;left:4514;top:-2824;width:11;height:2" coordorigin="4514,-2824" coordsize="11,2">
              <v:shape style="position:absolute;left:4514;top:-2824;width:11;height:2" coordorigin="4514,-2824" coordsize="11,0" path="m4514,-2824l4526,-2824e" filled="f" stroked="t" strokeweight=".536324pt" strokecolor="#0000FF">
                <v:path arrowok="t"/>
              </v:shape>
            </v:group>
            <v:group style="position:absolute;left:4509;top:-2861;width:45;height:32" coordorigin="4509,-2861" coordsize="45,32">
              <v:shape style="position:absolute;left:4509;top:-2861;width:45;height:32" coordorigin="4509,-2861" coordsize="45,32" path="m4509,-2829l4553,-2861e" filled="f" stroked="t" strokeweight=".129166pt" strokecolor="#0000FF">
                <v:path arrowok="t"/>
              </v:shape>
            </v:group>
            <v:group style="position:absolute;left:4559;top:-2856;width:11;height:2" coordorigin="4559,-2856" coordsize="11,2">
              <v:shape style="position:absolute;left:4559;top:-2856;width:11;height:2" coordorigin="4559,-2856" coordsize="11,0" path="m4559,-2856l4570,-2856e" filled="f" stroked="t" strokeweight=".536324pt" strokecolor="#0000FF">
                <v:path arrowok="t"/>
              </v:shape>
            </v:group>
            <v:group style="position:absolute;left:4553;top:-2861;width:45;height:11" coordorigin="4553,-2861" coordsize="45,11">
              <v:shape style="position:absolute;left:4553;top:-2861;width:45;height:11" coordorigin="4553,-2861" coordsize="45,11" path="m4553,-2861l4599,-2851e" filled="f" stroked="t" strokeweight=".127746pt" strokecolor="#0000FF">
                <v:path arrowok="t"/>
              </v:shape>
            </v:group>
            <v:group style="position:absolute;left:4604;top:-2845;width:11;height:2" coordorigin="4604,-2845" coordsize="11,2">
              <v:shape style="position:absolute;left:4604;top:-2845;width:11;height:2" coordorigin="4604,-2845" coordsize="11,0" path="m4604,-2845l4615,-2845e" filled="f" stroked="t" strokeweight=".536324pt" strokecolor="#0000FF">
                <v:path arrowok="t"/>
              </v:shape>
            </v:group>
            <v:group style="position:absolute;left:4599;top:-2851;width:56;height:11" coordorigin="4599,-2851" coordsize="56,11">
              <v:shape style="position:absolute;left:4599;top:-2851;width:56;height:11" coordorigin="4599,-2851" coordsize="56,11" path="m4599,-2851l4654,-2840e" filled="f" stroked="t" strokeweight=".127659pt" strokecolor="#0000FF">
                <v:path arrowok="t"/>
              </v:shape>
            </v:group>
            <v:group style="position:absolute;left:4660;top:-2834;width:11;height:2" coordorigin="4660,-2834" coordsize="11,2">
              <v:shape style="position:absolute;left:4660;top:-2834;width:11;height:2" coordorigin="4660,-2834" coordsize="11,0" path="m4660,-2834l4671,-2834e" filled="f" stroked="t" strokeweight=".536324pt" strokecolor="#0000FF">
                <v:path arrowok="t"/>
              </v:shape>
            </v:group>
            <v:group style="position:absolute;left:4654;top:-2840;width:45;height:11" coordorigin="4654,-2840" coordsize="45,11">
              <v:shape style="position:absolute;left:4654;top:-2840;width:45;height:11" coordorigin="4654,-2840" coordsize="45,11" path="m4654,-2840l4699,-2829e" filled="f" stroked="t" strokeweight=".127753pt" strokecolor="#0000FF">
                <v:path arrowok="t"/>
              </v:shape>
            </v:group>
            <v:group style="position:absolute;left:4705;top:-2824;width:11;height:2" coordorigin="4705,-2824" coordsize="11,2">
              <v:shape style="position:absolute;left:4705;top:-2824;width:11;height:2" coordorigin="4705,-2824" coordsize="11,0" path="m4705,-2824l4716,-2824e" filled="f" stroked="t" strokeweight=".536324pt" strokecolor="#0000FF">
                <v:path arrowok="t"/>
              </v:shape>
            </v:group>
            <v:group style="position:absolute;left:4699;top:-2840;width:45;height:11" coordorigin="4699,-2840" coordsize="45,11">
              <v:shape style="position:absolute;left:4699;top:-2840;width:45;height:11" coordorigin="4699,-2840" coordsize="45,11" path="m4699,-2829l4744,-2840e" filled="f" stroked="t" strokeweight=".12775pt" strokecolor="#0000FF">
                <v:path arrowok="t"/>
              </v:shape>
            </v:group>
            <v:group style="position:absolute;left:4749;top:-2834;width:11;height:2" coordorigin="4749,-2834" coordsize="11,2">
              <v:shape style="position:absolute;left:4749;top:-2834;width:11;height:2" coordorigin="4749,-2834" coordsize="11,0" path="m4749,-2834l4761,-2834e" filled="f" stroked="t" strokeweight=".536324pt" strokecolor="#0000FF">
                <v:path arrowok="t"/>
              </v:shape>
            </v:group>
            <v:group style="position:absolute;left:4744;top:-2861;width:56;height:21" coordorigin="4744,-2861" coordsize="56,21">
              <v:shape style="position:absolute;left:4744;top:-2861;width:56;height:21" coordorigin="4744,-2861" coordsize="56,21" path="m4744,-2840l4800,-2861e" filled="f" stroked="t" strokeweight=".128118pt" strokecolor="#0000FF">
                <v:path arrowok="t"/>
              </v:shape>
            </v:group>
            <v:group style="position:absolute;left:4805;top:-2856;width:11;height:2" coordorigin="4805,-2856" coordsize="11,2">
              <v:shape style="position:absolute;left:4805;top:-2856;width:11;height:2" coordorigin="4805,-2856" coordsize="11,0" path="m4805,-2856l4816,-2856e" filled="f" stroked="t" strokeweight=".536324pt" strokecolor="#0000FF">
                <v:path arrowok="t"/>
              </v:shape>
            </v:group>
            <v:group style="position:absolute;left:4800;top:-2872;width:45;height:11" coordorigin="4800,-2872" coordsize="45,11">
              <v:shape style="position:absolute;left:4800;top:-2872;width:45;height:11" coordorigin="4800,-2872" coordsize="45,11" path="m4800,-2861l4844,-2872e" filled="f" stroked="t" strokeweight=".127753pt" strokecolor="#0000FF">
                <v:path arrowok="t"/>
              </v:shape>
            </v:group>
            <v:group style="position:absolute;left:4850;top:-2867;width:12;height:2" coordorigin="4850,-2867" coordsize="12,2">
              <v:shape style="position:absolute;left:4850;top:-2867;width:12;height:2" coordorigin="4850,-2867" coordsize="12,0" path="m4850,-2867l4862,-2867e" filled="f" stroked="t" strokeweight=".536324pt" strokecolor="#0000FF">
                <v:path arrowok="t"/>
              </v:shape>
            </v:group>
            <v:group style="position:absolute;left:4844;top:-2872;width:45;height:21" coordorigin="4844,-2872" coordsize="45,21">
              <v:shape style="position:absolute;left:4844;top:-2872;width:45;height:21" coordorigin="4844,-2872" coordsize="45,21" path="m4844,-2872l4889,-2851e" filled="f" stroked="t" strokeweight=".128388pt" strokecolor="#0000FF">
                <v:path arrowok="t"/>
              </v:shape>
            </v:group>
            <v:group style="position:absolute;left:4895;top:-2845;width:11;height:2" coordorigin="4895,-2845" coordsize="11,2">
              <v:shape style="position:absolute;left:4895;top:-2845;width:11;height:2" coordorigin="4895,-2845" coordsize="11,0" path="m4895,-2845l4906,-2845e" filled="f" stroked="t" strokeweight=".536324pt" strokecolor="#0000FF">
                <v:path arrowok="t"/>
              </v:shape>
            </v:group>
            <v:group style="position:absolute;left:5102;top:-2690;width:23;height:54" coordorigin="5102,-2690" coordsize="23,54">
              <v:shape style="position:absolute;left:5102;top:-2690;width:23;height:54" coordorigin="5102,-2690" coordsize="23,54" path="m5102,-2690l5124,-2635e" filled="f" stroked="t" strokeweight=".131656pt" strokecolor="#0000FF">
                <v:path arrowok="t"/>
              </v:shape>
            </v:group>
            <v:group style="position:absolute;left:5130;top:-2630;width:11;height:2" coordorigin="5130,-2630" coordsize="11,2">
              <v:shape style="position:absolute;left:5130;top:-2630;width:11;height:2" coordorigin="5130,-2630" coordsize="11,0" path="m5130,-2630l5141,-2630e" filled="f" stroked="t" strokeweight=".536324pt" strokecolor="#0000FF">
                <v:path arrowok="t"/>
              </v:shape>
            </v:group>
            <v:group style="position:absolute;left:5091;top:-2635;width:34;height:54" coordorigin="5091,-2635" coordsize="34,54">
              <v:shape style="position:absolute;left:5091;top:-2635;width:34;height:54" coordorigin="5091,-2635" coordsize="34,54" path="m5124,-2635l5091,-2582e" filled="f" stroked="t" strokeweight=".130989pt" strokecolor="#0000FF">
                <v:path arrowok="t"/>
              </v:shape>
            </v:group>
            <v:group style="position:absolute;left:5096;top:-2571;width:11;height:2" coordorigin="5096,-2571" coordsize="11,2">
              <v:shape style="position:absolute;left:5096;top:-2571;width:11;height:2" coordorigin="5096,-2571" coordsize="11,0" path="m5096,-2571l5107,-2571e" filled="f" stroked="t" strokeweight="1.064471pt" strokecolor="#0000FF">
                <v:path arrowok="t"/>
              </v:shape>
            </v:group>
            <v:group style="position:absolute;left:5091;top:-2582;width:2;height:11" coordorigin="5091,-2582" coordsize="2,11">
              <v:shape style="position:absolute;left:5091;top:-2582;width:2;height:11" coordorigin="5091,-2582" coordsize="0,11" path="m5091,-2582l5091,-2571e" filled="f" stroked="t" strokeweight=".13239pt" strokecolor="#0000FF">
                <v:path arrowok="t"/>
              </v:shape>
            </v:group>
            <v:group style="position:absolute;left:5068;top:-2571;width:22;height:64" coordorigin="5068,-2571" coordsize="22,64">
              <v:shape style="position:absolute;left:5068;top:-2571;width:22;height:64" coordorigin="5068,-2571" coordsize="22,64" path="m5091,-2571l5068,-2507e" filled="f" stroked="t" strokeweight=".131863pt" strokecolor="#0000FF">
                <v:path arrowok="t"/>
              </v:shape>
            </v:group>
            <v:group style="position:absolute;left:5074;top:-2501;width:11;height:2" coordorigin="5074,-2501" coordsize="11,2">
              <v:shape style="position:absolute;left:5074;top:-2501;width:11;height:2" coordorigin="5074,-2501" coordsize="11,0" path="m5074,-2501l5085,-2501e" filled="f" stroked="t" strokeweight=".536324pt" strokecolor="#0000FF">
                <v:path arrowok="t"/>
              </v:shape>
            </v:group>
            <v:group style="position:absolute;left:5068;top:-2507;width:22;height:33" coordorigin="5068,-2507" coordsize="22,33">
              <v:shape style="position:absolute;left:5068;top:-2507;width:22;height:33" coordorigin="5068,-2507" coordsize="22,33" path="m5068,-2507l5091,-2474e" filled="f" stroked="t" strokeweight=".130837pt" strokecolor="#0000FF">
                <v:path arrowok="t"/>
              </v:shape>
            </v:group>
            <v:group style="position:absolute;left:5096;top:-2469;width:11;height:2" coordorigin="5096,-2469" coordsize="11,2">
              <v:shape style="position:absolute;left:5096;top:-2469;width:11;height:2" coordorigin="5096,-2469" coordsize="11,0" path="m5096,-2469l5107,-2469e" filled="f" stroked="t" strokeweight=".536324pt" strokecolor="#0000FF">
                <v:path arrowok="t"/>
              </v:shape>
            </v:group>
            <v:group style="position:absolute;left:5091;top:-2474;width:11;height:21" coordorigin="5091,-2474" coordsize="11,21">
              <v:shape style="position:absolute;left:5091;top:-2474;width:11;height:21" coordorigin="5091,-2474" coordsize="11,21" path="m5091,-2474l5102,-2453e" filled="f" stroked="t" strokeweight=".131334pt" strokecolor="#0000FF">
                <v:path arrowok="t"/>
              </v:shape>
            </v:group>
            <v:group style="position:absolute;left:5107;top:-2447;width:11;height:2" coordorigin="5107,-2447" coordsize="11,2">
              <v:shape style="position:absolute;left:5107;top:-2447;width:11;height:2" coordorigin="5107,-2447" coordsize="11,0" path="m5107,-2447l5118,-2447e" filled="f" stroked="t" strokeweight=".536324pt" strokecolor="#0000FF">
                <v:path arrowok="t"/>
              </v:shape>
            </v:group>
            <v:group style="position:absolute;left:5102;top:-2453;width:34;height:64" coordorigin="5102,-2453" coordsize="34,64">
              <v:shape style="position:absolute;left:5102;top:-2453;width:34;height:64" coordorigin="5102,-2453" coordsize="34,64" path="m5102,-2453l5136,-2388e" filled="f" stroked="t" strokeweight=".13133pt" strokecolor="#0000FF">
                <v:path arrowok="t"/>
              </v:shape>
            </v:group>
            <v:group style="position:absolute;left:5141;top:-2383;width:11;height:2" coordorigin="5141,-2383" coordsize="11,2">
              <v:shape style="position:absolute;left:5141;top:-2383;width:11;height:2" coordorigin="5141,-2383" coordsize="11,0" path="m5141,-2383l5152,-2383e" filled="f" stroked="t" strokeweight=".536324pt" strokecolor="#0000FF">
                <v:path arrowok="t"/>
              </v:shape>
            </v:group>
            <v:group style="position:absolute;left:5091;top:-2388;width:45;height:64" coordorigin="5091,-2388" coordsize="45,64">
              <v:shape style="position:absolute;left:5091;top:-2388;width:45;height:64" coordorigin="5091,-2388" coordsize="45,64" path="m5136,-2388l5091,-2324e" filled="f" stroked="t" strokeweight=".130776pt" strokecolor="#0000FF">
                <v:path arrowok="t"/>
              </v:shape>
            </v:group>
            <v:group style="position:absolute;left:5096;top:-2319;width:11;height:2" coordorigin="5096,-2319" coordsize="11,2">
              <v:shape style="position:absolute;left:5096;top:-2319;width:11;height:2" coordorigin="5096,-2319" coordsize="11,0" path="m5096,-2319l5107,-2319e" filled="f" stroked="t" strokeweight=".536324pt" strokecolor="#0000FF">
                <v:path arrowok="t"/>
              </v:shape>
            </v:group>
            <v:group style="position:absolute;left:5046;top:-2324;width:45;height:2" coordorigin="5046,-2324" coordsize="45,2">
              <v:shape style="position:absolute;left:5046;top:-2324;width:45;height:2" coordorigin="5046,-2324" coordsize="45,0" path="m5091,-2324l5046,-2324e" filled="f" stroked="t" strokeweight=".127484pt" strokecolor="#0000FF">
                <v:path arrowok="t"/>
              </v:shape>
            </v:group>
            <v:group style="position:absolute;left:5051;top:-2319;width:11;height:2" coordorigin="5051,-2319" coordsize="11,2">
              <v:shape style="position:absolute;left:5051;top:-2319;width:11;height:2" coordorigin="5051,-2319" coordsize="11,0" path="m5051,-2319l5063,-2319e" filled="f" stroked="t" strokeweight=".536324pt" strokecolor="#0000FF">
                <v:path arrowok="t"/>
              </v:shape>
            </v:group>
            <v:group style="position:absolute;left:4990;top:-2324;width:56;height:54" coordorigin="4990,-2324" coordsize="56,54">
              <v:shape style="position:absolute;left:4990;top:-2324;width:56;height:54" coordorigin="4990,-2324" coordsize="56,54" path="m5046,-2324l4990,-2270e" filled="f" stroked="t" strokeweight=".129853pt" strokecolor="#0000FF">
                <v:path arrowok="t"/>
              </v:shape>
            </v:group>
            <v:group style="position:absolute;left:4996;top:-2265;width:11;height:2" coordorigin="4996,-2265" coordsize="11,2">
              <v:shape style="position:absolute;left:4996;top:-2265;width:11;height:2" coordorigin="4996,-2265" coordsize="11,0" path="m4996,-2265l5007,-2265e" filled="f" stroked="t" strokeweight=".536324pt" strokecolor="#0000FF">
                <v:path arrowok="t"/>
              </v:shape>
            </v:group>
            <v:group style="position:absolute;left:4945;top:-2270;width:45;height:11" coordorigin="4945,-2270" coordsize="45,11">
              <v:shape style="position:absolute;left:4945;top:-2270;width:45;height:11" coordorigin="4945,-2270" coordsize="45,11" path="m4990,-2270l4945,-2259e" filled="f" stroked="t" strokeweight=".127753pt" strokecolor="#0000FF">
                <v:path arrowok="t"/>
              </v:shape>
            </v:group>
            <v:group style="position:absolute;left:4951;top:-2254;width:11;height:2" coordorigin="4951,-2254" coordsize="11,2">
              <v:shape style="position:absolute;left:4951;top:-2254;width:11;height:2" coordorigin="4951,-2254" coordsize="11,0" path="m4951,-2254l4962,-2254e" filled="f" stroked="t" strokeweight=".536324pt" strokecolor="#0000FF">
                <v:path arrowok="t"/>
              </v:shape>
            </v:group>
            <v:group style="position:absolute;left:4889;top:-2259;width:56;height:11" coordorigin="4889,-2259" coordsize="56,11">
              <v:shape style="position:absolute;left:4889;top:-2259;width:56;height:11" coordorigin="4889,-2259" coordsize="56,11" path="m4945,-2259l4889,-2248e" filled="f" stroked="t" strokeweight=".127659pt" strokecolor="#0000FF">
                <v:path arrowok="t"/>
              </v:shape>
            </v:group>
            <v:group style="position:absolute;left:4895;top:-2243;width:11;height:2" coordorigin="4895,-2243" coordsize="11,2">
              <v:shape style="position:absolute;left:4895;top:-2243;width:11;height:2" coordorigin="4895,-2243" coordsize="11,0" path="m4895,-2243l4906,-2243e" filled="f" stroked="t" strokeweight=".536324pt" strokecolor="#0000FF">
                <v:path arrowok="t"/>
              </v:shape>
            </v:group>
            <v:group style="position:absolute;left:4844;top:-2248;width:45;height:11" coordorigin="4844,-2248" coordsize="45,11">
              <v:shape style="position:absolute;left:4844;top:-2248;width:45;height:11" coordorigin="4844,-2248" coordsize="45,11" path="m4889,-2248l4844,-2238e" filled="f" stroked="t" strokeweight=".127746pt" strokecolor="#0000FF">
                <v:path arrowok="t"/>
              </v:shape>
            </v:group>
            <v:group style="position:absolute;left:4850;top:-2232;width:12;height:2" coordorigin="4850,-2232" coordsize="12,2">
              <v:shape style="position:absolute;left:4850;top:-2232;width:12;height:2" coordorigin="4850,-2232" coordsize="12,0" path="m4850,-2232l4862,-2232e" filled="f" stroked="t" strokeweight=".536324pt" strokecolor="#0000FF">
                <v:path arrowok="t"/>
              </v:shape>
            </v:group>
            <v:group style="position:absolute;left:4800;top:-2238;width:45;height:2" coordorigin="4800,-2238" coordsize="45,2">
              <v:shape style="position:absolute;left:4800;top:-2238;width:45;height:2" coordorigin="4800,-2238" coordsize="45,0" path="m4844,-2238l4800,-2238e" filled="f" stroked="t" strokeweight=".127484pt" strokecolor="#0000FF">
                <v:path arrowok="t"/>
              </v:shape>
            </v:group>
            <v:group style="position:absolute;left:4805;top:-2232;width:11;height:2" coordorigin="4805,-2232" coordsize="11,2">
              <v:shape style="position:absolute;left:4805;top:-2232;width:11;height:2" coordorigin="4805,-2232" coordsize="11,0" path="m4805,-2232l4816,-2232e" filled="f" stroked="t" strokeweight=".536324pt" strokecolor="#0000FF">
                <v:path arrowok="t"/>
              </v:shape>
            </v:group>
            <v:group style="position:absolute;left:4744;top:-2248;width:56;height:11" coordorigin="4744,-2248" coordsize="56,11">
              <v:shape style="position:absolute;left:4744;top:-2248;width:56;height:11" coordorigin="4744,-2248" coordsize="56,11" path="m4800,-2238l4744,-2248e" filled="f" stroked="t" strokeweight=".127659pt" strokecolor="#0000FF">
                <v:path arrowok="t"/>
              </v:shape>
            </v:group>
            <v:group style="position:absolute;left:4749;top:-2243;width:11;height:2" coordorigin="4749,-2243" coordsize="11,2">
              <v:shape style="position:absolute;left:4749;top:-2243;width:11;height:2" coordorigin="4749,-2243" coordsize="11,0" path="m4749,-2243l4761,-2243e" filled="f" stroked="t" strokeweight=".536324pt" strokecolor="#0000FF">
                <v:path arrowok="t"/>
              </v:shape>
            </v:group>
            <v:group style="position:absolute;left:4699;top:-2248;width:45;height:2" coordorigin="4699,-2248" coordsize="45,2">
              <v:shape style="position:absolute;left:4699;top:-2248;width:45;height:2" coordorigin="4699,-2248" coordsize="45,0" path="m4744,-2248l4699,-2248e" filled="f" stroked="t" strokeweight=".127484pt" strokecolor="#0000FF">
                <v:path arrowok="t"/>
              </v:shape>
            </v:group>
            <v:group style="position:absolute;left:4705;top:-2243;width:11;height:2" coordorigin="4705,-2243" coordsize="11,2">
              <v:shape style="position:absolute;left:4705;top:-2243;width:11;height:2" coordorigin="4705,-2243" coordsize="11,0" path="m4705,-2243l4716,-2243e" filled="f" stroked="t" strokeweight=".536324pt" strokecolor="#0000FF">
                <v:path arrowok="t"/>
              </v:shape>
            </v:group>
            <v:group style="position:absolute;left:4654;top:-2248;width:45;height:11" coordorigin="4654,-2248" coordsize="45,11">
              <v:shape style="position:absolute;left:4654;top:-2248;width:45;height:11" coordorigin="4654,-2248" coordsize="45,11" path="m4699,-2248l4654,-2238e" filled="f" stroked="t" strokeweight=".127753pt" strokecolor="#0000FF">
                <v:path arrowok="t"/>
              </v:shape>
            </v:group>
            <v:group style="position:absolute;left:4660;top:-2232;width:11;height:2" coordorigin="4660,-2232" coordsize="11,2">
              <v:shape style="position:absolute;left:4660;top:-2232;width:11;height:2" coordorigin="4660,-2232" coordsize="11,0" path="m4660,-2232l4671,-2232e" filled="f" stroked="t" strokeweight=".536324pt" strokecolor="#0000FF">
                <v:path arrowok="t"/>
              </v:shape>
            </v:group>
            <v:group style="position:absolute;left:4599;top:-2238;width:56;height:21" coordorigin="4599,-2238" coordsize="56,21">
              <v:shape style="position:absolute;left:4599;top:-2238;width:56;height:21" coordorigin="4599,-2238" coordsize="56,21" path="m4654,-2238l4599,-2216e" filled="f" stroked="t" strokeweight=".128118pt" strokecolor="#0000FF">
                <v:path arrowok="t"/>
              </v:shape>
            </v:group>
            <v:group style="position:absolute;left:4604;top:-2206;width:11;height:2" coordorigin="4604,-2206" coordsize="11,2">
              <v:shape style="position:absolute;left:4604;top:-2206;width:11;height:2" coordorigin="4604,-2206" coordsize="11,0" path="m4604,-2206l4615,-2206e" filled="f" stroked="t" strokeweight="1.073577pt" strokecolor="#0000FF">
                <v:path arrowok="t"/>
              </v:shape>
            </v:group>
            <v:group style="position:absolute;left:4599;top:-2216;width:2;height:11" coordorigin="4599,-2216" coordsize="2,11">
              <v:shape style="position:absolute;left:4599;top:-2216;width:2;height:11" coordorigin="4599,-2216" coordsize="0,11" path="m4599,-2216l4599,-2206e" filled="f" stroked="t" strokeweight=".13239pt" strokecolor="#0000FF">
                <v:path arrowok="t"/>
              </v:shape>
            </v:group>
            <v:group style="position:absolute;left:4553;top:-2206;width:45;height:32" coordorigin="4553,-2206" coordsize="45,32">
              <v:shape style="position:absolute;left:4553;top:-2206;width:45;height:32" coordorigin="4553,-2206" coordsize="45,32" path="m4599,-2206l4553,-2173e" filled="f" stroked="t" strokeweight=".129138pt" strokecolor="#0000FF">
                <v:path arrowok="t"/>
              </v:shape>
            </v:group>
            <v:group style="position:absolute;left:4559;top:-2168;width:11;height:2" coordorigin="4559,-2168" coordsize="11,2">
              <v:shape style="position:absolute;left:4559;top:-2168;width:11;height:2" coordorigin="4559,-2168" coordsize="11,0" path="m4559,-2168l4570,-2168e" filled="f" stroked="t" strokeweight=".536324pt" strokecolor="#0000FF">
                <v:path arrowok="t"/>
              </v:shape>
            </v:group>
            <v:group style="position:absolute;left:4509;top:-2184;width:45;height:11" coordorigin="4509,-2184" coordsize="45,11">
              <v:shape style="position:absolute;left:4509;top:-2184;width:45;height:11" coordorigin="4509,-2184" coordsize="45,11" path="m4553,-2173l4509,-2184e" filled="f" stroked="t" strokeweight=".127753pt" strokecolor="#0000FF">
                <v:path arrowok="t"/>
              </v:shape>
            </v:group>
            <v:group style="position:absolute;left:4514;top:-2179;width:11;height:2" coordorigin="4514,-2179" coordsize="11,2">
              <v:shape style="position:absolute;left:4514;top:-2179;width:11;height:2" coordorigin="4514,-2179" coordsize="11,0" path="m4514,-2179l4526,-2179e" filled="f" stroked="t" strokeweight=".536324pt" strokecolor="#0000FF">
                <v:path arrowok="t"/>
              </v:shape>
            </v:group>
            <v:group style="position:absolute;left:4498;top:-2206;width:11;height:21" coordorigin="4498,-2206" coordsize="11,21">
              <v:shape style="position:absolute;left:4498;top:-2206;width:11;height:21" coordorigin="4498,-2206" coordsize="11,21" path="m4509,-2184l4498,-2206e" filled="f" stroked="t" strokeweight=".131348pt" strokecolor="#0000FF">
                <v:path arrowok="t"/>
              </v:shape>
            </v:group>
            <v:group style="position:absolute;left:4503;top:-2200;width:11;height:2" coordorigin="4503,-2200" coordsize="11,2">
              <v:shape style="position:absolute;left:4503;top:-2200;width:11;height:2" coordorigin="4503,-2200" coordsize="11,0" path="m4503,-2200l4514,-2200e" filled="f" stroked="t" strokeweight=".536324pt" strokecolor="#0000FF">
                <v:path arrowok="t"/>
              </v:shape>
            </v:group>
            <v:group style="position:absolute;left:4464;top:-2270;width:33;height:64" coordorigin="4464,-2270" coordsize="33,64">
              <v:shape style="position:absolute;left:4464;top:-2270;width:33;height:64" coordorigin="4464,-2270" coordsize="33,64" path="m4498,-2206l4464,-2270e" filled="f" stroked="t" strokeweight=".131344pt" strokecolor="#0000FF">
                <v:path arrowok="t"/>
              </v:shape>
            </v:group>
            <v:group style="position:absolute;left:4458;top:-2270;width:22;height:2" coordorigin="4458,-2270" coordsize="22,2">
              <v:shape style="position:absolute;left:4458;top:-2270;width:22;height:2" coordorigin="4458,-2270" coordsize="22,0" path="m4458,-2270l4481,-2270e" filled="f" stroked="t" strokeweight="1.064471pt" strokecolor="#0000FF">
                <v:path arrowok="t"/>
              </v:shape>
            </v:group>
            <v:group style="position:absolute;left:4453;top:-2281;width:11;height:11" coordorigin="4453,-2281" coordsize="11,11">
              <v:shape style="position:absolute;left:4453;top:-2281;width:11;height:11" coordorigin="4453,-2281" coordsize="11,11" path="m4464,-2270l4453,-2281e" filled="f" stroked="t" strokeweight=".129844pt" strokecolor="#0000FF">
                <v:path arrowok="t"/>
              </v:shape>
            </v:group>
            <v:group style="position:absolute;left:4408;top:-2324;width:45;height:43" coordorigin="4408,-2324" coordsize="45,43">
              <v:shape style="position:absolute;left:4408;top:-2324;width:45;height:43" coordorigin="4408,-2324" coordsize="45,43" path="m4453,-2281l4408,-2324e" filled="f" stroked="t" strokeweight=".129855pt" strokecolor="#0000FF">
                <v:path arrowok="t"/>
              </v:shape>
            </v:group>
            <v:group style="position:absolute;left:4414;top:-2319;width:11;height:2" coordorigin="4414,-2319" coordsize="11,2">
              <v:shape style="position:absolute;left:4414;top:-2319;width:11;height:2" coordorigin="4414,-2319" coordsize="11,0" path="m4414,-2319l4425,-2319e" filled="f" stroked="t" strokeweight=".536324pt" strokecolor="#0000FF">
                <v:path arrowok="t"/>
              </v:shape>
            </v:group>
            <v:group style="position:absolute;left:4397;top:-2346;width:11;height:21" coordorigin="4397,-2346" coordsize="11,21">
              <v:shape style="position:absolute;left:4397;top:-2346;width:11;height:21" coordorigin="4397,-2346" coordsize="11,21" path="m4408,-2324l4397,-2346e" filled="f" stroked="t" strokeweight=".131348pt" strokecolor="#0000FF">
                <v:path arrowok="t"/>
              </v:shape>
            </v:group>
            <v:group style="position:absolute;left:4403;top:-2340;width:11;height:2" coordorigin="4403,-2340" coordsize="11,2">
              <v:shape style="position:absolute;left:4403;top:-2340;width:11;height:2" coordorigin="4403,-2340" coordsize="11,0" path="m4403,-2340l4414,-2340e" filled="f" stroked="t" strokeweight=".536324pt" strokecolor="#0000FF">
                <v:path arrowok="t"/>
              </v:shape>
            </v:group>
            <v:group style="position:absolute;left:4307;top:-2603;width:23;height:11" coordorigin="4307,-2603" coordsize="23,11">
              <v:shape style="position:absolute;left:4307;top:-2603;width:23;height:11" coordorigin="4307,-2603" coordsize="23,11" path="m4330,-2593l4307,-2603e" filled="f" stroked="t" strokeweight=".128370pt" strokecolor="#0000FF">
                <v:path arrowok="t"/>
              </v:shape>
            </v:group>
            <v:group style="position:absolute;left:4313;top:-2598;width:11;height:2" coordorigin="4313,-2598" coordsize="11,2">
              <v:shape style="position:absolute;left:4313;top:-2598;width:11;height:2" coordorigin="4313,-2598" coordsize="11,0" path="m4313,-2598l4324,-2598e" filled="f" stroked="t" strokeweight=".536324pt" strokecolor="#0000FF">
                <v:path arrowok="t"/>
              </v:shape>
            </v:group>
            <v:group style="position:absolute;left:4296;top:-2635;width:11;height:32" coordorigin="4296,-2635" coordsize="11,32">
              <v:shape style="position:absolute;left:4296;top:-2635;width:11;height:32" coordorigin="4296,-2635" coordsize="11,32" path="m4307,-2603l4296,-2635e" filled="f" stroked="t" strokeweight=".13186pt" strokecolor="#0000FF">
                <v:path arrowok="t"/>
              </v:shape>
            </v:group>
            <v:group style="position:absolute;left:4304;top:-2701;width:2;height:76" coordorigin="4304,-2701" coordsize="2,76">
              <v:shape style="position:absolute;left:4304;top:-2701;width:2;height:76" coordorigin="4304,-2701" coordsize="0,76" path="m4304,-2701l4304,-2625e" filled="f" stroked="t" strokeweight=".90782pt" strokecolor="#0000FF">
                <v:path arrowok="t"/>
              </v:shape>
            </v:group>
            <v:group style="position:absolute;left:4296;top:-2754;width:11;height:54" coordorigin="4296,-2754" coordsize="11,54">
              <v:shape style="position:absolute;left:4296;top:-2754;width:11;height:54" coordorigin="4296,-2754" coordsize="11,54" path="m4296,-2700l4307,-2754e" filled="f" stroked="t" strokeweight=".132188pt" strokecolor="#0000FF">
                <v:path arrowok="t"/>
              </v:shape>
            </v:group>
            <v:group style="position:absolute;left:4313;top:-2754;width:11;height:2" coordorigin="4313,-2754" coordsize="11,2">
              <v:shape style="position:absolute;left:4313;top:-2754;width:11;height:2" coordorigin="4313,-2754" coordsize="11,0" path="m4313,-2754l4324,-2754e" filled="f" stroked="t" strokeweight="1.073577pt" strokecolor="#0000FF">
                <v:path arrowok="t"/>
              </v:shape>
            </v:group>
            <v:group style="position:absolute;left:4307;top:-2765;width:2;height:11" coordorigin="4307,-2765" coordsize="2,11">
              <v:shape style="position:absolute;left:4307;top:-2765;width:2;height:11" coordorigin="4307,-2765" coordsize="0,11" path="m4307,-2754l4307,-2765e" filled="f" stroked="t" strokeweight=".13239pt" strokecolor="#0000FF">
                <v:path arrowok="t"/>
              </v:shape>
            </v:group>
            <v:group style="position:absolute;left:4408;top:-2571;width:45;height:21" coordorigin="4408,-2571" coordsize="45,21">
              <v:shape style="position:absolute;left:4408;top:-2571;width:45;height:21" coordorigin="4408,-2571" coordsize="45,21" path="m4408,-2550l4453,-2571e" filled="f" stroked="t" strokeweight=".128401pt" strokecolor="#0000FF">
                <v:path arrowok="t"/>
              </v:shape>
            </v:group>
            <v:group style="position:absolute;left:4458;top:-2566;width:22;height:2" coordorigin="4458,-2566" coordsize="22,2">
              <v:shape style="position:absolute;left:4458;top:-2566;width:22;height:2" coordorigin="4458,-2566" coordsize="22,0" path="m4458,-2566l4481,-2566e" filled="f" stroked="t" strokeweight=".536324pt" strokecolor="#0000FF">
                <v:path arrowok="t"/>
              </v:shape>
            </v:group>
            <v:group style="position:absolute;left:4453;top:-2571;width:11;height:2" coordorigin="4453,-2571" coordsize="11,2">
              <v:shape style="position:absolute;left:4453;top:-2571;width:11;height:2" coordorigin="4453,-2571" coordsize="11,0" path="m4453,-2571l4464,-2571e" filled="f" stroked="t" strokeweight=".127484pt" strokecolor="#0000FF">
                <v:path arrowok="t"/>
              </v:shape>
            </v:group>
            <v:group style="position:absolute;left:4453;top:-2614;width:11;height:43" coordorigin="4453,-2614" coordsize="11,43">
              <v:shape style="position:absolute;left:4453;top:-2614;width:11;height:43" coordorigin="4453,-2614" coordsize="11,43" path="m4464,-2571l4453,-2614e" filled="f" stroked="t" strokeweight=".132081pt" strokecolor="#0000FF">
                <v:path arrowok="t"/>
              </v:shape>
            </v:group>
            <v:group style="position:absolute;left:4461;top:-2636;width:2;height:33" coordorigin="4461,-2636" coordsize="2,33">
              <v:shape style="position:absolute;left:4461;top:-2636;width:2;height:33" coordorigin="4461,-2636" coordsize="0,33" path="m4461,-2636l4461,-2603e" filled="f" stroked="t" strokeweight=".898364pt" strokecolor="#0000FF">
                <v:path arrowok="t"/>
              </v:shape>
            </v:group>
            <v:group style="position:absolute;left:4431;top:-2700;width:22;height:65" coordorigin="4431,-2700" coordsize="22,65">
              <v:shape style="position:absolute;left:4431;top:-2700;width:22;height:65" coordorigin="4431,-2700" coordsize="22,65" path="m4453,-2635l4431,-2700e" filled="f" stroked="t" strokeweight=".131871pt" strokecolor="#0000FF">
                <v:path arrowok="t"/>
              </v:shape>
            </v:group>
            <v:group style="position:absolute;left:4436;top:-2695;width:11;height:2" coordorigin="4436,-2695" coordsize="11,2">
              <v:shape style="position:absolute;left:4436;top:-2695;width:11;height:2" coordorigin="4436,-2695" coordsize="11,0" path="m4436,-2695l4447,-2695e" filled="f" stroked="t" strokeweight=".536324pt" strokecolor="#0000FF">
                <v:path arrowok="t"/>
              </v:shape>
            </v:group>
            <v:group style="position:absolute;left:4431;top:-2733;width:22;height:32" coordorigin="4431,-2733" coordsize="22,32">
              <v:shape style="position:absolute;left:4431;top:-2733;width:22;height:32" coordorigin="4431,-2733" coordsize="22,32" path="m4431,-2700l4453,-2733e" filled="f" stroked="t" strokeweight=".130801pt" strokecolor="#0000FF">
                <v:path arrowok="t"/>
              </v:shape>
            </v:group>
            <v:group style="position:absolute;left:4458;top:-2727;width:11;height:2" coordorigin="4458,-2727" coordsize="11,2">
              <v:shape style="position:absolute;left:4458;top:-2727;width:11;height:2" coordorigin="4458,-2727" coordsize="11,0" path="m4458,-2727l4470,-2727e" filled="f" stroked="t" strokeweight=".536324pt" strokecolor="#0000FF">
                <v:path arrowok="t"/>
              </v:shape>
            </v:group>
            <v:group style="position:absolute;left:4453;top:-2754;width:45;height:21" coordorigin="4453,-2754" coordsize="45,21">
              <v:shape style="position:absolute;left:4453;top:-2754;width:45;height:21" coordorigin="4453,-2754" coordsize="45,21" path="m4453,-2733l4498,-2754e" filled="f" stroked="t" strokeweight=".128407pt" strokecolor="#0000FF">
                <v:path arrowok="t"/>
              </v:shape>
            </v:group>
            <v:group style="position:absolute;left:4503;top:-2754;width:23;height:2" coordorigin="4503,-2754" coordsize="23,2">
              <v:shape style="position:absolute;left:4503;top:-2754;width:23;height:2" coordorigin="4503,-2754" coordsize="23,0" path="m4503,-2754l4526,-2754e" filled="f" stroked="t" strokeweight="1.073577pt" strokecolor="#0000FF">
                <v:path arrowok="t"/>
              </v:shape>
            </v:group>
            <v:group style="position:absolute;left:4498;top:-2765;width:11;height:11" coordorigin="4498,-2765" coordsize="11,11">
              <v:shape style="position:absolute;left:4498;top:-2765;width:11;height:11" coordorigin="4498,-2765" coordsize="11,11" path="m4498,-2754l4509,-2765e" filled="f" stroked="t" strokeweight=".129844pt" strokecolor="#0000FF">
                <v:path arrowok="t"/>
              </v:shape>
            </v:group>
            <v:group style="position:absolute;left:4509;top:-2786;width:45;height:21" coordorigin="4509,-2786" coordsize="45,21">
              <v:shape style="position:absolute;left:4509;top:-2786;width:45;height:21" coordorigin="4509,-2786" coordsize="45,21" path="m4509,-2765l4553,-2786e" filled="f" stroked="t" strokeweight=".128394pt" strokecolor="#0000FF">
                <v:path arrowok="t"/>
              </v:shape>
            </v:group>
            <v:group style="position:absolute;left:4559;top:-2781;width:11;height:2" coordorigin="4559,-2781" coordsize="11,2">
              <v:shape style="position:absolute;left:4559;top:-2781;width:11;height:2" coordorigin="4559,-2781" coordsize="11,0" path="m4559,-2781l4570,-2781e" filled="f" stroked="t" strokeweight=".536324pt" strokecolor="#0000FF">
                <v:path arrowok="t"/>
              </v:shape>
            </v:group>
            <v:group style="position:absolute;left:4553;top:-2786;width:45;height:11" coordorigin="4553,-2786" coordsize="45,11">
              <v:shape style="position:absolute;left:4553;top:-2786;width:45;height:11" coordorigin="4553,-2786" coordsize="45,11" path="m4553,-2786l4599,-2776e" filled="f" stroked="t" strokeweight=".127738pt" strokecolor="#0000FF">
                <v:path arrowok="t"/>
              </v:shape>
            </v:group>
            <v:group style="position:absolute;left:4604;top:-2770;width:11;height:2" coordorigin="4604,-2770" coordsize="11,2">
              <v:shape style="position:absolute;left:4604;top:-2770;width:11;height:2" coordorigin="4604,-2770" coordsize="11,0" path="m4604,-2770l4615,-2770e" filled="f" stroked="t" strokeweight=".536324pt" strokecolor="#0000FF">
                <v:path arrowok="t"/>
              </v:shape>
            </v:group>
            <v:group style="position:absolute;left:4599;top:-2776;width:45;height:21" coordorigin="4599,-2776" coordsize="45,21">
              <v:shape style="position:absolute;left:4599;top:-2776;width:45;height:21" coordorigin="4599,-2776" coordsize="45,21" path="m4599,-2776l4643,-2754e" filled="f" stroked="t" strokeweight=".128407pt" strokecolor="#0000FF">
                <v:path arrowok="t"/>
              </v:shape>
            </v:group>
            <v:group style="position:absolute;left:4649;top:-2749;width:22;height:2" coordorigin="4649,-2749" coordsize="22,2">
              <v:shape style="position:absolute;left:4649;top:-2749;width:22;height:2" coordorigin="4649,-2749" coordsize="22,0" path="m4649,-2749l4671,-2749e" filled="f" stroked="t" strokeweight=".536324pt" strokecolor="#0000FF">
                <v:path arrowok="t"/>
              </v:shape>
            </v:group>
            <v:group style="position:absolute;left:4643;top:-2754;width:11;height:2" coordorigin="4643,-2754" coordsize="11,2">
              <v:shape style="position:absolute;left:4643;top:-2754;width:11;height:2" coordorigin="4643,-2754" coordsize="11,0" path="m4643,-2754l4654,-2754e" filled="f" stroked="t" strokeweight=".127484pt" strokecolor="#0000FF">
                <v:path arrowok="t"/>
              </v:shape>
            </v:group>
            <v:group style="position:absolute;left:4654;top:-2754;width:45;height:32" coordorigin="4654,-2754" coordsize="45,32">
              <v:shape style="position:absolute;left:4654;top:-2754;width:45;height:32" coordorigin="4654,-2754" coordsize="45,32" path="m4654,-2754l4699,-2722e" filled="f" stroked="t" strokeweight=".129166pt" strokecolor="#0000FF">
                <v:path arrowok="t"/>
              </v:shape>
            </v:group>
            <v:group style="position:absolute;left:4705;top:-2717;width:11;height:2" coordorigin="4705,-2717" coordsize="11,2">
              <v:shape style="position:absolute;left:4705;top:-2717;width:11;height:2" coordorigin="4705,-2717" coordsize="11,0" path="m4705,-2717l4716,-2717e" filled="f" stroked="t" strokeweight=".536324pt" strokecolor="#0000FF">
                <v:path arrowok="t"/>
              </v:shape>
            </v:group>
            <v:group style="position:absolute;left:4699;top:-2743;width:45;height:21" coordorigin="4699,-2743" coordsize="45,21">
              <v:shape style="position:absolute;left:4699;top:-2743;width:45;height:21" coordorigin="4699,-2743" coordsize="45,21" path="m4699,-2722l4744,-2743e" filled="f" stroked="t" strokeweight=".128401pt" strokecolor="#0000FF">
                <v:path arrowok="t"/>
              </v:shape>
            </v:group>
            <v:group style="position:absolute;left:4749;top:-2738;width:11;height:2" coordorigin="4749,-2738" coordsize="11,2">
              <v:shape style="position:absolute;left:4749;top:-2738;width:11;height:2" coordorigin="4749,-2738" coordsize="11,0" path="m4749,-2738l4761,-2738e" filled="f" stroked="t" strokeweight=".536324pt" strokecolor="#0000FF">
                <v:path arrowok="t"/>
              </v:shape>
            </v:group>
            <v:group style="position:absolute;left:4744;top:-2754;width:22;height:11" coordorigin="4744,-2754" coordsize="22,11">
              <v:shape style="position:absolute;left:4744;top:-2754;width:22;height:11" coordorigin="4744,-2754" coordsize="22,11" path="m4744,-2743l4766,-2754e" filled="f" stroked="t" strokeweight=".128407pt" strokecolor="#0000FF">
                <v:path arrowok="t"/>
              </v:shape>
            </v:group>
            <v:group style="position:absolute;left:4772;top:-2749;width:11;height:2" coordorigin="4772,-2749" coordsize="11,2">
              <v:shape style="position:absolute;left:4772;top:-2749;width:11;height:2" coordorigin="4772,-2749" coordsize="11,0" path="m4772,-2749l4783,-2749e" filled="f" stroked="t" strokeweight=".536324pt" strokecolor="#0000FF">
                <v:path arrowok="t"/>
              </v:shape>
            </v:group>
            <v:group style="position:absolute;left:4766;top:-2776;width:33;height:21" coordorigin="4766,-2776" coordsize="33,21">
              <v:shape style="position:absolute;left:4766;top:-2776;width:33;height:21" coordorigin="4766,-2776" coordsize="33,21" path="m4766,-2754l4800,-2776e" filled="f" stroked="t" strokeweight=".128916pt" strokecolor="#0000FF">
                <v:path arrowok="t"/>
              </v:shape>
            </v:group>
            <v:group style="position:absolute;left:4805;top:-2770;width:11;height:2" coordorigin="4805,-2770" coordsize="11,2">
              <v:shape style="position:absolute;left:4805;top:-2770;width:11;height:2" coordorigin="4805,-2770" coordsize="11,0" path="m4805,-2770l4816,-2770e" filled="f" stroked="t" strokeweight=".536324pt" strokecolor="#0000FF">
                <v:path arrowok="t"/>
              </v:shape>
            </v:group>
            <v:group style="position:absolute;left:4800;top:-2776;width:45;height:21" coordorigin="4800,-2776" coordsize="45,21">
              <v:shape style="position:absolute;left:4800;top:-2776;width:45;height:21" coordorigin="4800,-2776" coordsize="45,21" path="m4800,-2776l4844,-2754e" filled="f" stroked="t" strokeweight=".128407pt" strokecolor="#0000FF">
                <v:path arrowok="t"/>
              </v:shape>
            </v:group>
            <v:group style="position:absolute;left:4850;top:-2749;width:12;height:2" coordorigin="4850,-2749" coordsize="12,2">
              <v:shape style="position:absolute;left:4850;top:-2749;width:12;height:2" coordorigin="4850,-2749" coordsize="12,0" path="m4850,-2749l4862,-2749e" filled="f" stroked="t" strokeweight=".536324pt" strokecolor="#0000FF">
                <v:path arrowok="t"/>
              </v:shape>
            </v:group>
            <v:group style="position:absolute;left:4844;top:-2754;width:34;height:54" coordorigin="4844,-2754" coordsize="34,54">
              <v:shape style="position:absolute;left:4844;top:-2754;width:34;height:54" coordorigin="4844,-2754" coordsize="34,54" path="m4844,-2754l4878,-2700e" filled="f" stroked="t" strokeweight=".130985pt" strokecolor="#0000FF">
                <v:path arrowok="t"/>
              </v:shape>
            </v:group>
            <v:group style="position:absolute;left:4884;top:-2695;width:11;height:2" coordorigin="4884,-2695" coordsize="11,2">
              <v:shape style="position:absolute;left:4884;top:-2695;width:11;height:2" coordorigin="4884,-2695" coordsize="11,0" path="m4884,-2695l4895,-2695e" filled="f" stroked="t" strokeweight=".536324pt" strokecolor="#0000FF">
                <v:path arrowok="t"/>
              </v:shape>
            </v:group>
            <v:group style="position:absolute;left:4878;top:-2700;width:11;height:33" coordorigin="4878,-2700" coordsize="11,33">
              <v:shape style="position:absolute;left:4878;top:-2700;width:11;height:33" coordorigin="4878,-2700" coordsize="11,33" path="m4878,-2700l4889,-2668e" filled="f" stroked="t" strokeweight=".131876pt" strokecolor="#0000FF">
                <v:path arrowok="t"/>
              </v:shape>
            </v:group>
            <v:group style="position:absolute;left:4895;top:-2662;width:11;height:2" coordorigin="4895,-2662" coordsize="11,2">
              <v:shape style="position:absolute;left:4895;top:-2662;width:11;height:2" coordorigin="4895,-2662" coordsize="11,0" path="m4895,-2662l4906,-2662e" filled="f" stroked="t" strokeweight=".536324pt" strokecolor="#0000FF">
                <v:path arrowok="t"/>
              </v:shape>
            </v:group>
            <v:group style="position:absolute;left:4889;top:-2668;width:56;height:21" coordorigin="4889,-2668" coordsize="56,21">
              <v:shape style="position:absolute;left:4889;top:-2668;width:56;height:21" coordorigin="4889,-2668" coordsize="56,21" path="m4889,-2668l4945,-2646e" filled="f" stroked="t" strokeweight=".128118pt" strokecolor="#0000FF">
                <v:path arrowok="t"/>
              </v:shape>
            </v:group>
            <v:group style="position:absolute;left:4951;top:-2641;width:11;height:2" coordorigin="4951,-2641" coordsize="11,2">
              <v:shape style="position:absolute;left:4951;top:-2641;width:11;height:2" coordorigin="4951,-2641" coordsize="11,0" path="m4951,-2641l4962,-2641e" filled="f" stroked="t" strokeweight=".536324pt" strokecolor="#0000FF">
                <v:path arrowok="t"/>
              </v:shape>
            </v:group>
            <v:group style="position:absolute;left:4945;top:-2646;width:45;height:11" coordorigin="4945,-2646" coordsize="45,11">
              <v:shape style="position:absolute;left:4945;top:-2646;width:45;height:11" coordorigin="4945,-2646" coordsize="45,11" path="m4945,-2646l4990,-2635e" filled="f" stroked="t" strokeweight=".127753pt" strokecolor="#0000FF">
                <v:path arrowok="t"/>
              </v:shape>
            </v:group>
            <v:group style="position:absolute;left:4996;top:-2630;width:11;height:2" coordorigin="4996,-2630" coordsize="11,2">
              <v:shape style="position:absolute;left:4996;top:-2630;width:11;height:2" coordorigin="4996,-2630" coordsize="11,0" path="m4996,-2630l5007,-2630e" filled="f" stroked="t" strokeweight=".536324pt" strokecolor="#0000FF">
                <v:path arrowok="t"/>
              </v:shape>
            </v:group>
            <v:group style="position:absolute;left:4990;top:-2635;width:11;height:64" coordorigin="4990,-2635" coordsize="11,64">
              <v:shape style="position:absolute;left:4990;top:-2635;width:11;height:64" coordorigin="4990,-2635" coordsize="11,64" path="m4990,-2635l5001,-2571e" filled="f" stroked="t" strokeweight=".132247pt" strokecolor="#0000FF">
                <v:path arrowok="t"/>
              </v:shape>
            </v:group>
            <v:group style="position:absolute;left:5007;top:-2566;width:11;height:2" coordorigin="5007,-2566" coordsize="11,2">
              <v:shape style="position:absolute;left:5007;top:-2566;width:11;height:2" coordorigin="5007,-2566" coordsize="11,0" path="m5007,-2566l5018,-2566e" filled="f" stroked="t" strokeweight=".536324pt" strokecolor="#0000FF">
                <v:path arrowok="t"/>
              </v:shape>
            </v:group>
            <v:group style="position:absolute;left:4990;top:-2571;width:11;height:54" coordorigin="4990,-2571" coordsize="11,54">
              <v:shape style="position:absolute;left:4990;top:-2571;width:11;height:54" coordorigin="4990,-2571" coordsize="11,54" path="m5001,-2571l4990,-2518e" filled="f" stroked="t" strokeweight=".132186pt" strokecolor="#0000FF">
                <v:path arrowok="t"/>
              </v:shape>
            </v:group>
            <v:group style="position:absolute;left:4996;top:-2507;width:11;height:2" coordorigin="4996,-2507" coordsize="11,2">
              <v:shape style="position:absolute;left:4996;top:-2507;width:11;height:2" coordorigin="4996,-2507" coordsize="11,0" path="m4996,-2507l5007,-2507e" filled="f" stroked="t" strokeweight="1.073577pt" strokecolor="#0000FF">
                <v:path arrowok="t"/>
              </v:shape>
            </v:group>
            <v:group style="position:absolute;left:4990;top:-2518;width:2;height:11" coordorigin="4990,-2518" coordsize="2,11">
              <v:shape style="position:absolute;left:4990;top:-2518;width:2;height:11" coordorigin="4990,-2518" coordsize="0,11" path="m4990,-2518l4990,-2507e" filled="f" stroked="t" strokeweight=".13239pt" strokecolor="#0000FF">
                <v:path arrowok="t"/>
              </v:shape>
            </v:group>
            <v:group style="position:absolute;left:4979;top:-2507;width:11;height:54" coordorigin="4979,-2507" coordsize="11,54">
              <v:shape style="position:absolute;left:4979;top:-2507;width:11;height:54" coordorigin="4979,-2507" coordsize="11,54" path="m4990,-2507l4979,-2453e" filled="f" stroked="t" strokeweight=".13219pt" strokecolor="#0000FF">
                <v:path arrowok="t"/>
              </v:shape>
            </v:group>
            <v:group style="position:absolute;left:4984;top:-2447;width:11;height:2" coordorigin="4984,-2447" coordsize="11,2">
              <v:shape style="position:absolute;left:4984;top:-2447;width:11;height:2" coordorigin="4984,-2447" coordsize="11,0" path="m4984,-2447l4996,-2447e" filled="f" stroked="t" strokeweight=".536324pt" strokecolor="#0000FF">
                <v:path arrowok="t"/>
              </v:shape>
            </v:group>
            <v:group style="position:absolute;left:4945;top:-2453;width:33;height:64" coordorigin="4945,-2453" coordsize="33,64">
              <v:shape style="position:absolute;left:4945;top:-2453;width:33;height:64" coordorigin="4945,-2453" coordsize="33,64" path="m4979,-2453l4945,-2388e" filled="f" stroked="t" strokeweight=".131348pt" strokecolor="#0000FF">
                <v:path arrowok="t"/>
              </v:shape>
            </v:group>
            <v:group style="position:absolute;left:4951;top:-2383;width:11;height:2" coordorigin="4951,-2383" coordsize="11,2">
              <v:shape style="position:absolute;left:4951;top:-2383;width:11;height:2" coordorigin="4951,-2383" coordsize="11,0" path="m4951,-2383l4962,-2383e" filled="f" stroked="t" strokeweight=".536324pt" strokecolor="#0000FF">
                <v:path arrowok="t"/>
              </v:shape>
            </v:group>
            <v:group style="position:absolute;left:4889;top:-2388;width:56;height:32" coordorigin="4889,-2388" coordsize="56,32">
              <v:shape style="position:absolute;left:4889;top:-2388;width:56;height:32" coordorigin="4889,-2388" coordsize="56,32" path="m4945,-2388l4889,-2356e" filled="f" stroked="t" strokeweight=".128701pt" strokecolor="#0000FF">
                <v:path arrowok="t"/>
              </v:shape>
            </v:group>
            <v:group style="position:absolute;left:4895;top:-2351;width:11;height:2" coordorigin="4895,-2351" coordsize="11,2">
              <v:shape style="position:absolute;left:4895;top:-2351;width:11;height:2" coordorigin="4895,-2351" coordsize="11,0" path="m4895,-2351l4906,-2351e" filled="f" stroked="t" strokeweight=".536324pt" strokecolor="#0000FF">
                <v:path arrowok="t"/>
              </v:shape>
            </v:group>
            <v:group style="position:absolute;left:4867;top:-2356;width:22;height:11" coordorigin="4867,-2356" coordsize="22,11">
              <v:shape style="position:absolute;left:4867;top:-2356;width:22;height:11" coordorigin="4867,-2356" coordsize="22,11" path="m4889,-2356l4867,-2346e" filled="f" stroked="t" strokeweight=".128407pt" strokecolor="#0000FF">
                <v:path arrowok="t"/>
              </v:shape>
            </v:group>
            <v:group style="position:absolute;left:4873;top:-2340;width:11;height:2" coordorigin="4873,-2340" coordsize="11,2">
              <v:shape style="position:absolute;left:4873;top:-2340;width:11;height:2" coordorigin="4873,-2340" coordsize="11,0" path="m4873,-2340l4884,-2340e" filled="f" stroked="t" strokeweight=".536324pt" strokecolor="#0000FF">
                <v:path arrowok="t"/>
              </v:shape>
            </v:group>
            <v:group style="position:absolute;left:4553;top:-2324;width:22;height:11" coordorigin="4553,-2324" coordsize="22,11">
              <v:shape style="position:absolute;left:4553;top:-2324;width:22;height:11" coordorigin="4553,-2324" coordsize="22,11" path="m4576,-2313l4553,-2324e" filled="f" stroked="t" strokeweight=".128407pt" strokecolor="#0000FF">
                <v:path arrowok="t"/>
              </v:shape>
            </v:group>
            <v:group style="position:absolute;left:4559;top:-2319;width:11;height:2" coordorigin="4559,-2319" coordsize="11,2">
              <v:shape style="position:absolute;left:4559;top:-2319;width:11;height:2" coordorigin="4559,-2319" coordsize="11,0" path="m4559,-2319l4570,-2319e" filled="f" stroked="t" strokeweight=".536324pt" strokecolor="#0000FF">
                <v:path arrowok="t"/>
              </v:shape>
            </v:group>
            <v:group style="position:absolute;left:4509;top:-2346;width:45;height:21" coordorigin="4509,-2346" coordsize="45,21">
              <v:shape style="position:absolute;left:4509;top:-2346;width:45;height:21" coordorigin="4509,-2346" coordsize="45,21" path="m4553,-2324l4509,-2346e" filled="f" stroked="t" strokeweight=".128407pt" strokecolor="#0000FF">
                <v:path arrowok="t"/>
              </v:shape>
            </v:group>
            <v:group style="position:absolute;left:4514;top:-2340;width:11;height:2" coordorigin="4514,-2340" coordsize="11,2">
              <v:shape style="position:absolute;left:4514;top:-2340;width:11;height:2" coordorigin="4514,-2340" coordsize="11,0" path="m4514,-2340l4526,-2340e" filled="f" stroked="t" strokeweight=".536324pt" strokecolor="#0000FF">
                <v:path arrowok="t"/>
              </v:shape>
            </v:group>
            <v:group style="position:absolute;left:4453;top:-2388;width:56;height:43" coordorigin="4453,-2388" coordsize="56,43">
              <v:shape style="position:absolute;left:4453;top:-2388;width:56;height:43" coordorigin="4453,-2388" coordsize="56,43" path="m4509,-2346l4453,-2388e" filled="f" stroked="t" strokeweight=".129301pt" strokecolor="#0000FF">
                <v:path arrowok="t"/>
              </v:shape>
            </v:group>
            <v:group style="position:absolute;left:4458;top:-2383;width:11;height:2" coordorigin="4458,-2383" coordsize="11,2">
              <v:shape style="position:absolute;left:4458;top:-2383;width:11;height:2" coordorigin="4458,-2383" coordsize="11,0" path="m4458,-2383l4470,-2383e" filled="f" stroked="t" strokeweight=".536324pt" strokecolor="#0000FF">
                <v:path arrowok="t"/>
              </v:shape>
            </v:group>
            <v:group style="position:absolute;left:4408;top:-2453;width:45;height:64" coordorigin="4408,-2453" coordsize="45,64">
              <v:shape style="position:absolute;left:4408;top:-2453;width:45;height:64" coordorigin="4408,-2453" coordsize="45,64" path="m4453,-2388l4408,-2453e" filled="f" stroked="t" strokeweight=".130792pt" strokecolor="#0000FF">
                <v:path arrowok="t"/>
              </v:shape>
            </v:group>
            <v:group style="position:absolute;left:4414;top:-2447;width:11;height:2" coordorigin="4414,-2447" coordsize="11,2">
              <v:shape style="position:absolute;left:4414;top:-2447;width:11;height:2" coordorigin="4414,-2447" coordsize="11,0" path="m4414,-2447l4425,-2447e" filled="f" stroked="t" strokeweight=".536324pt" strokecolor="#0000FF">
                <v:path arrowok="t"/>
              </v:shape>
            </v:group>
            <v:group style="position:absolute;left:4386;top:-2507;width:22;height:54" coordorigin="4386,-2507" coordsize="22,54">
              <v:shape style="position:absolute;left:4386;top:-2507;width:22;height:54" coordorigin="4386,-2507" coordsize="22,54" path="m4408,-2453l4386,-2507e" filled="f" stroked="t" strokeweight=".131677pt" strokecolor="#0000FF">
                <v:path arrowok="t"/>
              </v:shape>
            </v:group>
            <v:group style="position:absolute;left:4392;top:-2501;width:11;height:2" coordorigin="4392,-2501" coordsize="11,2">
              <v:shape style="position:absolute;left:4392;top:-2501;width:11;height:2" coordorigin="4392,-2501" coordsize="11,0" path="m4392,-2501l4403,-2501e" filled="f" stroked="t" strokeweight=".536324pt" strokecolor="#0000FF">
                <v:path arrowok="t"/>
              </v:shape>
            </v:group>
            <v:group style="position:absolute;left:4386;top:-2550;width:22;height:43" coordorigin="4386,-2550" coordsize="22,43">
              <v:shape style="position:absolute;left:4386;top:-2550;width:22;height:43" coordorigin="4386,-2550" coordsize="22,43" path="m4386,-2507l4408,-2550e" filled="f" stroked="t" strokeweight=".131341pt" strokecolor="#0000FF">
                <v:path arrowok="t"/>
              </v:shape>
            </v:group>
            <v:group style="position:absolute;left:4414;top:-2544;width:11;height:2" coordorigin="4414,-2544" coordsize="11,2">
              <v:shape style="position:absolute;left:4414;top:-2544;width:11;height:2" coordorigin="4414,-2544" coordsize="11,0" path="m4414,-2544l4425,-2544e" filled="f" stroked="t" strokeweight=".536324pt" strokecolor="#0000FF">
                <v:path arrowok="t"/>
              </v:shape>
            </v:group>
            <v:group style="position:absolute;left:4453;top:-2550;width:56;height:43" coordorigin="4453,-2550" coordsize="56,43">
              <v:shape style="position:absolute;left:4453;top:-2550;width:56;height:43" coordorigin="4453,-2550" coordsize="56,43" path="m4453,-2507l4509,-2550e" filled="f" stroked="t" strokeweight=".129301pt" strokecolor="#0000FF">
                <v:path arrowok="t"/>
              </v:shape>
            </v:group>
            <v:group style="position:absolute;left:4514;top:-2544;width:11;height:2" coordorigin="4514,-2544" coordsize="11,2">
              <v:shape style="position:absolute;left:4514;top:-2544;width:11;height:2" coordorigin="4514,-2544" coordsize="11,0" path="m4514,-2544l4526,-2544e" filled="f" stroked="t" strokeweight=".536324pt" strokecolor="#0000FF">
                <v:path arrowok="t"/>
              </v:shape>
            </v:group>
            <v:group style="position:absolute;left:4509;top:-2560;width:45;height:11" coordorigin="4509,-2560" coordsize="45,11">
              <v:shape style="position:absolute;left:4509;top:-2560;width:45;height:11" coordorigin="4509,-2560" coordsize="45,11" path="m4509,-2550l4553,-2560e" filled="f" stroked="t" strokeweight=".127753pt" strokecolor="#0000FF">
                <v:path arrowok="t"/>
              </v:shape>
            </v:group>
            <v:group style="position:absolute;left:4559;top:-2561;width:22;height:2" coordorigin="4559,-2561" coordsize="22,2">
              <v:shape style="position:absolute;left:4559;top:-2561;width:22;height:2" coordorigin="4559,-2561" coordsize="22,0" path="m4559,-2561l4581,-2561e" filled="f" stroked="t" strokeweight="1.073577pt" strokecolor="#0000FF">
                <v:path arrowok="t"/>
              </v:shape>
            </v:group>
            <v:group style="position:absolute;left:4553;top:-2571;width:11;height:11" coordorigin="4553,-2571" coordsize="11,11">
              <v:shape style="position:absolute;left:4553;top:-2571;width:11;height:11" coordorigin="4553,-2571" coordsize="11,11" path="m4553,-2560l4565,-2571e" filled="f" stroked="t" strokeweight=".129844pt" strokecolor="#0000FF">
                <v:path arrowok="t"/>
              </v:shape>
            </v:group>
            <v:group style="position:absolute;left:4553;top:-2635;width:11;height:64" coordorigin="4553,-2635" coordsize="11,64">
              <v:shape style="position:absolute;left:4553;top:-2635;width:11;height:64" coordorigin="4553,-2635" coordsize="11,64" path="m4565,-2571l4553,-2635e" filled="f" stroked="t" strokeweight=".132247pt" strokecolor="#0000FF">
                <v:path arrowok="t"/>
              </v:shape>
            </v:group>
            <v:group style="position:absolute;left:4559;top:-2636;width:11;height:2" coordorigin="4559,-2636" coordsize="11,2">
              <v:shape style="position:absolute;left:4559;top:-2636;width:11;height:2" coordorigin="4559,-2636" coordsize="11,0" path="m4559,-2636l4570,-2636e" filled="f" stroked="t" strokeweight="1.073577pt" strokecolor="#0000FF">
                <v:path arrowok="t"/>
              </v:shape>
            </v:group>
            <v:group style="position:absolute;left:4553;top:-2646;width:2;height:11" coordorigin="4553,-2646" coordsize="2,11">
              <v:shape style="position:absolute;left:4553;top:-2646;width:2;height:11" coordorigin="4553,-2646" coordsize="0,11" path="m4553,-2635l4553,-2646e" filled="f" stroked="t" strokeweight=".13239pt" strokecolor="#0000FF">
                <v:path arrowok="t"/>
              </v:shape>
            </v:group>
            <v:group style="position:absolute;left:4520;top:-2700;width:33;height:54" coordorigin="4520,-2700" coordsize="33,54">
              <v:shape style="position:absolute;left:4520;top:-2700;width:33;height:54" coordorigin="4520,-2700" coordsize="33,54" path="m4553,-2646l4520,-2700e" filled="f" stroked="t" strokeweight=".131032pt" strokecolor="#0000FF">
                <v:path arrowok="t"/>
              </v:shape>
            </v:group>
            <v:group style="position:absolute;left:4526;top:-2695;width:11;height:2" coordorigin="4526,-2695" coordsize="11,2">
              <v:shape style="position:absolute;left:4526;top:-2695;width:11;height:2" coordorigin="4526,-2695" coordsize="11,0" path="m4526,-2695l4537,-2695e" filled="f" stroked="t" strokeweight=".536324pt" strokecolor="#0000FF">
                <v:path arrowok="t"/>
              </v:shape>
            </v:group>
            <v:group style="position:absolute;left:4520;top:-2711;width:33;height:11" coordorigin="4520,-2711" coordsize="33,11">
              <v:shape style="position:absolute;left:4520;top:-2711;width:33;height:11" coordorigin="4520,-2711" coordsize="33,11" path="m4520,-2700l4553,-2711e" filled="f" stroked="t" strokeweight=".127942pt" strokecolor="#0000FF">
                <v:path arrowok="t"/>
              </v:shape>
            </v:group>
            <v:group style="position:absolute;left:4559;top:-2706;width:11;height:2" coordorigin="4559,-2706" coordsize="11,2">
              <v:shape style="position:absolute;left:4559;top:-2706;width:11;height:2" coordorigin="4559,-2706" coordsize="11,0" path="m4559,-2706l4570,-2706e" filled="f" stroked="t" strokeweight=".536324pt" strokecolor="#0000FF">
                <v:path arrowok="t"/>
              </v:shape>
            </v:group>
            <v:group style="position:absolute;left:4553;top:-2711;width:45;height:2" coordorigin="4553,-2711" coordsize="45,2">
              <v:shape style="position:absolute;left:4553;top:-2711;width:45;height:2" coordorigin="4553,-2711" coordsize="45,0" path="m4553,-2711l4599,-2711e" filled="f" stroked="t" strokeweight=".127484pt" strokecolor="#0000FF">
                <v:path arrowok="t"/>
              </v:shape>
            </v:group>
            <v:group style="position:absolute;left:4604;top:-2706;width:11;height:2" coordorigin="4604,-2706" coordsize="11,2">
              <v:shape style="position:absolute;left:4604;top:-2706;width:11;height:2" coordorigin="4604,-2706" coordsize="11,0" path="m4604,-2706l4615,-2706e" filled="f" stroked="t" strokeweight=".536324pt" strokecolor="#0000FF">
                <v:path arrowok="t"/>
              </v:shape>
            </v:group>
            <v:group style="position:absolute;left:4599;top:-2711;width:33;height:11" coordorigin="4599,-2711" coordsize="33,11">
              <v:shape style="position:absolute;left:4599;top:-2711;width:33;height:11" coordorigin="4599,-2711" coordsize="33,11" path="m4599,-2711l4632,-2700e" filled="f" stroked="t" strokeweight=".127942pt" strokecolor="#0000FF">
                <v:path arrowok="t"/>
              </v:shape>
            </v:group>
            <v:group style="position:absolute;left:4638;top:-2695;width:11;height:2" coordorigin="4638,-2695" coordsize="11,2">
              <v:shape style="position:absolute;left:4638;top:-2695;width:11;height:2" coordorigin="4638,-2695" coordsize="11,0" path="m4638,-2695l4649,-2695e" filled="f" stroked="t" strokeweight=".536324pt" strokecolor="#0000FF">
                <v:path arrowok="t"/>
              </v:shape>
            </v:group>
            <v:group style="position:absolute;left:4632;top:-2700;width:22;height:33" coordorigin="4632,-2700" coordsize="22,33">
              <v:shape style="position:absolute;left:4632;top:-2700;width:22;height:33" coordorigin="4632,-2700" coordsize="22,33" path="m4632,-2700l4654,-2668e" filled="f" stroked="t" strokeweight=".130825pt" strokecolor="#0000FF">
                <v:path arrowok="t"/>
              </v:shape>
            </v:group>
            <v:group style="position:absolute;left:4660;top:-2662;width:11;height:2" coordorigin="4660,-2662" coordsize="11,2">
              <v:shape style="position:absolute;left:4660;top:-2662;width:11;height:2" coordorigin="4660,-2662" coordsize="11,0" path="m4660,-2662l4671,-2662e" filled="f" stroked="t" strokeweight=".536324pt" strokecolor="#0000FF">
                <v:path arrowok="t"/>
              </v:shape>
            </v:group>
            <v:group style="position:absolute;left:4654;top:-2668;width:33;height:32" coordorigin="4654,-2668" coordsize="33,32">
              <v:shape style="position:absolute;left:4654;top:-2668;width:33;height:32" coordorigin="4654,-2668" coordsize="33,32" path="m4654,-2668l4688,-2635e" filled="f" stroked="t" strokeweight=".129844pt" strokecolor="#0000FF">
                <v:path arrowok="t"/>
              </v:shape>
            </v:group>
            <v:group style="position:absolute;left:4694;top:-2625;width:22;height:2" coordorigin="4694,-2625" coordsize="22,2">
              <v:shape style="position:absolute;left:4694;top:-2625;width:22;height:2" coordorigin="4694,-2625" coordsize="22,0" path="m4694,-2625l4716,-2625e" filled="f" stroked="t" strokeweight="1.073577pt" strokecolor="#0000FF">
                <v:path arrowok="t"/>
              </v:shape>
            </v:group>
            <v:group style="position:absolute;left:4688;top:-2635;width:11;height:11" coordorigin="4688,-2635" coordsize="11,11">
              <v:shape style="position:absolute;left:4688;top:-2635;width:11;height:11" coordorigin="4688,-2635" coordsize="11,11" path="m4688,-2635l4699,-2625e" filled="f" stroked="t" strokeweight=".129803pt" strokecolor="#0000FF">
                <v:path arrowok="t"/>
              </v:shape>
            </v:group>
            <v:group style="position:absolute;left:4699;top:-2635;width:11;height:11" coordorigin="4699,-2635" coordsize="11,11">
              <v:shape style="position:absolute;left:4699;top:-2635;width:11;height:11" coordorigin="4699,-2635" coordsize="11,11" path="m4699,-2625l4710,-2635e" filled="f" stroked="t" strokeweight=".129803pt" strokecolor="#0000FF">
                <v:path arrowok="t"/>
              </v:shape>
            </v:group>
            <v:group style="position:absolute;left:4716;top:-2630;width:11;height:2" coordorigin="4716,-2630" coordsize="11,2">
              <v:shape style="position:absolute;left:4716;top:-2630;width:11;height:2" coordorigin="4716,-2630" coordsize="11,0" path="m4716,-2630l4727,-2630e" filled="f" stroked="t" strokeweight=".536324pt" strokecolor="#0000FF">
                <v:path arrowok="t"/>
              </v:shape>
            </v:group>
            <v:group style="position:absolute;left:4710;top:-2668;width:34;height:32" coordorigin="4710,-2668" coordsize="34,32">
              <v:shape style="position:absolute;left:4710;top:-2668;width:34;height:32" coordorigin="4710,-2668" coordsize="34,32" path="m4710,-2635l4744,-2668e" filled="f" stroked="t" strokeweight=".129831pt" strokecolor="#0000FF">
                <v:path arrowok="t"/>
              </v:shape>
            </v:group>
            <v:group style="position:absolute;left:4749;top:-2662;width:11;height:2" coordorigin="4749,-2662" coordsize="11,2">
              <v:shape style="position:absolute;left:4749;top:-2662;width:11;height:2" coordorigin="4749,-2662" coordsize="11,0" path="m4749,-2662l4761,-2662e" filled="f" stroked="t" strokeweight=".536324pt" strokecolor="#0000FF">
                <v:path arrowok="t"/>
              </v:shape>
            </v:group>
            <v:group style="position:absolute;left:4744;top:-2700;width:45;height:33" coordorigin="4744,-2700" coordsize="45,33">
              <v:shape style="position:absolute;left:4744;top:-2700;width:45;height:33" coordorigin="4744,-2700" coordsize="45,33" path="m4744,-2668l4788,-2700e" filled="f" stroked="t" strokeweight=".129191pt" strokecolor="#0000FF">
                <v:path arrowok="t"/>
              </v:shape>
            </v:group>
            <v:group style="position:absolute;left:4794;top:-2695;width:22;height:2" coordorigin="4794,-2695" coordsize="22,2">
              <v:shape style="position:absolute;left:4794;top:-2695;width:22;height:2" coordorigin="4794,-2695" coordsize="22,0" path="m4794,-2695l4816,-2695e" filled="f" stroked="t" strokeweight=".536324pt" strokecolor="#0000FF">
                <v:path arrowok="t"/>
              </v:shape>
            </v:group>
            <v:group style="position:absolute;left:4788;top:-2700;width:11;height:2" coordorigin="4788,-2700" coordsize="11,2">
              <v:shape style="position:absolute;left:4788;top:-2700;width:11;height:2" coordorigin="4788,-2700" coordsize="11,0" path="m4788,-2700l4800,-2700e" filled="f" stroked="t" strokeweight=".127484pt" strokecolor="#0000FF">
                <v:path arrowok="t"/>
              </v:shape>
            </v:group>
            <v:group style="position:absolute;left:4807;top:-2700;width:2;height:76" coordorigin="4807,-2700" coordsize="2,76">
              <v:shape style="position:absolute;left:4807;top:-2700;width:2;height:76" coordorigin="4807,-2700" coordsize="0,76" path="m4807,-2700l4807,-2625e" filled="f" stroked="t" strokeweight=".898364pt" strokecolor="#0000FF">
                <v:path arrowok="t"/>
              </v:shape>
            </v:group>
            <v:group style="position:absolute;left:4800;top:-2635;width:33;height:64" coordorigin="4800,-2635" coordsize="33,64">
              <v:shape style="position:absolute;left:4800;top:-2635;width:33;height:64" coordorigin="4800,-2635" coordsize="33,64" path="m4800,-2635l4833,-2571e" filled="f" stroked="t" strokeweight=".131344pt" strokecolor="#0000FF">
                <v:path arrowok="t"/>
              </v:shape>
            </v:group>
            <v:group style="position:absolute;left:4839;top:-2561;width:23;height:2" coordorigin="4839,-2561" coordsize="23,2">
              <v:shape style="position:absolute;left:4839;top:-2561;width:23;height:2" coordorigin="4839,-2561" coordsize="23,0" path="m4839,-2561l4862,-2561e" filled="f" stroked="t" strokeweight="1.073577pt" strokecolor="#0000FF">
                <v:path arrowok="t"/>
              </v:shape>
            </v:group>
            <v:group style="position:absolute;left:4833;top:-2571;width:11;height:11" coordorigin="4833,-2571" coordsize="11,11">
              <v:shape style="position:absolute;left:4833;top:-2571;width:11;height:11" coordorigin="4833,-2571" coordsize="11,11" path="m4833,-2571l4844,-2560e" filled="f" stroked="t" strokeweight=".129844pt" strokecolor="#0000FF">
                <v:path arrowok="t"/>
              </v:shape>
            </v:group>
            <v:group style="position:absolute;left:4844;top:-2571;width:23;height:11" coordorigin="4844,-2571" coordsize="23,11">
              <v:shape style="position:absolute;left:4844;top:-2571;width:23;height:11" coordorigin="4844,-2571" coordsize="23,11" path="m4844,-2560l4867,-2571e" filled="f" stroked="t" strokeweight=".128370pt" strokecolor="#0000FF">
                <v:path arrowok="t"/>
              </v:shape>
            </v:group>
            <v:group style="position:absolute;left:4873;top:-2566;width:11;height:2" coordorigin="4873,-2566" coordsize="11,2">
              <v:shape style="position:absolute;left:4873;top:-2566;width:11;height:2" coordorigin="4873,-2566" coordsize="11,0" path="m4873,-2566l4884,-2566e" filled="f" stroked="t" strokeweight=".536324pt" strokecolor="#0000FF">
                <v:path arrowok="t"/>
              </v:shape>
            </v:group>
            <v:group style="position:absolute;left:4867;top:-2582;width:22;height:11" coordorigin="4867,-2582" coordsize="22,11">
              <v:shape style="position:absolute;left:4867;top:-2582;width:22;height:11" coordorigin="4867,-2582" coordsize="22,11" path="m4867,-2571l4889,-2582e" filled="f" stroked="t" strokeweight=".128407pt" strokecolor="#0000FF">
                <v:path arrowok="t"/>
              </v:shape>
            </v:group>
            <v:group style="position:absolute;left:4895;top:-2576;width:11;height:2" coordorigin="4895,-2576" coordsize="11,2">
              <v:shape style="position:absolute;left:4895;top:-2576;width:11;height:2" coordorigin="4895,-2576" coordsize="11,0" path="m4895,-2576l4906,-2576e" filled="f" stroked="t" strokeweight=".536324pt" strokecolor="#0000FF">
                <v:path arrowok="t"/>
              </v:shape>
            </v:group>
            <v:group style="position:absolute;left:4889;top:-2582;width:56;height:11" coordorigin="4889,-2582" coordsize="56,11">
              <v:shape style="position:absolute;left:4889;top:-2582;width:56;height:11" coordorigin="4889,-2582" coordsize="56,11" path="m4889,-2582l4945,-2571e" filled="f" stroked="t" strokeweight=".127659pt" strokecolor="#0000FF">
                <v:path arrowok="t"/>
              </v:shape>
            </v:group>
            <v:group style="position:absolute;left:4951;top:-2566;width:11;height:2" coordorigin="4951,-2566" coordsize="11,2">
              <v:shape style="position:absolute;left:4951;top:-2566;width:11;height:2" coordorigin="4951,-2566" coordsize="11,0" path="m4951,-2566l4962,-2566e" filled="f" stroked="t" strokeweight=".536324pt" strokecolor="#0000FF">
                <v:path arrowok="t"/>
              </v:shape>
            </v:group>
            <v:group style="position:absolute;left:4923;top:-2571;width:22;height:54" coordorigin="4923,-2571" coordsize="22,54">
              <v:shape style="position:absolute;left:4923;top:-2571;width:22;height:54" coordorigin="4923,-2571" coordsize="22,54" path="m4945,-2571l4923,-2518e" filled="f" stroked="t" strokeweight=".131664pt" strokecolor="#0000FF">
                <v:path arrowok="t"/>
              </v:shape>
            </v:group>
            <v:group style="position:absolute;left:4928;top:-2512;width:11;height:2" coordorigin="4928,-2512" coordsize="11,2">
              <v:shape style="position:absolute;left:4928;top:-2512;width:11;height:2" coordorigin="4928,-2512" coordsize="11,0" path="m4928,-2512l4940,-2512e" filled="f" stroked="t" strokeweight=".536324pt" strokecolor="#0000FF">
                <v:path arrowok="t"/>
              </v:shape>
            </v:group>
            <v:group style="position:absolute;left:4654;top:-2378;width:22;height:2" coordorigin="4654,-2378" coordsize="22,2">
              <v:shape style="position:absolute;left:4654;top:-2378;width:22;height:2" coordorigin="4654,-2378" coordsize="22,0" path="m4677,-2378l4654,-2378e" filled="f" stroked="t" strokeweight=".127484pt" strokecolor="#0000FF">
                <v:path arrowok="t"/>
              </v:shape>
            </v:group>
            <v:group style="position:absolute;left:4649;top:-2378;width:22;height:2" coordorigin="4649,-2378" coordsize="22,2">
              <v:shape style="position:absolute;left:4649;top:-2378;width:22;height:2" coordorigin="4649,-2378" coordsize="22,0" path="m4649,-2378l4671,-2378e" filled="f" stroked="t" strokeweight="1.073577pt" strokecolor="#0000FF">
                <v:path arrowok="t"/>
              </v:shape>
            </v:group>
            <v:group style="position:absolute;left:4643;top:-2388;width:11;height:11" coordorigin="4643,-2388" coordsize="11,11">
              <v:shape style="position:absolute;left:4643;top:-2388;width:11;height:11" coordorigin="4643,-2388" coordsize="11,11" path="m4654,-2378l4643,-2388e" filled="f" stroked="t" strokeweight=".129844pt" strokecolor="#0000FF">
                <v:path arrowok="t"/>
              </v:shape>
            </v:group>
            <v:group style="position:absolute;left:4599;top:-2410;width:45;height:21" coordorigin="4599,-2410" coordsize="45,21">
              <v:shape style="position:absolute;left:4599;top:-2410;width:45;height:21" coordorigin="4599,-2410" coordsize="45,21" path="m4643,-2388l4599,-2410e" filled="f" stroked="t" strokeweight=".128407pt" strokecolor="#0000FF">
                <v:path arrowok="t"/>
              </v:shape>
            </v:group>
            <v:group style="position:absolute;left:4604;top:-2405;width:11;height:2" coordorigin="4604,-2405" coordsize="11,2">
              <v:shape style="position:absolute;left:4604;top:-2405;width:11;height:2" coordorigin="4604,-2405" coordsize="11,0" path="m4604,-2405l4615,-2405e" filled="f" stroked="t" strokeweight=".536324pt" strokecolor="#0000FF">
                <v:path arrowok="t"/>
              </v:shape>
            </v:group>
            <v:group style="position:absolute;left:4553;top:-2421;width:45;height:11" coordorigin="4553,-2421" coordsize="45,11">
              <v:shape style="position:absolute;left:4553;top:-2421;width:45;height:11" coordorigin="4553,-2421" coordsize="45,11" path="m4599,-2410l4553,-2421e" filled="f" stroked="t" strokeweight=".127746pt" strokecolor="#0000FF">
                <v:path arrowok="t"/>
              </v:shape>
            </v:group>
            <v:group style="position:absolute;left:4559;top:-2415;width:11;height:2" coordorigin="4559,-2415" coordsize="11,2">
              <v:shape style="position:absolute;left:4559;top:-2415;width:11;height:2" coordorigin="4559,-2415" coordsize="11,0" path="m4559,-2415l4570,-2415e" filled="f" stroked="t" strokeweight=".536324pt" strokecolor="#0000FF">
                <v:path arrowok="t"/>
              </v:shape>
            </v:group>
            <v:group style="position:absolute;left:4509;top:-2453;width:45;height:32" coordorigin="4509,-2453" coordsize="45,32">
              <v:shape style="position:absolute;left:4509;top:-2453;width:45;height:32" coordorigin="4509,-2453" coordsize="45,32" path="m4553,-2421l4509,-2453e" filled="f" stroked="t" strokeweight=".129166pt" strokecolor="#0000FF">
                <v:path arrowok="t"/>
              </v:shape>
            </v:group>
            <v:group style="position:absolute;left:4514;top:-2447;width:11;height:2" coordorigin="4514,-2447" coordsize="11,2">
              <v:shape style="position:absolute;left:4514;top:-2447;width:11;height:2" coordorigin="4514,-2447" coordsize="11,0" path="m4514,-2447l4526,-2447e" filled="f" stroked="t" strokeweight=".536324pt" strokecolor="#0000FF">
                <v:path arrowok="t"/>
              </v:shape>
            </v:group>
            <v:group style="position:absolute;left:4453;top:-2507;width:56;height:54" coordorigin="4453,-2507" coordsize="56,54">
              <v:shape style="position:absolute;left:4453;top:-2507;width:56;height:54" coordorigin="4453,-2507" coordsize="56,54" path="m4509,-2453l4453,-2507e" filled="f" stroked="t" strokeweight=".129861pt" strokecolor="#0000FF">
                <v:path arrowok="t"/>
              </v:shape>
            </v:group>
            <v:group style="position:absolute;left:4458;top:-2501;width:11;height:2" coordorigin="4458,-2501" coordsize="11,2">
              <v:shape style="position:absolute;left:4458;top:-2501;width:11;height:2" coordorigin="4458,-2501" coordsize="11,0" path="m4458,-2501l4470,-2501e" filled="f" stroked="t" strokeweight=".536324pt" strokecolor="#0000FF">
                <v:path arrowok="t"/>
              </v:shape>
            </v:group>
            <v:group style="position:absolute;left:2618;top:-4351;width:4872;height:2" coordorigin="2618,-4351" coordsize="4872,2">
              <v:shape style="position:absolute;left:2618;top:-4351;width:4872;height:2" coordorigin="2618,-4351" coordsize="4872,0" path="m2618,-4351l7490,-4351e" filled="f" stroked="t" strokeweight=".595982pt" strokecolor="#000000">
                <v:path arrowok="t"/>
              </v:shape>
            </v:group>
            <v:group style="position:absolute;left:2618;top:-674;width:4872;height:2" coordorigin="2618,-674" coordsize="4872,2">
              <v:shape style="position:absolute;left:2618;top:-674;width:4872;height:2" coordorigin="2618,-674" coordsize="4872,0" path="m2618,-674l7490,-674e" filled="f" stroked="t" strokeweight=".600533pt" strokecolor="#000000">
                <v:path arrowok="t"/>
              </v:shape>
            </v:group>
            <v:group style="position:absolute;left:7474;top:-4356;width:2;height:3677" coordorigin="7474,-4356" coordsize="2,3677">
              <v:shape style="position:absolute;left:7474;top:-4356;width:2;height:3677" coordorigin="7474,-4356" coordsize="0,3677" path="m7474,-4356l7474,-679e" filled="f" stroked="t" strokeweight=".132395pt" strokecolor="#000000">
                <v:path arrowok="t"/>
              </v:shape>
            </v:group>
            <v:group style="position:absolute;left:2618;top:-4356;width:2;height:3677" coordorigin="2618,-4356" coordsize="2,3677">
              <v:shape style="position:absolute;left:2618;top:-4356;width:2;height:3677" coordorigin="2618,-4356" coordsize="0,3677" path="m2618,-4356l2618,-679e" filled="f" stroked="t" strokeweight=".132398pt" strokecolor="#000000">
                <v:path arrowok="t"/>
              </v:shape>
            </v:group>
            <v:group style="position:absolute;left:2618;top:-679;width:4856;height:2" coordorigin="2618,-679" coordsize="4856,2">
              <v:shape style="position:absolute;left:2618;top:-679;width:4856;height:2" coordorigin="2618,-679" coordsize="4856,0" path="m2618,-679l7474,-679e" filled="f" stroked="t" strokeweight=".127485pt" strokecolor="#000000">
                <v:path arrowok="t"/>
              </v:shape>
            </v:group>
            <v:group style="position:absolute;left:2624;top:-716;width:11;height:2" coordorigin="2624,-716" coordsize="11,2">
              <v:shape style="position:absolute;left:2624;top:-716;width:11;height:2" coordorigin="2624,-716" coordsize="11,0" path="m2624,-716l2635,-716e" filled="f" stroked="t" strokeweight=".536324pt" strokecolor="#000000">
                <v:path arrowok="t"/>
              </v:shape>
            </v:group>
            <v:group style="position:absolute;left:2624;top:-4297;width:11;height:2" coordorigin="2624,-4297" coordsize="11,2">
              <v:shape style="position:absolute;left:2624;top:-4297;width:11;height:2" coordorigin="2624,-4297" coordsize="11,0" path="m2624,-4297l2635,-4297e" filled="f" stroked="t" strokeweight=".536324pt" strokecolor="#000000">
                <v:path arrowok="t"/>
              </v:shape>
            </v:group>
            <v:group style="position:absolute;left:3107;top:-722;width:2;height:43" coordorigin="3107,-722" coordsize="2,43">
              <v:shape style="position:absolute;left:3107;top:-722;width:2;height:43" coordorigin="3107,-722" coordsize="0,43" path="m3107,-722l3107,-679e" filled="f" stroked="t" strokeweight=".904038pt" strokecolor="#000000">
                <v:path arrowok="t"/>
              </v:shape>
            </v:group>
            <v:group style="position:absolute;left:3107;top:-4356;width:2;height:65" coordorigin="3107,-4356" coordsize="2,65">
              <v:shape style="position:absolute;left:3107;top:-4356;width:2;height:65" coordorigin="3107,-4356" coordsize="0,65" path="m3107,-4356l3107,-4291e" filled="f" stroked="t" strokeweight=".904038pt" strokecolor="#000000">
                <v:path arrowok="t"/>
              </v:shape>
            </v:group>
            <v:group style="position:absolute;left:3588;top:-722;width:2;height:43" coordorigin="3588,-722" coordsize="2,43">
              <v:shape style="position:absolute;left:3588;top:-722;width:2;height:43" coordorigin="3588,-722" coordsize="0,43" path="m3588,-722l3588,-679e" filled="f" stroked="t" strokeweight=".904038pt" strokecolor="#000000">
                <v:path arrowok="t"/>
              </v:shape>
            </v:group>
            <v:group style="position:absolute;left:3588;top:-4356;width:2;height:65" coordorigin="3588,-4356" coordsize="2,65">
              <v:shape style="position:absolute;left:3588;top:-4356;width:2;height:65" coordorigin="3588,-4356" coordsize="0,65" path="m3588,-4356l3588,-4291e" filled="f" stroked="t" strokeweight=".904038pt" strokecolor="#000000">
                <v:path arrowok="t"/>
              </v:shape>
            </v:group>
            <v:group style="position:absolute;left:4080;top:-722;width:2;height:43" coordorigin="4080,-722" coordsize="2,43">
              <v:shape style="position:absolute;left:4080;top:-722;width:2;height:43" coordorigin="4080,-722" coordsize="0,43" path="m4080,-722l4080,-679e" filled="f" stroked="t" strokeweight=".90782pt" strokecolor="#000000">
                <v:path arrowok="t"/>
              </v:shape>
            </v:group>
            <v:group style="position:absolute;left:4080;top:-4356;width:2;height:65" coordorigin="4080,-4356" coordsize="2,65">
              <v:shape style="position:absolute;left:4080;top:-4356;width:2;height:65" coordorigin="4080,-4356" coordsize="0,65" path="m4080,-4356l4080,-4291e" filled="f" stroked="t" strokeweight=".90782pt" strokecolor="#000000">
                <v:path arrowok="t"/>
              </v:shape>
            </v:group>
            <v:group style="position:absolute;left:4561;top:-722;width:2;height:43" coordorigin="4561,-722" coordsize="2,43">
              <v:shape style="position:absolute;left:4561;top:-722;width:2;height:43" coordorigin="4561,-722" coordsize="0,43" path="m4561,-722l4561,-679e" filled="f" stroked="t" strokeweight=".90782pt" strokecolor="#000000">
                <v:path arrowok="t"/>
              </v:shape>
            </v:group>
            <v:group style="position:absolute;left:4561;top:-4356;width:2;height:65" coordorigin="4561,-4356" coordsize="2,65">
              <v:shape style="position:absolute;left:4561;top:-4356;width:2;height:65" coordorigin="4561,-4356" coordsize="0,65" path="m4561,-4356l4561,-4291e" filled="f" stroked="t" strokeweight=".90782pt" strokecolor="#000000">
                <v:path arrowok="t"/>
              </v:shape>
            </v:group>
            <v:group style="position:absolute;left:5054;top:-722;width:2;height:43" coordorigin="5054,-722" coordsize="2,43">
              <v:shape style="position:absolute;left:5054;top:-722;width:2;height:43" coordorigin="5054,-722" coordsize="0,43" path="m5054,-722l5054,-679e" filled="f" stroked="t" strokeweight=".898364pt" strokecolor="#000000">
                <v:path arrowok="t"/>
              </v:shape>
            </v:group>
            <v:group style="position:absolute;left:5054;top:-4356;width:2;height:65" coordorigin="5054,-4356" coordsize="2,65">
              <v:shape style="position:absolute;left:5054;top:-4356;width:2;height:65" coordorigin="5054,-4356" coordsize="0,65" path="m5054,-4356l5054,-4291e" filled="f" stroked="t" strokeweight=".898364pt" strokecolor="#000000">
                <v:path arrowok="t"/>
              </v:shape>
            </v:group>
            <v:group style="position:absolute;left:5535;top:-722;width:2;height:43" coordorigin="5535,-722" coordsize="2,43">
              <v:shape style="position:absolute;left:5535;top:-722;width:2;height:43" coordorigin="5535,-722" coordsize="0,43" path="m5535,-722l5535,-679e" filled="f" stroked="t" strokeweight=".898364pt" strokecolor="#000000">
                <v:path arrowok="t"/>
              </v:shape>
            </v:group>
            <v:group style="position:absolute;left:5535;top:-4356;width:2;height:65" coordorigin="5535,-4356" coordsize="2,65">
              <v:shape style="position:absolute;left:5535;top:-4356;width:2;height:65" coordorigin="5535,-4356" coordsize="0,65" path="m5535,-4356l5535,-4291e" filled="f" stroked="t" strokeweight=".898364pt" strokecolor="#000000">
                <v:path arrowok="t"/>
              </v:shape>
            </v:group>
            <v:group style="position:absolute;left:6016;top:-722;width:2;height:43" coordorigin="6016,-722" coordsize="2,43">
              <v:shape style="position:absolute;left:6016;top:-722;width:2;height:43" coordorigin="6016,-722" coordsize="0,43" path="m6016,-722l6016,-679e" filled="f" stroked="t" strokeweight=".90782pt" strokecolor="#000000">
                <v:path arrowok="t"/>
              </v:shape>
            </v:group>
            <v:group style="position:absolute;left:6016;top:-4356;width:2;height:65" coordorigin="6016,-4356" coordsize="2,65">
              <v:shape style="position:absolute;left:6016;top:-4356;width:2;height:65" coordorigin="6016,-4356" coordsize="0,65" path="m6016,-4356l6016,-4291e" filled="f" stroked="t" strokeweight=".90782pt" strokecolor="#000000">
                <v:path arrowok="t"/>
              </v:shape>
            </v:group>
            <v:group style="position:absolute;left:6508;top:-722;width:2;height:43" coordorigin="6508,-722" coordsize="2,43">
              <v:shape style="position:absolute;left:6508;top:-722;width:2;height:43" coordorigin="6508,-722" coordsize="0,43" path="m6508,-722l6508,-679e" filled="f" stroked="t" strokeweight=".90782pt" strokecolor="#000000">
                <v:path arrowok="t"/>
              </v:shape>
            </v:group>
            <v:group style="position:absolute;left:6508;top:-4356;width:2;height:65" coordorigin="6508,-4356" coordsize="2,65">
              <v:shape style="position:absolute;left:6508;top:-4356;width:2;height:65" coordorigin="6508,-4356" coordsize="0,65" path="m6508,-4356l6508,-4291e" filled="f" stroked="t" strokeweight=".90782pt" strokecolor="#000000">
                <v:path arrowok="t"/>
              </v:shape>
            </v:group>
            <v:group style="position:absolute;left:6989;top:-722;width:2;height:43" coordorigin="6989,-722" coordsize="2,43">
              <v:shape style="position:absolute;left:6989;top:-722;width:2;height:43" coordorigin="6989,-722" coordsize="0,43" path="m6989,-722l6989,-679e" filled="f" stroked="t" strokeweight=".898364pt" strokecolor="#000000">
                <v:path arrowok="t"/>
              </v:shape>
            </v:group>
            <v:group style="position:absolute;left:6989;top:-4356;width:2;height:65" coordorigin="6989,-4356" coordsize="2,65">
              <v:shape style="position:absolute;left:6989;top:-4356;width:2;height:65" coordorigin="6989,-4356" coordsize="0,65" path="m6989,-4356l6989,-4291e" filled="f" stroked="t" strokeweight=".898364pt" strokecolor="#000000">
                <v:path arrowok="t"/>
              </v:shape>
            </v:group>
            <v:group style="position:absolute;left:7479;top:-716;width:11;height:2" coordorigin="7479,-716" coordsize="11,2">
              <v:shape style="position:absolute;left:7479;top:-716;width:11;height:2" coordorigin="7479,-716" coordsize="11,0" path="m7479,-716l7490,-716e" filled="f" stroked="t" strokeweight=".536324pt" strokecolor="#000000">
                <v:path arrowok="t"/>
              </v:shape>
            </v:group>
            <v:group style="position:absolute;left:7479;top:-4297;width:11;height:2" coordorigin="7479,-4297" coordsize="11,2">
              <v:shape style="position:absolute;left:7479;top:-4297;width:11;height:2" coordorigin="7479,-4297" coordsize="11,0" path="m7479,-4297l7490,-4297e" filled="f" stroked="t" strokeweight=".536324pt" strokecolor="#000000">
                <v:path arrowok="t"/>
              </v:shape>
            </v:group>
            <v:group style="position:absolute;left:2618;top:-1287;width:61;height:2" coordorigin="2618,-1287" coordsize="61,2">
              <v:shape style="position:absolute;left:2618;top:-1287;width:61;height:2" coordorigin="2618,-1287" coordsize="61,0" path="m2618,-1287l2679,-1287e" filled="f" stroked="t" strokeweight=".599620pt" strokecolor="#000000">
                <v:path arrowok="t"/>
              </v:shape>
            </v:group>
            <v:group style="position:absolute;left:7418;top:-1292;width:56;height:2" coordorigin="7418,-1292" coordsize="56,2">
              <v:shape style="position:absolute;left:7418;top:-1292;width:56;height:2" coordorigin="7418,-1292" coordsize="56,0" path="m7474,-1292l7418,-1292e" filled="f" stroked="t" strokeweight=".127484pt" strokecolor="#000000">
                <v:path arrowok="t"/>
              </v:shape>
            </v:group>
            <v:group style="position:absolute;left:7423;top:-1286;width:11;height:2" coordorigin="7423,-1286" coordsize="11,2">
              <v:shape style="position:absolute;left:7423;top:-1286;width:11;height:2" coordorigin="7423,-1286" coordsize="11,0" path="m7423,-1286l7435,-1286e" filled="f" stroked="t" strokeweight=".536324pt" strokecolor="#000000">
                <v:path arrowok="t"/>
              </v:shape>
            </v:group>
            <v:group style="position:absolute;left:2618;top:-1904;width:45;height:2" coordorigin="2618,-1904" coordsize="45,2">
              <v:shape style="position:absolute;left:2618;top:-1904;width:45;height:2" coordorigin="2618,-1904" coordsize="45,0" path="m2618,-1904l2663,-1904e" filled="f" stroked="t" strokeweight=".127484pt" strokecolor="#000000">
                <v:path arrowok="t"/>
              </v:shape>
            </v:group>
            <v:group style="position:absolute;left:2668;top:-1899;width:11;height:2" coordorigin="2668,-1899" coordsize="11,2">
              <v:shape style="position:absolute;left:2668;top:-1899;width:11;height:2" coordorigin="2668,-1899" coordsize="11,0" path="m2668,-1899l2679,-1899e" filled="f" stroked="t" strokeweight=".536324pt" strokecolor="#000000">
                <v:path arrowok="t"/>
              </v:shape>
            </v:group>
            <v:group style="position:absolute;left:7418;top:-1904;width:56;height:2" coordorigin="7418,-1904" coordsize="56,2">
              <v:shape style="position:absolute;left:7418;top:-1904;width:56;height:2" coordorigin="7418,-1904" coordsize="56,0" path="m7474,-1904l7418,-1904e" filled="f" stroked="t" strokeweight=".127484pt" strokecolor="#000000">
                <v:path arrowok="t"/>
              </v:shape>
            </v:group>
            <v:group style="position:absolute;left:7423;top:-1899;width:11;height:2" coordorigin="7423,-1899" coordsize="11,2">
              <v:shape style="position:absolute;left:7423;top:-1899;width:11;height:2" coordorigin="7423,-1899" coordsize="11,0" path="m7423,-1899l7435,-1899e" filled="f" stroked="t" strokeweight=".536324pt" strokecolor="#000000">
                <v:path arrowok="t"/>
              </v:shape>
            </v:group>
            <v:group style="position:absolute;left:2618;top:-2507;width:45;height:2" coordorigin="2618,-2507" coordsize="45,2">
              <v:shape style="position:absolute;left:2618;top:-2507;width:45;height:2" coordorigin="2618,-2507" coordsize="45,0" path="m2618,-2507l2663,-2507e" filled="f" stroked="t" strokeweight=".127484pt" strokecolor="#000000">
                <v:path arrowok="t"/>
              </v:shape>
            </v:group>
            <v:group style="position:absolute;left:2668;top:-2501;width:11;height:2" coordorigin="2668,-2501" coordsize="11,2">
              <v:shape style="position:absolute;left:2668;top:-2501;width:11;height:2" coordorigin="2668,-2501" coordsize="11,0" path="m2668,-2501l2679,-2501e" filled="f" stroked="t" strokeweight=".536324pt" strokecolor="#000000">
                <v:path arrowok="t"/>
              </v:shape>
            </v:group>
            <v:group style="position:absolute;left:7418;top:-2507;width:56;height:2" coordorigin="7418,-2507" coordsize="56,2">
              <v:shape style="position:absolute;left:7418;top:-2507;width:56;height:2" coordorigin="7418,-2507" coordsize="56,0" path="m7474,-2507l7418,-2507e" filled="f" stroked="t" strokeweight=".127484pt" strokecolor="#000000">
                <v:path arrowok="t"/>
              </v:shape>
            </v:group>
            <v:group style="position:absolute;left:7423;top:-2501;width:11;height:2" coordorigin="7423,-2501" coordsize="11,2">
              <v:shape style="position:absolute;left:7423;top:-2501;width:11;height:2" coordorigin="7423,-2501" coordsize="11,0" path="m7423,-2501l7435,-2501e" filled="f" stroked="t" strokeweight=".536324pt" strokecolor="#000000">
                <v:path arrowok="t"/>
              </v:shape>
            </v:group>
            <v:group style="position:absolute;left:2618;top:-3130;width:45;height:2" coordorigin="2618,-3130" coordsize="45,2">
              <v:shape style="position:absolute;left:2618;top:-3130;width:45;height:2" coordorigin="2618,-3130" coordsize="45,0" path="m2618,-3130l2663,-3130e" filled="f" stroked="t" strokeweight=".127484pt" strokecolor="#000000">
                <v:path arrowok="t"/>
              </v:shape>
            </v:group>
            <v:group style="position:absolute;left:2668;top:-3125;width:11;height:2" coordorigin="2668,-3125" coordsize="11,2">
              <v:shape style="position:absolute;left:2668;top:-3125;width:11;height:2" coordorigin="2668,-3125" coordsize="11,0" path="m2668,-3125l2679,-3125e" filled="f" stroked="t" strokeweight=".536324pt" strokecolor="#000000">
                <v:path arrowok="t"/>
              </v:shape>
            </v:group>
            <v:group style="position:absolute;left:7418;top:-3130;width:56;height:2" coordorigin="7418,-3130" coordsize="56,2">
              <v:shape style="position:absolute;left:7418;top:-3130;width:56;height:2" coordorigin="7418,-3130" coordsize="56,0" path="m7474,-3130l7418,-3130e" filled="f" stroked="t" strokeweight=".127484pt" strokecolor="#000000">
                <v:path arrowok="t"/>
              </v:shape>
            </v:group>
            <v:group style="position:absolute;left:7423;top:-3125;width:11;height:2" coordorigin="7423,-3125" coordsize="11,2">
              <v:shape style="position:absolute;left:7423;top:-3125;width:11;height:2" coordorigin="7423,-3125" coordsize="11,0" path="m7423,-3125l7435,-3125e" filled="f" stroked="t" strokeweight=".536324pt" strokecolor="#000000">
                <v:path arrowok="t"/>
              </v:shape>
            </v:group>
            <v:group style="position:absolute;left:2618;top:-3743;width:45;height:2" coordorigin="2618,-3743" coordsize="45,2">
              <v:shape style="position:absolute;left:2618;top:-3743;width:45;height:2" coordorigin="2618,-3743" coordsize="45,0" path="m2618,-3743l2663,-3743e" filled="f" stroked="t" strokeweight=".127484pt" strokecolor="#000000">
                <v:path arrowok="t"/>
              </v:shape>
            </v:group>
            <v:group style="position:absolute;left:2668;top:-3738;width:11;height:2" coordorigin="2668,-3738" coordsize="11,2">
              <v:shape style="position:absolute;left:2668;top:-3738;width:11;height:2" coordorigin="2668,-3738" coordsize="11,0" path="m2668,-3738l2679,-3738e" filled="f" stroked="t" strokeweight=".536324pt" strokecolor="#000000">
                <v:path arrowok="t"/>
              </v:shape>
            </v:group>
            <v:group style="position:absolute;left:7418;top:-3743;width:56;height:2" coordorigin="7418,-3743" coordsize="56,2">
              <v:shape style="position:absolute;left:7418;top:-3743;width:56;height:2" coordorigin="7418,-3743" coordsize="56,0" path="m7474,-3743l7418,-3743e" filled="f" stroked="t" strokeweight=".127484pt" strokecolor="#000000">
                <v:path arrowok="t"/>
              </v:shape>
            </v:group>
            <v:group style="position:absolute;left:7423;top:-3738;width:11;height:2" coordorigin="7423,-3738" coordsize="11,2">
              <v:shape style="position:absolute;left:7423;top:-3738;width:11;height:2" coordorigin="7423,-3738" coordsize="11,0" path="m7423,-3738l7435,-3738e" filled="f" stroked="t" strokeweight=".536324pt" strokecolor="#000000">
                <v:path arrowok="t"/>
              </v:shape>
            </v:group>
            <v:group style="position:absolute;left:2618;top:-4356;width:4856;height:2" coordorigin="2618,-4356" coordsize="4856,2">
              <v:shape style="position:absolute;left:2618;top:-4356;width:4856;height:2" coordorigin="2618,-4356" coordsize="4856,0" path="m2618,-4356l7474,-4356e" filled="f" stroked="t" strokeweight=".127484pt" strokecolor="#000000">
                <v:path arrowok="t"/>
              </v:shape>
            </v:group>
            <w10:wrap type="none"/>
          </v:group>
        </w:pict>
      </w:r>
      <w:r>
        <w:rPr>
          <w:rFonts w:ascii="宋体" w:hAnsi="宋体" w:cs="宋体" w:eastAsia="宋体"/>
          <w:spacing w:val="2"/>
          <w:w w:val="100"/>
          <w:position w:val="0"/>
          <w:sz w:val="32"/>
          <w:szCs w:val="32"/>
        </w:rPr>
        <w:t>火龙尼图形</w:t>
      </w:r>
      <w:r>
        <w:rPr>
          <w:rFonts w:ascii="宋体" w:hAnsi="宋体" w:cs="宋体" w:eastAsia="宋体"/>
          <w:spacing w:val="3"/>
          <w:w w:val="100"/>
          <w:position w:val="0"/>
          <w:sz w:val="32"/>
          <w:szCs w:val="32"/>
        </w:rPr>
        <w:t>（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32"/>
          <w:szCs w:val="32"/>
        </w:rPr>
        <w:t>Voron</w:t>
      </w:r>
      <w:r>
        <w:rPr>
          <w:rFonts w:ascii="Arial" w:hAnsi="Arial" w:cs="Arial" w:eastAsia="Arial"/>
          <w:b/>
          <w:bCs/>
          <w:spacing w:val="-1"/>
          <w:w w:val="100"/>
          <w:position w:val="0"/>
          <w:sz w:val="32"/>
          <w:szCs w:val="32"/>
        </w:rPr>
        <w:t>o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32"/>
          <w:szCs w:val="32"/>
        </w:rPr>
        <w:t>i</w:t>
      </w:r>
      <w:r>
        <w:rPr>
          <w:rFonts w:ascii="Arial" w:hAnsi="Arial" w:cs="Arial" w:eastAsia="Arial"/>
          <w:b/>
          <w:bCs/>
          <w:spacing w:val="-29"/>
          <w:w w:val="100"/>
          <w:position w:val="0"/>
          <w:sz w:val="32"/>
          <w:szCs w:val="32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32"/>
          <w:szCs w:val="32"/>
        </w:rPr>
        <w:t>Diagr</w:t>
      </w:r>
      <w:r>
        <w:rPr>
          <w:rFonts w:ascii="Arial" w:hAnsi="Arial" w:cs="Arial" w:eastAsia="Arial"/>
          <w:b/>
          <w:bCs/>
          <w:spacing w:val="2"/>
          <w:w w:val="100"/>
          <w:position w:val="0"/>
          <w:sz w:val="32"/>
          <w:szCs w:val="32"/>
        </w:rPr>
        <w:t>a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32"/>
          <w:szCs w:val="32"/>
        </w:rPr>
        <w:t>m</w:t>
      </w:r>
      <w:r>
        <w:rPr>
          <w:rFonts w:ascii="Arial" w:hAnsi="Arial" w:cs="Arial" w:eastAsia="Arial"/>
          <w:b/>
          <w:bCs/>
          <w:spacing w:val="3"/>
          <w:w w:val="100"/>
          <w:position w:val="0"/>
          <w:sz w:val="32"/>
          <w:szCs w:val="32"/>
        </w:rPr>
        <w:t>s</w:t>
      </w:r>
      <w:r>
        <w:rPr>
          <w:rFonts w:ascii="宋体" w:hAnsi="宋体" w:cs="宋体" w:eastAsia="宋体"/>
          <w:spacing w:val="0"/>
          <w:w w:val="100"/>
          <w:position w:val="0"/>
          <w:sz w:val="32"/>
          <w:szCs w:val="32"/>
        </w:rPr>
        <w:t>）</w:t>
      </w:r>
      <w:r>
        <w:rPr>
          <w:rFonts w:ascii="宋体" w:hAnsi="宋体" w:cs="宋体" w:eastAsia="宋体"/>
          <w:spacing w:val="0"/>
          <w:w w:val="100"/>
          <w:position w:val="0"/>
          <w:sz w:val="32"/>
          <w:szCs w:val="32"/>
        </w:rPr>
      </w:r>
    </w:p>
    <w:p>
      <w:pPr>
        <w:spacing w:line="402" w:lineRule="exact" w:after="0"/>
        <w:jc w:val="left"/>
        <w:rPr>
          <w:rFonts w:ascii="宋体" w:hAnsi="宋体" w:cs="宋体" w:eastAsia="宋体"/>
          <w:sz w:val="32"/>
          <w:szCs w:val="32"/>
        </w:rPr>
        <w:sectPr>
          <w:type w:val="continuous"/>
          <w:pgSz w:w="12240" w:h="15840"/>
          <w:pgMar w:top="0" w:bottom="280" w:left="1700" w:right="172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0" w:after="0" w:line="330" w:lineRule="auto"/>
        <w:ind w:left="100" w:right="710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load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seamount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voronoi(x,y)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grid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on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0" w:after="0" w:line="219" w:lineRule="exact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/>
        <w:pict>
          <v:group style="position:absolute;margin-left:89.562607pt;margin-top:34.232006pt;width:313.193624pt;height:255.794595pt;mso-position-horizontal-relative:page;mso-position-vertical-relative:paragraph;z-index:-5405" coordorigin="1791,685" coordsize="6264,5116">
            <v:group style="position:absolute;left:1801;top:695;width:6244;height:5096" coordorigin="1801,695" coordsize="6244,5096">
              <v:shape style="position:absolute;left:1801;top:695;width:6244;height:5096" coordorigin="1801,695" coordsize="6244,5096" path="m1801,5791l8045,5791,8045,695,1801,695,1801,5791xe" filled="t" fillcolor="#DADADA" stroked="f">
                <v:path arrowok="t"/>
                <v:fill/>
              </v:shape>
            </v:group>
            <v:group style="position:absolute;left:2614;top:1082;width:4830;height:4140" coordorigin="2614,1082" coordsize="4830,4140">
              <v:shape style="position:absolute;left:2614;top:1082;width:4830;height:4140" coordorigin="2614,1082" coordsize="4830,4140" path="m2614,5222l7444,5222,7444,1082,2614,1082,2614,5222xe" filled="t" fillcolor="#FFFFFF" stroked="f">
                <v:path arrowok="t"/>
                <v:fill/>
              </v:shape>
            </v:group>
            <v:group style="position:absolute;left:2614;top:1082;width:2;height:4139" coordorigin="2614,1082" coordsize="2,4139">
              <v:shape style="position:absolute;left:2614;top:1082;width:2;height:4139" coordorigin="2614,1082" coordsize="0,4139" path="m2614,1082l2614,5222e" filled="f" stroked="t" strokeweight=".131704pt" strokecolor="#000000">
                <v:path arrowok="t"/>
                <v:stroke dashstyle="dash"/>
              </v:shape>
            </v:group>
            <v:group style="position:absolute;left:2619;top:1088;width:11;height:2" coordorigin="2619,1088" coordsize="11,2">
              <v:shape style="position:absolute;left:2619;top:1088;width:11;height:2" coordorigin="2619,1088" coordsize="11,0" path="m2619,1088l2630,1088e" filled="f" stroked="t" strokeweight=".603790pt" strokecolor="#000000">
                <v:path arrowok="t"/>
              </v:shape>
            </v:group>
            <v:group style="position:absolute;left:2619;top:1088;width:11;height:2" coordorigin="2619,1088" coordsize="11,2">
              <v:shape style="position:absolute;left:2619;top:1088;width:11;height:2" coordorigin="2619,1088" coordsize="11,0" path="m2619,1088l2630,1088e" filled="f" stroked="t" strokeweight=".603790pt" strokecolor="#000000">
                <v:path arrowok="t"/>
              </v:shape>
            </v:group>
            <v:group style="position:absolute;left:3092;top:1082;width:2;height:4139" coordorigin="3092,1082" coordsize="2,4139">
              <v:shape style="position:absolute;left:3092;top:1082;width:2;height:4139" coordorigin="3092,1082" coordsize="0,4139" path="m3092,1082l3092,5222e" filled="f" stroked="t" strokeweight=".131696pt" strokecolor="#000000">
                <v:path arrowok="t"/>
                <v:stroke dashstyle="dash"/>
              </v:shape>
            </v:group>
            <v:group style="position:absolute;left:3098;top:1088;width:11;height:2" coordorigin="3098,1088" coordsize="11,2">
              <v:shape style="position:absolute;left:3098;top:1088;width:11;height:2" coordorigin="3098,1088" coordsize="11,0" path="m3098,1088l3109,1088e" filled="f" stroked="t" strokeweight=".603790pt" strokecolor="#000000">
                <v:path arrowok="t"/>
              </v:shape>
            </v:group>
            <v:group style="position:absolute;left:3098;top:1088;width:11;height:2" coordorigin="3098,1088" coordsize="11,2">
              <v:shape style="position:absolute;left:3098;top:1088;width:11;height:2" coordorigin="3098,1088" coordsize="11,0" path="m3098,1088l3109,1088e" filled="f" stroked="t" strokeweight=".603790pt" strokecolor="#000000">
                <v:path arrowok="t"/>
              </v:shape>
            </v:group>
            <v:group style="position:absolute;left:3571;top:1082;width:2;height:4139" coordorigin="3571,1082" coordsize="2,4139">
              <v:shape style="position:absolute;left:3571;top:1082;width:2;height:4139" coordorigin="3571,1082" coordsize="0,4139" path="m3571,1082l3571,5222e" filled="f" stroked="t" strokeweight=".131696pt" strokecolor="#000000">
                <v:path arrowok="t"/>
                <v:stroke dashstyle="dash"/>
              </v:shape>
            </v:group>
            <v:group style="position:absolute;left:3577;top:1088;width:11;height:2" coordorigin="3577,1088" coordsize="11,2">
              <v:shape style="position:absolute;left:3577;top:1088;width:11;height:2" coordorigin="3577,1088" coordsize="11,0" path="m3577,1088l3588,1088e" filled="f" stroked="t" strokeweight=".603790pt" strokecolor="#000000">
                <v:path arrowok="t"/>
              </v:shape>
            </v:group>
            <v:group style="position:absolute;left:3577;top:1088;width:11;height:2" coordorigin="3577,1088" coordsize="11,2">
              <v:shape style="position:absolute;left:3577;top:1088;width:11;height:2" coordorigin="3577,1088" coordsize="11,0" path="m3577,1088l3588,1088e" filled="f" stroked="t" strokeweight=".603790pt" strokecolor="#000000">
                <v:path arrowok="t"/>
              </v:shape>
            </v:group>
            <v:group style="position:absolute;left:4061;top:1082;width:2;height:4139" coordorigin="4061,1082" coordsize="2,4139">
              <v:shape style="position:absolute;left:4061;top:1082;width:2;height:4139" coordorigin="4061,1082" coordsize="0,4139" path="m4061,1082l4061,5222e" filled="f" stroked="t" strokeweight=".131696pt" strokecolor="#000000">
                <v:path arrowok="t"/>
                <v:stroke dashstyle="dash"/>
              </v:shape>
            </v:group>
            <v:group style="position:absolute;left:4066;top:1088;width:11;height:2" coordorigin="4066,1088" coordsize="11,2">
              <v:shape style="position:absolute;left:4066;top:1088;width:11;height:2" coordorigin="4066,1088" coordsize="11,0" path="m4066,1088l4077,1088e" filled="f" stroked="t" strokeweight=".603790pt" strokecolor="#000000">
                <v:path arrowok="t"/>
              </v:shape>
            </v:group>
            <v:group style="position:absolute;left:4066;top:1088;width:11;height:2" coordorigin="4066,1088" coordsize="11,2">
              <v:shape style="position:absolute;left:4066;top:1088;width:11;height:2" coordorigin="4066,1088" coordsize="11,0" path="m4066,1088l4077,1088e" filled="f" stroked="t" strokeweight=".603790pt" strokecolor="#000000">
                <v:path arrowok="t"/>
              </v:shape>
            </v:group>
            <v:group style="position:absolute;left:4539;top:1082;width:2;height:4139" coordorigin="4539,1082" coordsize="2,4139">
              <v:shape style="position:absolute;left:4539;top:1082;width:2;height:4139" coordorigin="4539,1082" coordsize="0,4139" path="m4539,1082l4539,5222e" filled="f" stroked="t" strokeweight=".131696pt" strokecolor="#000000">
                <v:path arrowok="t"/>
                <v:stroke dashstyle="dash"/>
              </v:shape>
            </v:group>
            <v:group style="position:absolute;left:4545;top:1088;width:11;height:2" coordorigin="4545,1088" coordsize="11,2">
              <v:shape style="position:absolute;left:4545;top:1088;width:11;height:2" coordorigin="4545,1088" coordsize="11,0" path="m4545,1088l4556,1088e" filled="f" stroked="t" strokeweight=".603790pt" strokecolor="#000000">
                <v:path arrowok="t"/>
              </v:shape>
            </v:group>
            <v:group style="position:absolute;left:4545;top:1088;width:11;height:2" coordorigin="4545,1088" coordsize="11,2">
              <v:shape style="position:absolute;left:4545;top:1088;width:11;height:2" coordorigin="4545,1088" coordsize="11,0" path="m4545,1088l4556,1088e" filled="f" stroked="t" strokeweight=".603790pt" strokecolor="#000000">
                <v:path arrowok="t"/>
              </v:shape>
            </v:group>
            <v:group style="position:absolute;left:5029;top:1082;width:2;height:4139" coordorigin="5029,1082" coordsize="2,4139">
              <v:shape style="position:absolute;left:5029;top:1082;width:2;height:4139" coordorigin="5029,1082" coordsize="0,4139" path="m5029,1082l5029,5222e" filled="f" stroked="t" strokeweight=".131696pt" strokecolor="#000000">
                <v:path arrowok="t"/>
                <v:stroke dashstyle="dash"/>
              </v:shape>
            </v:group>
            <v:group style="position:absolute;left:5034;top:1088;width:11;height:2" coordorigin="5034,1088" coordsize="11,2">
              <v:shape style="position:absolute;left:5034;top:1088;width:11;height:2" coordorigin="5034,1088" coordsize="11,0" path="m5034,1088l5045,1088e" filled="f" stroked="t" strokeweight=".603790pt" strokecolor="#000000">
                <v:path arrowok="t"/>
              </v:shape>
            </v:group>
            <v:group style="position:absolute;left:5034;top:1088;width:11;height:2" coordorigin="5034,1088" coordsize="11,2">
              <v:shape style="position:absolute;left:5034;top:1088;width:11;height:2" coordorigin="5034,1088" coordsize="11,0" path="m5034,1088l5045,1088e" filled="f" stroked="t" strokeweight=".603790pt" strokecolor="#000000">
                <v:path arrowok="t"/>
              </v:shape>
            </v:group>
            <v:group style="position:absolute;left:5507;top:1082;width:2;height:4139" coordorigin="5507,1082" coordsize="2,4139">
              <v:shape style="position:absolute;left:5507;top:1082;width:2;height:4139" coordorigin="5507,1082" coordsize="0,4139" path="m5507,1082l5507,5222e" filled="f" stroked="t" strokeweight=".131696pt" strokecolor="#000000">
                <v:path arrowok="t"/>
                <v:stroke dashstyle="dash"/>
              </v:shape>
            </v:group>
            <v:group style="position:absolute;left:5513;top:1088;width:11;height:2" coordorigin="5513,1088" coordsize="11,2">
              <v:shape style="position:absolute;left:5513;top:1088;width:11;height:2" coordorigin="5513,1088" coordsize="11,0" path="m5513,1088l5524,1088e" filled="f" stroked="t" strokeweight=".603790pt" strokecolor="#000000">
                <v:path arrowok="t"/>
              </v:shape>
            </v:group>
            <v:group style="position:absolute;left:5513;top:1088;width:11;height:2" coordorigin="5513,1088" coordsize="11,2">
              <v:shape style="position:absolute;left:5513;top:1088;width:11;height:2" coordorigin="5513,1088" coordsize="11,0" path="m5513,1088l5524,1088e" filled="f" stroked="t" strokeweight=".603790pt" strokecolor="#000000">
                <v:path arrowok="t"/>
              </v:shape>
            </v:group>
            <v:group style="position:absolute;left:5986;top:1082;width:2;height:4139" coordorigin="5986,1082" coordsize="2,4139">
              <v:shape style="position:absolute;left:5986;top:1082;width:2;height:4139" coordorigin="5986,1082" coordsize="0,4139" path="m5986,1082l5986,5222e" filled="f" stroked="t" strokeweight=".131696pt" strokecolor="#000000">
                <v:path arrowok="t"/>
                <v:stroke dashstyle="dash"/>
              </v:shape>
            </v:group>
            <v:group style="position:absolute;left:5992;top:1088;width:11;height:2" coordorigin="5992,1088" coordsize="11,2">
              <v:shape style="position:absolute;left:5992;top:1088;width:11;height:2" coordorigin="5992,1088" coordsize="11,0" path="m5992,1088l6003,1088e" filled="f" stroked="t" strokeweight=".603790pt" strokecolor="#000000">
                <v:path arrowok="t"/>
              </v:shape>
            </v:group>
            <v:group style="position:absolute;left:5992;top:1088;width:11;height:2" coordorigin="5992,1088" coordsize="11,2">
              <v:shape style="position:absolute;left:5992;top:1088;width:11;height:2" coordorigin="5992,1088" coordsize="11,0" path="m5992,1088l6003,1088e" filled="f" stroked="t" strokeweight=".603790pt" strokecolor="#000000">
                <v:path arrowok="t"/>
              </v:shape>
            </v:group>
            <v:group style="position:absolute;left:6476;top:1082;width:2;height:4139" coordorigin="6476,1082" coordsize="2,4139">
              <v:shape style="position:absolute;left:6476;top:1082;width:2;height:4139" coordorigin="6476,1082" coordsize="0,4139" path="m6476,1082l6476,5222e" filled="f" stroked="t" strokeweight=".131696pt" strokecolor="#000000">
                <v:path arrowok="t"/>
                <v:stroke dashstyle="dash"/>
              </v:shape>
            </v:group>
            <v:group style="position:absolute;left:6481;top:1088;width:11;height:2" coordorigin="6481,1088" coordsize="11,2">
              <v:shape style="position:absolute;left:6481;top:1088;width:11;height:2" coordorigin="6481,1088" coordsize="11,0" path="m6481,1088l6493,1088e" filled="f" stroked="t" strokeweight=".603790pt" strokecolor="#000000">
                <v:path arrowok="t"/>
              </v:shape>
            </v:group>
            <v:group style="position:absolute;left:6481;top:1088;width:11;height:2" coordorigin="6481,1088" coordsize="11,2">
              <v:shape style="position:absolute;left:6481;top:1088;width:11;height:2" coordorigin="6481,1088" coordsize="11,0" path="m6481,1088l6493,1088e" filled="f" stroked="t" strokeweight=".603790pt" strokecolor="#000000">
                <v:path arrowok="t"/>
              </v:shape>
            </v:group>
            <v:group style="position:absolute;left:6955;top:1082;width:2;height:4139" coordorigin="6955,1082" coordsize="2,4139">
              <v:shape style="position:absolute;left:6955;top:1082;width:2;height:4139" coordorigin="6955,1082" coordsize="0,4139" path="m6955,1082l6955,5222e" filled="f" stroked="t" strokeweight=".131696pt" strokecolor="#000000">
                <v:path arrowok="t"/>
                <v:stroke dashstyle="dash"/>
              </v:shape>
            </v:group>
            <v:group style="position:absolute;left:6960;top:1088;width:11;height:2" coordorigin="6960,1088" coordsize="11,2">
              <v:shape style="position:absolute;left:6960;top:1088;width:11;height:2" coordorigin="6960,1088" coordsize="11,0" path="m6960,1088l6971,1088e" filled="f" stroked="t" strokeweight=".603790pt" strokecolor="#000000">
                <v:path arrowok="t"/>
              </v:shape>
            </v:group>
            <v:group style="position:absolute;left:6960;top:1088;width:11;height:2" coordorigin="6960,1088" coordsize="11,2">
              <v:shape style="position:absolute;left:6960;top:1088;width:11;height:2" coordorigin="6960,1088" coordsize="11,0" path="m6960,1088l6971,1088e" filled="f" stroked="t" strokeweight=".603790pt" strokecolor="#000000">
                <v:path arrowok="t"/>
              </v:shape>
            </v:group>
            <v:group style="position:absolute;left:7444;top:1082;width:2;height:4139" coordorigin="7444,1082" coordsize="2,4139">
              <v:shape style="position:absolute;left:7444;top:1082;width:2;height:4139" coordorigin="7444,1082" coordsize="0,4139" path="m7444,1082l7444,5222e" filled="f" stroked="t" strokeweight=".131701pt" strokecolor="#000000">
                <v:path arrowok="t"/>
                <v:stroke dashstyle="dash"/>
              </v:shape>
            </v:group>
            <v:group style="position:absolute;left:7449;top:1088;width:11;height:2" coordorigin="7449,1088" coordsize="11,2">
              <v:shape style="position:absolute;left:7449;top:1088;width:11;height:2" coordorigin="7449,1088" coordsize="11,0" path="m7449,1088l7460,1088e" filled="f" stroked="t" strokeweight=".603790pt" strokecolor="#000000">
                <v:path arrowok="t"/>
              </v:shape>
            </v:group>
            <v:group style="position:absolute;left:7449;top:1088;width:11;height:2" coordorigin="7449,1088" coordsize="11,2">
              <v:shape style="position:absolute;left:7449;top:1088;width:11;height:2" coordorigin="7449,1088" coordsize="11,0" path="m7449,1088l7460,1088e" filled="f" stroked="t" strokeweight=".603790pt" strokecolor="#000000">
                <v:path arrowok="t"/>
              </v:shape>
            </v:group>
            <v:group style="position:absolute;left:2614;top:5222;width:4830;height:2" coordorigin="2614,5222" coordsize="4830,2">
              <v:shape style="position:absolute;left:2614;top:5222;width:4830;height:2" coordorigin="2614,5222" coordsize="4830,0" path="m2614,5222l7444,5222e" filled="f" stroked="t" strokeweight=".143559pt" strokecolor="#000000">
                <v:path arrowok="t"/>
                <v:stroke dashstyle="dash"/>
              </v:shape>
            </v:group>
            <v:group style="position:absolute;left:7449;top:5228;width:11;height:2" coordorigin="7449,5228" coordsize="11,2">
              <v:shape style="position:absolute;left:7449;top:5228;width:11;height:2" coordorigin="7449,5228" coordsize="11,0" path="m7449,5228l7460,5228e" filled="f" stroked="t" strokeweight=".603790pt" strokecolor="#000000">
                <v:path arrowok="t"/>
              </v:shape>
            </v:group>
            <v:group style="position:absolute;left:7449;top:5228;width:11;height:2" coordorigin="7449,5228" coordsize="11,2">
              <v:shape style="position:absolute;left:7449;top:5228;width:11;height:2" coordorigin="7449,5228" coordsize="11,0" path="m7449,5228l7460,5228e" filled="f" stroked="t" strokeweight=".603790pt" strokecolor="#000000">
                <v:path arrowok="t"/>
              </v:shape>
            </v:group>
            <v:group style="position:absolute;left:2614;top:4798;width:4830;height:2" coordorigin="2614,4798" coordsize="4830,2">
              <v:shape style="position:absolute;left:2614;top:4798;width:4830;height:2" coordorigin="2614,4798" coordsize="4830,0" path="m2614,4798l7444,4798e" filled="f" stroked="t" strokeweight=".14353pt" strokecolor="#000000">
                <v:path arrowok="t"/>
                <v:stroke dashstyle="dash"/>
              </v:shape>
            </v:group>
            <v:group style="position:absolute;left:7449;top:4804;width:11;height:2" coordorigin="7449,4804" coordsize="11,2">
              <v:shape style="position:absolute;left:7449;top:4804;width:11;height:2" coordorigin="7449,4804" coordsize="11,0" path="m7449,4804l7460,4804e" filled="f" stroked="t" strokeweight=".603790pt" strokecolor="#000000">
                <v:path arrowok="t"/>
              </v:shape>
            </v:group>
            <v:group style="position:absolute;left:7449;top:4804;width:11;height:2" coordorigin="7449,4804" coordsize="11,2">
              <v:shape style="position:absolute;left:7449;top:4804;width:11;height:2" coordorigin="7449,4804" coordsize="11,0" path="m7449,4804l7460,4804e" filled="f" stroked="t" strokeweight=".603790pt" strokecolor="#000000">
                <v:path arrowok="t"/>
              </v:shape>
            </v:group>
            <v:group style="position:absolute;left:2614;top:4386;width:4830;height:2" coordorigin="2614,4386" coordsize="4830,2">
              <v:shape style="position:absolute;left:2614;top:4386;width:4830;height:2" coordorigin="2614,4386" coordsize="4830,0" path="m2614,4386l7444,4386e" filled="f" stroked="t" strokeweight=".14353pt" strokecolor="#000000">
                <v:path arrowok="t"/>
                <v:stroke dashstyle="dash"/>
              </v:shape>
            </v:group>
            <v:group style="position:absolute;left:7449;top:4392;width:11;height:2" coordorigin="7449,4392" coordsize="11,2">
              <v:shape style="position:absolute;left:7449;top:4392;width:11;height:2" coordorigin="7449,4392" coordsize="11,0" path="m7449,4392l7460,4392e" filled="f" stroked="t" strokeweight=".603790pt" strokecolor="#000000">
                <v:path arrowok="t"/>
              </v:shape>
            </v:group>
            <v:group style="position:absolute;left:7449;top:4392;width:11;height:2" coordorigin="7449,4392" coordsize="11,2">
              <v:shape style="position:absolute;left:7449;top:4392;width:11;height:2" coordorigin="7449,4392" coordsize="11,0" path="m7449,4392l7460,4392e" filled="f" stroked="t" strokeweight=".603790pt" strokecolor="#000000">
                <v:path arrowok="t"/>
              </v:shape>
            </v:group>
            <v:group style="position:absolute;left:2614;top:3975;width:4830;height:2" coordorigin="2614,3975" coordsize="4830,2">
              <v:shape style="position:absolute;left:2614;top:3975;width:4830;height:2" coordorigin="2614,3975" coordsize="4830,0" path="m2614,3975l7444,3975e" filled="f" stroked="t" strokeweight=".14353pt" strokecolor="#000000">
                <v:path arrowok="t"/>
                <v:stroke dashstyle="dash"/>
              </v:shape>
            </v:group>
            <v:group style="position:absolute;left:7449;top:3981;width:11;height:2" coordorigin="7449,3981" coordsize="11,2">
              <v:shape style="position:absolute;left:7449;top:3981;width:11;height:2" coordorigin="7449,3981" coordsize="11,0" path="m7449,3981l7460,3981e" filled="f" stroked="t" strokeweight=".603790pt" strokecolor="#000000">
                <v:path arrowok="t"/>
              </v:shape>
            </v:group>
            <v:group style="position:absolute;left:7449;top:3981;width:11;height:2" coordorigin="7449,3981" coordsize="11,2">
              <v:shape style="position:absolute;left:7449;top:3981;width:11;height:2" coordorigin="7449,3981" coordsize="11,0" path="m7449,3981l7460,3981e" filled="f" stroked="t" strokeweight=".603790pt" strokecolor="#000000">
                <v:path arrowok="t"/>
              </v:shape>
            </v:group>
            <v:group style="position:absolute;left:2614;top:3563;width:4830;height:2" coordorigin="2614,3563" coordsize="4830,2">
              <v:shape style="position:absolute;left:2614;top:3563;width:4830;height:2" coordorigin="2614,3563" coordsize="4830,0" path="m2614,3563l7444,3563e" filled="f" stroked="t" strokeweight=".14353pt" strokecolor="#000000">
                <v:path arrowok="t"/>
                <v:stroke dashstyle="dash"/>
              </v:shape>
            </v:group>
            <v:group style="position:absolute;left:7449;top:3569;width:11;height:2" coordorigin="7449,3569" coordsize="11,2">
              <v:shape style="position:absolute;left:7449;top:3569;width:11;height:2" coordorigin="7449,3569" coordsize="11,0" path="m7449,3569l7460,3569e" filled="f" stroked="t" strokeweight=".603790pt" strokecolor="#000000">
                <v:path arrowok="t"/>
              </v:shape>
            </v:group>
            <v:group style="position:absolute;left:7449;top:3569;width:11;height:2" coordorigin="7449,3569" coordsize="11,2">
              <v:shape style="position:absolute;left:7449;top:3569;width:11;height:2" coordorigin="7449,3569" coordsize="11,0" path="m7449,3569l7460,3569e" filled="f" stroked="t" strokeweight=".603790pt" strokecolor="#000000">
                <v:path arrowok="t"/>
              </v:shape>
            </v:group>
            <v:group style="position:absolute;left:2614;top:3151;width:4830;height:2" coordorigin="2614,3151" coordsize="4830,2">
              <v:shape style="position:absolute;left:2614;top:3151;width:4830;height:2" coordorigin="2614,3151" coordsize="4830,0" path="m2614,3151l7444,3151e" filled="f" stroked="t" strokeweight=".14353pt" strokecolor="#000000">
                <v:path arrowok="t"/>
                <v:stroke dashstyle="dash"/>
              </v:shape>
            </v:group>
            <v:group style="position:absolute;left:7449;top:3158;width:11;height:2" coordorigin="7449,3158" coordsize="11,2">
              <v:shape style="position:absolute;left:7449;top:3158;width:11;height:2" coordorigin="7449,3158" coordsize="11,0" path="m7449,3158l7460,3158e" filled="f" stroked="t" strokeweight=".603790pt" strokecolor="#000000">
                <v:path arrowok="t"/>
              </v:shape>
            </v:group>
            <v:group style="position:absolute;left:7449;top:3158;width:11;height:2" coordorigin="7449,3158" coordsize="11,2">
              <v:shape style="position:absolute;left:7449;top:3158;width:11;height:2" coordorigin="7449,3158" coordsize="11,0" path="m7449,3158l7460,3158e" filled="f" stroked="t" strokeweight=".603790pt" strokecolor="#000000">
                <v:path arrowok="t"/>
              </v:shape>
            </v:group>
            <v:group style="position:absolute;left:2614;top:2728;width:4830;height:2" coordorigin="2614,2728" coordsize="4830,2">
              <v:shape style="position:absolute;left:2614;top:2728;width:4830;height:2" coordorigin="2614,2728" coordsize="4830,0" path="m2614,2728l7444,2728e" filled="f" stroked="t" strokeweight=".14353pt" strokecolor="#000000">
                <v:path arrowok="t"/>
                <v:stroke dashstyle="dash"/>
              </v:shape>
            </v:group>
            <v:group style="position:absolute;left:7449;top:2734;width:11;height:2" coordorigin="7449,2734" coordsize="11,2">
              <v:shape style="position:absolute;left:7449;top:2734;width:11;height:2" coordorigin="7449,2734" coordsize="11,0" path="m7449,2734l7460,2734e" filled="f" stroked="t" strokeweight=".603790pt" strokecolor="#000000">
                <v:path arrowok="t"/>
              </v:shape>
            </v:group>
            <v:group style="position:absolute;left:7449;top:2734;width:11;height:2" coordorigin="7449,2734" coordsize="11,2">
              <v:shape style="position:absolute;left:7449;top:2734;width:11;height:2" coordorigin="7449,2734" coordsize="11,0" path="m7449,2734l7460,2734e" filled="f" stroked="t" strokeweight=".603790pt" strokecolor="#000000">
                <v:path arrowok="t"/>
              </v:shape>
            </v:group>
            <v:group style="position:absolute;left:2614;top:2317;width:4830;height:2" coordorigin="2614,2317" coordsize="4830,2">
              <v:shape style="position:absolute;left:2614;top:2317;width:4830;height:2" coordorigin="2614,2317" coordsize="4830,0" path="m2614,2317l7444,2317e" filled="f" stroked="t" strokeweight=".14353pt" strokecolor="#000000">
                <v:path arrowok="t"/>
                <v:stroke dashstyle="dash"/>
              </v:shape>
            </v:group>
            <v:group style="position:absolute;left:7449;top:2323;width:11;height:2" coordorigin="7449,2323" coordsize="11,2">
              <v:shape style="position:absolute;left:7449;top:2323;width:11;height:2" coordorigin="7449,2323" coordsize="11,0" path="m7449,2323l7460,2323e" filled="f" stroked="t" strokeweight=".603790pt" strokecolor="#000000">
                <v:path arrowok="t"/>
              </v:shape>
            </v:group>
            <v:group style="position:absolute;left:7449;top:2323;width:11;height:2" coordorigin="7449,2323" coordsize="11,2">
              <v:shape style="position:absolute;left:7449;top:2323;width:11;height:2" coordorigin="7449,2323" coordsize="11,0" path="m7449,2323l7460,2323e" filled="f" stroked="t" strokeweight=".603790pt" strokecolor="#000000">
                <v:path arrowok="t"/>
              </v:shape>
            </v:group>
            <v:group style="position:absolute;left:2614;top:1905;width:4830;height:2" coordorigin="2614,1905" coordsize="4830,2">
              <v:shape style="position:absolute;left:2614;top:1905;width:4830;height:2" coordorigin="2614,1905" coordsize="4830,0" path="m2614,1905l7444,1905e" filled="f" stroked="t" strokeweight=".14353pt" strokecolor="#000000">
                <v:path arrowok="t"/>
                <v:stroke dashstyle="dash"/>
              </v:shape>
            </v:group>
            <v:group style="position:absolute;left:7449;top:1911;width:11;height:2" coordorigin="7449,1911" coordsize="11,2">
              <v:shape style="position:absolute;left:7449;top:1911;width:11;height:2" coordorigin="7449,1911" coordsize="11,0" path="m7449,1911l7460,1911e" filled="f" stroked="t" strokeweight=".603790pt" strokecolor="#000000">
                <v:path arrowok="t"/>
              </v:shape>
            </v:group>
            <v:group style="position:absolute;left:7449;top:1911;width:11;height:2" coordorigin="7449,1911" coordsize="11,2">
              <v:shape style="position:absolute;left:7449;top:1911;width:11;height:2" coordorigin="7449,1911" coordsize="11,0" path="m7449,1911l7460,1911e" filled="f" stroked="t" strokeweight=".603790pt" strokecolor="#000000">
                <v:path arrowok="t"/>
              </v:shape>
            </v:group>
            <v:group style="position:absolute;left:2614;top:1494;width:4830;height:2" coordorigin="2614,1494" coordsize="4830,2">
              <v:shape style="position:absolute;left:2614;top:1494;width:4830;height:2" coordorigin="2614,1494" coordsize="4830,0" path="m2614,1494l7444,1494e" filled="f" stroked="t" strokeweight=".14353pt" strokecolor="#000000">
                <v:path arrowok="t"/>
                <v:stroke dashstyle="dash"/>
              </v:shape>
            </v:group>
            <v:group style="position:absolute;left:7449;top:1500;width:11;height:2" coordorigin="7449,1500" coordsize="11,2">
              <v:shape style="position:absolute;left:7449;top:1500;width:11;height:2" coordorigin="7449,1500" coordsize="11,0" path="m7449,1500l7460,1500e" filled="f" stroked="t" strokeweight=".603790pt" strokecolor="#000000">
                <v:path arrowok="t"/>
              </v:shape>
            </v:group>
            <v:group style="position:absolute;left:7449;top:1500;width:11;height:2" coordorigin="7449,1500" coordsize="11,2">
              <v:shape style="position:absolute;left:7449;top:1500;width:11;height:2" coordorigin="7449,1500" coordsize="11,0" path="m7449,1500l7460,1500e" filled="f" stroked="t" strokeweight=".603790pt" strokecolor="#000000">
                <v:path arrowok="t"/>
              </v:shape>
            </v:group>
            <v:group style="position:absolute;left:2614;top:1082;width:2;height:2" coordorigin="2614,1082" coordsize="2,2">
              <v:shape style="position:absolute;left:2614;top:1082;width:2;height:2" coordorigin="2614,1082" coordsize="0,0" path="m2614,1082l2614,1082e" filled="f" stroked="t" strokeweight=".14352pt" strokecolor="#000000">
                <v:path arrowok="t"/>
                <v:stroke dashstyle="dash"/>
              </v:shape>
            </v:group>
            <v:group style="position:absolute;left:3092;top:1082;width:2;height:2" coordorigin="3092,1082" coordsize="2,2">
              <v:shape style="position:absolute;left:3092;top:1082;width:2;height:2" coordorigin="3092,1082" coordsize="0,0" path="m3092,1082l3092,1082e" filled="f" stroked="t" strokeweight=".14352pt" strokecolor="#000000">
                <v:path arrowok="t"/>
                <v:stroke dashstyle="dash"/>
              </v:shape>
            </v:group>
            <v:group style="position:absolute;left:3571;top:1082;width:2;height:2" coordorigin="3571,1082" coordsize="2,2">
              <v:shape style="position:absolute;left:3571;top:1082;width:2;height:2" coordorigin="3571,1082" coordsize="0,0" path="m3571,1082l3571,1082e" filled="f" stroked="t" strokeweight=".14352pt" strokecolor="#000000">
                <v:path arrowok="t"/>
                <v:stroke dashstyle="dash"/>
              </v:shape>
            </v:group>
            <v:group style="position:absolute;left:4061;top:1082;width:2;height:2" coordorigin="4061,1082" coordsize="2,2">
              <v:shape style="position:absolute;left:4061;top:1082;width:2;height:2" coordorigin="4061,1082" coordsize="0,0" path="m4061,1082l4061,1082e" filled="f" stroked="t" strokeweight=".14352pt" strokecolor="#000000">
                <v:path arrowok="t"/>
                <v:stroke dashstyle="dash"/>
              </v:shape>
            </v:group>
            <v:group style="position:absolute;left:4539;top:1082;width:2;height:2" coordorigin="4539,1082" coordsize="2,2">
              <v:shape style="position:absolute;left:4539;top:1082;width:2;height:2" coordorigin="4539,1082" coordsize="0,0" path="m4539,1082l4539,1082e" filled="f" stroked="t" strokeweight=".14352pt" strokecolor="#000000">
                <v:path arrowok="t"/>
                <v:stroke dashstyle="dash"/>
              </v:shape>
            </v:group>
            <v:group style="position:absolute;left:5029;top:1082;width:2;height:2" coordorigin="5029,1082" coordsize="2,2">
              <v:shape style="position:absolute;left:5029;top:1082;width:2;height:2" coordorigin="5029,1082" coordsize="0,0" path="m5029,1082l5029,1082e" filled="f" stroked="t" strokeweight=".14352pt" strokecolor="#000000">
                <v:path arrowok="t"/>
                <v:stroke dashstyle="dash"/>
              </v:shape>
            </v:group>
            <v:group style="position:absolute;left:5507;top:1082;width:2;height:2" coordorigin="5507,1082" coordsize="2,2">
              <v:shape style="position:absolute;left:5507;top:1082;width:2;height:2" coordorigin="5507,1082" coordsize="0,0" path="m5507,1082l5507,1082e" filled="f" stroked="t" strokeweight=".14352pt" strokecolor="#000000">
                <v:path arrowok="t"/>
                <v:stroke dashstyle="dash"/>
              </v:shape>
            </v:group>
            <v:group style="position:absolute;left:5986;top:1082;width:2;height:2" coordorigin="5986,1082" coordsize="2,2">
              <v:shape style="position:absolute;left:5986;top:1082;width:2;height:2" coordorigin="5986,1082" coordsize="0,0" path="m5986,1082l5986,1082e" filled="f" stroked="t" strokeweight=".14352pt" strokecolor="#000000">
                <v:path arrowok="t"/>
                <v:stroke dashstyle="dash"/>
              </v:shape>
            </v:group>
            <v:group style="position:absolute;left:6476;top:1082;width:2;height:2" coordorigin="6476,1082" coordsize="2,2">
              <v:shape style="position:absolute;left:6476;top:1082;width:2;height:2" coordorigin="6476,1082" coordsize="0,0" path="m6476,1082l6476,1082e" filled="f" stroked="t" strokeweight=".14352pt" strokecolor="#000000">
                <v:path arrowok="t"/>
                <v:stroke dashstyle="dash"/>
              </v:shape>
            </v:group>
            <v:group style="position:absolute;left:6955;top:1082;width:2;height:2" coordorigin="6955,1082" coordsize="2,2">
              <v:shape style="position:absolute;left:6955;top:1082;width:2;height:2" coordorigin="6955,1082" coordsize="0,0" path="m6955,1082l6955,1082e" filled="f" stroked="t" strokeweight=".14352pt" strokecolor="#000000">
                <v:path arrowok="t"/>
                <v:stroke dashstyle="dash"/>
              </v:shape>
            </v:group>
            <v:group style="position:absolute;left:7444;top:1082;width:2;height:2" coordorigin="7444,1082" coordsize="2,2">
              <v:shape style="position:absolute;left:7444;top:1082;width:2;height:2" coordorigin="7444,1082" coordsize="0,0" path="m7444,1082l7444,1082e" filled="f" stroked="t" strokeweight=".14352pt" strokecolor="#000000">
                <v:path arrowok="t"/>
                <v:stroke dashstyle="dash"/>
              </v:shape>
            </v:group>
            <v:group style="position:absolute;left:2614;top:1082;width:4830;height:2" coordorigin="2614,1082" coordsize="4830,2">
              <v:shape style="position:absolute;left:2614;top:1082;width:4830;height:2" coordorigin="2614,1082" coordsize="4830,0" path="m2614,1082l7444,1082e" filled="f" stroked="t" strokeweight=".143550pt" strokecolor="#000000">
                <v:path arrowok="t"/>
                <v:stroke dashstyle="dash"/>
              </v:shape>
            </v:group>
            <v:group style="position:absolute;left:7449;top:1088;width:11;height:2" coordorigin="7449,1088" coordsize="11,2">
              <v:shape style="position:absolute;left:7449;top:1088;width:11;height:2" coordorigin="7449,1088" coordsize="11,0" path="m7449,1088l7460,1088e" filled="f" stroked="t" strokeweight=".603790pt" strokecolor="#000000">
                <v:path arrowok="t"/>
              </v:shape>
            </v:group>
            <v:group style="position:absolute;left:7449;top:1088;width:11;height:2" coordorigin="7449,1088" coordsize="11,2">
              <v:shape style="position:absolute;left:7449;top:1088;width:11;height:2" coordorigin="7449,1088" coordsize="11,0" path="m7449,1088l7460,1088e" filled="f" stroked="t" strokeweight=".603790pt" strokecolor="#000000">
                <v:path arrowok="t"/>
              </v:shape>
            </v:group>
            <v:group style="position:absolute;left:7449;top:1088;width:11;height:2" coordorigin="7449,1088" coordsize="11,2">
              <v:shape style="position:absolute;left:7449;top:1088;width:11;height:2" coordorigin="7449,1088" coordsize="11,0" path="m7449,1088l7460,1088e" filled="f" stroked="t" strokeweight=".603790pt" strokecolor="#000000">
                <v:path arrowok="t"/>
              </v:shape>
            </v:group>
            <v:group style="position:absolute;left:7449;top:5228;width:11;height:2" coordorigin="7449,5228" coordsize="11,2">
              <v:shape style="position:absolute;left:7449;top:5228;width:11;height:2" coordorigin="7449,5228" coordsize="11,0" path="m7449,5228l7460,5228e" filled="f" stroked="t" strokeweight=".603790pt" strokecolor="#000000">
                <v:path arrowok="t"/>
              </v:shape>
            </v:group>
            <v:group style="position:absolute;left:7449;top:1088;width:11;height:2" coordorigin="7449,1088" coordsize="11,2">
              <v:shape style="position:absolute;left:7449;top:1088;width:11;height:2" coordorigin="7449,1088" coordsize="11,0" path="m7449,1088l7460,1088e" filled="f" stroked="t" strokeweight=".603790pt" strokecolor="#000000">
                <v:path arrowok="t"/>
              </v:shape>
            </v:group>
            <v:group style="position:absolute;left:2619;top:1088;width:11;height:2" coordorigin="2619,1088" coordsize="11,2">
              <v:shape style="position:absolute;left:2619;top:1088;width:11;height:2" coordorigin="2619,1088" coordsize="11,0" path="m2619,1088l2630,1088e" filled="f" stroked="t" strokeweight=".603790pt" strokecolor="#000000">
                <v:path arrowok="t"/>
              </v:shape>
            </v:group>
            <v:group style="position:absolute;left:7449;top:5228;width:11;height:2" coordorigin="7449,5228" coordsize="11,2">
              <v:shape style="position:absolute;left:7449;top:5228;width:11;height:2" coordorigin="7449,5228" coordsize="11,0" path="m7449,5228l7460,5228e" filled="f" stroked="t" strokeweight=".603790pt" strokecolor="#000000">
                <v:path arrowok="t"/>
              </v:shape>
            </v:group>
            <v:group style="position:absolute;left:2619;top:1088;width:11;height:2" coordorigin="2619,1088" coordsize="11,2">
              <v:shape style="position:absolute;left:2619;top:1088;width:11;height:2" coordorigin="2619,1088" coordsize="11,0" path="m2619,1088l2630,1088e" filled="f" stroked="t" strokeweight=".603790pt" strokecolor="#000000">
                <v:path arrowok="t"/>
              </v:shape>
            </v:group>
            <v:group style="position:absolute;left:7444;top:5222;width:2;height:2" coordorigin="7444,5222" coordsize="2,2">
              <v:shape style="position:absolute;left:7444;top:5222;width:2;height:2" coordorigin="7444,5222" coordsize="0,0" path="m7444,5222l7444,5222e" filled="f" stroked="t" strokeweight=".14352pt" strokecolor="#000000">
                <v:path arrowok="t"/>
                <v:stroke dashstyle="dash"/>
              </v:shape>
            </v:group>
            <v:group style="position:absolute;left:7444;top:4798;width:2;height:2" coordorigin="7444,4798" coordsize="2,2">
              <v:shape style="position:absolute;left:7444;top:4798;width:2;height:2" coordorigin="7444,4798" coordsize="0,0" path="m7444,4798l7444,4798e" filled="f" stroked="t" strokeweight=".14352pt" strokecolor="#000000">
                <v:path arrowok="t"/>
                <v:stroke dashstyle="dash"/>
              </v:shape>
            </v:group>
            <v:group style="position:absolute;left:7444;top:4386;width:2;height:2" coordorigin="7444,4386" coordsize="2,2">
              <v:shape style="position:absolute;left:7444;top:4386;width:2;height:2" coordorigin="7444,4386" coordsize="0,0" path="m7444,4386l7444,4386e" filled="f" stroked="t" strokeweight=".14352pt" strokecolor="#000000">
                <v:path arrowok="t"/>
                <v:stroke dashstyle="dash"/>
              </v:shape>
            </v:group>
            <v:group style="position:absolute;left:7444;top:3975;width:2;height:2" coordorigin="7444,3975" coordsize="2,2">
              <v:shape style="position:absolute;left:7444;top:3975;width:2;height:2" coordorigin="7444,3975" coordsize="0,0" path="m7444,3975l7444,3975e" filled="f" stroked="t" strokeweight=".14352pt" strokecolor="#000000">
                <v:path arrowok="t"/>
                <v:stroke dashstyle="dash"/>
              </v:shape>
            </v:group>
            <v:group style="position:absolute;left:7444;top:3563;width:2;height:2" coordorigin="7444,3563" coordsize="2,2">
              <v:shape style="position:absolute;left:7444;top:3563;width:2;height:2" coordorigin="7444,3563" coordsize="0,0" path="m7444,3563l7444,3563e" filled="f" stroked="t" strokeweight=".14352pt" strokecolor="#000000">
                <v:path arrowok="t"/>
                <v:stroke dashstyle="dash"/>
              </v:shape>
            </v:group>
            <v:group style="position:absolute;left:7444;top:3151;width:2;height:2" coordorigin="7444,3151" coordsize="2,2">
              <v:shape style="position:absolute;left:7444;top:3151;width:2;height:2" coordorigin="7444,3151" coordsize="0,0" path="m7444,3151l7444,3151e" filled="f" stroked="t" strokeweight=".14352pt" strokecolor="#000000">
                <v:path arrowok="t"/>
                <v:stroke dashstyle="dash"/>
              </v:shape>
            </v:group>
            <v:group style="position:absolute;left:7444;top:2728;width:2;height:2" coordorigin="7444,2728" coordsize="2,2">
              <v:shape style="position:absolute;left:7444;top:2728;width:2;height:2" coordorigin="7444,2728" coordsize="0,0" path="m7444,2728l7444,2728e" filled="f" stroked="t" strokeweight=".14352pt" strokecolor="#000000">
                <v:path arrowok="t"/>
                <v:stroke dashstyle="dash"/>
              </v:shape>
            </v:group>
            <v:group style="position:absolute;left:7444;top:2317;width:2;height:2" coordorigin="7444,2317" coordsize="2,2">
              <v:shape style="position:absolute;left:7444;top:2317;width:2;height:2" coordorigin="7444,2317" coordsize="0,0" path="m7444,2317l7444,2317e" filled="f" stroked="t" strokeweight=".14352pt" strokecolor="#000000">
                <v:path arrowok="t"/>
                <v:stroke dashstyle="dash"/>
              </v:shape>
            </v:group>
            <v:group style="position:absolute;left:7444;top:1905;width:2;height:2" coordorigin="7444,1905" coordsize="2,2">
              <v:shape style="position:absolute;left:7444;top:1905;width:2;height:2" coordorigin="7444,1905" coordsize="0,0" path="m7444,1905l7444,1905e" filled="f" stroked="t" strokeweight=".14352pt" strokecolor="#000000">
                <v:path arrowok="t"/>
                <v:stroke dashstyle="dash"/>
              </v:shape>
            </v:group>
            <v:group style="position:absolute;left:7444;top:1494;width:2;height:2" coordorigin="7444,1494" coordsize="2,2">
              <v:shape style="position:absolute;left:7444;top:1494;width:2;height:2" coordorigin="7444,1494" coordsize="0,0" path="m7444,1494l7444,1494e" filled="f" stroked="t" strokeweight=".14352pt" strokecolor="#000000">
                <v:path arrowok="t"/>
                <v:stroke dashstyle="dash"/>
              </v:shape>
            </v:group>
            <v:group style="position:absolute;left:7444;top:1082;width:2;height:2" coordorigin="7444,1082" coordsize="2,2">
              <v:shape style="position:absolute;left:7444;top:1082;width:2;height:2" coordorigin="7444,1082" coordsize="0,0" path="m7444,1082l7444,1082e" filled="f" stroked="t" strokeweight=".14352pt" strokecolor="#000000">
                <v:path arrowok="t"/>
                <v:stroke dashstyle="dash"/>
              </v:shape>
              <v:shape style="position:absolute;left:2612;top:1080;width:4834;height:4154" type="#_x0000_t75">
                <v:imagedata r:id="rId38" o:title=""/>
              </v:shape>
            </v:group>
            <v:group style="position:absolute;left:2619;top:1136;width:11;height:2" coordorigin="2619,1136" coordsize="11,2">
              <v:shape style="position:absolute;left:2619;top:1136;width:11;height:2" coordorigin="2619,1136" coordsize="11,0" path="m2619,1136l2630,1136e" filled="f" stroked="t" strokeweight=".603790pt" strokecolor="#000000">
                <v:path arrowok="t"/>
              </v:shape>
            </v:group>
            <v:group style="position:absolute;left:4066;top:5167;width:11;height:2" coordorigin="4066,5167" coordsize="11,2">
              <v:shape style="position:absolute;left:4066;top:5167;width:11;height:2" coordorigin="4066,5167" coordsize="11,0" path="m4066,5167l4077,5167e" filled="f" stroked="t" strokeweight=".603790pt" strokecolor="#000000">
                <v:path arrowok="t"/>
              </v:shape>
            </v:group>
            <v:group style="position:absolute;left:4066;top:1136;width:11;height:2" coordorigin="4066,1136" coordsize="11,2">
              <v:shape style="position:absolute;left:4066;top:1136;width:11;height:2" coordorigin="4066,1136" coordsize="11,0" path="m4066,1136l4077,1136e" filled="f" stroked="t" strokeweight=".603790pt" strokecolor="#000000">
                <v:path arrowok="t"/>
              </v:shape>
            </v:group>
            <v:group style="position:absolute;left:4545;top:5167;width:11;height:2" coordorigin="4545,5167" coordsize="11,2">
              <v:shape style="position:absolute;left:4545;top:5167;width:11;height:2" coordorigin="4545,5167" coordsize="11,0" path="m4545,5167l4556,5167e" filled="f" stroked="t" strokeweight=".603790pt" strokecolor="#000000">
                <v:path arrowok="t"/>
              </v:shape>
            </v:group>
            <v:group style="position:absolute;left:5034;top:5167;width:11;height:2" coordorigin="5034,5167" coordsize="11,2">
              <v:shape style="position:absolute;left:5034;top:5167;width:11;height:2" coordorigin="5034,5167" coordsize="11,0" path="m5034,5167l5045,5167e" filled="f" stroked="t" strokeweight=".603790pt" strokecolor="#000000">
                <v:path arrowok="t"/>
              </v:shape>
            </v:group>
            <v:group style="position:absolute;left:6960;top:1136;width:11;height:2" coordorigin="6960,1136" coordsize="11,2">
              <v:shape style="position:absolute;left:6960;top:1136;width:11;height:2" coordorigin="6960,1136" coordsize="11,0" path="m6960,1136l6971,1136e" filled="f" stroked="t" strokeweight=".603790pt" strokecolor="#000000">
                <v:path arrowok="t"/>
              </v:shape>
            </v:group>
            <v:group style="position:absolute;left:7449;top:5167;width:11;height:2" coordorigin="7449,5167" coordsize="11,2">
              <v:shape style="position:absolute;left:7449;top:5167;width:11;height:2" coordorigin="7449,5167" coordsize="11,0" path="m7449,5167l7460,5167e" filled="f" stroked="t" strokeweight=".603790pt" strokecolor="#000000">
                <v:path arrowok="t"/>
              </v:shape>
            </v:group>
            <v:group style="position:absolute;left:7449;top:1136;width:11;height:2" coordorigin="7449,1136" coordsize="11,2">
              <v:shape style="position:absolute;left:7449;top:1136;width:11;height:2" coordorigin="7449,1136" coordsize="11,0" path="m7449,1136l7460,1136e" filled="f" stroked="t" strokeweight=".603790pt" strokecolor="#000000">
                <v:path arrowok="t"/>
              </v:shape>
            </v:group>
            <v:group style="position:absolute;left:7394;top:5228;width:11;height:2" coordorigin="7394,5228" coordsize="11,2">
              <v:shape style="position:absolute;left:7394;top:5228;width:11;height:2" coordorigin="7394,5228" coordsize="11,0" path="m7394,5228l7405,5228e" filled="f" stroked="t" strokeweight=".603790pt" strokecolor="#000000">
                <v:path arrowok="t"/>
              </v:shape>
            </v:group>
            <v:group style="position:absolute;left:7394;top:4804;width:11;height:2" coordorigin="7394,4804" coordsize="11,2">
              <v:shape style="position:absolute;left:7394;top:4804;width:11;height:2" coordorigin="7394,4804" coordsize="11,0" path="m7394,4804l7405,4804e" filled="f" stroked="t" strokeweight=".603790pt" strokecolor="#000000">
                <v:path arrowok="t"/>
              </v:shape>
            </v:group>
            <v:group style="position:absolute;left:7394;top:4392;width:11;height:2" coordorigin="7394,4392" coordsize="11,2">
              <v:shape style="position:absolute;left:7394;top:4392;width:11;height:2" coordorigin="7394,4392" coordsize="11,0" path="m7394,4392l7405,4392e" filled="f" stroked="t" strokeweight=".603790pt" strokecolor="#000000">
                <v:path arrowok="t"/>
              </v:shape>
            </v:group>
            <v:group style="position:absolute;left:7394;top:3981;width:11;height:2" coordorigin="7394,3981" coordsize="11,2">
              <v:shape style="position:absolute;left:7394;top:3981;width:11;height:2" coordorigin="7394,3981" coordsize="11,0" path="m7394,3981l7405,3981e" filled="f" stroked="t" strokeweight=".603790pt" strokecolor="#000000">
                <v:path arrowok="t"/>
              </v:shape>
            </v:group>
            <v:group style="position:absolute;left:2664;top:3158;width:11;height:2" coordorigin="2664,3158" coordsize="11,2">
              <v:shape style="position:absolute;left:2664;top:3158;width:11;height:2" coordorigin="2664,3158" coordsize="11,0" path="m2664,3158l2675,3158e" filled="f" stroked="t" strokeweight=".603790pt" strokecolor="#000000">
                <v:path arrowok="t"/>
              </v:shape>
            </v:group>
            <v:group style="position:absolute;left:2664;top:2323;width:11;height:2" coordorigin="2664,2323" coordsize="11,2">
              <v:shape style="position:absolute;left:2664;top:2323;width:11;height:2" coordorigin="2664,2323" coordsize="11,0" path="m2664,2323l2675,2323e" filled="f" stroked="t" strokeweight=".603790pt" strokecolor="#000000">
                <v:path arrowok="t"/>
              </v:shape>
            </v:group>
            <v:group style="position:absolute;left:2664;top:1911;width:11;height:2" coordorigin="2664,1911" coordsize="11,2">
              <v:shape style="position:absolute;left:2664;top:1911;width:11;height:2" coordorigin="2664,1911" coordsize="11,0" path="m2664,1911l2675,1911e" filled="f" stroked="t" strokeweight=".603790pt" strokecolor="#000000">
                <v:path arrowok="t"/>
              </v:shape>
            </v:group>
            <v:group style="position:absolute;left:2664;top:1500;width:11;height:2" coordorigin="2664,1500" coordsize="11,2">
              <v:shape style="position:absolute;left:2664;top:1500;width:11;height:2" coordorigin="2664,1500" coordsize="11,0" path="m2664,1500l2675,1500e" filled="f" stroked="t" strokeweight=".603790pt" strokecolor="#000000">
                <v:path arrowok="t"/>
              </v:shape>
            </v:group>
            <v:group style="position:absolute;left:2664;top:1088;width:11;height:2" coordorigin="2664,1088" coordsize="11,2">
              <v:shape style="position:absolute;left:2664;top:1088;width:11;height:2" coordorigin="2664,1088" coordsize="11,0" path="m2664,1088l2675,1088e" filled="f" stroked="t" strokeweight=".603790pt" strokecolor="#000000">
                <v:path arrowok="t"/>
              </v:shape>
            </v:group>
            <v:group style="position:absolute;left:7394;top:1088;width:11;height:2" coordorigin="7394,1088" coordsize="11,2">
              <v:shape style="position:absolute;left:7394;top:1088;width:11;height:2" coordorigin="7394,1088" coordsize="11,0" path="m7394,1088l7405,1088e" filled="f" stroked="t" strokeweight=".603790pt" strokecolor="#000000">
                <v:path arrowok="t"/>
              </v:shape>
            </v:group>
            <v:group style="position:absolute;left:7449;top:1088;width:11;height:2" coordorigin="7449,1088" coordsize="11,2">
              <v:shape style="position:absolute;left:7449;top:1088;width:11;height:2" coordorigin="7449,1088" coordsize="11,0" path="m7449,1088l7460,1088e" filled="f" stroked="t" strokeweight=".603790pt" strokecolor="#000000">
                <v:path arrowok="t"/>
              </v:shape>
            </v:group>
            <v:group style="position:absolute;left:7449;top:5228;width:11;height:2" coordorigin="7449,5228" coordsize="11,2">
              <v:shape style="position:absolute;left:7449;top:5228;width:11;height:2" coordorigin="7449,5228" coordsize="11,0" path="m7449,5228l7460,5228e" filled="f" stroked="t" strokeweight=".603790pt" strokecolor="#000000">
                <v:path arrowok="t"/>
              </v:shape>
            </v:group>
            <v:group style="position:absolute;left:7449;top:1088;width:11;height:2" coordorigin="7449,1088" coordsize="11,2">
              <v:shape style="position:absolute;left:7449;top:1088;width:11;height:2" coordorigin="7449,1088" coordsize="11,0" path="m7449,1088l7460,1088e" filled="f" stroked="t" strokeweight=".603790pt" strokecolor="#000000">
                <v:path arrowok="t"/>
              </v:shape>
            </v:group>
            <v:group style="position:absolute;left:2619;top:1088;width:11;height:2" coordorigin="2619,1088" coordsize="11,2">
              <v:shape style="position:absolute;left:2619;top:1088;width:11;height:2" coordorigin="2619,1088" coordsize="11,0" path="m2619,1088l2630,1088e" filled="f" stroked="t" strokeweight=".603790pt" strokecolor="#000000">
                <v:path arrowok="t"/>
              </v:shape>
            </v:group>
            <w10:wrap type="none"/>
          </v:group>
        </w:pic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xlabel('Longitude'),</w:t>
      </w:r>
      <w:r>
        <w:rPr>
          <w:rFonts w:ascii="Courier New" w:hAnsi="Courier New" w:cs="Courier New" w:eastAsia="Courier New"/>
          <w:b/>
          <w:bCs/>
          <w:color w:val="008000"/>
          <w:spacing w:val="-24"/>
          <w:w w:val="100"/>
          <w:position w:val="1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position w:val="1"/>
          <w:sz w:val="20"/>
          <w:szCs w:val="20"/>
        </w:rPr>
        <w:t>ylabel('Latitude')</w:t>
      </w:r>
      <w:r>
        <w:rPr>
          <w:rFonts w:ascii="Courier New" w:hAnsi="Courier New" w:cs="Courier New" w:eastAsia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7" w:after="0" w:line="171" w:lineRule="exact"/>
        <w:ind w:left="468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4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4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7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9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47" w:after="0" w:line="171" w:lineRule="exact"/>
        <w:ind w:left="669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4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4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8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47" w:after="0" w:line="171" w:lineRule="exact"/>
        <w:ind w:left="468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4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4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8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47" w:after="0" w:line="171" w:lineRule="exact"/>
        <w:ind w:left="547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4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4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8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47" w:after="0" w:line="171" w:lineRule="exact"/>
        <w:ind w:left="468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4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4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8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7" w:after="0" w:line="171" w:lineRule="exact"/>
        <w:ind w:left="547" w:right="-20"/>
        <w:jc w:val="left"/>
        <w:rPr>
          <w:rFonts w:ascii="Arial" w:hAnsi="Arial" w:cs="Arial" w:eastAsia="Arial"/>
          <w:sz w:val="15"/>
          <w:szCs w:val="15"/>
        </w:rPr>
      </w:pPr>
      <w:r>
        <w:rPr/>
        <w:pict>
          <v:shape style="position:absolute;margin-left:95.989082pt;margin-top:-8.102375pt;width:9.244849pt;height:29.989414pt;mso-position-horizontal-relative:page;mso-position-vertical-relative:paragraph;z-index:-5404" type="#_x0000_t202" filled="f" stroked="f">
            <v:textbox inset="0,0,0,0" style="layout-flow:vertical;mso-layout-flow-alt:bottom-to-top">
              <w:txbxContent>
                <w:p>
                  <w:pPr>
                    <w:spacing w:before="6" w:after="0" w:line="240" w:lineRule="auto"/>
                    <w:ind w:left="20" w:right="-42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>
                    <w:rPr>
                      <w:rFonts w:ascii="Arial" w:hAnsi="Arial" w:cs="Arial" w:eastAsia="Arial"/>
                      <w:spacing w:val="-3"/>
                      <w:w w:val="112"/>
                      <w:sz w:val="14"/>
                      <w:szCs w:val="14"/>
                    </w:rPr>
                    <w:t>L</w:t>
                  </w:r>
                  <w:r>
                    <w:rPr>
                      <w:rFonts w:ascii="Arial" w:hAnsi="Arial" w:cs="Arial" w:eastAsia="Arial"/>
                      <w:spacing w:val="-3"/>
                      <w:w w:val="112"/>
                      <w:sz w:val="14"/>
                      <w:szCs w:val="14"/>
                    </w:rPr>
                    <w:t>a</w:t>
                  </w:r>
                  <w:r>
                    <w:rPr>
                      <w:rFonts w:ascii="Arial" w:hAnsi="Arial" w:cs="Arial" w:eastAsia="Arial"/>
                      <w:spacing w:val="4"/>
                      <w:w w:val="112"/>
                      <w:sz w:val="14"/>
                      <w:szCs w:val="14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1"/>
                      <w:w w:val="112"/>
                      <w:sz w:val="14"/>
                      <w:szCs w:val="14"/>
                    </w:rPr>
                    <w:t>i</w:t>
                  </w:r>
                  <w:r>
                    <w:rPr>
                      <w:rFonts w:ascii="Arial" w:hAnsi="Arial" w:cs="Arial" w:eastAsia="Arial"/>
                      <w:spacing w:val="4"/>
                      <w:w w:val="112"/>
                      <w:sz w:val="14"/>
                      <w:szCs w:val="14"/>
                    </w:rPr>
                    <w:t>t</w:t>
                  </w:r>
                  <w:r>
                    <w:rPr>
                      <w:rFonts w:ascii="Arial" w:hAnsi="Arial" w:cs="Arial" w:eastAsia="Arial"/>
                      <w:spacing w:val="-3"/>
                      <w:w w:val="112"/>
                      <w:sz w:val="14"/>
                      <w:szCs w:val="14"/>
                    </w:rPr>
                    <w:t>u</w:t>
                  </w:r>
                  <w:r>
                    <w:rPr>
                      <w:rFonts w:ascii="Arial" w:hAnsi="Arial" w:cs="Arial" w:eastAsia="Arial"/>
                      <w:spacing w:val="-3"/>
                      <w:w w:val="112"/>
                      <w:sz w:val="14"/>
                      <w:szCs w:val="14"/>
                    </w:rPr>
                    <w:t>d</w:t>
                  </w:r>
                  <w:r>
                    <w:rPr>
                      <w:rFonts w:ascii="Arial" w:hAnsi="Arial" w:cs="Arial" w:eastAsia="Arial"/>
                      <w:spacing w:val="0"/>
                      <w:w w:val="112"/>
                      <w:sz w:val="14"/>
                      <w:szCs w:val="14"/>
                    </w:rPr>
                    <w:t>e</w:t>
                  </w:r>
                  <w:r>
                    <w:rPr>
                      <w:rFonts w:ascii="Arial" w:hAnsi="Arial" w:cs="Arial" w:eastAsia="Arial"/>
                      <w:spacing w:val="0"/>
                      <w:w w:val="100"/>
                      <w:sz w:val="14"/>
                      <w:szCs w:val="14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spacing w:val="-4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4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8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47" w:after="0" w:line="171" w:lineRule="exact"/>
        <w:ind w:left="468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4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4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8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47" w:after="0" w:line="171" w:lineRule="exact"/>
        <w:ind w:left="547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4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4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8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3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47" w:after="0" w:line="171" w:lineRule="exact"/>
        <w:ind w:left="468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4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4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8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3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47" w:after="0" w:line="171" w:lineRule="exact"/>
        <w:ind w:left="547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4"/>
          <w:w w:val="100"/>
          <w:sz w:val="15"/>
          <w:szCs w:val="15"/>
        </w:rPr>
        <w:t>-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4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8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4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7" w:after="0" w:line="159" w:lineRule="exact"/>
        <w:ind w:left="468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4"/>
          <w:w w:val="100"/>
          <w:position w:val="0"/>
          <w:sz w:val="15"/>
          <w:szCs w:val="15"/>
        </w:rPr>
        <w:t>-</w:t>
      </w:r>
      <w:r>
        <w:rPr>
          <w:rFonts w:ascii="Arial" w:hAnsi="Arial" w:cs="Arial" w:eastAsia="Arial"/>
          <w:spacing w:val="-3"/>
          <w:w w:val="100"/>
          <w:position w:val="0"/>
          <w:sz w:val="15"/>
          <w:szCs w:val="15"/>
        </w:rPr>
        <w:t>4</w:t>
      </w:r>
      <w:r>
        <w:rPr>
          <w:rFonts w:ascii="Arial" w:hAnsi="Arial" w:cs="Arial" w:eastAsia="Arial"/>
          <w:spacing w:val="-3"/>
          <w:w w:val="100"/>
          <w:position w:val="0"/>
          <w:sz w:val="15"/>
          <w:szCs w:val="15"/>
        </w:rPr>
        <w:t>8</w:t>
      </w:r>
      <w:r>
        <w:rPr>
          <w:rFonts w:ascii="Arial" w:hAnsi="Arial" w:cs="Arial" w:eastAsia="Arial"/>
          <w:spacing w:val="4"/>
          <w:w w:val="100"/>
          <w:position w:val="0"/>
          <w:sz w:val="15"/>
          <w:szCs w:val="15"/>
        </w:rPr>
        <w:t>.</w:t>
      </w:r>
      <w:r>
        <w:rPr>
          <w:rFonts w:ascii="Arial" w:hAnsi="Arial" w:cs="Arial" w:eastAsia="Arial"/>
          <w:spacing w:val="-3"/>
          <w:w w:val="100"/>
          <w:position w:val="0"/>
          <w:sz w:val="15"/>
          <w:szCs w:val="15"/>
        </w:rPr>
        <w:t>4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spacing w:before="0" w:after="0" w:line="147" w:lineRule="exact"/>
        <w:ind w:left="704" w:right="2844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8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22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9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   </w:t>
      </w:r>
      <w:r>
        <w:rPr>
          <w:rFonts w:ascii="Arial" w:hAnsi="Arial" w:cs="Arial" w:eastAsia="Arial"/>
          <w:spacing w:val="5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21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   </w:t>
      </w:r>
      <w:r>
        <w:rPr>
          <w:rFonts w:ascii="Arial" w:hAnsi="Arial" w:cs="Arial" w:eastAsia="Arial"/>
          <w:spacing w:val="10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22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33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3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22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4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22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33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6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22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7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33"/>
          <w:w w:val="100"/>
          <w:sz w:val="15"/>
          <w:szCs w:val="15"/>
        </w:rPr>
        <w:t> </w:t>
      </w:r>
      <w:r>
        <w:rPr>
          <w:rFonts w:ascii="Arial" w:hAnsi="Arial" w:cs="Arial" w:eastAsia="Arial"/>
          <w:spacing w:val="-3"/>
          <w:w w:val="96"/>
          <w:sz w:val="15"/>
          <w:szCs w:val="15"/>
        </w:rPr>
        <w:t>2</w:t>
      </w:r>
      <w:r>
        <w:rPr>
          <w:rFonts w:ascii="Arial" w:hAnsi="Arial" w:cs="Arial" w:eastAsia="Arial"/>
          <w:spacing w:val="-3"/>
          <w:w w:val="96"/>
          <w:sz w:val="15"/>
          <w:szCs w:val="15"/>
        </w:rPr>
        <w:t>1</w:t>
      </w:r>
      <w:r>
        <w:rPr>
          <w:rFonts w:ascii="Arial" w:hAnsi="Arial" w:cs="Arial" w:eastAsia="Arial"/>
          <w:spacing w:val="-3"/>
          <w:w w:val="96"/>
          <w:sz w:val="15"/>
          <w:szCs w:val="15"/>
        </w:rPr>
        <w:t>1</w:t>
      </w:r>
      <w:r>
        <w:rPr>
          <w:rFonts w:ascii="Arial" w:hAnsi="Arial" w:cs="Arial" w:eastAsia="Arial"/>
          <w:spacing w:val="4"/>
          <w:w w:val="96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96"/>
          <w:sz w:val="15"/>
          <w:szCs w:val="15"/>
        </w:rPr>
        <w:t>8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33" w:after="0" w:line="171" w:lineRule="exact"/>
        <w:ind w:left="2974" w:right="5137"/>
        <w:jc w:val="center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96"/>
          <w:sz w:val="15"/>
          <w:szCs w:val="15"/>
        </w:rPr>
        <w:t>L</w:t>
      </w:r>
      <w:r>
        <w:rPr>
          <w:rFonts w:ascii="Arial" w:hAnsi="Arial" w:cs="Arial" w:eastAsia="Arial"/>
          <w:spacing w:val="-3"/>
          <w:w w:val="96"/>
          <w:sz w:val="15"/>
          <w:szCs w:val="15"/>
        </w:rPr>
        <w:t>o</w:t>
      </w:r>
      <w:r>
        <w:rPr>
          <w:rFonts w:ascii="Arial" w:hAnsi="Arial" w:cs="Arial" w:eastAsia="Arial"/>
          <w:spacing w:val="-3"/>
          <w:w w:val="96"/>
          <w:sz w:val="15"/>
          <w:szCs w:val="15"/>
        </w:rPr>
        <w:t>n</w:t>
      </w:r>
      <w:r>
        <w:rPr>
          <w:rFonts w:ascii="Arial" w:hAnsi="Arial" w:cs="Arial" w:eastAsia="Arial"/>
          <w:spacing w:val="-3"/>
          <w:w w:val="96"/>
          <w:sz w:val="15"/>
          <w:szCs w:val="15"/>
        </w:rPr>
        <w:t>g</w:t>
      </w:r>
      <w:r>
        <w:rPr>
          <w:rFonts w:ascii="Arial" w:hAnsi="Arial" w:cs="Arial" w:eastAsia="Arial"/>
          <w:spacing w:val="1"/>
          <w:w w:val="96"/>
          <w:sz w:val="15"/>
          <w:szCs w:val="15"/>
        </w:rPr>
        <w:t>i</w:t>
      </w:r>
      <w:r>
        <w:rPr>
          <w:rFonts w:ascii="Arial" w:hAnsi="Arial" w:cs="Arial" w:eastAsia="Arial"/>
          <w:spacing w:val="4"/>
          <w:w w:val="96"/>
          <w:sz w:val="15"/>
          <w:szCs w:val="15"/>
        </w:rPr>
        <w:t>t</w:t>
      </w:r>
      <w:r>
        <w:rPr>
          <w:rFonts w:ascii="Arial" w:hAnsi="Arial" w:cs="Arial" w:eastAsia="Arial"/>
          <w:spacing w:val="-3"/>
          <w:w w:val="96"/>
          <w:sz w:val="15"/>
          <w:szCs w:val="15"/>
        </w:rPr>
        <w:t>u</w:t>
      </w:r>
      <w:r>
        <w:rPr>
          <w:rFonts w:ascii="Arial" w:hAnsi="Arial" w:cs="Arial" w:eastAsia="Arial"/>
          <w:spacing w:val="-3"/>
          <w:w w:val="96"/>
          <w:sz w:val="15"/>
          <w:szCs w:val="15"/>
        </w:rPr>
        <w:t>d</w:t>
      </w:r>
      <w:r>
        <w:rPr>
          <w:rFonts w:ascii="Arial" w:hAnsi="Arial" w:cs="Arial" w:eastAsia="Arial"/>
          <w:spacing w:val="0"/>
          <w:w w:val="96"/>
          <w:sz w:val="15"/>
          <w:szCs w:val="15"/>
        </w:rPr>
        <w:t>e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300" w:lineRule="exact"/>
        <w:ind w:left="100" w:right="-20"/>
        <w:jc w:val="left"/>
        <w:rPr>
          <w:rFonts w:ascii="MS Mincho" w:hAnsi="MS Mincho" w:cs="MS Mincho" w:eastAsia="MS Mincho"/>
          <w:sz w:val="24"/>
          <w:szCs w:val="24"/>
        </w:rPr>
      </w:pPr>
      <w:r>
        <w:rPr>
          <w:rFonts w:ascii="MS Mincho" w:hAnsi="MS Mincho" w:cs="MS Mincho" w:eastAsia="MS Mincho"/>
          <w:spacing w:val="0"/>
          <w:w w:val="100"/>
          <w:position w:val="-2"/>
          <w:sz w:val="24"/>
          <w:szCs w:val="24"/>
        </w:rPr>
        <w:t>【数据</w:t>
      </w:r>
      <w:r>
        <w:rPr>
          <w:rFonts w:ascii="宋体" w:hAnsi="宋体" w:cs="宋体" w:eastAsia="宋体"/>
          <w:spacing w:val="0"/>
          <w:w w:val="100"/>
          <w:position w:val="-2"/>
          <w:sz w:val="24"/>
          <w:szCs w:val="24"/>
        </w:rPr>
        <w:t>拟</w:t>
      </w:r>
      <w:r>
        <w:rPr>
          <w:rFonts w:ascii="MS Mincho" w:hAnsi="MS Mincho" w:cs="MS Mincho" w:eastAsia="MS Mincho"/>
          <w:spacing w:val="0"/>
          <w:w w:val="100"/>
          <w:position w:val="-2"/>
          <w:sz w:val="24"/>
          <w:szCs w:val="24"/>
        </w:rPr>
        <w:t>合】</w:t>
      </w:r>
      <w:r>
        <w:rPr>
          <w:rFonts w:ascii="MS Mincho" w:hAnsi="MS Mincho" w:cs="MS Mincho" w:eastAsia="MS Mincho"/>
          <w:spacing w:val="0"/>
          <w:w w:val="100"/>
          <w:position w:val="0"/>
          <w:sz w:val="24"/>
          <w:szCs w:val="24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 w:after="0" w:line="240" w:lineRule="auto"/>
        <w:ind w:left="100" w:right="-2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MS Mincho" w:hAnsi="MS Mincho" w:cs="MS Mincho" w:eastAsia="MS Mincho"/>
          <w:sz w:val="24"/>
          <w:szCs w:val="24"/>
        </w:rPr>
        <w:t>例</w:t>
      </w:r>
      <w:r>
        <w:rPr>
          <w:rFonts w:ascii="MS Mincho" w:hAnsi="MS Mincho" w:cs="MS Mincho" w:eastAsia="MS Mincho"/>
          <w:spacing w:val="-58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sz w:val="24"/>
          <w:szCs w:val="24"/>
        </w:rPr>
        <w:t>5</w:t>
      </w:r>
      <w:r>
        <w:rPr>
          <w:rFonts w:ascii="Arial" w:hAnsi="Arial" w:cs="Arial" w:eastAsia="Arial"/>
          <w:spacing w:val="0"/>
          <w:w w:val="100"/>
          <w:sz w:val="24"/>
          <w:szCs w:val="24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40" w:lineRule="auto"/>
        <w:ind w:left="100" w:right="-20"/>
        <w:jc w:val="left"/>
        <w:rPr>
          <w:rFonts w:ascii="MS Mincho" w:hAnsi="MS Mincho" w:cs="MS Mincho" w:eastAsia="MS Mincho"/>
          <w:sz w:val="20"/>
          <w:szCs w:val="20"/>
        </w:rPr>
      </w:pPr>
      <w:r>
        <w:rPr>
          <w:rFonts w:ascii="宋体" w:hAnsi="宋体" w:cs="宋体" w:eastAsia="宋体"/>
          <w:spacing w:val="0"/>
          <w:w w:val="100"/>
          <w:sz w:val="20"/>
          <w:szCs w:val="20"/>
        </w:rPr>
        <w:t>对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下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面</w:t>
      </w:r>
      <w:r>
        <w:rPr>
          <w:rFonts w:ascii="MS Mincho" w:hAnsi="MS Mincho" w:cs="MS Mincho" w:eastAsia="MS Mincho"/>
          <w:spacing w:val="3"/>
          <w:w w:val="100"/>
          <w:sz w:val="20"/>
          <w:szCs w:val="20"/>
        </w:rPr>
        <w:t>一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组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数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据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作二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次</w:t>
      </w:r>
      <w:r>
        <w:rPr>
          <w:rFonts w:ascii="MS Mincho" w:hAnsi="MS Mincho" w:cs="MS Mincho" w:eastAsia="MS Mincho"/>
          <w:spacing w:val="3"/>
          <w:w w:val="100"/>
          <w:sz w:val="20"/>
          <w:szCs w:val="20"/>
        </w:rPr>
        <w:t>多</w:t>
      </w:r>
      <w:r>
        <w:rPr>
          <w:rFonts w:ascii="宋体" w:hAnsi="宋体" w:cs="宋体" w:eastAsia="宋体"/>
          <w:spacing w:val="-2"/>
          <w:w w:val="100"/>
          <w:sz w:val="20"/>
          <w:szCs w:val="20"/>
        </w:rPr>
        <w:t>项</w:t>
      </w:r>
      <w:r>
        <w:rPr>
          <w:rFonts w:ascii="MS Mincho" w:hAnsi="MS Mincho" w:cs="MS Mincho" w:eastAsia="MS Mincho"/>
          <w:spacing w:val="2"/>
          <w:w w:val="100"/>
          <w:sz w:val="20"/>
          <w:szCs w:val="20"/>
        </w:rPr>
        <w:t>式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拟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  <w:t>合</w:t>
      </w:r>
      <w:r>
        <w:rPr>
          <w:rFonts w:ascii="MS Mincho" w:hAnsi="MS Mincho" w:cs="MS Mincho" w:eastAsia="MS Mincho"/>
          <w:spacing w:val="0"/>
          <w:w w:val="100"/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11.025672pt;height:47.04pt;mso-position-horizontal-relative:char;mso-position-vertical-relative:line" type="#_x0000_t75">
            <v:imagedata r:id="rId3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x=[0.1</w:t>
      </w:r>
      <w:r>
        <w:rPr>
          <w:rFonts w:ascii="Courier New" w:hAnsi="Courier New" w:cs="Courier New" w:eastAsia="Courier New"/>
          <w:b/>
          <w:bCs/>
          <w:color w:val="008000"/>
          <w:spacing w:val="-7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0.2</w:t>
      </w:r>
      <w:r>
        <w:rPr>
          <w:rFonts w:ascii="Courier New" w:hAnsi="Courier New" w:cs="Courier New" w:eastAsia="Courier New"/>
          <w:b/>
          <w:bCs/>
          <w:color w:val="008000"/>
          <w:spacing w:val="-4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0.4:.1:1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]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495" w:lineRule="auto"/>
        <w:ind w:left="100" w:right="266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y=[1.978</w:t>
      </w:r>
      <w:r>
        <w:rPr>
          <w:rFonts w:ascii="Courier New" w:hAnsi="Courier New" w:cs="Courier New" w:eastAsia="Courier New"/>
          <w:b/>
          <w:bCs/>
          <w:color w:val="008000"/>
          <w:spacing w:val="-1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3.28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6.16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7.34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7.66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9.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5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8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9.48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9.30</w:t>
      </w:r>
      <w:r>
        <w:rPr>
          <w:rFonts w:ascii="Courier New" w:hAnsi="Courier New" w:cs="Courier New" w:eastAsia="Courier New"/>
          <w:b/>
          <w:bCs/>
          <w:color w:val="008000"/>
          <w:spacing w:val="-5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11.2];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A=polyfit(x,y,2);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z=polyval(A,x);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plot(x,y,'k+',x,z,'r')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line="240" w:lineRule="auto" w:after="0"/>
        <w:jc w:val="left"/>
        <w:rPr>
          <w:rFonts w:ascii="Courier New" w:hAnsi="Courier New" w:cs="Courier New" w:eastAsia="Courier New"/>
          <w:sz w:val="20"/>
          <w:szCs w:val="20"/>
        </w:rPr>
        <w:sectPr>
          <w:headerReference w:type="default" r:id="rId37"/>
          <w:pgSz w:w="12240" w:h="15840"/>
          <w:pgMar w:header="0" w:footer="0" w:top="0" w:bottom="280" w:left="1700" w:right="1720"/>
        </w:sectPr>
      </w:pPr>
    </w:p>
    <w:p>
      <w:pPr>
        <w:spacing w:before="2" w:after="0" w:line="140" w:lineRule="exact"/>
        <w:jc w:val="left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46" w:after="0" w:line="170" w:lineRule="exact"/>
        <w:ind w:left="667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12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6" w:after="0" w:line="170" w:lineRule="exact"/>
        <w:ind w:left="667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10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6" w:after="0" w:line="170" w:lineRule="exact"/>
        <w:ind w:left="739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8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6" w:after="0" w:line="170" w:lineRule="exact"/>
        <w:ind w:left="739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6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6" w:after="0" w:line="170" w:lineRule="exact"/>
        <w:ind w:left="739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4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6" w:after="0" w:line="170" w:lineRule="exact"/>
        <w:ind w:left="739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46" w:after="0" w:line="159" w:lineRule="exact"/>
        <w:ind w:left="739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  <w:t>0</w:t>
      </w:r>
      <w:r>
        <w:rPr>
          <w:rFonts w:ascii="Arial" w:hAnsi="Arial" w:cs="Arial" w:eastAsia="Arial"/>
          <w:spacing w:val="0"/>
          <w:w w:val="100"/>
          <w:position w:val="0"/>
          <w:sz w:val="15"/>
          <w:szCs w:val="15"/>
        </w:rPr>
      </w:r>
    </w:p>
    <w:p>
      <w:pPr>
        <w:tabs>
          <w:tab w:pos="1240" w:val="left"/>
          <w:tab w:pos="1740" w:val="left"/>
          <w:tab w:pos="2240" w:val="left"/>
          <w:tab w:pos="2720" w:val="left"/>
          <w:tab w:pos="3220" w:val="left"/>
          <w:tab w:pos="3720" w:val="left"/>
          <w:tab w:pos="4220" w:val="left"/>
          <w:tab w:pos="4720" w:val="left"/>
          <w:tab w:pos="5260" w:val="left"/>
        </w:tabs>
        <w:spacing w:before="0" w:after="0" w:line="143" w:lineRule="exact"/>
        <w:ind w:left="750" w:right="-20"/>
        <w:jc w:val="left"/>
        <w:rPr>
          <w:rFonts w:ascii="Arial" w:hAnsi="Arial" w:cs="Arial" w:eastAsia="Arial"/>
          <w:sz w:val="15"/>
          <w:szCs w:val="15"/>
        </w:rPr>
      </w:pPr>
      <w:r>
        <w:rPr>
          <w:rFonts w:ascii="Arial" w:hAnsi="Arial" w:cs="Arial" w:eastAsia="Arial"/>
          <w:spacing w:val="-3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2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3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4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5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6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7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8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-3"/>
          <w:w w:val="100"/>
          <w:sz w:val="15"/>
          <w:szCs w:val="15"/>
        </w:rPr>
        <w:t>0</w:t>
      </w:r>
      <w:r>
        <w:rPr>
          <w:rFonts w:ascii="Arial" w:hAnsi="Arial" w:cs="Arial" w:eastAsia="Arial"/>
          <w:spacing w:val="4"/>
          <w:w w:val="100"/>
          <w:sz w:val="15"/>
          <w:szCs w:val="15"/>
        </w:rPr>
        <w:t>.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9</w:t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ab/>
      </w:r>
      <w:r>
        <w:rPr>
          <w:rFonts w:ascii="Arial" w:hAnsi="Arial" w:cs="Arial" w:eastAsia="Arial"/>
          <w:spacing w:val="0"/>
          <w:w w:val="100"/>
          <w:sz w:val="15"/>
          <w:szCs w:val="15"/>
        </w:rPr>
        <w:t>1</w:t>
      </w:r>
      <w:r>
        <w:rPr>
          <w:rFonts w:ascii="Arial" w:hAnsi="Arial" w:cs="Arial" w:eastAsia="Arial"/>
          <w:spacing w:val="0"/>
          <w:w w:val="100"/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317" w:lineRule="exact"/>
        <w:ind w:left="100" w:right="-20"/>
        <w:jc w:val="left"/>
        <w:rPr>
          <w:rFonts w:ascii="Arial" w:hAnsi="Arial" w:cs="Arial" w:eastAsia="Arial"/>
          <w:sz w:val="24"/>
          <w:szCs w:val="24"/>
        </w:rPr>
      </w:pPr>
      <w:r>
        <w:rPr/>
        <w:pict>
          <v:group style="position:absolute;margin-left:89.578224pt;margin-top:-306.721710pt;width:289.569858pt;height:253.554986pt;mso-position-horizontal-relative:page;mso-position-vertical-relative:paragraph;z-index:-5403" coordorigin="1792,-6134" coordsize="5791,5071">
            <v:group style="position:absolute;left:1801;top:-6125;width:5772;height:5052" coordorigin="1801,-6125" coordsize="5772,5052">
              <v:shape style="position:absolute;left:1801;top:-6125;width:5772;height:5052" coordorigin="1801,-6125" coordsize="5772,5052" path="m1801,-1073l7573,-1073,7573,-6125,1801,-6125,1801,-1073xe" filled="t" fillcolor="#DADADA" stroked="f">
                <v:path arrowok="t"/>
                <v:fill/>
              </v:shape>
            </v:group>
            <v:group style="position:absolute;left:2542;top:-5741;width:4465;height:4104" coordorigin="2542,-5741" coordsize="4465,4104">
              <v:shape style="position:absolute;left:2542;top:-5741;width:4465;height:4104" coordorigin="2542,-5741" coordsize="4465,4104" path="m2542,-1637l7007,-1637,7007,-5741,2542,-5741,2542,-1637xe" filled="t" fillcolor="#FFFFFF" stroked="f">
                <v:path arrowok="t"/>
                <v:fill/>
              </v:shape>
            </v:group>
            <v:group style="position:absolute;left:2542;top:-5741;width:4465;height:2" coordorigin="2542,-5741" coordsize="4465,2">
              <v:shape style="position:absolute;left:2542;top:-5741;width:4465;height:2" coordorigin="2542,-5741" coordsize="4465,0" path="m2542,-5741l7007,-5741e" filled="f" stroked="t" strokeweight=".142296pt" strokecolor="#000000">
                <v:path arrowok="t"/>
              </v:shape>
            </v:group>
            <v:group style="position:absolute;left:7012;top:-5735;width:10;height:2" coordorigin="7012,-5735" coordsize="10,2">
              <v:shape style="position:absolute;left:7012;top:-5735;width:10;height:2" coordorigin="7012,-5735" coordsize="10,0" path="m7012,-5735l7023,-5735e" filled="f" stroked="t" strokeweight=".598557pt" strokecolor="#000000">
                <v:path arrowok="t"/>
              </v:shape>
            </v:group>
            <v:group style="position:absolute;left:2542;top:-1637;width:4465;height:2" coordorigin="2542,-1637" coordsize="4465,2">
              <v:shape style="position:absolute;left:2542;top:-1637;width:4465;height:2" coordorigin="2542,-1637" coordsize="4465,0" path="m2542,-1637l7007,-1637e" filled="f" stroked="t" strokeweight=".142306pt" strokecolor="#000000">
                <v:path arrowok="t"/>
              </v:shape>
            </v:group>
            <v:group style="position:absolute;left:7012;top:-1631;width:10;height:2" coordorigin="7012,-1631" coordsize="10,2">
              <v:shape style="position:absolute;left:7012;top:-1631;width:10;height:2" coordorigin="7012,-1631" coordsize="10,0" path="m7012,-1631l7023,-1631e" filled="f" stroked="t" strokeweight=".598557pt" strokecolor="#000000">
                <v:path arrowok="t"/>
              </v:shape>
            </v:group>
            <v:group style="position:absolute;left:7007;top:-5741;width:2;height:4104" coordorigin="7007,-5741" coordsize="2,4104">
              <v:shape style="position:absolute;left:7007;top:-5741;width:2;height:4104" coordorigin="7007,-5741" coordsize="0,4104" path="m7007,-5741l7007,-1637e" filled="f" stroked="t" strokeweight=".121749pt" strokecolor="#000000">
                <v:path arrowok="t"/>
              </v:shape>
            </v:group>
            <v:group style="position:absolute;left:7012;top:-5735;width:10;height:2" coordorigin="7012,-5735" coordsize="10,2">
              <v:shape style="position:absolute;left:7012;top:-5735;width:10;height:2" coordorigin="7012,-5735" coordsize="10,0" path="m7012,-5735l7023,-5735e" filled="f" stroked="t" strokeweight=".598557pt" strokecolor="#000000">
                <v:path arrowok="t"/>
              </v:shape>
            </v:group>
            <v:group style="position:absolute;left:2542;top:-5741;width:2;height:4104" coordorigin="2542,-5741" coordsize="2,4104">
              <v:shape style="position:absolute;left:2542;top:-5741;width:2;height:4104" coordorigin="2542,-5741" coordsize="0,4104" path="m2542,-5741l2542,-1637e" filled="f" stroked="t" strokeweight=".121752pt" strokecolor="#000000">
                <v:path arrowok="t"/>
              </v:shape>
            </v:group>
            <v:group style="position:absolute;left:2547;top:-5735;width:10;height:2" coordorigin="2547,-5735" coordsize="10,2">
              <v:shape style="position:absolute;left:2547;top:-5735;width:10;height:2" coordorigin="2547,-5735" coordsize="10,0" path="m2547,-5735l2557,-5735e" filled="f" stroked="t" strokeweight=".598557pt" strokecolor="#000000">
                <v:path arrowok="t"/>
              </v:shape>
            </v:group>
            <v:group style="position:absolute;left:7012;top:-1631;width:10;height:2" coordorigin="7012,-1631" coordsize="10,2">
              <v:shape style="position:absolute;left:7012;top:-1631;width:10;height:2" coordorigin="7012,-1631" coordsize="10,0" path="m7012,-1631l7023,-1631e" filled="f" stroked="t" strokeweight=".598557pt" strokecolor="#000000">
                <v:path arrowok="t"/>
              </v:shape>
            </v:group>
            <v:group style="position:absolute;left:2547;top:-5735;width:10;height:2" coordorigin="2547,-5735" coordsize="10,2">
              <v:shape style="position:absolute;left:2547;top:-5735;width:10;height:2" coordorigin="2547,-5735" coordsize="10,0" path="m2547,-5735l2557,-5735e" filled="f" stroked="t" strokeweight=".598557pt" strokecolor="#000000">
                <v:path arrowok="t"/>
              </v:shape>
            </v:group>
            <v:group style="position:absolute;left:2547;top:-1691;width:10;height:2" coordorigin="2547,-1691" coordsize="10,2">
              <v:shape style="position:absolute;left:2547;top:-1691;width:10;height:2" coordorigin="2547,-1691" coordsize="10,0" path="m2547,-1691l2557,-1691e" filled="f" stroked="t" strokeweight=".598557pt" strokecolor="#000000">
                <v:path arrowok="t"/>
              </v:shape>
            </v:group>
            <v:group style="position:absolute;left:2547;top:-5687;width:10;height:2" coordorigin="2547,-5687" coordsize="10,2">
              <v:shape style="position:absolute;left:2547;top:-5687;width:10;height:2" coordorigin="2547,-5687" coordsize="10,0" path="m2547,-5687l2557,-5687e" filled="f" stroked="t" strokeweight=".598557pt" strokecolor="#000000">
                <v:path arrowok="t"/>
              </v:shape>
            </v:group>
            <v:group style="position:absolute;left:3046;top:-1697;width:2;height:60" coordorigin="3046,-1697" coordsize="2,60">
              <v:shape style="position:absolute;left:3046;top:-1697;width:2;height:60" coordorigin="3046,-1697" coordsize="0,60" path="m3046,-1637l3046,-1697e" filled="f" stroked="t" strokeweight=".121742pt" strokecolor="#000000">
                <v:path arrowok="t"/>
              </v:shape>
            </v:group>
            <v:group style="position:absolute;left:3051;top:-1691;width:10;height:2" coordorigin="3051,-1691" coordsize="10,2">
              <v:shape style="position:absolute;left:3051;top:-1691;width:10;height:2" coordorigin="3051,-1691" coordsize="10,0" path="m3051,-1691l3062,-1691e" filled="f" stroked="t" strokeweight=".598557pt" strokecolor="#000000">
                <v:path arrowok="t"/>
              </v:shape>
            </v:group>
            <v:group style="position:absolute;left:3046;top:-5741;width:2;height:48" coordorigin="3046,-5741" coordsize="2,48">
              <v:shape style="position:absolute;left:3046;top:-5741;width:2;height:48" coordorigin="3046,-5741" coordsize="0,48" path="m3046,-5741l3046,-5693e" filled="f" stroked="t" strokeweight=".121742pt" strokecolor="#000000">
                <v:path arrowok="t"/>
              </v:shape>
            </v:group>
            <v:group style="position:absolute;left:3051;top:-5687;width:10;height:2" coordorigin="3051,-5687" coordsize="10,2">
              <v:shape style="position:absolute;left:3051;top:-5687;width:10;height:2" coordorigin="3051,-5687" coordsize="10,0" path="m3051,-5687l3062,-5687e" filled="f" stroked="t" strokeweight=".598557pt" strokecolor="#000000">
                <v:path arrowok="t"/>
              </v:shape>
            </v:group>
            <v:group style="position:absolute;left:3540;top:-1697;width:2;height:60" coordorigin="3540,-1697" coordsize="2,60">
              <v:shape style="position:absolute;left:3540;top:-1697;width:2;height:60" coordorigin="3540,-1697" coordsize="0,60" path="m3540,-1637l3540,-1697e" filled="f" stroked="t" strokeweight=".121742pt" strokecolor="#000000">
                <v:path arrowok="t"/>
              </v:shape>
            </v:group>
            <v:group style="position:absolute;left:3545;top:-1691;width:10;height:2" coordorigin="3545,-1691" coordsize="10,2">
              <v:shape style="position:absolute;left:3545;top:-1691;width:10;height:2" coordorigin="3545,-1691" coordsize="10,0" path="m3545,-1691l3555,-1691e" filled="f" stroked="t" strokeweight=".598557pt" strokecolor="#000000">
                <v:path arrowok="t"/>
              </v:shape>
            </v:group>
            <v:group style="position:absolute;left:3540;top:-5741;width:2;height:48" coordorigin="3540,-5741" coordsize="2,48">
              <v:shape style="position:absolute;left:3540;top:-5741;width:2;height:48" coordorigin="3540,-5741" coordsize="0,48" path="m3540,-5741l3540,-5693e" filled="f" stroked="t" strokeweight=".121742pt" strokecolor="#000000">
                <v:path arrowok="t"/>
              </v:shape>
            </v:group>
            <v:group style="position:absolute;left:3545;top:-5687;width:10;height:2" coordorigin="3545,-5687" coordsize="10,2">
              <v:shape style="position:absolute;left:3545;top:-5687;width:10;height:2" coordorigin="3545,-5687" coordsize="10,0" path="m3545,-5687l3555,-5687e" filled="f" stroked="t" strokeweight=".598557pt" strokecolor="#000000">
                <v:path arrowok="t"/>
              </v:shape>
            </v:group>
            <v:group style="position:absolute;left:4034;top:-1697;width:2;height:60" coordorigin="4034,-1697" coordsize="2,60">
              <v:shape style="position:absolute;left:4034;top:-1697;width:2;height:60" coordorigin="4034,-1697" coordsize="0,60" path="m4034,-1637l4034,-1697e" filled="f" stroked="t" strokeweight=".121742pt" strokecolor="#000000">
                <v:path arrowok="t"/>
              </v:shape>
            </v:group>
            <v:group style="position:absolute;left:4039;top:-1691;width:10;height:2" coordorigin="4039,-1691" coordsize="10,2">
              <v:shape style="position:absolute;left:4039;top:-1691;width:10;height:2" coordorigin="4039,-1691" coordsize="10,0" path="m4039,-1691l4049,-1691e" filled="f" stroked="t" strokeweight=".598557pt" strokecolor="#000000">
                <v:path arrowok="t"/>
              </v:shape>
            </v:group>
            <v:group style="position:absolute;left:4034;top:-5741;width:2;height:48" coordorigin="4034,-5741" coordsize="2,48">
              <v:shape style="position:absolute;left:4034;top:-5741;width:2;height:48" coordorigin="4034,-5741" coordsize="0,48" path="m4034,-5741l4034,-5693e" filled="f" stroked="t" strokeweight=".121742pt" strokecolor="#000000">
                <v:path arrowok="t"/>
              </v:shape>
            </v:group>
            <v:group style="position:absolute;left:4039;top:-5687;width:10;height:2" coordorigin="4039,-5687" coordsize="10,2">
              <v:shape style="position:absolute;left:4039;top:-5687;width:10;height:2" coordorigin="4039,-5687" coordsize="10,0" path="m4039,-5687l4049,-5687e" filled="f" stroked="t" strokeweight=".598557pt" strokecolor="#000000">
                <v:path arrowok="t"/>
              </v:shape>
            </v:group>
            <v:group style="position:absolute;left:4528;top:-1697;width:2;height:60" coordorigin="4528,-1697" coordsize="2,60">
              <v:shape style="position:absolute;left:4528;top:-1697;width:2;height:60" coordorigin="4528,-1697" coordsize="0,60" path="m4528,-1637l4528,-1697e" filled="f" stroked="t" strokeweight=".121742pt" strokecolor="#000000">
                <v:path arrowok="t"/>
              </v:shape>
            </v:group>
            <v:group style="position:absolute;left:4533;top:-1691;width:10;height:2" coordorigin="4533,-1691" coordsize="10,2">
              <v:shape style="position:absolute;left:4533;top:-1691;width:10;height:2" coordorigin="4533,-1691" coordsize="10,0" path="m4533,-1691l4543,-1691e" filled="f" stroked="t" strokeweight=".598557pt" strokecolor="#000000">
                <v:path arrowok="t"/>
              </v:shape>
            </v:group>
            <v:group style="position:absolute;left:4528;top:-5741;width:2;height:48" coordorigin="4528,-5741" coordsize="2,48">
              <v:shape style="position:absolute;left:4528;top:-5741;width:2;height:48" coordorigin="4528,-5741" coordsize="0,48" path="m4528,-5741l4528,-5693e" filled="f" stroked="t" strokeweight=".121742pt" strokecolor="#000000">
                <v:path arrowok="t"/>
              </v:shape>
            </v:group>
            <v:group style="position:absolute;left:4533;top:-5687;width:10;height:2" coordorigin="4533,-5687" coordsize="10,2">
              <v:shape style="position:absolute;left:4533;top:-5687;width:10;height:2" coordorigin="4533,-5687" coordsize="10,0" path="m4533,-5687l4543,-5687e" filled="f" stroked="t" strokeweight=".598557pt" strokecolor="#000000">
                <v:path arrowok="t"/>
              </v:shape>
            </v:group>
            <v:group style="position:absolute;left:5032;top:-1697;width:2;height:60" coordorigin="5032,-1697" coordsize="2,60">
              <v:shape style="position:absolute;left:5032;top:-1697;width:2;height:60" coordorigin="5032,-1697" coordsize="0,60" path="m5032,-1637l5032,-1697e" filled="f" stroked="t" strokeweight=".121742pt" strokecolor="#000000">
                <v:path arrowok="t"/>
              </v:shape>
            </v:group>
            <v:group style="position:absolute;left:5037;top:-1691;width:10;height:2" coordorigin="5037,-1691" coordsize="10,2">
              <v:shape style="position:absolute;left:5037;top:-1691;width:10;height:2" coordorigin="5037,-1691" coordsize="10,0" path="m5037,-1691l5047,-1691e" filled="f" stroked="t" strokeweight=".598557pt" strokecolor="#000000">
                <v:path arrowok="t"/>
              </v:shape>
            </v:group>
            <v:group style="position:absolute;left:5032;top:-5741;width:2;height:48" coordorigin="5032,-5741" coordsize="2,48">
              <v:shape style="position:absolute;left:5032;top:-5741;width:2;height:48" coordorigin="5032,-5741" coordsize="0,48" path="m5032,-5741l5032,-5693e" filled="f" stroked="t" strokeweight=".121742pt" strokecolor="#000000">
                <v:path arrowok="t"/>
              </v:shape>
            </v:group>
            <v:group style="position:absolute;left:5037;top:-5687;width:10;height:2" coordorigin="5037,-5687" coordsize="10,2">
              <v:shape style="position:absolute;left:5037;top:-5687;width:10;height:2" coordorigin="5037,-5687" coordsize="10,0" path="m5037,-5687l5047,-5687e" filled="f" stroked="t" strokeweight=".598557pt" strokecolor="#000000">
                <v:path arrowok="t"/>
              </v:shape>
            </v:group>
            <v:group style="position:absolute;left:5526;top:-1697;width:2;height:60" coordorigin="5526,-1697" coordsize="2,60">
              <v:shape style="position:absolute;left:5526;top:-1697;width:2;height:60" coordorigin="5526,-1697" coordsize="0,60" path="m5526,-1637l5526,-1697e" filled="f" stroked="t" strokeweight=".121742pt" strokecolor="#000000">
                <v:path arrowok="t"/>
              </v:shape>
            </v:group>
            <v:group style="position:absolute;left:5531;top:-1691;width:10;height:2" coordorigin="5531,-1691" coordsize="10,2">
              <v:shape style="position:absolute;left:5531;top:-1691;width:10;height:2" coordorigin="5531,-1691" coordsize="10,0" path="m5531,-1691l5541,-1691e" filled="f" stroked="t" strokeweight=".598557pt" strokecolor="#000000">
                <v:path arrowok="t"/>
              </v:shape>
            </v:group>
            <v:group style="position:absolute;left:5526;top:-5741;width:2;height:48" coordorigin="5526,-5741" coordsize="2,48">
              <v:shape style="position:absolute;left:5526;top:-5741;width:2;height:48" coordorigin="5526,-5741" coordsize="0,48" path="m5526,-5741l5526,-5693e" filled="f" stroked="t" strokeweight=".121742pt" strokecolor="#000000">
                <v:path arrowok="t"/>
              </v:shape>
            </v:group>
            <v:group style="position:absolute;left:5531;top:-5687;width:10;height:2" coordorigin="5531,-5687" coordsize="10,2">
              <v:shape style="position:absolute;left:5531;top:-5687;width:10;height:2" coordorigin="5531,-5687" coordsize="10,0" path="m5531,-5687l5541,-5687e" filled="f" stroked="t" strokeweight=".598557pt" strokecolor="#000000">
                <v:path arrowok="t"/>
              </v:shape>
            </v:group>
            <v:group style="position:absolute;left:6019;top:-1697;width:2;height:60" coordorigin="6019,-1697" coordsize="2,60">
              <v:shape style="position:absolute;left:6019;top:-1697;width:2;height:60" coordorigin="6019,-1697" coordsize="0,60" path="m6019,-1637l6019,-1697e" filled="f" stroked="t" strokeweight=".121742pt" strokecolor="#000000">
                <v:path arrowok="t"/>
              </v:shape>
            </v:group>
            <v:group style="position:absolute;left:6025;top:-1691;width:10;height:2" coordorigin="6025,-1691" coordsize="10,2">
              <v:shape style="position:absolute;left:6025;top:-1691;width:10;height:2" coordorigin="6025,-1691" coordsize="10,0" path="m6025,-1691l6035,-1691e" filled="f" stroked="t" strokeweight=".598557pt" strokecolor="#000000">
                <v:path arrowok="t"/>
              </v:shape>
            </v:group>
            <v:group style="position:absolute;left:6019;top:-5741;width:2;height:48" coordorigin="6019,-5741" coordsize="2,48">
              <v:shape style="position:absolute;left:6019;top:-5741;width:2;height:48" coordorigin="6019,-5741" coordsize="0,48" path="m6019,-5741l6019,-5693e" filled="f" stroked="t" strokeweight=".121742pt" strokecolor="#000000">
                <v:path arrowok="t"/>
              </v:shape>
            </v:group>
            <v:group style="position:absolute;left:6025;top:-5687;width:10;height:2" coordorigin="6025,-5687" coordsize="10,2">
              <v:shape style="position:absolute;left:6025;top:-5687;width:10;height:2" coordorigin="6025,-5687" coordsize="10,0" path="m6025,-5687l6035,-5687e" filled="f" stroked="t" strokeweight=".598557pt" strokecolor="#000000">
                <v:path arrowok="t"/>
              </v:shape>
            </v:group>
            <v:group style="position:absolute;left:6513;top:-1697;width:2;height:60" coordorigin="6513,-1697" coordsize="2,60">
              <v:shape style="position:absolute;left:6513;top:-1697;width:2;height:60" coordorigin="6513,-1697" coordsize="0,60" path="m6513,-1637l6513,-1697e" filled="f" stroked="t" strokeweight=".121742pt" strokecolor="#000000">
                <v:path arrowok="t"/>
              </v:shape>
            </v:group>
            <v:group style="position:absolute;left:6519;top:-1691;width:10;height:2" coordorigin="6519,-1691" coordsize="10,2">
              <v:shape style="position:absolute;left:6519;top:-1691;width:10;height:2" coordorigin="6519,-1691" coordsize="10,0" path="m6519,-1691l6529,-1691e" filled="f" stroked="t" strokeweight=".598557pt" strokecolor="#000000">
                <v:path arrowok="t"/>
              </v:shape>
            </v:group>
            <v:group style="position:absolute;left:6513;top:-5741;width:2;height:48" coordorigin="6513,-5741" coordsize="2,48">
              <v:shape style="position:absolute;left:6513;top:-5741;width:2;height:48" coordorigin="6513,-5741" coordsize="0,48" path="m6513,-5741l6513,-5693e" filled="f" stroked="t" strokeweight=".121742pt" strokecolor="#000000">
                <v:path arrowok="t"/>
              </v:shape>
            </v:group>
            <v:group style="position:absolute;left:6519;top:-5687;width:10;height:2" coordorigin="6519,-5687" coordsize="10,2">
              <v:shape style="position:absolute;left:6519;top:-5687;width:10;height:2" coordorigin="6519,-5687" coordsize="10,0" path="m6519,-5687l6529,-5687e" filled="f" stroked="t" strokeweight=".598557pt" strokecolor="#000000">
                <v:path arrowok="t"/>
              </v:shape>
            </v:group>
            <v:group style="position:absolute;left:7012;top:-1691;width:10;height:2" coordorigin="7012,-1691" coordsize="10,2">
              <v:shape style="position:absolute;left:7012;top:-1691;width:10;height:2" coordorigin="7012,-1691" coordsize="10,0" path="m7012,-1691l7023,-1691e" filled="f" stroked="t" strokeweight=".598557pt" strokecolor="#000000">
                <v:path arrowok="t"/>
              </v:shape>
            </v:group>
            <v:group style="position:absolute;left:7012;top:-5687;width:10;height:2" coordorigin="7012,-5687" coordsize="10,2">
              <v:shape style="position:absolute;left:7012;top:-5687;width:10;height:2" coordorigin="7012,-5687" coordsize="10,0" path="m7012,-5687l7023,-5687e" filled="f" stroked="t" strokeweight=".598557pt" strokecolor="#000000">
                <v:path arrowok="t"/>
              </v:shape>
            </v:group>
            <v:group style="position:absolute;left:2598;top:-1631;width:10;height:2" coordorigin="2598,-1631" coordsize="10,2">
              <v:shape style="position:absolute;left:2598;top:-1631;width:10;height:2" coordorigin="2598,-1631" coordsize="10,0" path="m2598,-1631l2609,-1631e" filled="f" stroked="t" strokeweight=".598557pt" strokecolor="#000000">
                <v:path arrowok="t"/>
              </v:shape>
            </v:group>
            <v:group style="position:absolute;left:6971;top:-1631;width:10;height:2" coordorigin="6971,-1631" coordsize="10,2">
              <v:shape style="position:absolute;left:6971;top:-1631;width:10;height:2" coordorigin="6971,-1631" coordsize="10,0" path="m6971,-1631l6981,-1631e" filled="f" stroked="t" strokeweight=".598557pt" strokecolor="#000000">
                <v:path arrowok="t"/>
              </v:shape>
            </v:group>
            <v:group style="position:absolute;left:2501;top:-2321;width:92;height:2" coordorigin="2501,-2321" coordsize="92,2">
              <v:shape style="position:absolute;left:2501;top:-2321;width:92;height:2" coordorigin="2501,-2321" coordsize="92,0" path="m2501,-2321l2593,-2321e" filled="f" stroked="t" strokeweight=".142276pt" strokecolor="#000000">
                <v:path arrowok="t"/>
              </v:shape>
            </v:group>
            <v:group style="position:absolute;left:2598;top:-2315;width:10;height:2" coordorigin="2598,-2315" coordsize="10,2">
              <v:shape style="position:absolute;left:2598;top:-2315;width:10;height:2" coordorigin="2598,-2315" coordsize="10,0" path="m2598,-2315l2609,-2315e" filled="f" stroked="t" strokeweight=".598557pt" strokecolor="#000000">
                <v:path arrowok="t"/>
              </v:shape>
            </v:group>
            <v:group style="position:absolute;left:6966;top:-2321;width:41;height:2" coordorigin="6966,-2321" coordsize="41,2">
              <v:shape style="position:absolute;left:6966;top:-2321;width:41;height:2" coordorigin="6966,-2321" coordsize="41,0" path="m7007,-2321l6966,-2321e" filled="f" stroked="t" strokeweight=".142276pt" strokecolor="#000000">
                <v:path arrowok="t"/>
              </v:shape>
            </v:group>
            <v:group style="position:absolute;left:6971;top:-2315;width:10;height:2" coordorigin="6971,-2315" coordsize="10,2">
              <v:shape style="position:absolute;left:6971;top:-2315;width:10;height:2" coordorigin="6971,-2315" coordsize="10,0" path="m6971,-2315l6981,-2315e" filled="f" stroked="t" strokeweight=".598557pt" strokecolor="#000000">
                <v:path arrowok="t"/>
              </v:shape>
            </v:group>
            <v:group style="position:absolute;left:2542;top:-3005;width:51;height:2" coordorigin="2542,-3005" coordsize="51,2">
              <v:shape style="position:absolute;left:2542;top:-3005;width:51;height:2" coordorigin="2542,-3005" coordsize="51,0" path="m2542,-3005l2593,-3005e" filled="f" stroked="t" strokeweight=".142276pt" strokecolor="#000000">
                <v:path arrowok="t"/>
              </v:shape>
            </v:group>
            <v:group style="position:absolute;left:2598;top:-2999;width:10;height:2" coordorigin="2598,-2999" coordsize="10,2">
              <v:shape style="position:absolute;left:2598;top:-2999;width:10;height:2" coordorigin="2598,-2999" coordsize="10,0" path="m2598,-2999l2609,-2999e" filled="f" stroked="t" strokeweight=".598557pt" strokecolor="#000000">
                <v:path arrowok="t"/>
              </v:shape>
            </v:group>
            <v:group style="position:absolute;left:6966;top:-3005;width:41;height:2" coordorigin="6966,-3005" coordsize="41,2">
              <v:shape style="position:absolute;left:6966;top:-3005;width:41;height:2" coordorigin="6966,-3005" coordsize="41,0" path="m7007,-3005l6966,-3005e" filled="f" stroked="t" strokeweight=".142276pt" strokecolor="#000000">
                <v:path arrowok="t"/>
              </v:shape>
            </v:group>
            <v:group style="position:absolute;left:6971;top:-2999;width:10;height:2" coordorigin="6971,-2999" coordsize="10,2">
              <v:shape style="position:absolute;left:6971;top:-2999;width:10;height:2" coordorigin="6971,-2999" coordsize="10,0" path="m6971,-2999l6981,-2999e" filled="f" stroked="t" strokeweight=".598557pt" strokecolor="#000000">
                <v:path arrowok="t"/>
              </v:shape>
            </v:group>
            <v:group style="position:absolute;left:2542;top:-3689;width:51;height:2" coordorigin="2542,-3689" coordsize="51,2">
              <v:shape style="position:absolute;left:2542;top:-3689;width:51;height:2" coordorigin="2542,-3689" coordsize="51,0" path="m2542,-3689l2593,-3689e" filled="f" stroked="t" strokeweight=".142276pt" strokecolor="#000000">
                <v:path arrowok="t"/>
              </v:shape>
            </v:group>
            <v:group style="position:absolute;left:2598;top:-3683;width:10;height:2" coordorigin="2598,-3683" coordsize="10,2">
              <v:shape style="position:absolute;left:2598;top:-3683;width:10;height:2" coordorigin="2598,-3683" coordsize="10,0" path="m2598,-3683l2609,-3683e" filled="f" stroked="t" strokeweight=".598557pt" strokecolor="#000000">
                <v:path arrowok="t"/>
              </v:shape>
            </v:group>
            <v:group style="position:absolute;left:6966;top:-3689;width:41;height:2" coordorigin="6966,-3689" coordsize="41,2">
              <v:shape style="position:absolute;left:6966;top:-3689;width:41;height:2" coordorigin="6966,-3689" coordsize="41,0" path="m7007,-3689l6966,-3689e" filled="f" stroked="t" strokeweight=".142276pt" strokecolor="#000000">
                <v:path arrowok="t"/>
              </v:shape>
            </v:group>
            <v:group style="position:absolute;left:6971;top:-3683;width:10;height:2" coordorigin="6971,-3683" coordsize="10,2">
              <v:shape style="position:absolute;left:6971;top:-3683;width:10;height:2" coordorigin="6971,-3683" coordsize="10,0" path="m6971,-3683l6981,-3683e" filled="f" stroked="t" strokeweight=".598557pt" strokecolor="#000000">
                <v:path arrowok="t"/>
              </v:shape>
            </v:group>
            <v:group style="position:absolute;left:2542;top:-4373;width:51;height:2" coordorigin="2542,-4373" coordsize="51,2">
              <v:shape style="position:absolute;left:2542;top:-4373;width:51;height:2" coordorigin="2542,-4373" coordsize="51,0" path="m2542,-4373l2593,-4373e" filled="f" stroked="t" strokeweight=".142276pt" strokecolor="#000000">
                <v:path arrowok="t"/>
              </v:shape>
            </v:group>
            <v:group style="position:absolute;left:2598;top:-4367;width:10;height:2" coordorigin="2598,-4367" coordsize="10,2">
              <v:shape style="position:absolute;left:2598;top:-4367;width:10;height:2" coordorigin="2598,-4367" coordsize="10,0" path="m2598,-4367l2609,-4367e" filled="f" stroked="t" strokeweight=".598557pt" strokecolor="#000000">
                <v:path arrowok="t"/>
              </v:shape>
            </v:group>
            <v:group style="position:absolute;left:6966;top:-4373;width:41;height:2" coordorigin="6966,-4373" coordsize="41,2">
              <v:shape style="position:absolute;left:6966;top:-4373;width:41;height:2" coordorigin="6966,-4373" coordsize="41,0" path="m7007,-4373l6966,-4373e" filled="f" stroked="t" strokeweight=".142276pt" strokecolor="#000000">
                <v:path arrowok="t"/>
              </v:shape>
            </v:group>
            <v:group style="position:absolute;left:6971;top:-4367;width:10;height:2" coordorigin="6971,-4367" coordsize="10,2">
              <v:shape style="position:absolute;left:6971;top:-4367;width:10;height:2" coordorigin="6971,-4367" coordsize="10,0" path="m6971,-4367l6981,-4367e" filled="f" stroked="t" strokeweight=".598557pt" strokecolor="#000000">
                <v:path arrowok="t"/>
              </v:shape>
            </v:group>
            <v:group style="position:absolute;left:2542;top:-5057;width:51;height:2" coordorigin="2542,-5057" coordsize="51,2">
              <v:shape style="position:absolute;left:2542;top:-5057;width:51;height:2" coordorigin="2542,-5057" coordsize="51,0" path="m2542,-5057l2593,-5057e" filled="f" stroked="t" strokeweight=".142276pt" strokecolor="#000000">
                <v:path arrowok="t"/>
              </v:shape>
            </v:group>
            <v:group style="position:absolute;left:2598;top:-5051;width:10;height:2" coordorigin="2598,-5051" coordsize="10,2">
              <v:shape style="position:absolute;left:2598;top:-5051;width:10;height:2" coordorigin="2598,-5051" coordsize="10,0" path="m2598,-5051l2609,-5051e" filled="f" stroked="t" strokeweight=".598557pt" strokecolor="#000000">
                <v:path arrowok="t"/>
              </v:shape>
            </v:group>
            <v:group style="position:absolute;left:6966;top:-5057;width:41;height:2" coordorigin="6966,-5057" coordsize="41,2">
              <v:shape style="position:absolute;left:6966;top:-5057;width:41;height:2" coordorigin="6966,-5057" coordsize="41,0" path="m7007,-5057l6966,-5057e" filled="f" stroked="t" strokeweight=".142276pt" strokecolor="#000000">
                <v:path arrowok="t"/>
              </v:shape>
            </v:group>
            <v:group style="position:absolute;left:6971;top:-5051;width:10;height:2" coordorigin="6971,-5051" coordsize="10,2">
              <v:shape style="position:absolute;left:6971;top:-5051;width:10;height:2" coordorigin="6971,-5051" coordsize="10,0" path="m6971,-5051l6981,-5051e" filled="f" stroked="t" strokeweight=".598557pt" strokecolor="#000000">
                <v:path arrowok="t"/>
              </v:shape>
            </v:group>
            <v:group style="position:absolute;left:2598;top:-5735;width:10;height:2" coordorigin="2598,-5735" coordsize="10,2">
              <v:shape style="position:absolute;left:2598;top:-5735;width:10;height:2" coordorigin="2598,-5735" coordsize="10,0" path="m2598,-5735l2609,-5735e" filled="f" stroked="t" strokeweight=".598557pt" strokecolor="#000000">
                <v:path arrowok="t"/>
              </v:shape>
            </v:group>
            <v:group style="position:absolute;left:6971;top:-5735;width:10;height:2" coordorigin="6971,-5735" coordsize="10,2">
              <v:shape style="position:absolute;left:6971;top:-5735;width:10;height:2" coordorigin="6971,-5735" coordsize="10,0" path="m6971,-5735l6981,-5735e" filled="f" stroked="t" strokeweight=".598557pt" strokecolor="#000000">
                <v:path arrowok="t"/>
              </v:shape>
            </v:group>
            <v:group style="position:absolute;left:7012;top:-5735;width:10;height:2" coordorigin="7012,-5735" coordsize="10,2">
              <v:shape style="position:absolute;left:7012;top:-5735;width:10;height:2" coordorigin="7012,-5735" coordsize="10,0" path="m7012,-5735l7023,-5735e" filled="f" stroked="t" strokeweight=".598557pt" strokecolor="#000000">
                <v:path arrowok="t"/>
              </v:shape>
            </v:group>
            <v:group style="position:absolute;left:7012;top:-1631;width:10;height:2" coordorigin="7012,-1631" coordsize="10,2">
              <v:shape style="position:absolute;left:7012;top:-1631;width:10;height:2" coordorigin="7012,-1631" coordsize="10,0" path="m7012,-1631l7023,-1631e" filled="f" stroked="t" strokeweight=".598557pt" strokecolor="#000000">
                <v:path arrowok="t"/>
              </v:shape>
            </v:group>
            <v:group style="position:absolute;left:7012;top:-5735;width:10;height:2" coordorigin="7012,-5735" coordsize="10,2">
              <v:shape style="position:absolute;left:7012;top:-5735;width:10;height:2" coordorigin="7012,-5735" coordsize="10,0" path="m7012,-5735l7023,-5735e" filled="f" stroked="t" strokeweight=".598557pt" strokecolor="#000000">
                <v:path arrowok="t"/>
              </v:shape>
            </v:group>
            <v:group style="position:absolute;left:2547;top:-5735;width:10;height:2" coordorigin="2547,-5735" coordsize="10,2">
              <v:shape style="position:absolute;left:2547;top:-5735;width:10;height:2" coordorigin="2547,-5735" coordsize="10,0" path="m2547,-5735l2557,-5735e" filled="f" stroked="t" strokeweight=".598557pt" strokecolor="#000000">
                <v:path arrowok="t"/>
              </v:shape>
            </v:group>
            <v:group style="position:absolute;left:2588;top:-2315;width:10;height:2" coordorigin="2588,-2315" coordsize="10,2">
              <v:shape style="position:absolute;left:2588;top:-2315;width:10;height:2" coordorigin="2588,-2315" coordsize="10,0" path="m2588,-2315l2598,-2315e" filled="f" stroked="t" strokeweight=".598557pt" strokecolor="#000000">
                <v:path arrowok="t"/>
              </v:shape>
            </v:group>
            <v:group style="position:absolute;left:2547;top:-2267;width:10;height:2" coordorigin="2547,-2267" coordsize="10,2">
              <v:shape style="position:absolute;left:2547;top:-2267;width:10;height:2" coordorigin="2547,-2267" coordsize="10,0" path="m2547,-2267l2557,-2267e" filled="f" stroked="t" strokeweight=".598557pt" strokecolor="#000000">
                <v:path arrowok="t"/>
              </v:shape>
            </v:group>
            <v:group style="position:absolute;left:3005;top:-2765;width:82;height:2" coordorigin="3005,-2765" coordsize="82,2">
              <v:shape style="position:absolute;left:3005;top:-2765;width:82;height:2" coordorigin="3005,-2765" coordsize="82,0" path="m3005,-2765l3087,-2765e" filled="f" stroked="t" strokeweight=".142276pt" strokecolor="#000000">
                <v:path arrowok="t"/>
              </v:shape>
            </v:group>
            <v:group style="position:absolute;left:3092;top:-2759;width:10;height:2" coordorigin="3092,-2759" coordsize="10,2">
              <v:shape style="position:absolute;left:3092;top:-2759;width:10;height:2" coordorigin="3092,-2759" coordsize="10,0" path="m3092,-2759l3103,-2759e" filled="f" stroked="t" strokeweight=".598557pt" strokecolor="#000000">
                <v:path arrowok="t"/>
              </v:shape>
            </v:group>
            <v:group style="position:absolute;left:3046;top:-2813;width:2;height:96" coordorigin="3046,-2813" coordsize="2,96">
              <v:shape style="position:absolute;left:3046;top:-2813;width:2;height:96" coordorigin="3046,-2813" coordsize="0,96" path="m3046,-2813l3046,-2717e" filled="f" stroked="t" strokeweight=".121742pt" strokecolor="#000000">
                <v:path arrowok="t"/>
              </v:shape>
            </v:group>
            <v:group style="position:absolute;left:3051;top:-2711;width:10;height:2" coordorigin="3051,-2711" coordsize="10,2">
              <v:shape style="position:absolute;left:3051;top:-2711;width:10;height:2" coordorigin="3051,-2711" coordsize="10,0" path="m3051,-2711l3062,-2711e" filled="f" stroked="t" strokeweight=".598557pt" strokecolor="#000000">
                <v:path arrowok="t"/>
              </v:shape>
            </v:group>
            <v:group style="position:absolute;left:3993;top:-3749;width:82;height:2" coordorigin="3993,-3749" coordsize="82,2">
              <v:shape style="position:absolute;left:3993;top:-3749;width:82;height:2" coordorigin="3993,-3749" coordsize="82,0" path="m3993,-3749l4075,-3749e" filled="f" stroked="t" strokeweight=".142276pt" strokecolor="#000000">
                <v:path arrowok="t"/>
              </v:shape>
            </v:group>
            <v:group style="position:absolute;left:4080;top:-3743;width:10;height:2" coordorigin="4080,-3743" coordsize="10,2">
              <v:shape style="position:absolute;left:4080;top:-3743;width:10;height:2" coordorigin="4080,-3743" coordsize="10,0" path="m4080,-3743l4090,-3743e" filled="f" stroked="t" strokeweight=".598557pt" strokecolor="#000000">
                <v:path arrowok="t"/>
              </v:shape>
            </v:group>
            <v:group style="position:absolute;left:4034;top:-3797;width:2;height:96" coordorigin="4034,-3797" coordsize="2,96">
              <v:shape style="position:absolute;left:4034;top:-3797;width:2;height:96" coordorigin="4034,-3797" coordsize="0,96" path="m4034,-3797l4034,-3701e" filled="f" stroked="t" strokeweight=".121742pt" strokecolor="#000000">
                <v:path arrowok="t"/>
              </v:shape>
            </v:group>
            <v:group style="position:absolute;left:4039;top:-3695;width:10;height:2" coordorigin="4039,-3695" coordsize="10,2">
              <v:shape style="position:absolute;left:4039;top:-3695;width:10;height:2" coordorigin="4039,-3695" coordsize="10,0" path="m4039,-3695l4049,-3695e" filled="f" stroked="t" strokeweight=".598557pt" strokecolor="#000000">
                <v:path arrowok="t"/>
              </v:shape>
            </v:group>
            <v:group style="position:absolute;left:4486;top:-4157;width:82;height:2" coordorigin="4486,-4157" coordsize="82,2">
              <v:shape style="position:absolute;left:4486;top:-4157;width:82;height:2" coordorigin="4486,-4157" coordsize="82,0" path="m4486,-4157l4569,-4157e" filled="f" stroked="t" strokeweight=".142276pt" strokecolor="#000000">
                <v:path arrowok="t"/>
              </v:shape>
            </v:group>
            <v:group style="position:absolute;left:4574;top:-4151;width:10;height:2" coordorigin="4574,-4151" coordsize="10,2">
              <v:shape style="position:absolute;left:4574;top:-4151;width:10;height:2" coordorigin="4574,-4151" coordsize="10,0" path="m4574,-4151l4584,-4151e" filled="f" stroked="t" strokeweight=".598557pt" strokecolor="#000000">
                <v:path arrowok="t"/>
              </v:shape>
            </v:group>
            <v:group style="position:absolute;left:4528;top:-4205;width:2;height:96" coordorigin="4528,-4205" coordsize="2,96">
              <v:shape style="position:absolute;left:4528;top:-4205;width:2;height:96" coordorigin="4528,-4205" coordsize="0,96" path="m4528,-4205l4528,-4109e" filled="f" stroked="t" strokeweight=".121742pt" strokecolor="#000000">
                <v:path arrowok="t"/>
              </v:shape>
            </v:group>
            <v:group style="position:absolute;left:4533;top:-4103;width:10;height:2" coordorigin="4533,-4103" coordsize="10,2">
              <v:shape style="position:absolute;left:4533;top:-4103;width:10;height:2" coordorigin="4533,-4103" coordsize="10,0" path="m4533,-4103l4543,-4103e" filled="f" stroked="t" strokeweight=".598557pt" strokecolor="#000000">
                <v:path arrowok="t"/>
              </v:shape>
            </v:group>
            <v:group style="position:absolute;left:4991;top:-4265;width:82;height:2" coordorigin="4991,-4265" coordsize="82,2">
              <v:shape style="position:absolute;left:4991;top:-4265;width:82;height:2" coordorigin="4991,-4265" coordsize="82,0" path="m4991,-4265l5073,-4265e" filled="f" stroked="t" strokeweight=".142276pt" strokecolor="#000000">
                <v:path arrowok="t"/>
              </v:shape>
            </v:group>
            <v:group style="position:absolute;left:5078;top:-4259;width:10;height:2" coordorigin="5078,-4259" coordsize="10,2">
              <v:shape style="position:absolute;left:5078;top:-4259;width:10;height:2" coordorigin="5078,-4259" coordsize="10,0" path="m5078,-4259l5088,-4259e" filled="f" stroked="t" strokeweight=".598557pt" strokecolor="#000000">
                <v:path arrowok="t"/>
              </v:shape>
            </v:group>
            <v:group style="position:absolute;left:5032;top:-4313;width:2;height:96" coordorigin="5032,-4313" coordsize="2,96">
              <v:shape style="position:absolute;left:5032;top:-4313;width:2;height:96" coordorigin="5032,-4313" coordsize="0,96" path="m5032,-4313l5032,-4217e" filled="f" stroked="t" strokeweight=".121742pt" strokecolor="#000000">
                <v:path arrowok="t"/>
              </v:shape>
            </v:group>
            <v:group style="position:absolute;left:5037;top:-4211;width:10;height:2" coordorigin="5037,-4211" coordsize="10,2">
              <v:shape style="position:absolute;left:5037;top:-4211;width:10;height:2" coordorigin="5037,-4211" coordsize="10,0" path="m5037,-4211l5047,-4211e" filled="f" stroked="t" strokeweight=".598557pt" strokecolor="#000000">
                <v:path arrowok="t"/>
              </v:shape>
            </v:group>
            <v:group style="position:absolute;left:5485;top:-4925;width:82;height:2" coordorigin="5485,-4925" coordsize="82,2">
              <v:shape style="position:absolute;left:5485;top:-4925;width:82;height:2" coordorigin="5485,-4925" coordsize="82,0" path="m5485,-4925l5567,-4925e" filled="f" stroked="t" strokeweight=".142276pt" strokecolor="#000000">
                <v:path arrowok="t"/>
              </v:shape>
            </v:group>
            <v:group style="position:absolute;left:5572;top:-4919;width:10;height:2" coordorigin="5572,-4919" coordsize="10,2">
              <v:shape style="position:absolute;left:5572;top:-4919;width:10;height:2" coordorigin="5572,-4919" coordsize="10,0" path="m5572,-4919l5582,-4919e" filled="f" stroked="t" strokeweight=".598557pt" strokecolor="#000000">
                <v:path arrowok="t"/>
              </v:shape>
            </v:group>
            <v:group style="position:absolute;left:5526;top:-4973;width:2;height:96" coordorigin="5526,-4973" coordsize="2,96">
              <v:shape style="position:absolute;left:5526;top:-4973;width:2;height:96" coordorigin="5526,-4973" coordsize="0,96" path="m5526,-4973l5526,-4877e" filled="f" stroked="t" strokeweight=".121742pt" strokecolor="#000000">
                <v:path arrowok="t"/>
              </v:shape>
            </v:group>
            <v:group style="position:absolute;left:5531;top:-4871;width:10;height:2" coordorigin="5531,-4871" coordsize="10,2">
              <v:shape style="position:absolute;left:5531;top:-4871;width:10;height:2" coordorigin="5531,-4871" coordsize="10,0" path="m5531,-4871l5541,-4871e" filled="f" stroked="t" strokeweight=".598557pt" strokecolor="#000000">
                <v:path arrowok="t"/>
              </v:shape>
            </v:group>
            <v:group style="position:absolute;left:5978;top:-4889;width:82;height:2" coordorigin="5978,-4889" coordsize="82,2">
              <v:shape style="position:absolute;left:5978;top:-4889;width:82;height:2" coordorigin="5978,-4889" coordsize="82,0" path="m5978,-4889l6061,-4889e" filled="f" stroked="t" strokeweight=".142276pt" strokecolor="#000000">
                <v:path arrowok="t"/>
              </v:shape>
            </v:group>
            <v:group style="position:absolute;left:6066;top:-4883;width:11;height:2" coordorigin="6066,-4883" coordsize="11,2">
              <v:shape style="position:absolute;left:6066;top:-4883;width:11;height:2" coordorigin="6066,-4883" coordsize="11,0" path="m6066,-4883l6076,-4883e" filled="f" stroked="t" strokeweight=".598557pt" strokecolor="#000000">
                <v:path arrowok="t"/>
              </v:shape>
            </v:group>
            <v:group style="position:absolute;left:6019;top:-4937;width:2;height:96" coordorigin="6019,-4937" coordsize="2,96">
              <v:shape style="position:absolute;left:6019;top:-4937;width:2;height:96" coordorigin="6019,-4937" coordsize="0,96" path="m6019,-4937l6019,-4841e" filled="f" stroked="t" strokeweight=".121742pt" strokecolor="#000000">
                <v:path arrowok="t"/>
              </v:shape>
            </v:group>
            <v:group style="position:absolute;left:6025;top:-4835;width:10;height:2" coordorigin="6025,-4835" coordsize="10,2">
              <v:shape style="position:absolute;left:6025;top:-4835;width:10;height:2" coordorigin="6025,-4835" coordsize="10,0" path="m6025,-4835l6035,-4835e" filled="f" stroked="t" strokeweight=".598557pt" strokecolor="#000000">
                <v:path arrowok="t"/>
              </v:shape>
            </v:group>
            <v:group style="position:absolute;left:6472;top:-4829;width:82;height:2" coordorigin="6472,-4829" coordsize="82,2">
              <v:shape style="position:absolute;left:6472;top:-4829;width:82;height:2" coordorigin="6472,-4829" coordsize="82,0" path="m6472,-4829l6554,-4829e" filled="f" stroked="t" strokeweight=".142276pt" strokecolor="#000000">
                <v:path arrowok="t"/>
              </v:shape>
            </v:group>
            <v:group style="position:absolute;left:6560;top:-4823;width:11;height:2" coordorigin="6560,-4823" coordsize="11,2">
              <v:shape style="position:absolute;left:6560;top:-4823;width:11;height:2" coordorigin="6560,-4823" coordsize="11,0" path="m6560,-4823l6570,-4823e" filled="f" stroked="t" strokeweight=".598557pt" strokecolor="#000000">
                <v:path arrowok="t"/>
              </v:shape>
            </v:group>
            <v:group style="position:absolute;left:6513;top:-4877;width:2;height:96" coordorigin="6513,-4877" coordsize="2,96">
              <v:shape style="position:absolute;left:6513;top:-4877;width:2;height:96" coordorigin="6513,-4877" coordsize="0,96" path="m6513,-4877l6513,-4781e" filled="f" stroked="t" strokeweight=".121742pt" strokecolor="#000000">
                <v:path arrowok="t"/>
              </v:shape>
            </v:group>
            <v:group style="position:absolute;left:6519;top:-4775;width:10;height:2" coordorigin="6519,-4775" coordsize="10,2">
              <v:shape style="position:absolute;left:6519;top:-4775;width:10;height:2" coordorigin="6519,-4775" coordsize="10,0" path="m6519,-4775l6529,-4775e" filled="f" stroked="t" strokeweight=".598557pt" strokecolor="#000000">
                <v:path arrowok="t"/>
              </v:shape>
            </v:group>
            <v:group style="position:absolute;left:6966;top:-5477;width:83;height:2" coordorigin="6966,-5477" coordsize="83,2">
              <v:shape style="position:absolute;left:6966;top:-5477;width:83;height:2" coordorigin="6966,-5477" coordsize="83,0" path="m6966,-5477l7049,-5477e" filled="f" stroked="t" strokeweight=".142276pt" strokecolor="#000000">
                <v:path arrowok="t"/>
              </v:shape>
            </v:group>
            <v:group style="position:absolute;left:7054;top:-5471;width:10;height:2" coordorigin="7054,-5471" coordsize="10,2">
              <v:shape style="position:absolute;left:7054;top:-5471;width:10;height:2" coordorigin="7054,-5471" coordsize="10,0" path="m7054,-5471l7064,-5471e" filled="f" stroked="t" strokeweight=".598557pt" strokecolor="#000000">
                <v:path arrowok="t"/>
              </v:shape>
            </v:group>
            <v:group style="position:absolute;left:7012;top:-5423;width:10;height:2" coordorigin="7012,-5423" coordsize="10,2">
              <v:shape style="position:absolute;left:7012;top:-5423;width:10;height:2" coordorigin="7012,-5423" coordsize="10,0" path="m7012,-5423l7023,-5423e" filled="f" stroked="t" strokeweight=".598557pt" strokecolor="#000000">
                <v:path arrowok="t"/>
              </v:shape>
            </v:group>
            <v:group style="position:absolute;left:2542;top:-5285;width:4465;height:2976" coordorigin="2542,-5285" coordsize="4465,2976">
              <v:shape style="position:absolute;left:2542;top:-5285;width:4465;height:2976" coordorigin="2542,-5285" coordsize="4465,2976" path="m2542,-2309l3046,-2825,4034,-3701,4528,-4073,5032,-4409,5526,-4697,6019,-4937,6513,-5129,7007,-5285e" filled="f" stroked="t" strokeweight=".135961pt" strokecolor="#FF0000">
                <v:path arrowok="t"/>
              </v:shape>
            </v:group>
            <w10:wrap type="none"/>
          </v:group>
        </w:pict>
      </w:r>
      <w:r>
        <w:rPr>
          <w:rFonts w:ascii="MS Mincho" w:hAnsi="MS Mincho" w:cs="MS Mincho" w:eastAsia="MS Mincho"/>
          <w:position w:val="0"/>
          <w:sz w:val="24"/>
          <w:szCs w:val="24"/>
        </w:rPr>
        <w:t>例</w:t>
      </w:r>
      <w:r>
        <w:rPr>
          <w:rFonts w:ascii="MS Mincho" w:hAnsi="MS Mincho" w:cs="MS Mincho" w:eastAsia="MS Mincho"/>
          <w:spacing w:val="-58"/>
          <w:position w:val="0"/>
          <w:sz w:val="24"/>
          <w:szCs w:val="24"/>
        </w:rPr>
        <w:t> </w:t>
      </w:r>
      <w:r>
        <w:rPr>
          <w:rFonts w:ascii="Arial" w:hAnsi="Arial" w:cs="Arial" w:eastAsia="Arial"/>
          <w:b/>
          <w:bCs/>
          <w:spacing w:val="0"/>
          <w:w w:val="100"/>
          <w:position w:val="0"/>
          <w:sz w:val="24"/>
          <w:szCs w:val="24"/>
        </w:rPr>
        <w:t>6</w:t>
      </w:r>
      <w:r>
        <w:rPr>
          <w:rFonts w:ascii="Arial" w:hAnsi="Arial" w:cs="Arial" w:eastAsia="Arial"/>
          <w:spacing w:val="0"/>
          <w:w w:val="100"/>
          <w:position w:val="0"/>
          <w:sz w:val="24"/>
          <w:szCs w:val="24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00" w:right="-20"/>
        <w:jc w:val="left"/>
        <w:rPr>
          <w:rFonts w:ascii="宋体" w:hAnsi="宋体" w:cs="宋体" w:eastAsia="宋体"/>
          <w:sz w:val="20"/>
          <w:szCs w:val="20"/>
        </w:rPr>
      </w:pPr>
      <w:r>
        <w:rPr>
          <w:rFonts w:ascii="宋体" w:hAnsi="宋体" w:cs="宋体" w:eastAsia="宋体"/>
          <w:w w:val="99"/>
          <w:sz w:val="20"/>
          <w:szCs w:val="20"/>
        </w:rPr>
        <w:t>用下面</w:t>
      </w:r>
      <w:r>
        <w:rPr>
          <w:rFonts w:ascii="宋体" w:hAnsi="宋体" w:cs="宋体" w:eastAsia="宋体"/>
          <w:spacing w:val="2"/>
          <w:w w:val="99"/>
          <w:sz w:val="20"/>
          <w:szCs w:val="20"/>
        </w:rPr>
        <w:t>一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组数</w:t>
      </w:r>
      <w:r>
        <w:rPr>
          <w:rFonts w:ascii="宋体" w:hAnsi="宋体" w:cs="宋体" w:eastAsia="宋体"/>
          <w:spacing w:val="2"/>
          <w:w w:val="99"/>
          <w:sz w:val="20"/>
          <w:szCs w:val="20"/>
        </w:rPr>
        <w:t>据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拟合</w:t>
      </w:r>
      <w:r>
        <w:rPr>
          <w:rFonts w:ascii="宋体" w:hAnsi="宋体" w:cs="宋体" w:eastAsia="宋体"/>
          <w:spacing w:val="-64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i/>
          <w:spacing w:val="-1"/>
          <w:w w:val="100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spacing w:val="-6"/>
          <w:w w:val="100"/>
          <w:sz w:val="24"/>
          <w:szCs w:val="24"/>
        </w:rPr>
        <w:t>(</w:t>
      </w:r>
      <w:r>
        <w:rPr>
          <w:rFonts w:ascii="Times New Roman" w:hAnsi="Times New Roman" w:cs="Times New Roman" w:eastAsia="Times New Roman"/>
          <w:i/>
          <w:spacing w:val="12"/>
          <w:w w:val="100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spacing w:val="0"/>
          <w:w w:val="100"/>
          <w:sz w:val="24"/>
          <w:szCs w:val="24"/>
        </w:rPr>
        <w:t>)</w:t>
      </w:r>
      <w:r>
        <w:rPr>
          <w:rFonts w:ascii="Times New Roman" w:hAnsi="Times New Roman" w:cs="Times New Roman" w:eastAsia="Times New Roman"/>
          <w:spacing w:val="6"/>
          <w:w w:val="100"/>
          <w:sz w:val="24"/>
          <w:szCs w:val="24"/>
        </w:rPr>
        <w:t> </w:t>
      </w:r>
      <w:r>
        <w:rPr>
          <w:rFonts w:ascii="Symbol" w:hAnsi="Symbol" w:cs="Symbol" w:eastAsia="Symbol"/>
          <w:spacing w:val="0"/>
          <w:w w:val="100"/>
          <w:sz w:val="24"/>
          <w:szCs w:val="24"/>
        </w:rPr>
        <w:t></w:t>
      </w:r>
      <w:r>
        <w:rPr>
          <w:rFonts w:ascii="Times New Roman" w:hAnsi="Times New Roman" w:cs="Times New Roman" w:eastAsia="Times New Roman"/>
          <w:spacing w:val="-6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0"/>
          <w:w w:val="100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i/>
          <w:spacing w:val="-16"/>
          <w:w w:val="100"/>
          <w:sz w:val="24"/>
          <w:szCs w:val="24"/>
        </w:rPr>
        <w:t> </w:t>
      </w:r>
      <w:r>
        <w:rPr>
          <w:rFonts w:ascii="Symbol" w:hAnsi="Symbol" w:cs="Symbol" w:eastAsia="Symbol"/>
          <w:spacing w:val="0"/>
          <w:w w:val="105"/>
          <w:sz w:val="24"/>
          <w:szCs w:val="24"/>
        </w:rPr>
        <w:t></w:t>
      </w:r>
      <w:r>
        <w:rPr>
          <w:rFonts w:ascii="Times New Roman" w:hAnsi="Times New Roman" w:cs="Times New Roman" w:eastAsia="Times New Roman"/>
          <w:spacing w:val="-32"/>
          <w:w w:val="100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8"/>
          <w:w w:val="100"/>
          <w:sz w:val="24"/>
          <w:szCs w:val="24"/>
        </w:rPr>
        <w:t>b</w:t>
      </w:r>
      <w:r>
        <w:rPr>
          <w:rFonts w:ascii="Times New Roman" w:hAnsi="Times New Roman" w:cs="Times New Roman" w:eastAsia="Times New Roman"/>
          <w:i/>
          <w:spacing w:val="0"/>
          <w:w w:val="100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spacing w:val="-4"/>
          <w:w w:val="100"/>
          <w:position w:val="11"/>
          <w:sz w:val="14"/>
          <w:szCs w:val="14"/>
        </w:rPr>
        <w:t>0</w:t>
      </w:r>
      <w:r>
        <w:rPr>
          <w:rFonts w:ascii="Times New Roman" w:hAnsi="Times New Roman" w:cs="Times New Roman" w:eastAsia="Times New Roman"/>
          <w:spacing w:val="-2"/>
          <w:w w:val="100"/>
          <w:position w:val="11"/>
          <w:sz w:val="14"/>
          <w:szCs w:val="14"/>
        </w:rPr>
        <w:t>.</w:t>
      </w:r>
      <w:r>
        <w:rPr>
          <w:rFonts w:ascii="Times New Roman" w:hAnsi="Times New Roman" w:cs="Times New Roman" w:eastAsia="Times New Roman"/>
          <w:spacing w:val="-4"/>
          <w:w w:val="100"/>
          <w:position w:val="11"/>
          <w:sz w:val="14"/>
          <w:szCs w:val="14"/>
        </w:rPr>
        <w:t>0</w:t>
      </w:r>
      <w:r>
        <w:rPr>
          <w:rFonts w:ascii="Times New Roman" w:hAnsi="Times New Roman" w:cs="Times New Roman" w:eastAsia="Times New Roman"/>
          <w:spacing w:val="5"/>
          <w:w w:val="100"/>
          <w:position w:val="11"/>
          <w:sz w:val="14"/>
          <w:szCs w:val="14"/>
        </w:rPr>
        <w:t>2</w:t>
      </w:r>
      <w:r>
        <w:rPr>
          <w:rFonts w:ascii="Times New Roman" w:hAnsi="Times New Roman" w:cs="Times New Roman" w:eastAsia="Times New Roman"/>
          <w:i/>
          <w:spacing w:val="-5"/>
          <w:w w:val="100"/>
          <w:position w:val="11"/>
          <w:sz w:val="14"/>
          <w:szCs w:val="14"/>
        </w:rPr>
        <w:t>k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11"/>
          <w:sz w:val="14"/>
          <w:szCs w:val="14"/>
        </w:rPr>
        <w:t>t</w:t>
      </w:r>
      <w:r>
        <w:rPr>
          <w:rFonts w:ascii="Times New Roman" w:hAnsi="Times New Roman" w:cs="Times New Roman" w:eastAsia="Times New Roman"/>
          <w:i/>
          <w:spacing w:val="0"/>
          <w:w w:val="100"/>
          <w:position w:val="11"/>
          <w:sz w:val="14"/>
          <w:szCs w:val="14"/>
        </w:rPr>
        <w:t> </w:t>
      </w:r>
      <w:r>
        <w:rPr>
          <w:rFonts w:ascii="Times New Roman" w:hAnsi="Times New Roman" w:cs="Times New Roman" w:eastAsia="Times New Roman"/>
          <w:i/>
          <w:spacing w:val="11"/>
          <w:w w:val="100"/>
          <w:position w:val="11"/>
          <w:sz w:val="14"/>
          <w:szCs w:val="14"/>
        </w:rPr>
        <w:t> </w:t>
      </w:r>
      <w:r>
        <w:rPr>
          <w:rFonts w:ascii="宋体" w:hAnsi="宋体" w:cs="宋体" w:eastAsia="宋体"/>
          <w:spacing w:val="0"/>
          <w:w w:val="99"/>
          <w:position w:val="0"/>
          <w:sz w:val="20"/>
          <w:szCs w:val="20"/>
        </w:rPr>
        <w:t>中的</w:t>
      </w:r>
      <w:r>
        <w:rPr>
          <w:rFonts w:ascii="宋体" w:hAnsi="宋体" w:cs="宋体" w:eastAsia="宋体"/>
          <w:spacing w:val="2"/>
          <w:w w:val="99"/>
          <w:position w:val="0"/>
          <w:sz w:val="20"/>
          <w:szCs w:val="20"/>
        </w:rPr>
        <w:t>参</w:t>
      </w:r>
      <w:r>
        <w:rPr>
          <w:rFonts w:ascii="宋体" w:hAnsi="宋体" w:cs="宋体" w:eastAsia="宋体"/>
          <w:spacing w:val="0"/>
          <w:w w:val="99"/>
          <w:position w:val="0"/>
          <w:sz w:val="20"/>
          <w:szCs w:val="20"/>
        </w:rPr>
        <w:t>数</w:t>
      </w:r>
      <w:r>
        <w:rPr>
          <w:rFonts w:ascii="宋体" w:hAnsi="宋体" w:cs="宋体" w:eastAsia="宋体"/>
          <w:spacing w:val="-49"/>
          <w:w w:val="100"/>
          <w:position w:val="0"/>
          <w:sz w:val="20"/>
          <w:szCs w:val="20"/>
        </w:rPr>
        <w:t> </w:t>
      </w:r>
      <w:r>
        <w:rPr>
          <w:rFonts w:ascii="宋体" w:hAnsi="宋体" w:cs="宋体" w:eastAsia="宋体"/>
          <w:spacing w:val="1"/>
          <w:w w:val="100"/>
          <w:position w:val="0"/>
          <w:sz w:val="20"/>
          <w:szCs w:val="20"/>
        </w:rPr>
        <w:t>a</w:t>
      </w:r>
      <w:r>
        <w:rPr>
          <w:rFonts w:ascii="宋体" w:hAnsi="宋体" w:cs="宋体" w:eastAsia="宋体"/>
          <w:spacing w:val="0"/>
          <w:w w:val="100"/>
          <w:position w:val="0"/>
          <w:sz w:val="20"/>
          <w:szCs w:val="20"/>
        </w:rPr>
        <w:t>，</w:t>
      </w:r>
      <w:r>
        <w:rPr>
          <w:rFonts w:ascii="宋体" w:hAnsi="宋体" w:cs="宋体" w:eastAsia="宋体"/>
          <w:spacing w:val="1"/>
          <w:w w:val="100"/>
          <w:position w:val="0"/>
          <w:sz w:val="20"/>
          <w:szCs w:val="20"/>
        </w:rPr>
        <w:t>b</w:t>
      </w:r>
      <w:r>
        <w:rPr>
          <w:rFonts w:ascii="宋体" w:hAnsi="宋体" w:cs="宋体" w:eastAsia="宋体"/>
          <w:spacing w:val="0"/>
          <w:w w:val="100"/>
          <w:position w:val="0"/>
          <w:sz w:val="20"/>
          <w:szCs w:val="20"/>
        </w:rPr>
        <w:t>，</w:t>
      </w:r>
      <w:r>
        <w:rPr>
          <w:rFonts w:ascii="宋体" w:hAnsi="宋体" w:cs="宋体" w:eastAsia="宋体"/>
          <w:spacing w:val="1"/>
          <w:w w:val="100"/>
          <w:position w:val="0"/>
          <w:sz w:val="20"/>
          <w:szCs w:val="20"/>
        </w:rPr>
        <w:t>k</w:t>
      </w:r>
      <w:r>
        <w:rPr>
          <w:rFonts w:ascii="宋体" w:hAnsi="宋体" w:cs="宋体" w:eastAsia="宋体"/>
          <w:spacing w:val="0"/>
          <w:w w:val="100"/>
          <w:position w:val="0"/>
          <w:sz w:val="20"/>
          <w:szCs w:val="20"/>
        </w:rPr>
        <w:t>。</w:t>
      </w:r>
      <w:r>
        <w:rPr>
          <w:rFonts w:ascii="宋体" w:hAnsi="宋体" w:cs="宋体" w:eastAsia="宋体"/>
          <w:spacing w:val="0"/>
          <w:w w:val="100"/>
          <w:position w:val="0"/>
          <w:sz w:val="20"/>
          <w:szCs w:val="2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40" w:lineRule="auto"/>
        <w:ind w:left="100" w:right="-20"/>
        <w:jc w:val="left"/>
        <w:rPr>
          <w:rFonts w:ascii="宋体" w:hAnsi="宋体" w:cs="宋体" w:eastAsia="宋体"/>
          <w:sz w:val="20"/>
          <w:szCs w:val="20"/>
        </w:rPr>
      </w:pPr>
      <w:r>
        <w:rPr>
          <w:rFonts w:ascii="宋体" w:hAnsi="宋体" w:cs="宋体" w:eastAsia="宋体"/>
          <w:spacing w:val="2"/>
          <w:w w:val="99"/>
          <w:sz w:val="20"/>
          <w:szCs w:val="20"/>
        </w:rPr>
        <w:t>方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法</w:t>
      </w:r>
      <w:r>
        <w:rPr>
          <w:rFonts w:ascii="宋体" w:hAnsi="宋体" w:cs="宋体" w:eastAsia="宋体"/>
          <w:spacing w:val="-50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4"/>
          <w:w w:val="99"/>
          <w:sz w:val="20"/>
          <w:szCs w:val="20"/>
        </w:rPr>
        <w:t>1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：用</w:t>
      </w:r>
      <w:r>
        <w:rPr>
          <w:rFonts w:ascii="宋体" w:hAnsi="宋体" w:cs="宋体" w:eastAsia="宋体"/>
          <w:spacing w:val="-50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1"/>
          <w:w w:val="100"/>
          <w:sz w:val="20"/>
          <w:szCs w:val="20"/>
        </w:rPr>
        <w:t>lsqcurvefit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467" w:lineRule="auto"/>
        <w:ind w:left="100" w:right="5848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建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立</w:t>
      </w:r>
      <w:r>
        <w:rPr>
          <w:rFonts w:ascii="MS Mincho" w:hAnsi="MS Mincho" w:cs="MS Mincho" w:eastAsia="MS Mincho"/>
          <w:spacing w:val="-5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spacing w:val="-11"/>
          <w:w w:val="100"/>
          <w:sz w:val="20"/>
          <w:szCs w:val="20"/>
        </w:rPr>
        <w:t> 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文件</w:t>
      </w:r>
      <w:r>
        <w:rPr>
          <w:rFonts w:ascii="MS Mincho" w:hAnsi="MS Mincho" w:cs="MS Mincho" w:eastAsia="MS Mincho"/>
          <w:spacing w:val="-4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2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.m</w:t>
      </w:r>
      <w:r>
        <w:rPr>
          <w:rFonts w:ascii="Times New Roman" w:hAnsi="Times New Roman" w:cs="Times New Roman" w:eastAsia="Times New Roman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000FF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cti</w:t>
      </w:r>
      <w:r>
        <w:rPr>
          <w:rFonts w:ascii="Times New Roman" w:hAnsi="Times New Roman" w:cs="Times New Roman" w:eastAsia="Times New Roman"/>
          <w:color w:val="0000FF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000FF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color w:val="0000FF"/>
          <w:spacing w:val="3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color w:val="0000FF"/>
          <w:spacing w:val="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FF"/>
          <w:spacing w:val="3"/>
          <w:w w:val="10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,t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ata)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000FF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color w:val="0000FF"/>
          <w:spacing w:val="3"/>
          <w:w w:val="10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color w:val="0000FF"/>
          <w:spacing w:val="-4"/>
          <w:w w:val="100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color w:val="0000FF"/>
          <w:spacing w:val="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0000FF"/>
          <w:spacing w:val="3"/>
          <w:w w:val="10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FF"/>
          <w:spacing w:val="-2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color w:val="0000FF"/>
          <w:spacing w:val="3"/>
          <w:w w:val="10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color w:val="0000FF"/>
          <w:spacing w:val="-4"/>
          <w:w w:val="100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color w:val="0000FF"/>
          <w:spacing w:val="2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ata)</w:t>
      </w:r>
      <w:r>
        <w:rPr>
          <w:rFonts w:ascii="Times New Roman" w:hAnsi="Times New Roman" w:cs="Times New Roman" w:eastAsia="Times New Roman"/>
          <w:color w:val="000000"/>
          <w:spacing w:val="0"/>
          <w:w w:val="100"/>
          <w:sz w:val="20"/>
          <w:szCs w:val="20"/>
        </w:rPr>
      </w:r>
    </w:p>
    <w:p>
      <w:pPr>
        <w:spacing w:before="0" w:after="0" w:line="260" w:lineRule="exact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0000FF"/>
          <w:w w:val="99"/>
          <w:position w:val="0"/>
          <w:sz w:val="20"/>
          <w:szCs w:val="20"/>
        </w:rPr>
        <w:t>%</w:t>
      </w:r>
      <w:r>
        <w:rPr>
          <w:rFonts w:ascii="宋体" w:hAnsi="宋体" w:cs="宋体" w:eastAsia="宋体"/>
          <w:color w:val="0000FF"/>
          <w:w w:val="99"/>
          <w:position w:val="0"/>
          <w:sz w:val="20"/>
          <w:szCs w:val="20"/>
        </w:rPr>
        <w:t>其中</w:t>
      </w:r>
      <w:r>
        <w:rPr>
          <w:rFonts w:ascii="宋体" w:hAnsi="宋体" w:cs="宋体" w:eastAsia="宋体"/>
          <w:color w:val="0000FF"/>
          <w:spacing w:val="-47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position w:val="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position w:val="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position w:val="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position w:val="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position w:val="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position w:val="0"/>
          <w:sz w:val="20"/>
          <w:szCs w:val="20"/>
        </w:rPr>
        <w:t>a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position w:val="0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000FF"/>
          <w:spacing w:val="45"/>
          <w:w w:val="100"/>
          <w:position w:val="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position w:val="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position w:val="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position w:val="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position w:val="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position w:val="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color w:val="0000FF"/>
          <w:spacing w:val="4"/>
          <w:w w:val="100"/>
          <w:position w:val="0"/>
          <w:sz w:val="20"/>
          <w:szCs w:val="20"/>
        </w:rPr>
        <w:t>b</w:t>
      </w:r>
      <w:r>
        <w:rPr>
          <w:rFonts w:ascii="宋体" w:hAnsi="宋体" w:cs="宋体" w:eastAsia="宋体"/>
          <w:color w:val="0000FF"/>
          <w:spacing w:val="1"/>
          <w:w w:val="100"/>
          <w:position w:val="0"/>
          <w:sz w:val="20"/>
          <w:szCs w:val="20"/>
        </w:rPr>
        <w:t>；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position w:val="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position w:val="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position w:val="0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color w:val="0000FF"/>
          <w:spacing w:val="-2"/>
          <w:w w:val="100"/>
          <w:position w:val="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position w:val="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position w:val="0"/>
          <w:sz w:val="20"/>
          <w:szCs w:val="20"/>
        </w:rPr>
        <w:t>k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position w:val="0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00" w:right="-20"/>
        <w:jc w:val="left"/>
        <w:rPr>
          <w:rFonts w:ascii="宋体" w:hAnsi="宋体" w:cs="宋体" w:eastAsia="宋体"/>
          <w:sz w:val="20"/>
          <w:szCs w:val="20"/>
        </w:rPr>
      </w:pPr>
      <w:r>
        <w:rPr>
          <w:rFonts w:ascii="宋体" w:hAnsi="宋体" w:cs="宋体" w:eastAsia="宋体"/>
          <w:spacing w:val="0"/>
          <w:w w:val="100"/>
          <w:sz w:val="20"/>
          <w:szCs w:val="20"/>
        </w:rPr>
        <w:t>输入命</w:t>
      </w:r>
      <w:r>
        <w:rPr>
          <w:rFonts w:ascii="宋体" w:hAnsi="宋体" w:cs="宋体" w:eastAsia="宋体"/>
          <w:spacing w:val="2"/>
          <w:w w:val="100"/>
          <w:sz w:val="20"/>
          <w:szCs w:val="20"/>
        </w:rPr>
        <w:t>令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：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tdata=100:100:100</w:t>
      </w:r>
      <w:r>
        <w:rPr>
          <w:rFonts w:ascii="Courier New" w:hAnsi="Courier New" w:cs="Courier New" w:eastAsia="Courier New"/>
          <w:b/>
          <w:bCs/>
          <w:color w:val="008000"/>
          <w:spacing w:val="1"/>
          <w:w w:val="100"/>
          <w:sz w:val="20"/>
          <w:szCs w:val="20"/>
        </w:rPr>
        <w:t>0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cdata=1e-03*[4.54,4.99,5.35,5.65,5.90,6.10,6.26,6.39,6.50,6.59];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x0=[0.2,0.05,0.05];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240" w:lineRule="auto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x=lsqcurvefit</w:t>
      </w:r>
      <w:r>
        <w:rPr>
          <w:rFonts w:ascii="Courier New" w:hAnsi="Courier New" w:cs="Courier New" w:eastAsia="Courier New"/>
          <w:b/>
          <w:bCs/>
          <w:color w:val="008000"/>
          <w:spacing w:val="-16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('curvefun1',x0,tdata,cdata)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line="240" w:lineRule="auto" w:after="0"/>
        <w:jc w:val="left"/>
        <w:rPr>
          <w:rFonts w:ascii="Courier New" w:hAnsi="Courier New" w:cs="Courier New" w:eastAsia="Courier New"/>
          <w:sz w:val="20"/>
          <w:szCs w:val="20"/>
        </w:rPr>
        <w:sectPr>
          <w:headerReference w:type="even" r:id="rId40"/>
          <w:pgSz w:w="12240" w:h="15840"/>
          <w:pgMar w:header="0" w:footer="0" w:top="0" w:bottom="280" w:left="1700" w:right="1720"/>
        </w:sectPr>
      </w:pP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40" w:after="0" w:line="219" w:lineRule="exact"/>
        <w:ind w:left="10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color w:val="0000FF"/>
          <w:spacing w:val="0"/>
          <w:w w:val="100"/>
          <w:position w:val="1"/>
          <w:sz w:val="20"/>
          <w:szCs w:val="20"/>
        </w:rPr>
        <w:t>x</w:t>
      </w:r>
      <w:r>
        <w:rPr>
          <w:rFonts w:ascii="Courier New" w:hAnsi="Courier New" w:cs="Courier New" w:eastAsia="Courier New"/>
          <w:color w:val="0000FF"/>
          <w:spacing w:val="-1"/>
          <w:w w:val="100"/>
          <w:position w:val="1"/>
          <w:sz w:val="20"/>
          <w:szCs w:val="20"/>
        </w:rPr>
        <w:t> </w:t>
      </w:r>
      <w:r>
        <w:rPr>
          <w:rFonts w:ascii="Courier New" w:hAnsi="Courier New" w:cs="Courier New" w:eastAsia="Courier New"/>
          <w:color w:val="0000FF"/>
          <w:spacing w:val="0"/>
          <w:w w:val="100"/>
          <w:position w:val="1"/>
          <w:sz w:val="20"/>
          <w:szCs w:val="20"/>
        </w:rPr>
        <w:t>=</w:t>
      </w:r>
      <w:r>
        <w:rPr>
          <w:rFonts w:ascii="Courier New" w:hAnsi="Courier New" w:cs="Courier New" w:eastAsia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660" w:val="left"/>
          <w:tab w:pos="2980" w:val="left"/>
        </w:tabs>
        <w:spacing w:before="40" w:after="0" w:line="240" w:lineRule="auto"/>
        <w:ind w:left="58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color w:val="0000FF"/>
          <w:spacing w:val="0"/>
          <w:w w:val="100"/>
          <w:sz w:val="20"/>
          <w:szCs w:val="20"/>
        </w:rPr>
        <w:t>0.0063</w:t>
      </w:r>
      <w:r>
        <w:rPr>
          <w:rFonts w:ascii="Courier New" w:hAnsi="Courier New" w:cs="Courier New" w:eastAsia="Courier New"/>
          <w:color w:val="0000FF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color w:val="0000FF"/>
          <w:spacing w:val="0"/>
          <w:w w:val="100"/>
          <w:sz w:val="20"/>
          <w:szCs w:val="20"/>
        </w:rPr>
        <w:t>-0.0034</w:t>
      </w:r>
      <w:r>
        <w:rPr>
          <w:rFonts w:ascii="Courier New" w:hAnsi="Courier New" w:cs="Courier New" w:eastAsia="Courier New"/>
          <w:color w:val="0000FF"/>
          <w:spacing w:val="0"/>
          <w:w w:val="100"/>
          <w:sz w:val="20"/>
          <w:szCs w:val="20"/>
        </w:rPr>
        <w:tab/>
      </w:r>
      <w:r>
        <w:rPr>
          <w:rFonts w:ascii="Courier New" w:hAnsi="Courier New" w:cs="Courier New" w:eastAsia="Courier New"/>
          <w:color w:val="0000FF"/>
          <w:spacing w:val="0"/>
          <w:w w:val="100"/>
          <w:sz w:val="20"/>
          <w:szCs w:val="20"/>
        </w:rPr>
        <w:t>0.2542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19" w:after="0" w:line="280" w:lineRule="exact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 w:after="0" w:line="240" w:lineRule="auto"/>
        <w:ind w:left="100" w:right="-20"/>
        <w:jc w:val="left"/>
        <w:rPr>
          <w:rFonts w:ascii="宋体" w:hAnsi="宋体" w:cs="宋体" w:eastAsia="宋体"/>
          <w:sz w:val="20"/>
          <w:szCs w:val="20"/>
        </w:rPr>
      </w:pPr>
      <w:r>
        <w:rPr>
          <w:rFonts w:ascii="宋体" w:hAnsi="宋体" w:cs="宋体" w:eastAsia="宋体"/>
          <w:spacing w:val="2"/>
          <w:w w:val="99"/>
          <w:sz w:val="20"/>
          <w:szCs w:val="20"/>
        </w:rPr>
        <w:t>方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法</w:t>
      </w:r>
      <w:r>
        <w:rPr>
          <w:rFonts w:ascii="宋体" w:hAnsi="宋体" w:cs="宋体" w:eastAsia="宋体"/>
          <w:spacing w:val="-50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4"/>
          <w:w w:val="99"/>
          <w:sz w:val="20"/>
          <w:szCs w:val="20"/>
        </w:rPr>
        <w:t>2</w:t>
      </w:r>
      <w:r>
        <w:rPr>
          <w:rFonts w:ascii="宋体" w:hAnsi="宋体" w:cs="宋体" w:eastAsia="宋体"/>
          <w:spacing w:val="0"/>
          <w:w w:val="99"/>
          <w:sz w:val="20"/>
          <w:szCs w:val="20"/>
        </w:rPr>
        <w:t>：用</w:t>
      </w:r>
      <w:r>
        <w:rPr>
          <w:rFonts w:ascii="宋体" w:hAnsi="宋体" w:cs="宋体" w:eastAsia="宋体"/>
          <w:spacing w:val="-50"/>
          <w:w w:val="100"/>
          <w:sz w:val="20"/>
          <w:szCs w:val="20"/>
        </w:rPr>
        <w:t> </w:t>
      </w:r>
      <w:r>
        <w:rPr>
          <w:rFonts w:ascii="宋体" w:hAnsi="宋体" w:cs="宋体" w:eastAsia="宋体"/>
          <w:spacing w:val="1"/>
          <w:w w:val="100"/>
          <w:sz w:val="20"/>
          <w:szCs w:val="20"/>
        </w:rPr>
        <w:t>lsqnonlin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 w:after="0" w:line="467" w:lineRule="auto"/>
        <w:ind w:left="100" w:right="6527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MS Mincho" w:hAnsi="MS Mincho" w:cs="MS Mincho" w:eastAsia="MS Mincho"/>
          <w:spacing w:val="2"/>
          <w:w w:val="99"/>
          <w:sz w:val="20"/>
          <w:szCs w:val="20"/>
        </w:rPr>
        <w:t>建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立</w:t>
      </w:r>
      <w:r>
        <w:rPr>
          <w:rFonts w:ascii="MS Mincho" w:hAnsi="MS Mincho" w:cs="MS Mincho" w:eastAsia="MS Mincho"/>
          <w:spacing w:val="-5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M</w:t>
      </w:r>
      <w:r>
        <w:rPr>
          <w:rFonts w:ascii="Times New Roman" w:hAnsi="Times New Roman" w:cs="Times New Roman" w:eastAsia="Times New Roman"/>
          <w:spacing w:val="-11"/>
          <w:w w:val="100"/>
          <w:sz w:val="20"/>
          <w:szCs w:val="20"/>
        </w:rPr>
        <w:t> </w:t>
      </w:r>
      <w:r>
        <w:rPr>
          <w:rFonts w:ascii="MS Mincho" w:hAnsi="MS Mincho" w:cs="MS Mincho" w:eastAsia="MS Mincho"/>
          <w:spacing w:val="0"/>
          <w:w w:val="99"/>
          <w:sz w:val="20"/>
          <w:szCs w:val="20"/>
        </w:rPr>
        <w:t>文件</w:t>
      </w:r>
      <w:r>
        <w:rPr>
          <w:rFonts w:ascii="MS Mincho" w:hAnsi="MS Mincho" w:cs="MS Mincho" w:eastAsia="MS Mincho"/>
          <w:spacing w:val="-47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spacing w:val="0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spacing w:val="2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.m</w:t>
      </w:r>
      <w:r>
        <w:rPr>
          <w:rFonts w:ascii="Times New Roman" w:hAnsi="Times New Roman" w:cs="Times New Roman" w:eastAsia="Times New Roman"/>
          <w:spacing w:val="3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000FF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cti</w:t>
      </w:r>
      <w:r>
        <w:rPr>
          <w:rFonts w:ascii="Times New Roman" w:hAnsi="Times New Roman" w:cs="Times New Roman" w:eastAsia="Times New Roman"/>
          <w:color w:val="0000FF"/>
          <w:spacing w:val="3"/>
          <w:w w:val="100"/>
          <w:sz w:val="20"/>
          <w:szCs w:val="20"/>
        </w:rPr>
        <w:t>o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0000FF"/>
          <w:spacing w:val="-8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000FF"/>
          <w:spacing w:val="-2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color w:val="0000FF"/>
          <w:spacing w:val="3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r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v</w:t>
      </w:r>
      <w:r>
        <w:rPr>
          <w:rFonts w:ascii="Times New Roman" w:hAnsi="Times New Roman" w:cs="Times New Roman" w:eastAsia="Times New Roman"/>
          <w:color w:val="0000FF"/>
          <w:spacing w:val="3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u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n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color w:val="0000FF"/>
          <w:spacing w:val="3"/>
          <w:w w:val="100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ata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: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color w:val="000000"/>
          <w:spacing w:val="0"/>
          <w:w w:val="100"/>
          <w:sz w:val="20"/>
          <w:szCs w:val="20"/>
        </w:rPr>
      </w:r>
    </w:p>
    <w:p>
      <w:pPr>
        <w:spacing w:before="28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ata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0000FF"/>
          <w:spacing w:val="-2"/>
          <w:w w:val="100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color w:val="0000FF"/>
          <w:spacing w:val="-4"/>
          <w:w w:val="100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[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4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9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9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color w:val="0000FF"/>
          <w:spacing w:val="-2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6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color w:val="0000FF"/>
          <w:spacing w:val="-2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9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6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6</w:t>
      </w:r>
      <w:r>
        <w:rPr>
          <w:rFonts w:ascii="Times New Roman" w:hAnsi="Times New Roman" w:cs="Times New Roman" w:eastAsia="Times New Roman"/>
          <w:color w:val="0000FF"/>
          <w:spacing w:val="-2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6</w:t>
      </w:r>
      <w:r>
        <w:rPr>
          <w:rFonts w:ascii="Times New Roman" w:hAnsi="Times New Roman" w:cs="Times New Roman" w:eastAsia="Times New Roman"/>
          <w:color w:val="0000FF"/>
          <w:spacing w:val="-2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6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9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6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FF"/>
          <w:spacing w:val="-1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FF"/>
          <w:spacing w:val="-2"/>
          <w:w w:val="100"/>
          <w:sz w:val="20"/>
          <w:szCs w:val="20"/>
        </w:rPr>
        <w:t>,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6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5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9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]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;</w:t>
      </w:r>
      <w:r>
        <w:rPr>
          <w:rFonts w:ascii="Times New Roman" w:hAnsi="Times New Roman" w:cs="Times New Roman" w:eastAsia="Times New Roman"/>
          <w:color w:val="000000"/>
          <w:spacing w:val="0"/>
          <w:w w:val="100"/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0" w:after="0" w:line="240" w:lineRule="auto"/>
        <w:ind w:left="10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color w:val="0000FF"/>
          <w:spacing w:val="-2"/>
          <w:w w:val="99"/>
          <w:sz w:val="20"/>
          <w:szCs w:val="20"/>
        </w:rPr>
        <w:t>f</w:t>
      </w:r>
      <w:r>
        <w:rPr>
          <w:rFonts w:ascii="Times New Roman" w:hAnsi="Times New Roman" w:cs="Times New Roman" w:eastAsia="Times New Roman"/>
          <w:color w:val="0000FF"/>
          <w:spacing w:val="0"/>
          <w:w w:val="99"/>
          <w:sz w:val="20"/>
          <w:szCs w:val="20"/>
        </w:rPr>
        <w:t>=</w:t>
      </w:r>
      <w:r>
        <w:rPr>
          <w:rFonts w:ascii="Times New Roman" w:hAnsi="Times New Roman" w:cs="Times New Roman" w:eastAsia="Times New Roman"/>
          <w:color w:val="0000FF"/>
          <w:spacing w:val="-1"/>
          <w:w w:val="99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color w:val="0000FF"/>
          <w:spacing w:val="1"/>
          <w:w w:val="99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FF"/>
          <w:spacing w:val="1"/>
          <w:w w:val="99"/>
          <w:sz w:val="20"/>
          <w:szCs w:val="20"/>
        </w:rPr>
        <w:t>1</w:t>
      </w:r>
      <w:r>
        <w:rPr>
          <w:rFonts w:ascii="Times New Roman" w:hAnsi="Times New Roman" w:cs="Times New Roman" w:eastAsia="Times New Roman"/>
          <w:color w:val="0000FF"/>
          <w:spacing w:val="1"/>
          <w:w w:val="99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color w:val="0000FF"/>
          <w:spacing w:val="0"/>
          <w:w w:val="99"/>
          <w:sz w:val="20"/>
          <w:szCs w:val="20"/>
        </w:rPr>
        <w:t>+</w:t>
      </w:r>
      <w:r>
        <w:rPr>
          <w:rFonts w:ascii="Times New Roman" w:hAnsi="Times New Roman" w:cs="Times New Roman" w:eastAsia="Times New Roman"/>
          <w:color w:val="0000FF"/>
          <w:spacing w:val="-1"/>
          <w:w w:val="99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color w:val="0000FF"/>
          <w:spacing w:val="1"/>
          <w:w w:val="99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FF"/>
          <w:spacing w:val="1"/>
          <w:w w:val="99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color w:val="0000FF"/>
          <w:spacing w:val="3"/>
          <w:w w:val="99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color w:val="0000FF"/>
          <w:spacing w:val="-4"/>
          <w:w w:val="99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color w:val="0000FF"/>
          <w:spacing w:val="3"/>
          <w:w w:val="99"/>
          <w:sz w:val="20"/>
          <w:szCs w:val="20"/>
        </w:rPr>
        <w:t>e</w:t>
      </w:r>
      <w:r>
        <w:rPr>
          <w:rFonts w:ascii="Times New Roman" w:hAnsi="Times New Roman" w:cs="Times New Roman" w:eastAsia="Times New Roman"/>
          <w:color w:val="0000FF"/>
          <w:spacing w:val="-1"/>
          <w:w w:val="99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color w:val="0000FF"/>
          <w:spacing w:val="1"/>
          <w:w w:val="99"/>
          <w:sz w:val="20"/>
          <w:szCs w:val="20"/>
        </w:rPr>
        <w:t>p</w:t>
      </w:r>
      <w:r>
        <w:rPr>
          <w:rFonts w:ascii="Times New Roman" w:hAnsi="Times New Roman" w:cs="Times New Roman" w:eastAsia="Times New Roman"/>
          <w:color w:val="0000FF"/>
          <w:spacing w:val="3"/>
          <w:w w:val="99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FF"/>
          <w:spacing w:val="-2"/>
          <w:w w:val="99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color w:val="0000FF"/>
          <w:spacing w:val="1"/>
          <w:w w:val="99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FF"/>
          <w:spacing w:val="0"/>
          <w:w w:val="99"/>
          <w:sz w:val="20"/>
          <w:szCs w:val="20"/>
        </w:rPr>
        <w:t>.</w:t>
      </w:r>
      <w:r>
        <w:rPr>
          <w:rFonts w:ascii="Times New Roman" w:hAnsi="Times New Roman" w:cs="Times New Roman" w:eastAsia="Times New Roman"/>
          <w:color w:val="0000FF"/>
          <w:spacing w:val="1"/>
          <w:w w:val="99"/>
          <w:sz w:val="20"/>
          <w:szCs w:val="20"/>
        </w:rPr>
        <w:t>0</w:t>
      </w:r>
      <w:r>
        <w:rPr>
          <w:rFonts w:ascii="Times New Roman" w:hAnsi="Times New Roman" w:cs="Times New Roman" w:eastAsia="Times New Roman"/>
          <w:color w:val="0000FF"/>
          <w:spacing w:val="1"/>
          <w:w w:val="99"/>
          <w:sz w:val="20"/>
          <w:szCs w:val="20"/>
        </w:rPr>
        <w:t>2</w:t>
      </w:r>
      <w:r>
        <w:rPr>
          <w:rFonts w:ascii="Times New Roman" w:hAnsi="Times New Roman" w:cs="Times New Roman" w:eastAsia="Times New Roman"/>
          <w:color w:val="0000FF"/>
          <w:spacing w:val="-1"/>
          <w:w w:val="99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color w:val="0000FF"/>
          <w:spacing w:val="-1"/>
          <w:w w:val="99"/>
          <w:sz w:val="20"/>
          <w:szCs w:val="20"/>
        </w:rPr>
        <w:t>x</w:t>
      </w:r>
      <w:r>
        <w:rPr>
          <w:rFonts w:ascii="Times New Roman" w:hAnsi="Times New Roman" w:cs="Times New Roman" w:eastAsia="Times New Roman"/>
          <w:color w:val="0000FF"/>
          <w:spacing w:val="1"/>
          <w:w w:val="99"/>
          <w:sz w:val="20"/>
          <w:szCs w:val="20"/>
        </w:rPr>
        <w:t>(</w:t>
      </w:r>
      <w:r>
        <w:rPr>
          <w:rFonts w:ascii="Times New Roman" w:hAnsi="Times New Roman" w:cs="Times New Roman" w:eastAsia="Times New Roman"/>
          <w:color w:val="0000FF"/>
          <w:spacing w:val="1"/>
          <w:w w:val="99"/>
          <w:sz w:val="20"/>
          <w:szCs w:val="20"/>
        </w:rPr>
        <w:t>3</w:t>
      </w:r>
      <w:r>
        <w:rPr>
          <w:rFonts w:ascii="Times New Roman" w:hAnsi="Times New Roman" w:cs="Times New Roman" w:eastAsia="Times New Roman"/>
          <w:color w:val="0000FF"/>
          <w:spacing w:val="3"/>
          <w:w w:val="99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color w:val="0000FF"/>
          <w:spacing w:val="-4"/>
          <w:w w:val="99"/>
          <w:sz w:val="20"/>
          <w:szCs w:val="20"/>
        </w:rPr>
        <w:t>*</w:t>
      </w:r>
      <w:r>
        <w:rPr>
          <w:rFonts w:ascii="Times New Roman" w:hAnsi="Times New Roman" w:cs="Times New Roman" w:eastAsia="Times New Roman"/>
          <w:color w:val="0000FF"/>
          <w:spacing w:val="2"/>
          <w:w w:val="99"/>
          <w:sz w:val="20"/>
          <w:szCs w:val="20"/>
        </w:rPr>
        <w:t>t</w:t>
      </w:r>
      <w:r>
        <w:rPr>
          <w:rFonts w:ascii="Times New Roman" w:hAnsi="Times New Roman" w:cs="Times New Roman" w:eastAsia="Times New Roman"/>
          <w:color w:val="0000FF"/>
          <w:spacing w:val="1"/>
          <w:w w:val="99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color w:val="0000FF"/>
          <w:spacing w:val="0"/>
          <w:w w:val="99"/>
          <w:sz w:val="20"/>
          <w:szCs w:val="20"/>
        </w:rPr>
        <w:t>ata</w:t>
      </w:r>
      <w:r>
        <w:rPr>
          <w:rFonts w:ascii="Times New Roman" w:hAnsi="Times New Roman" w:cs="Times New Roman" w:eastAsia="Times New Roman"/>
          <w:color w:val="0000FF"/>
          <w:spacing w:val="4"/>
          <w:w w:val="99"/>
          <w:sz w:val="20"/>
          <w:szCs w:val="20"/>
        </w:rPr>
        <w:t>)</w:t>
      </w:r>
      <w:r>
        <w:rPr>
          <w:rFonts w:ascii="Times New Roman" w:hAnsi="Times New Roman" w:cs="Times New Roman" w:eastAsia="Times New Roman"/>
          <w:color w:val="0000FF"/>
          <w:spacing w:val="0"/>
          <w:w w:val="99"/>
          <w:sz w:val="20"/>
          <w:szCs w:val="20"/>
        </w:rPr>
        <w:t>-</w:t>
      </w:r>
      <w:r>
        <w:rPr>
          <w:rFonts w:ascii="Times New Roman" w:hAnsi="Times New Roman" w:cs="Times New Roman" w:eastAsia="Times New Roman"/>
          <w:color w:val="0000FF"/>
          <w:spacing w:val="0"/>
          <w:w w:val="9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c</w:t>
      </w:r>
      <w:r>
        <w:rPr>
          <w:rFonts w:ascii="Times New Roman" w:hAnsi="Times New Roman" w:cs="Times New Roman" w:eastAsia="Times New Roman"/>
          <w:color w:val="0000FF"/>
          <w:spacing w:val="1"/>
          <w:w w:val="100"/>
          <w:sz w:val="20"/>
          <w:szCs w:val="20"/>
        </w:rPr>
        <w:t>d</w:t>
      </w:r>
      <w:r>
        <w:rPr>
          <w:rFonts w:ascii="Times New Roman" w:hAnsi="Times New Roman" w:cs="Times New Roman" w:eastAsia="Times New Roman"/>
          <w:color w:val="0000FF"/>
          <w:spacing w:val="0"/>
          <w:w w:val="100"/>
          <w:sz w:val="20"/>
          <w:szCs w:val="20"/>
        </w:rPr>
        <w:t>ata</w:t>
      </w:r>
      <w:r>
        <w:rPr>
          <w:rFonts w:ascii="Times New Roman" w:hAnsi="Times New Roman" w:cs="Times New Roman" w:eastAsia="Times New Roman"/>
          <w:color w:val="000000"/>
          <w:spacing w:val="0"/>
          <w:w w:val="100"/>
          <w:sz w:val="20"/>
          <w:szCs w:val="2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before="0" w:after="0" w:line="240" w:lineRule="auto"/>
        <w:ind w:left="100" w:right="-20"/>
        <w:jc w:val="left"/>
        <w:rPr>
          <w:rFonts w:ascii="宋体" w:hAnsi="宋体" w:cs="宋体" w:eastAsia="宋体"/>
          <w:sz w:val="20"/>
          <w:szCs w:val="20"/>
        </w:rPr>
      </w:pPr>
      <w:r>
        <w:rPr>
          <w:rFonts w:ascii="宋体" w:hAnsi="宋体" w:cs="宋体" w:eastAsia="宋体"/>
          <w:spacing w:val="0"/>
          <w:w w:val="100"/>
          <w:sz w:val="20"/>
          <w:szCs w:val="20"/>
        </w:rPr>
        <w:t>输入命</w:t>
      </w:r>
      <w:r>
        <w:rPr>
          <w:rFonts w:ascii="宋体" w:hAnsi="宋体" w:cs="宋体" w:eastAsia="宋体"/>
          <w:spacing w:val="2"/>
          <w:w w:val="100"/>
          <w:sz w:val="20"/>
          <w:szCs w:val="20"/>
        </w:rPr>
        <w:t>令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  <w:t>：</w:t>
      </w:r>
      <w:r>
        <w:rPr>
          <w:rFonts w:ascii="宋体" w:hAnsi="宋体" w:cs="宋体" w:eastAsia="宋体"/>
          <w:spacing w:val="0"/>
          <w:w w:val="100"/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 w:after="0" w:line="496" w:lineRule="auto"/>
        <w:ind w:left="100" w:right="5425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x0=[0.2,0.05,0.05];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x=lsqnonlin('curvefun2',x0)</w:t>
      </w:r>
      <w:r>
        <w:rPr>
          <w:rFonts w:ascii="Courier New" w:hAnsi="Courier New" w:cs="Courier New" w:eastAsia="Courier New"/>
          <w:b/>
          <w:bCs/>
          <w:color w:val="008000"/>
          <w:spacing w:val="0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0000FF"/>
          <w:spacing w:val="0"/>
          <w:w w:val="100"/>
          <w:sz w:val="20"/>
          <w:szCs w:val="20"/>
        </w:rPr>
        <w:t>x</w:t>
      </w:r>
      <w:r>
        <w:rPr>
          <w:rFonts w:ascii="Courier New" w:hAnsi="Courier New" w:cs="Courier New" w:eastAsia="Courier New"/>
          <w:color w:val="0000FF"/>
          <w:spacing w:val="-1"/>
          <w:w w:val="100"/>
          <w:sz w:val="20"/>
          <w:szCs w:val="20"/>
        </w:rPr>
        <w:t> </w:t>
      </w:r>
      <w:r>
        <w:rPr>
          <w:rFonts w:ascii="Courier New" w:hAnsi="Courier New" w:cs="Courier New" w:eastAsia="Courier New"/>
          <w:color w:val="0000FF"/>
          <w:spacing w:val="0"/>
          <w:w w:val="100"/>
          <w:sz w:val="20"/>
          <w:szCs w:val="20"/>
        </w:rPr>
        <w:t>=</w:t>
      </w:r>
      <w:r>
        <w:rPr>
          <w:rFonts w:ascii="Courier New" w:hAnsi="Courier New" w:cs="Courier New" w:eastAsia="Courier New"/>
          <w:color w:val="000000"/>
          <w:spacing w:val="0"/>
          <w:w w:val="100"/>
          <w:sz w:val="20"/>
          <w:szCs w:val="20"/>
        </w:rPr>
      </w:r>
    </w:p>
    <w:p>
      <w:pPr>
        <w:tabs>
          <w:tab w:pos="1660" w:val="left"/>
          <w:tab w:pos="2980" w:val="left"/>
        </w:tabs>
        <w:spacing w:before="0" w:after="0" w:line="226" w:lineRule="exact"/>
        <w:ind w:left="580" w:right="-20"/>
        <w:jc w:val="left"/>
        <w:rPr>
          <w:rFonts w:ascii="Courier New" w:hAnsi="Courier New" w:cs="Courier New" w:eastAsia="Courier New"/>
          <w:sz w:val="20"/>
          <w:szCs w:val="20"/>
        </w:rPr>
      </w:pPr>
      <w:r>
        <w:rPr>
          <w:rFonts w:ascii="Courier New" w:hAnsi="Courier New" w:cs="Courier New" w:eastAsia="Courier New"/>
          <w:color w:val="0000FF"/>
          <w:spacing w:val="0"/>
          <w:w w:val="100"/>
          <w:position w:val="1"/>
          <w:sz w:val="20"/>
          <w:szCs w:val="20"/>
        </w:rPr>
        <w:t>0.0063</w:t>
      </w:r>
      <w:r>
        <w:rPr>
          <w:rFonts w:ascii="Courier New" w:hAnsi="Courier New" w:cs="Courier New" w:eastAsia="Courier New"/>
          <w:color w:val="0000FF"/>
          <w:spacing w:val="0"/>
          <w:w w:val="100"/>
          <w:position w:val="1"/>
          <w:sz w:val="20"/>
          <w:szCs w:val="20"/>
        </w:rPr>
        <w:tab/>
      </w:r>
      <w:r>
        <w:rPr>
          <w:rFonts w:ascii="Courier New" w:hAnsi="Courier New" w:cs="Courier New" w:eastAsia="Courier New"/>
          <w:color w:val="0000FF"/>
          <w:spacing w:val="0"/>
          <w:w w:val="100"/>
          <w:position w:val="1"/>
          <w:sz w:val="20"/>
          <w:szCs w:val="20"/>
        </w:rPr>
        <w:t>-0.0034</w:t>
      </w:r>
      <w:r>
        <w:rPr>
          <w:rFonts w:ascii="Courier New" w:hAnsi="Courier New" w:cs="Courier New" w:eastAsia="Courier New"/>
          <w:color w:val="0000FF"/>
          <w:spacing w:val="0"/>
          <w:w w:val="100"/>
          <w:position w:val="1"/>
          <w:sz w:val="20"/>
          <w:szCs w:val="20"/>
        </w:rPr>
        <w:tab/>
      </w:r>
      <w:r>
        <w:rPr>
          <w:rFonts w:ascii="Courier New" w:hAnsi="Courier New" w:cs="Courier New" w:eastAsia="Courier New"/>
          <w:color w:val="0000FF"/>
          <w:spacing w:val="0"/>
          <w:w w:val="100"/>
          <w:position w:val="1"/>
          <w:sz w:val="20"/>
          <w:szCs w:val="20"/>
        </w:rPr>
        <w:t>0.2542</w:t>
      </w:r>
      <w:r>
        <w:rPr>
          <w:rFonts w:ascii="Courier New" w:hAnsi="Courier New" w:cs="Courier New" w:eastAsia="Courier New"/>
          <w:color w:val="000000"/>
          <w:spacing w:val="0"/>
          <w:w w:val="100"/>
          <w:position w:val="0"/>
          <w:sz w:val="20"/>
          <w:szCs w:val="20"/>
        </w:rPr>
      </w:r>
    </w:p>
    <w:sectPr>
      <w:headerReference w:type="default" r:id="rId41"/>
      <w:pgSz w:w="12240" w:h="15840"/>
      <w:pgMar w:header="0" w:footer="0" w:top="0" w:bottom="280" w:left="170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宋体">
    <w:altName w:val="宋体"/>
    <w:charset w:val="86"/>
    <w:family w:val="auto"/>
    <w:pitch w:val="variable"/>
  </w:font>
  <w:font w:name="MS Mincho">
    <w:altName w:val="MS Mincho"/>
    <w:charset w:val="0"/>
    <w:family w:val="modern"/>
    <w:pitch w:val="fixed"/>
  </w:font>
  <w:font w:name="Courier New">
    <w:altName w:val="Courier New"/>
    <w:charset w:val="0"/>
    <w:family w:val="modern"/>
    <w:pitch w:val="fixed"/>
  </w:font>
  <w:font w:name="Wingdings">
    <w:altName w:val="Wingdings"/>
    <w:charset w:val="2"/>
    <w:family w:val="auto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510" type="#_x0000_t75">
          <v:imagedata r:id="rId1" o:title=""/>
        </v:shape>
      </w:pict>
    </w:r>
    <w:r>
      <w:rPr>
        <w:sz w:val="4"/>
        <w:szCs w:val="4"/>
      </w:rPr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499" type="#_x0000_t75">
          <v:imagedata r:id="rId1" o:title=""/>
        </v:shape>
      </w:pict>
    </w:r>
    <w:r>
      <w:rPr>
        <w:sz w:val="4"/>
        <w:szCs w:val="4"/>
      </w:rPr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498" type="#_x0000_t75">
          <v:imagedata r:id="rId1" o:title=""/>
        </v:shape>
      </w:pict>
    </w:r>
    <w:r>
      <w:rPr>
        <w:sz w:val="4"/>
        <w:szCs w:val="4"/>
      </w:rPr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497" type="#_x0000_t75">
          <v:imagedata r:id="rId1" o:title=""/>
        </v:shape>
      </w:pict>
    </w:r>
    <w:r>
      <w:rPr>
        <w:sz w:val="4"/>
        <w:szCs w:val="4"/>
      </w:rPr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496" type="#_x0000_t75">
          <v:imagedata r:id="rId1" o:title=""/>
        </v:shape>
      </w:pict>
    </w:r>
    <w:r>
      <w:rPr>
        <w:sz w:val="4"/>
        <w:szCs w:val="4"/>
      </w:rPr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495" type="#_x0000_t75">
          <v:imagedata r:id="rId1" o:title=""/>
        </v:shape>
      </w:pict>
    </w:r>
    <w:r>
      <w:rPr>
        <w:sz w:val="4"/>
        <w:szCs w:val="4"/>
      </w:rPr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494" type="#_x0000_t75">
          <v:imagedata r:id="rId1" o:title=""/>
        </v:shape>
      </w:pict>
    </w:r>
    <w:r>
      <w:rPr>
        <w:sz w:val="4"/>
        <w:szCs w:val="4"/>
      </w:rPr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493" type="#_x0000_t75">
          <v:imagedata r:id="rId1" o:title=""/>
        </v:shape>
      </w:pict>
    </w:r>
    <w:r>
      <w:rPr>
        <w:sz w:val="4"/>
        <w:szCs w:val="4"/>
      </w:rPr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492" type="#_x0000_t75">
          <v:imagedata r:id="rId1" o:title=""/>
        </v:shape>
      </w:pict>
    </w:r>
    <w:r>
      <w:rPr>
        <w:sz w:val="4"/>
        <w:szCs w:val="4"/>
      </w:rPr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491" type="#_x0000_t75">
          <v:imagedata r:id="rId1" o:title=""/>
        </v:shape>
      </w:pict>
    </w:r>
    <w:r>
      <w:rPr>
        <w:sz w:val="4"/>
        <w:szCs w:val="4"/>
      </w:rPr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490" type="#_x0000_t75">
          <v:imagedata r:id="rId1" o:title=""/>
        </v:shape>
      </w:pict>
    </w:r>
    <w:r>
      <w:rPr>
        <w:sz w:val="4"/>
        <w:szCs w:val="4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509" type="#_x0000_t75">
          <v:imagedata r:id="rId1" o:title=""/>
        </v:shape>
      </w:pict>
    </w:r>
    <w:r>
      <w:rPr>
        <w:sz w:val="4"/>
        <w:szCs w:val="4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508" type="#_x0000_t75">
          <v:imagedata r:id="rId1" o:title=""/>
        </v:shape>
      </w:pict>
    </w:r>
    <w:r>
      <w:rPr>
        <w:sz w:val="4"/>
        <w:szCs w:val="4"/>
      </w:rPr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>
      <w:rPr/>
      <w:pict>
        <v:shape style="position:absolute;margin-left:91.800003pt;margin-top:189.28125pt;width:428.4pt;height:413.4375pt;mso-position-horizontal-relative:page;mso-position-vertical-relative:page;z-index:-5507" type="#_x0000_t75">
          <v:imagedata r:id="rId1" o:title="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15.291847pt;margin-top:93.437447pt;width:11.360049pt;height:9.815570pt;mso-position-horizontal-relative:page;mso-position-vertical-relative:page;z-index:-5506" type="#_x0000_t202" filled="f" stroked="f">
          <v:textbox inset="0,0,0,0">
            <w:txbxContent>
              <w:p>
                <w:pPr>
                  <w:spacing w:before="6" w:after="0" w:line="240" w:lineRule="auto"/>
                  <w:ind w:left="20" w:right="-43"/>
                  <w:jc w:val="left"/>
                  <w:rPr>
                    <w:rFonts w:ascii="Arial" w:hAnsi="Arial" w:cs="Arial" w:eastAsia="Arial"/>
                    <w:sz w:val="15"/>
                    <w:szCs w:val="15"/>
                  </w:rPr>
                </w:pPr>
                <w:r>
                  <w:rPr>
                    <w:rFonts w:ascii="Arial" w:hAnsi="Arial" w:cs="Arial" w:eastAsia="Arial"/>
                    <w:spacing w:val="-3"/>
                    <w:w w:val="100"/>
                    <w:sz w:val="15"/>
                    <w:szCs w:val="15"/>
                  </w:rPr>
                  <w:t>2</w:t>
                </w:r>
                <w:r>
                  <w:rPr>
                    <w:rFonts w:ascii="Arial" w:hAnsi="Arial" w:cs="Arial" w:eastAsia="Arial"/>
                    <w:spacing w:val="4"/>
                    <w:w w:val="100"/>
                    <w:sz w:val="15"/>
                    <w:szCs w:val="15"/>
                  </w:rPr>
                  <w:t>.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5"/>
                    <w:szCs w:val="15"/>
                  </w:rPr>
                  <w:t>5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5"/>
                    <w:szCs w:val="15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505" type="#_x0000_t75">
          <v:imagedata r:id="rId1" o:title=""/>
        </v:shape>
      </w:pict>
    </w:r>
    <w:r>
      <w:rPr>
        <w:sz w:val="4"/>
        <w:szCs w:val="4"/>
      </w:rPr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504" type="#_x0000_t75">
          <v:imagedata r:id="rId1" o:title=""/>
        </v:shape>
      </w:pict>
    </w:r>
    <w:r>
      <w:rPr>
        <w:sz w:val="4"/>
        <w:szCs w:val="4"/>
      </w:rPr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503" type="#_x0000_t75">
          <v:imagedata r:id="rId1" o:title=""/>
        </v:shape>
      </w:pict>
    </w:r>
    <w:r>
      <w:rPr>
        <w:sz w:val="4"/>
        <w:szCs w:val="4"/>
      </w:rPr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200" w:lineRule="exact"/>
      <w:jc w:val="left"/>
      <w:rPr>
        <w:sz w:val="20"/>
        <w:szCs w:val="20"/>
      </w:rPr>
    </w:pPr>
    <w:r>
      <w:rPr/>
      <w:pict>
        <v:shape style="position:absolute;margin-left:91.800003pt;margin-top:189.28125pt;width:428.4pt;height:413.4375pt;mso-position-horizontal-relative:page;mso-position-vertical-relative:page;z-index:-5502" type="#_x0000_t75">
          <v:imagedata r:id="rId1" o:title=""/>
        </v:shape>
      </w:pict>
    </w:r>
    <w:r>
      <w:rPr/>
      <w:pict>
        <v:shape style="position:absolute;margin-left:121.112404pt;margin-top:94.475388pt;width:5.741137pt;height:9.758601pt;mso-position-horizontal-relative:page;mso-position-vertical-relative:page;z-index:-5501" type="#_x0000_t202" filled="f" stroked="f">
          <v:textbox inset="0,0,0,0">
            <w:txbxContent>
              <w:p>
                <w:pPr>
                  <w:spacing w:before="5" w:after="0" w:line="240" w:lineRule="auto"/>
                  <w:ind w:left="20" w:right="-43"/>
                  <w:jc w:val="left"/>
                  <w:rPr>
                    <w:rFonts w:ascii="Arial" w:hAnsi="Arial" w:cs="Arial" w:eastAsia="Arial"/>
                    <w:sz w:val="15"/>
                    <w:szCs w:val="15"/>
                  </w:rPr>
                </w:pPr>
                <w:r>
                  <w:rPr>
                    <w:rFonts w:ascii="Arial" w:hAnsi="Arial" w:cs="Arial" w:eastAsia="Arial"/>
                    <w:spacing w:val="0"/>
                    <w:w w:val="100"/>
                    <w:sz w:val="15"/>
                    <w:szCs w:val="15"/>
                  </w:rPr>
                  <w:t>3</w:t>
                </w:r>
                <w:r>
                  <w:rPr>
                    <w:rFonts w:ascii="Arial" w:hAnsi="Arial" w:cs="Arial" w:eastAsia="Arial"/>
                    <w:spacing w:val="0"/>
                    <w:w w:val="100"/>
                    <w:sz w:val="15"/>
                    <w:szCs w:val="15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before="0" w:after="0" w:line="10" w:lineRule="exact"/>
      <w:jc w:val="left"/>
      <w:rPr>
        <w:sz w:val="4"/>
        <w:szCs w:val="4"/>
      </w:rPr>
    </w:pPr>
    <w:r>
      <w:rPr/>
      <w:pict>
        <v:shape style="position:absolute;margin-left:91.800003pt;margin-top:189.28125pt;width:428.4pt;height:413.4375pt;mso-position-horizontal-relative:page;mso-position-vertical-relative:page;z-index:-5500" type="#_x0000_t75">
          <v:imagedata r:id="rId1" o:title=""/>
        </v:shape>
      </w:pict>
    </w:r>
    <w:r>
      <w:rPr>
        <w:sz w:val="4"/>
        <w:szCs w:val="4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header" Target="header4.xml"/><Relationship Id="rId9" Type="http://schemas.openxmlformats.org/officeDocument/2006/relationships/header" Target="header5.xml"/><Relationship Id="rId10" Type="http://schemas.openxmlformats.org/officeDocument/2006/relationships/image" Target="media/image6.png"/><Relationship Id="rId11" Type="http://schemas.openxmlformats.org/officeDocument/2006/relationships/header" Target="header6.xml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eader" Target="header7.xml"/><Relationship Id="rId15" Type="http://schemas.openxmlformats.org/officeDocument/2006/relationships/header" Target="header8.xml"/><Relationship Id="rId16" Type="http://schemas.openxmlformats.org/officeDocument/2006/relationships/image" Target="media/image12.png"/><Relationship Id="rId17" Type="http://schemas.openxmlformats.org/officeDocument/2006/relationships/header" Target="header9.xml"/><Relationship Id="rId18" Type="http://schemas.openxmlformats.org/officeDocument/2006/relationships/image" Target="media/image14.png"/><Relationship Id="rId19" Type="http://schemas.openxmlformats.org/officeDocument/2006/relationships/image" Target="media/image15.jpg"/><Relationship Id="rId20" Type="http://schemas.openxmlformats.org/officeDocument/2006/relationships/header" Target="header10.xml"/><Relationship Id="rId21" Type="http://schemas.openxmlformats.org/officeDocument/2006/relationships/header" Target="header11.xml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header" Target="header12.xml"/><Relationship Id="rId25" Type="http://schemas.openxmlformats.org/officeDocument/2006/relationships/image" Target="media/image21.png"/><Relationship Id="rId26" Type="http://schemas.openxmlformats.org/officeDocument/2006/relationships/header" Target="header13.xml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header" Target="header14.xml"/><Relationship Id="rId31" Type="http://schemas.openxmlformats.org/officeDocument/2006/relationships/image" Target="media/image27.png"/><Relationship Id="rId32" Type="http://schemas.openxmlformats.org/officeDocument/2006/relationships/header" Target="header15.xml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header" Target="header16.xml"/><Relationship Id="rId36" Type="http://schemas.openxmlformats.org/officeDocument/2006/relationships/image" Target="media/image32.png"/><Relationship Id="rId37" Type="http://schemas.openxmlformats.org/officeDocument/2006/relationships/header" Target="header17.xml"/><Relationship Id="rId38" Type="http://schemas.openxmlformats.org/officeDocument/2006/relationships/image" Target="media/image34.png"/><Relationship Id="rId39" Type="http://schemas.openxmlformats.org/officeDocument/2006/relationships/image" Target="media/image35.jpg"/><Relationship Id="rId40" Type="http://schemas.openxmlformats.org/officeDocument/2006/relationships/header" Target="header18.xml"/><Relationship Id="rId41" Type="http://schemas.openxmlformats.org/officeDocument/2006/relationships/header" Target="header19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
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
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
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
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
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
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
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
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
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
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
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
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
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sheep_kapu</dc:creator>
  <dc:subject>Template for The MATLAB Notebook </dc:subject>
  <dc:title>The MATLAB Notebook v1.6</dc:title>
  <dcterms:created xsi:type="dcterms:W3CDTF">2014-09-09T19:55:51Z</dcterms:created>
  <dcterms:modified xsi:type="dcterms:W3CDTF">2014-09-09T19:55:51Z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2009-07-22T00:00:00Z</vt:filetime>
  </property>
  <property fmtid="{D5CDD505-2E9C-101B-9397-08002B2CF9AE}" pid="3" name="LastSaved">
    <vt:filetime>2014-09-09T00:00:00Z</vt:filetime>
  </property>
</Properties>
</file>